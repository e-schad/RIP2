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19DF0" w14:textId="77777777" w:rsidR="00A549D8" w:rsidRDefault="00A549D8" w:rsidP="00A724E3">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85"/>
        <w:gridCol w:w="6431"/>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62936173" w:rsidR="00B75E20" w:rsidRPr="00A549D8" w:rsidRDefault="0032368E" w:rsidP="00703A2A">
            <w:pPr>
              <w:spacing w:after="0" w:line="240" w:lineRule="auto"/>
            </w:pPr>
            <w:r>
              <w:t>101451_</w:t>
            </w:r>
            <w:r w:rsidRPr="0032368E">
              <w:t>Group B Red 3</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40738D9B" w:rsidR="00B75E20" w:rsidRPr="00A549D8" w:rsidRDefault="002F06A4" w:rsidP="00703A2A">
            <w:pPr>
              <w:spacing w:after="0" w:line="240" w:lineRule="auto"/>
            </w:pPr>
            <w:r>
              <w:t>94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0F0C77BC" w:rsidR="00B75E20" w:rsidRPr="00A549D8" w:rsidRDefault="00CF15BA"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79561183" w:rsidR="00B75E20" w:rsidRPr="00A549D8" w:rsidRDefault="003E0608" w:rsidP="00703A2A">
            <w:pPr>
              <w:spacing w:after="0" w:line="240" w:lineRule="auto"/>
            </w:pPr>
            <w:r>
              <w:t>12,22</w:t>
            </w:r>
            <w:r w:rsidR="006016E4">
              <w:t>5</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475E0CCA" w:rsidR="00B75E20" w:rsidRPr="00A549D8" w:rsidRDefault="003E0608" w:rsidP="00703A2A">
            <w:pPr>
              <w:spacing w:after="0" w:line="240" w:lineRule="auto"/>
            </w:pPr>
            <w:r>
              <w:t>41</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7E6B496A" w:rsidR="00B75E20" w:rsidRPr="00A549D8" w:rsidRDefault="00457805" w:rsidP="00703A2A">
            <w:pPr>
              <w:spacing w:after="0" w:line="240" w:lineRule="auto"/>
            </w:pPr>
            <w:r>
              <w:t>28 October 2024</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6950B7FA" w14:textId="274E1434" w:rsidR="00FA28F8"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Okay, and we’re recording for the Friday first group</w:t>
      </w:r>
      <w:r w:rsidR="00FE51F8">
        <w:rPr>
          <w:rFonts w:ascii="Arial" w:hAnsi="Arial" w:cs="Arial"/>
          <w:sz w:val="24"/>
          <w:szCs w:val="24"/>
        </w:rPr>
        <w:t>,</w:t>
      </w:r>
      <w:r>
        <w:rPr>
          <w:rFonts w:ascii="Arial" w:hAnsi="Arial" w:cs="Arial"/>
          <w:sz w:val="24"/>
          <w:szCs w:val="24"/>
        </w:rPr>
        <w:t xml:space="preserve"> of the 19th of April.  Just so I can remember.</w:t>
      </w:r>
    </w:p>
    <w:p w14:paraId="2EE13784" w14:textId="77777777" w:rsidR="002F06A4" w:rsidRDefault="002F06A4" w:rsidP="002F06A4">
      <w:pPr>
        <w:spacing w:after="0" w:line="240" w:lineRule="auto"/>
        <w:ind w:left="1985" w:hanging="1985"/>
        <w:jc w:val="both"/>
        <w:rPr>
          <w:rFonts w:ascii="Arial" w:hAnsi="Arial" w:cs="Arial"/>
          <w:sz w:val="24"/>
          <w:szCs w:val="24"/>
        </w:rPr>
      </w:pPr>
    </w:p>
    <w:p w14:paraId="665B6CF9" w14:textId="4BF3D893" w:rsidR="00FE51F8"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FE51F8">
        <w:rPr>
          <w:rFonts w:ascii="Arial" w:hAnsi="Arial" w:cs="Arial"/>
          <w:sz w:val="24"/>
          <w:szCs w:val="24"/>
        </w:rPr>
        <w:t>5</w:t>
      </w:r>
      <w:r>
        <w:rPr>
          <w:rFonts w:ascii="Arial" w:hAnsi="Arial" w:cs="Arial"/>
          <w:sz w:val="24"/>
          <w:szCs w:val="24"/>
        </w:rPr>
        <w:t>:</w:t>
      </w:r>
      <w:r>
        <w:rPr>
          <w:rFonts w:ascii="Arial" w:hAnsi="Arial" w:cs="Arial"/>
          <w:sz w:val="24"/>
          <w:szCs w:val="24"/>
        </w:rPr>
        <w:tab/>
      </w:r>
      <w:r w:rsidR="00457805">
        <w:rPr>
          <w:rFonts w:ascii="Arial" w:hAnsi="Arial" w:cs="Arial"/>
          <w:sz w:val="24"/>
          <w:szCs w:val="24"/>
        </w:rPr>
        <w:t>So,</w:t>
      </w:r>
      <w:r>
        <w:rPr>
          <w:rFonts w:ascii="Arial" w:hAnsi="Arial" w:cs="Arial"/>
          <w:sz w:val="24"/>
          <w:szCs w:val="24"/>
        </w:rPr>
        <w:t xml:space="preserve"> </w:t>
      </w:r>
      <w:r w:rsidR="0040082A">
        <w:rPr>
          <w:rFonts w:ascii="Arial" w:hAnsi="Arial" w:cs="Arial"/>
          <w:sz w:val="24"/>
          <w:szCs w:val="24"/>
        </w:rPr>
        <w:t>is this the evidence?</w:t>
      </w:r>
    </w:p>
    <w:p w14:paraId="0B18439E" w14:textId="77777777" w:rsidR="0040082A" w:rsidRDefault="0040082A" w:rsidP="002F06A4">
      <w:pPr>
        <w:spacing w:after="0" w:line="240" w:lineRule="auto"/>
        <w:ind w:left="1985" w:hanging="1985"/>
        <w:jc w:val="both"/>
        <w:rPr>
          <w:rFonts w:ascii="Arial" w:hAnsi="Arial" w:cs="Arial"/>
          <w:sz w:val="24"/>
          <w:szCs w:val="24"/>
        </w:rPr>
      </w:pPr>
    </w:p>
    <w:p w14:paraId="7BDDCA63" w14:textId="6672FB79" w:rsidR="0040082A" w:rsidRDefault="0040082A" w:rsidP="002F06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60C90F7E" w14:textId="77777777" w:rsidR="00FE51F8" w:rsidRDefault="00FE51F8" w:rsidP="002F06A4">
      <w:pPr>
        <w:spacing w:after="0" w:line="240" w:lineRule="auto"/>
        <w:ind w:left="1985" w:hanging="1985"/>
        <w:jc w:val="both"/>
        <w:rPr>
          <w:rFonts w:ascii="Arial" w:hAnsi="Arial" w:cs="Arial"/>
          <w:sz w:val="24"/>
          <w:szCs w:val="24"/>
        </w:rPr>
      </w:pPr>
    </w:p>
    <w:p w14:paraId="696F5F88" w14:textId="28AED57D" w:rsidR="002F06A4" w:rsidRDefault="00FE51F8"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R</w:t>
      </w:r>
      <w:r w:rsidR="002F06A4">
        <w:rPr>
          <w:rFonts w:ascii="Arial" w:hAnsi="Arial" w:cs="Arial"/>
          <w:sz w:val="24"/>
          <w:szCs w:val="24"/>
        </w:rPr>
        <w:t xml:space="preserve">ight so, </w:t>
      </w:r>
      <w:r>
        <w:rPr>
          <w:rFonts w:ascii="Arial" w:hAnsi="Arial" w:cs="Arial"/>
          <w:sz w:val="24"/>
          <w:szCs w:val="24"/>
        </w:rPr>
        <w:t xml:space="preserve">I have </w:t>
      </w:r>
      <w:r w:rsidR="002F06A4">
        <w:rPr>
          <w:rFonts w:ascii="Arial" w:hAnsi="Arial" w:cs="Arial"/>
          <w:sz w:val="24"/>
          <w:szCs w:val="24"/>
        </w:rPr>
        <w:t>a letter from Carmen</w:t>
      </w:r>
      <w:r>
        <w:rPr>
          <w:rFonts w:ascii="Arial" w:hAnsi="Arial" w:cs="Arial"/>
          <w:sz w:val="24"/>
          <w:szCs w:val="24"/>
        </w:rPr>
        <w:t>.</w:t>
      </w:r>
    </w:p>
    <w:p w14:paraId="286105DD" w14:textId="77777777" w:rsidR="00FE51F8" w:rsidRDefault="00FE51F8" w:rsidP="002F06A4">
      <w:pPr>
        <w:spacing w:after="0" w:line="240" w:lineRule="auto"/>
        <w:ind w:left="1985" w:hanging="1985"/>
        <w:jc w:val="both"/>
        <w:rPr>
          <w:rFonts w:ascii="Arial" w:hAnsi="Arial" w:cs="Arial"/>
          <w:sz w:val="24"/>
          <w:szCs w:val="24"/>
        </w:rPr>
      </w:pPr>
    </w:p>
    <w:p w14:paraId="5C367085" w14:textId="120EEB23" w:rsidR="00FE51F8" w:rsidRDefault="00FE51F8"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Do you think we should…yeah.</w:t>
      </w:r>
    </w:p>
    <w:p w14:paraId="57023854" w14:textId="77777777" w:rsidR="00FE51F8" w:rsidRDefault="00FE51F8" w:rsidP="002F06A4">
      <w:pPr>
        <w:spacing w:after="0" w:line="240" w:lineRule="auto"/>
        <w:ind w:left="1985" w:hanging="1985"/>
        <w:jc w:val="both"/>
        <w:rPr>
          <w:rFonts w:ascii="Arial" w:hAnsi="Arial" w:cs="Arial"/>
          <w:sz w:val="24"/>
          <w:szCs w:val="24"/>
        </w:rPr>
      </w:pPr>
    </w:p>
    <w:p w14:paraId="79809506" w14:textId="211C5214" w:rsidR="00FE51F8" w:rsidRDefault="00FE51F8"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Oh, yeah.</w:t>
      </w:r>
    </w:p>
    <w:p w14:paraId="53A15A73" w14:textId="77777777" w:rsidR="002F06A4" w:rsidRDefault="002F06A4" w:rsidP="002F06A4">
      <w:pPr>
        <w:spacing w:after="0" w:line="240" w:lineRule="auto"/>
        <w:ind w:left="1985" w:hanging="1985"/>
        <w:jc w:val="both"/>
        <w:rPr>
          <w:rFonts w:ascii="Arial" w:hAnsi="Arial" w:cs="Arial"/>
          <w:sz w:val="24"/>
          <w:szCs w:val="24"/>
        </w:rPr>
      </w:pPr>
    </w:p>
    <w:p w14:paraId="5F59BBA4" w14:textId="4CA64DB7"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r>
      <w:r w:rsidR="00FE51F8">
        <w:rPr>
          <w:rFonts w:ascii="Arial" w:hAnsi="Arial" w:cs="Arial"/>
          <w:sz w:val="24"/>
          <w:szCs w:val="24"/>
        </w:rPr>
        <w:t>Do you want me to</w:t>
      </w:r>
      <w:r>
        <w:rPr>
          <w:rFonts w:ascii="Arial" w:hAnsi="Arial" w:cs="Arial"/>
          <w:sz w:val="24"/>
          <w:szCs w:val="24"/>
        </w:rPr>
        <w:t xml:space="preserve"> read the scenario first, or…?</w:t>
      </w:r>
    </w:p>
    <w:p w14:paraId="73E96E72" w14:textId="77777777" w:rsidR="002F06A4" w:rsidRDefault="002F06A4" w:rsidP="002F06A4">
      <w:pPr>
        <w:spacing w:after="0" w:line="240" w:lineRule="auto"/>
        <w:ind w:left="1985" w:hanging="1985"/>
        <w:jc w:val="both"/>
        <w:rPr>
          <w:rFonts w:ascii="Arial" w:hAnsi="Arial" w:cs="Arial"/>
          <w:sz w:val="24"/>
          <w:szCs w:val="24"/>
        </w:rPr>
      </w:pPr>
    </w:p>
    <w:p w14:paraId="52B10BFB" w14:textId="5BFDC073"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Huh?</w:t>
      </w:r>
    </w:p>
    <w:p w14:paraId="70B03862" w14:textId="77777777" w:rsidR="002F06A4" w:rsidRDefault="002F06A4" w:rsidP="002F06A4">
      <w:pPr>
        <w:spacing w:after="0" w:line="240" w:lineRule="auto"/>
        <w:ind w:left="1985" w:hanging="1985"/>
        <w:jc w:val="both"/>
        <w:rPr>
          <w:rFonts w:ascii="Arial" w:hAnsi="Arial" w:cs="Arial"/>
          <w:sz w:val="24"/>
          <w:szCs w:val="24"/>
        </w:rPr>
      </w:pPr>
    </w:p>
    <w:p w14:paraId="682B06B9" w14:textId="2D4F1F42"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Shall we read the sc</w:t>
      </w:r>
      <w:r w:rsidR="00FE51F8">
        <w:rPr>
          <w:rFonts w:ascii="Arial" w:hAnsi="Arial" w:cs="Arial"/>
          <w:sz w:val="24"/>
          <w:szCs w:val="24"/>
        </w:rPr>
        <w:t>en</w:t>
      </w:r>
      <w:r>
        <w:rPr>
          <w:rFonts w:ascii="Arial" w:hAnsi="Arial" w:cs="Arial"/>
          <w:sz w:val="24"/>
          <w:szCs w:val="24"/>
        </w:rPr>
        <w:t>ario first?</w:t>
      </w:r>
    </w:p>
    <w:p w14:paraId="19DC4A3F" w14:textId="77777777" w:rsidR="002F06A4" w:rsidRDefault="002F06A4" w:rsidP="002F06A4">
      <w:pPr>
        <w:spacing w:after="0" w:line="240" w:lineRule="auto"/>
        <w:ind w:left="1985" w:hanging="1985"/>
        <w:jc w:val="both"/>
        <w:rPr>
          <w:rFonts w:ascii="Arial" w:hAnsi="Arial" w:cs="Arial"/>
          <w:sz w:val="24"/>
          <w:szCs w:val="24"/>
        </w:rPr>
      </w:pPr>
    </w:p>
    <w:p w14:paraId="64F2EE7A" w14:textId="401CFE30"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Yeah.</w:t>
      </w:r>
    </w:p>
    <w:p w14:paraId="476AB201" w14:textId="77777777" w:rsidR="002F06A4" w:rsidRDefault="002F06A4" w:rsidP="002F06A4">
      <w:pPr>
        <w:spacing w:after="0" w:line="240" w:lineRule="auto"/>
        <w:ind w:left="1985" w:hanging="1985"/>
        <w:jc w:val="both"/>
        <w:rPr>
          <w:rFonts w:ascii="Arial" w:hAnsi="Arial" w:cs="Arial"/>
          <w:sz w:val="24"/>
          <w:szCs w:val="24"/>
        </w:rPr>
      </w:pPr>
    </w:p>
    <w:p w14:paraId="0295E339" w14:textId="2A64ECD0"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Is it the scenario?</w:t>
      </w:r>
    </w:p>
    <w:p w14:paraId="27EE3D99" w14:textId="77777777" w:rsidR="002F06A4" w:rsidRDefault="002F06A4" w:rsidP="002F06A4">
      <w:pPr>
        <w:spacing w:after="0" w:line="240" w:lineRule="auto"/>
        <w:ind w:left="1985" w:hanging="1985"/>
        <w:jc w:val="both"/>
        <w:rPr>
          <w:rFonts w:ascii="Arial" w:hAnsi="Arial" w:cs="Arial"/>
          <w:sz w:val="24"/>
          <w:szCs w:val="24"/>
        </w:rPr>
      </w:pPr>
    </w:p>
    <w:p w14:paraId="02AC9FBA" w14:textId="3A2EACD8"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this one here.</w:t>
      </w:r>
    </w:p>
    <w:p w14:paraId="28EA0733" w14:textId="77777777" w:rsidR="002F06A4" w:rsidRDefault="002F06A4" w:rsidP="002F06A4">
      <w:pPr>
        <w:spacing w:after="0" w:line="240" w:lineRule="auto"/>
        <w:ind w:left="1985" w:hanging="1985"/>
        <w:jc w:val="both"/>
        <w:rPr>
          <w:rFonts w:ascii="Arial" w:hAnsi="Arial" w:cs="Arial"/>
          <w:sz w:val="24"/>
          <w:szCs w:val="24"/>
        </w:rPr>
      </w:pPr>
    </w:p>
    <w:p w14:paraId="1A650142" w14:textId="5FEA39C4"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r>
      <w:r w:rsidR="00FE51F8">
        <w:rPr>
          <w:rFonts w:ascii="Arial" w:hAnsi="Arial" w:cs="Arial"/>
          <w:sz w:val="24"/>
          <w:szCs w:val="24"/>
        </w:rPr>
        <w:t>Hmm.</w:t>
      </w:r>
    </w:p>
    <w:p w14:paraId="57236A50" w14:textId="77777777" w:rsidR="002F06A4" w:rsidRDefault="002F06A4" w:rsidP="002F06A4">
      <w:pPr>
        <w:spacing w:after="0" w:line="240" w:lineRule="auto"/>
        <w:ind w:left="1985" w:hanging="1985"/>
        <w:jc w:val="both"/>
        <w:rPr>
          <w:rFonts w:ascii="Arial" w:hAnsi="Arial" w:cs="Arial"/>
          <w:sz w:val="24"/>
          <w:szCs w:val="24"/>
        </w:rPr>
      </w:pPr>
    </w:p>
    <w:p w14:paraId="4CCC5C44" w14:textId="6A27A6FC"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r>
      <w:r w:rsidR="00FE51F8">
        <w:rPr>
          <w:rFonts w:ascii="Arial" w:hAnsi="Arial" w:cs="Arial"/>
          <w:sz w:val="24"/>
          <w:szCs w:val="24"/>
        </w:rPr>
        <w:t>Anybody feel comfortable reading?</w:t>
      </w:r>
    </w:p>
    <w:p w14:paraId="14B07FCF" w14:textId="77777777" w:rsidR="002F06A4" w:rsidRDefault="002F06A4" w:rsidP="002F06A4">
      <w:pPr>
        <w:spacing w:after="0" w:line="240" w:lineRule="auto"/>
        <w:ind w:left="1985" w:hanging="1985"/>
        <w:jc w:val="both"/>
        <w:rPr>
          <w:rFonts w:ascii="Arial" w:hAnsi="Arial" w:cs="Arial"/>
          <w:sz w:val="24"/>
          <w:szCs w:val="24"/>
        </w:rPr>
      </w:pPr>
    </w:p>
    <w:p w14:paraId="2A9106CD" w14:textId="687BB033"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Yeah.</w:t>
      </w:r>
    </w:p>
    <w:p w14:paraId="6B0AF18B" w14:textId="77777777" w:rsidR="002F06A4" w:rsidRDefault="002F06A4" w:rsidP="002F06A4">
      <w:pPr>
        <w:spacing w:after="0" w:line="240" w:lineRule="auto"/>
        <w:ind w:left="1985" w:hanging="1985"/>
        <w:jc w:val="both"/>
        <w:rPr>
          <w:rFonts w:ascii="Arial" w:hAnsi="Arial" w:cs="Arial"/>
          <w:sz w:val="24"/>
          <w:szCs w:val="24"/>
        </w:rPr>
      </w:pPr>
    </w:p>
    <w:p w14:paraId="67C1C08D" w14:textId="00DB5265"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 please.</w:t>
      </w:r>
    </w:p>
    <w:p w14:paraId="58CBC4A9" w14:textId="77777777" w:rsidR="002F06A4" w:rsidRDefault="002F06A4" w:rsidP="002F06A4">
      <w:pPr>
        <w:spacing w:after="0" w:line="240" w:lineRule="auto"/>
        <w:ind w:left="1985" w:hanging="1985"/>
        <w:jc w:val="both"/>
        <w:rPr>
          <w:rFonts w:ascii="Arial" w:hAnsi="Arial" w:cs="Arial"/>
          <w:sz w:val="24"/>
          <w:szCs w:val="24"/>
        </w:rPr>
      </w:pPr>
    </w:p>
    <w:p w14:paraId="0658CC37" w14:textId="29CBD59A"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Do you want to read it?</w:t>
      </w:r>
    </w:p>
    <w:p w14:paraId="779222CC" w14:textId="77777777" w:rsidR="002F06A4" w:rsidRDefault="002F06A4" w:rsidP="002F06A4">
      <w:pPr>
        <w:spacing w:after="0" w:line="240" w:lineRule="auto"/>
        <w:ind w:left="1985" w:hanging="1985"/>
        <w:jc w:val="both"/>
        <w:rPr>
          <w:rFonts w:ascii="Arial" w:hAnsi="Arial" w:cs="Arial"/>
          <w:sz w:val="24"/>
          <w:szCs w:val="24"/>
        </w:rPr>
      </w:pPr>
    </w:p>
    <w:p w14:paraId="158C1E15" w14:textId="024A225F"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 xml:space="preserve">Oh, no, I didn’t understand the question.  </w:t>
      </w:r>
    </w:p>
    <w:p w14:paraId="52A69A78" w14:textId="77777777" w:rsidR="002F06A4" w:rsidRDefault="002F06A4" w:rsidP="002F06A4">
      <w:pPr>
        <w:spacing w:after="0" w:line="240" w:lineRule="auto"/>
        <w:ind w:left="1985" w:hanging="1985"/>
        <w:jc w:val="both"/>
        <w:rPr>
          <w:rFonts w:ascii="Arial" w:hAnsi="Arial" w:cs="Arial"/>
          <w:sz w:val="24"/>
          <w:szCs w:val="24"/>
        </w:rPr>
      </w:pPr>
    </w:p>
    <w:p w14:paraId="57695137" w14:textId="5ECA2C6F"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 can read it otherwise, it's fine, I don't mind.</w:t>
      </w:r>
    </w:p>
    <w:p w14:paraId="58FC4E55" w14:textId="77777777" w:rsidR="002F06A4" w:rsidRDefault="002F06A4" w:rsidP="002F06A4">
      <w:pPr>
        <w:spacing w:after="0" w:line="240" w:lineRule="auto"/>
        <w:ind w:left="1985" w:hanging="1985"/>
        <w:jc w:val="both"/>
        <w:rPr>
          <w:rFonts w:ascii="Arial" w:hAnsi="Arial" w:cs="Arial"/>
          <w:sz w:val="24"/>
          <w:szCs w:val="24"/>
        </w:rPr>
      </w:pPr>
    </w:p>
    <w:p w14:paraId="18555EC4" w14:textId="4234FE8E"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I can read it.  Hello, Investigator, I'm so glad you've joined Gray Investigations.  I'm excited to be mentoring a new member of our investigative team, and I'll trust you're up to the challenge of solving this crime.  Your client, Carmen, was struggling to get anyone to listen to her before she came to us.  I don't know what the local authorities were thinking when they ruled Nick Webster’s death an accident.  As soon as I took a look, I knew she was onto something, she's no doubt, there's no doubt in my mind, Nick Webster was murdered, it's just a matter of figuring out who killed him.  Do you want to read the next one?</w:t>
      </w:r>
    </w:p>
    <w:p w14:paraId="14B767A7" w14:textId="77777777" w:rsidR="002F06A4" w:rsidRDefault="002F06A4" w:rsidP="002F06A4">
      <w:pPr>
        <w:spacing w:after="0" w:line="240" w:lineRule="auto"/>
        <w:ind w:left="1985" w:hanging="1985"/>
        <w:jc w:val="both"/>
        <w:rPr>
          <w:rFonts w:ascii="Arial" w:hAnsi="Arial" w:cs="Arial"/>
          <w:sz w:val="24"/>
          <w:szCs w:val="24"/>
        </w:rPr>
      </w:pPr>
    </w:p>
    <w:p w14:paraId="17F49105" w14:textId="72252397"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 xml:space="preserve">Yeah, sure.  So, </w:t>
      </w:r>
      <w:proofErr w:type="gramStart"/>
      <w:r>
        <w:rPr>
          <w:rFonts w:ascii="Arial" w:hAnsi="Arial" w:cs="Arial"/>
          <w:sz w:val="24"/>
          <w:szCs w:val="24"/>
        </w:rPr>
        <w:t>Carmen’s</w:t>
      </w:r>
      <w:proofErr w:type="gramEnd"/>
      <w:r>
        <w:rPr>
          <w:rFonts w:ascii="Arial" w:hAnsi="Arial" w:cs="Arial"/>
          <w:sz w:val="24"/>
          <w:szCs w:val="24"/>
        </w:rPr>
        <w:t xml:space="preserve"> already managed to identify four clear suspects, each of them more than capable of </w:t>
      </w:r>
      <w:r w:rsidR="003E0608">
        <w:rPr>
          <w:rFonts w:ascii="Arial" w:hAnsi="Arial" w:cs="Arial"/>
          <w:sz w:val="24"/>
          <w:szCs w:val="24"/>
        </w:rPr>
        <w:t>committing</w:t>
      </w:r>
      <w:r>
        <w:rPr>
          <w:rFonts w:ascii="Arial" w:hAnsi="Arial" w:cs="Arial"/>
          <w:sz w:val="24"/>
          <w:szCs w:val="24"/>
        </w:rPr>
        <w:t xml:space="preserve"> the crime.  As you're working this case, pay attention to your suspect’s means, </w:t>
      </w:r>
      <w:r w:rsidR="00675A53">
        <w:rPr>
          <w:rFonts w:ascii="Arial" w:hAnsi="Arial" w:cs="Arial"/>
          <w:sz w:val="24"/>
          <w:szCs w:val="24"/>
        </w:rPr>
        <w:t>motive, and</w:t>
      </w:r>
      <w:r>
        <w:rPr>
          <w:rFonts w:ascii="Arial" w:hAnsi="Arial" w:cs="Arial"/>
          <w:sz w:val="24"/>
          <w:szCs w:val="24"/>
        </w:rPr>
        <w:t xml:space="preserve"> opportunity, only a combination of all three will reveal the killer.  When it comes to alibis, you should be able to corroborate…colla</w:t>
      </w:r>
      <w:r w:rsidR="00675A53">
        <w:rPr>
          <w:rFonts w:ascii="Arial" w:hAnsi="Arial" w:cs="Arial"/>
          <w:sz w:val="24"/>
          <w:szCs w:val="24"/>
        </w:rPr>
        <w:t>b</w:t>
      </w:r>
      <w:r>
        <w:rPr>
          <w:rFonts w:ascii="Arial" w:hAnsi="Arial" w:cs="Arial"/>
          <w:sz w:val="24"/>
          <w:szCs w:val="24"/>
        </w:rPr>
        <w:t>orate?</w:t>
      </w:r>
    </w:p>
    <w:p w14:paraId="0E0E6211" w14:textId="77777777" w:rsidR="002F06A4" w:rsidRDefault="002F06A4" w:rsidP="002F06A4">
      <w:pPr>
        <w:spacing w:after="0" w:line="240" w:lineRule="auto"/>
        <w:ind w:left="1985" w:hanging="1985"/>
        <w:jc w:val="both"/>
        <w:rPr>
          <w:rFonts w:ascii="Arial" w:hAnsi="Arial" w:cs="Arial"/>
          <w:sz w:val="24"/>
          <w:szCs w:val="24"/>
        </w:rPr>
      </w:pPr>
    </w:p>
    <w:p w14:paraId="4C50B644" w14:textId="0934FCD2" w:rsidR="0040082A"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Corroborate</w:t>
      </w:r>
      <w:r w:rsidR="0040082A">
        <w:rPr>
          <w:rFonts w:ascii="Arial" w:hAnsi="Arial" w:cs="Arial"/>
          <w:sz w:val="24"/>
          <w:szCs w:val="24"/>
        </w:rPr>
        <w:t>?</w:t>
      </w:r>
    </w:p>
    <w:p w14:paraId="2A9F23D3" w14:textId="77777777" w:rsidR="0040082A" w:rsidRDefault="0040082A" w:rsidP="002F06A4">
      <w:pPr>
        <w:spacing w:after="0" w:line="240" w:lineRule="auto"/>
        <w:ind w:left="1985" w:hanging="1985"/>
        <w:jc w:val="both"/>
        <w:rPr>
          <w:rFonts w:ascii="Arial" w:hAnsi="Arial" w:cs="Arial"/>
          <w:sz w:val="24"/>
          <w:szCs w:val="24"/>
        </w:rPr>
      </w:pPr>
    </w:p>
    <w:p w14:paraId="773BDE05" w14:textId="67F82C72" w:rsidR="002F06A4" w:rsidRDefault="0040082A" w:rsidP="002F06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t>
      </w:r>
      <w:r w:rsidR="002F06A4">
        <w:rPr>
          <w:rFonts w:ascii="Arial" w:hAnsi="Arial" w:cs="Arial"/>
          <w:sz w:val="24"/>
          <w:szCs w:val="24"/>
        </w:rPr>
        <w:t>is it sup</w:t>
      </w:r>
      <w:r w:rsidR="00675A53">
        <w:rPr>
          <w:rFonts w:ascii="Arial" w:hAnsi="Arial" w:cs="Arial"/>
          <w:sz w:val="24"/>
          <w:szCs w:val="24"/>
        </w:rPr>
        <w:t>posed</w:t>
      </w:r>
      <w:r w:rsidR="002F06A4">
        <w:rPr>
          <w:rFonts w:ascii="Arial" w:hAnsi="Arial" w:cs="Arial"/>
          <w:sz w:val="24"/>
          <w:szCs w:val="24"/>
        </w:rPr>
        <w:t xml:space="preserve"> to be </w:t>
      </w:r>
      <w:proofErr w:type="gramStart"/>
      <w:r w:rsidR="002F06A4">
        <w:rPr>
          <w:rFonts w:ascii="Arial" w:hAnsi="Arial" w:cs="Arial"/>
          <w:sz w:val="24"/>
          <w:szCs w:val="24"/>
        </w:rPr>
        <w:t>collaborate</w:t>
      </w:r>
      <w:proofErr w:type="gramEnd"/>
      <w:r w:rsidR="002F06A4">
        <w:rPr>
          <w:rFonts w:ascii="Arial" w:hAnsi="Arial" w:cs="Arial"/>
          <w:sz w:val="24"/>
          <w:szCs w:val="24"/>
        </w:rPr>
        <w:t>?</w:t>
      </w:r>
    </w:p>
    <w:p w14:paraId="7701AB6D" w14:textId="77777777" w:rsidR="002F06A4" w:rsidRDefault="002F06A4" w:rsidP="002F06A4">
      <w:pPr>
        <w:spacing w:after="0" w:line="240" w:lineRule="auto"/>
        <w:ind w:left="1985" w:hanging="1985"/>
        <w:jc w:val="both"/>
        <w:rPr>
          <w:rFonts w:ascii="Arial" w:hAnsi="Arial" w:cs="Arial"/>
          <w:sz w:val="24"/>
          <w:szCs w:val="24"/>
        </w:rPr>
      </w:pPr>
    </w:p>
    <w:p w14:paraId="0E7E7F8D" w14:textId="0230AAF6"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I think, corroborate, yeah.</w:t>
      </w:r>
    </w:p>
    <w:p w14:paraId="54E107A6" w14:textId="77777777" w:rsidR="002F06A4" w:rsidRDefault="002F06A4" w:rsidP="002F06A4">
      <w:pPr>
        <w:spacing w:after="0" w:line="240" w:lineRule="auto"/>
        <w:ind w:left="1985" w:hanging="1985"/>
        <w:jc w:val="both"/>
        <w:rPr>
          <w:rFonts w:ascii="Arial" w:hAnsi="Arial" w:cs="Arial"/>
          <w:sz w:val="24"/>
          <w:szCs w:val="24"/>
        </w:rPr>
      </w:pPr>
    </w:p>
    <w:p w14:paraId="1289DF1D" w14:textId="0C0D1217"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Corroborate.</w:t>
      </w:r>
    </w:p>
    <w:p w14:paraId="6B490593" w14:textId="77777777" w:rsidR="002F06A4" w:rsidRDefault="002F06A4" w:rsidP="002F06A4">
      <w:pPr>
        <w:spacing w:after="0" w:line="240" w:lineRule="auto"/>
        <w:ind w:left="1985" w:hanging="1985"/>
        <w:jc w:val="both"/>
        <w:rPr>
          <w:rFonts w:ascii="Arial" w:hAnsi="Arial" w:cs="Arial"/>
          <w:sz w:val="24"/>
          <w:szCs w:val="24"/>
        </w:rPr>
      </w:pPr>
    </w:p>
    <w:p w14:paraId="071EE464" w14:textId="68A98066"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Corroborate everyone’s whereabouts at the time of the murder.  Anyone who can prove they weren't at th</w:t>
      </w:r>
      <w:r w:rsidR="00675A53">
        <w:rPr>
          <w:rFonts w:ascii="Arial" w:hAnsi="Arial" w:cs="Arial"/>
          <w:sz w:val="24"/>
          <w:szCs w:val="24"/>
        </w:rPr>
        <w:t>e</w:t>
      </w:r>
      <w:r>
        <w:rPr>
          <w:rFonts w:ascii="Arial" w:hAnsi="Arial" w:cs="Arial"/>
          <w:sz w:val="24"/>
          <w:szCs w:val="24"/>
        </w:rPr>
        <w:t xml:space="preserve"> scenes of the crime is probably in the clear, but it's not enough to simply exclude in the </w:t>
      </w:r>
      <w:r w:rsidR="00675A53">
        <w:rPr>
          <w:rFonts w:ascii="Arial" w:hAnsi="Arial" w:cs="Arial"/>
          <w:sz w:val="24"/>
          <w:szCs w:val="24"/>
        </w:rPr>
        <w:t>same</w:t>
      </w:r>
      <w:r>
        <w:rPr>
          <w:rFonts w:ascii="Arial" w:hAnsi="Arial" w:cs="Arial"/>
          <w:sz w:val="24"/>
          <w:szCs w:val="24"/>
        </w:rPr>
        <w:t xml:space="preserve"> suspects.  To truly crack this case, you will need to work out who the real criminal is, and why they committed the crime.  I'm enclosing all of the evidence Carmen sent</w:t>
      </w:r>
      <w:r w:rsidR="00675A53">
        <w:rPr>
          <w:rFonts w:ascii="Arial" w:hAnsi="Arial" w:cs="Arial"/>
          <w:sz w:val="24"/>
          <w:szCs w:val="24"/>
        </w:rPr>
        <w:t>.  A</w:t>
      </w:r>
      <w:r>
        <w:rPr>
          <w:rFonts w:ascii="Arial" w:hAnsi="Arial" w:cs="Arial"/>
          <w:sz w:val="24"/>
          <w:szCs w:val="24"/>
        </w:rPr>
        <w:t xml:space="preserve">s you review her notes remember a good investigator never takes a </w:t>
      </w:r>
      <w:r w:rsidR="003E0608">
        <w:rPr>
          <w:rFonts w:ascii="Arial" w:hAnsi="Arial" w:cs="Arial"/>
          <w:sz w:val="24"/>
          <w:szCs w:val="24"/>
        </w:rPr>
        <w:t>suspect</w:t>
      </w:r>
      <w:r>
        <w:rPr>
          <w:rFonts w:ascii="Arial" w:hAnsi="Arial" w:cs="Arial"/>
          <w:sz w:val="24"/>
          <w:szCs w:val="24"/>
        </w:rPr>
        <w:t xml:space="preserve"> at their word.  You should always be able to find information that confirms, or contradicts someone’s claim.  Do you want to read the next bit?</w:t>
      </w:r>
    </w:p>
    <w:p w14:paraId="5737686F" w14:textId="77777777" w:rsidR="002F06A4" w:rsidRDefault="002F06A4" w:rsidP="002F06A4">
      <w:pPr>
        <w:spacing w:after="0" w:line="240" w:lineRule="auto"/>
        <w:ind w:left="1985" w:hanging="1985"/>
        <w:jc w:val="both"/>
        <w:rPr>
          <w:rFonts w:ascii="Arial" w:hAnsi="Arial" w:cs="Arial"/>
          <w:sz w:val="24"/>
          <w:szCs w:val="24"/>
        </w:rPr>
      </w:pPr>
    </w:p>
    <w:p w14:paraId="4F54729C" w14:textId="46D33BC1"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Sure, yeah.  </w:t>
      </w:r>
    </w:p>
    <w:p w14:paraId="3EDF1381" w14:textId="77777777" w:rsidR="002F06A4" w:rsidRDefault="002F06A4" w:rsidP="002F06A4">
      <w:pPr>
        <w:spacing w:after="0" w:line="240" w:lineRule="auto"/>
        <w:ind w:left="1985" w:hanging="1985"/>
        <w:jc w:val="both"/>
        <w:rPr>
          <w:rFonts w:ascii="Arial" w:hAnsi="Arial" w:cs="Arial"/>
          <w:sz w:val="24"/>
          <w:szCs w:val="24"/>
        </w:rPr>
      </w:pPr>
    </w:p>
    <w:p w14:paraId="7788EFAE" w14:textId="0230A95E"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Okay.</w:t>
      </w:r>
    </w:p>
    <w:p w14:paraId="3F5EB0ED" w14:textId="77777777" w:rsidR="002F06A4" w:rsidRDefault="002F06A4" w:rsidP="002F06A4">
      <w:pPr>
        <w:spacing w:after="0" w:line="240" w:lineRule="auto"/>
        <w:ind w:left="1985" w:hanging="1985"/>
        <w:jc w:val="both"/>
        <w:rPr>
          <w:rFonts w:ascii="Arial" w:hAnsi="Arial" w:cs="Arial"/>
          <w:sz w:val="24"/>
          <w:szCs w:val="24"/>
        </w:rPr>
      </w:pPr>
    </w:p>
    <w:p w14:paraId="20D918E2" w14:textId="31B2C13D" w:rsidR="002F06A4" w:rsidRDefault="002F06A4"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Oh, and I should warn you, a little </w:t>
      </w:r>
      <w:r w:rsidR="003E0608">
        <w:rPr>
          <w:rFonts w:ascii="Arial" w:hAnsi="Arial" w:cs="Arial"/>
          <w:sz w:val="24"/>
          <w:szCs w:val="24"/>
        </w:rPr>
        <w:t>familiarity</w:t>
      </w:r>
      <w:r w:rsidR="00077F75">
        <w:rPr>
          <w:rFonts w:ascii="Arial" w:hAnsi="Arial" w:cs="Arial"/>
          <w:sz w:val="24"/>
          <w:szCs w:val="24"/>
        </w:rPr>
        <w:t xml:space="preserve"> with code-breaking often comes in handy in cases like these.  So, I'm guessing that’s the part I'll need to read</w:t>
      </w:r>
      <w:r w:rsidR="00675A53">
        <w:rPr>
          <w:rFonts w:ascii="Arial" w:hAnsi="Arial" w:cs="Arial"/>
          <w:sz w:val="24"/>
          <w:szCs w:val="24"/>
        </w:rPr>
        <w:t>.  Y</w:t>
      </w:r>
      <w:r w:rsidR="00077F75">
        <w:rPr>
          <w:rFonts w:ascii="Arial" w:hAnsi="Arial" w:cs="Arial"/>
          <w:sz w:val="24"/>
          <w:szCs w:val="24"/>
        </w:rPr>
        <w:t>eah, okay.</w:t>
      </w:r>
    </w:p>
    <w:p w14:paraId="11779D6E" w14:textId="77777777" w:rsidR="00077F75" w:rsidRDefault="00077F75" w:rsidP="002F06A4">
      <w:pPr>
        <w:spacing w:after="0" w:line="240" w:lineRule="auto"/>
        <w:ind w:left="1985" w:hanging="1985"/>
        <w:jc w:val="both"/>
        <w:rPr>
          <w:rFonts w:ascii="Arial" w:hAnsi="Arial" w:cs="Arial"/>
          <w:sz w:val="24"/>
          <w:szCs w:val="24"/>
        </w:rPr>
      </w:pPr>
    </w:p>
    <w:p w14:paraId="763F476C" w14:textId="57511497" w:rsidR="00077F75" w:rsidRDefault="00675A53" w:rsidP="002F06A4">
      <w:pPr>
        <w:spacing w:after="0" w:line="240" w:lineRule="auto"/>
        <w:ind w:left="1985" w:hanging="1985"/>
        <w:jc w:val="both"/>
        <w:rPr>
          <w:rFonts w:ascii="Arial" w:hAnsi="Arial" w:cs="Arial"/>
          <w:sz w:val="24"/>
          <w:szCs w:val="24"/>
        </w:rPr>
      </w:pPr>
      <w:r>
        <w:rPr>
          <w:rFonts w:ascii="Arial" w:hAnsi="Arial" w:cs="Arial"/>
          <w:sz w:val="24"/>
          <w:szCs w:val="24"/>
        </w:rPr>
        <w:t xml:space="preserve">Researcher 1: </w:t>
      </w:r>
      <w:r>
        <w:rPr>
          <w:rFonts w:ascii="Arial" w:hAnsi="Arial" w:cs="Arial"/>
          <w:sz w:val="24"/>
          <w:szCs w:val="24"/>
        </w:rPr>
        <w:tab/>
      </w:r>
      <w:r w:rsidR="00077F75">
        <w:rPr>
          <w:rFonts w:ascii="Arial" w:hAnsi="Arial" w:cs="Arial"/>
          <w:sz w:val="24"/>
          <w:szCs w:val="24"/>
        </w:rPr>
        <w:t>Yeah.</w:t>
      </w:r>
    </w:p>
    <w:p w14:paraId="5DF298CB" w14:textId="77777777" w:rsidR="00077F75" w:rsidRDefault="00077F75" w:rsidP="002F06A4">
      <w:pPr>
        <w:spacing w:after="0" w:line="240" w:lineRule="auto"/>
        <w:ind w:left="1985" w:hanging="1985"/>
        <w:jc w:val="both"/>
        <w:rPr>
          <w:rFonts w:ascii="Arial" w:hAnsi="Arial" w:cs="Arial"/>
          <w:sz w:val="24"/>
          <w:szCs w:val="24"/>
        </w:rPr>
      </w:pPr>
    </w:p>
    <w:p w14:paraId="2BBF35AF" w14:textId="6D021787"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 from this we got th</w:t>
      </w:r>
      <w:r w:rsidR="00675A53">
        <w:rPr>
          <w:rFonts w:ascii="Arial" w:hAnsi="Arial" w:cs="Arial"/>
          <w:sz w:val="24"/>
          <w:szCs w:val="24"/>
        </w:rPr>
        <w:t>at</w:t>
      </w:r>
      <w:r>
        <w:rPr>
          <w:rFonts w:ascii="Arial" w:hAnsi="Arial" w:cs="Arial"/>
          <w:sz w:val="24"/>
          <w:szCs w:val="24"/>
        </w:rPr>
        <w:t>, Carmen is the client, and then Nick Webster is the person who died, th</w:t>
      </w:r>
      <w:r w:rsidR="00675A53">
        <w:rPr>
          <w:rFonts w:ascii="Arial" w:hAnsi="Arial" w:cs="Arial"/>
          <w:sz w:val="24"/>
          <w:szCs w:val="24"/>
        </w:rPr>
        <w:t>e</w:t>
      </w:r>
      <w:r>
        <w:rPr>
          <w:rFonts w:ascii="Arial" w:hAnsi="Arial" w:cs="Arial"/>
          <w:sz w:val="24"/>
          <w:szCs w:val="24"/>
        </w:rPr>
        <w:t xml:space="preserve"> night he was killed.</w:t>
      </w:r>
    </w:p>
    <w:p w14:paraId="3E06E495" w14:textId="77777777" w:rsidR="00077F75" w:rsidRDefault="00077F75" w:rsidP="002F06A4">
      <w:pPr>
        <w:spacing w:after="0" w:line="240" w:lineRule="auto"/>
        <w:ind w:left="1985" w:hanging="1985"/>
        <w:jc w:val="both"/>
        <w:rPr>
          <w:rFonts w:ascii="Arial" w:hAnsi="Arial" w:cs="Arial"/>
          <w:sz w:val="24"/>
          <w:szCs w:val="24"/>
        </w:rPr>
      </w:pPr>
    </w:p>
    <w:p w14:paraId="16784C5A" w14:textId="2FA67F57"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Yeah.</w:t>
      </w:r>
    </w:p>
    <w:p w14:paraId="69E0A0E0" w14:textId="77777777" w:rsidR="00077F75" w:rsidRDefault="00077F75" w:rsidP="002F06A4">
      <w:pPr>
        <w:spacing w:after="0" w:line="240" w:lineRule="auto"/>
        <w:ind w:left="1985" w:hanging="1985"/>
        <w:jc w:val="both"/>
        <w:rPr>
          <w:rFonts w:ascii="Arial" w:hAnsi="Arial" w:cs="Arial"/>
          <w:sz w:val="24"/>
          <w:szCs w:val="24"/>
        </w:rPr>
      </w:pPr>
    </w:p>
    <w:p w14:paraId="3A3421E8" w14:textId="746BD9EC"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Can I have a piece of paper, so I can write down some things?</w:t>
      </w:r>
    </w:p>
    <w:p w14:paraId="167909B3" w14:textId="77777777" w:rsidR="00077F75" w:rsidRDefault="00077F75" w:rsidP="002F06A4">
      <w:pPr>
        <w:spacing w:after="0" w:line="240" w:lineRule="auto"/>
        <w:ind w:left="1985" w:hanging="1985"/>
        <w:jc w:val="both"/>
        <w:rPr>
          <w:rFonts w:ascii="Arial" w:hAnsi="Arial" w:cs="Arial"/>
          <w:sz w:val="24"/>
          <w:szCs w:val="24"/>
        </w:rPr>
      </w:pPr>
    </w:p>
    <w:p w14:paraId="0E7D007F" w14:textId="36F9D595" w:rsidR="00077F75" w:rsidRDefault="00675A53"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5: </w:t>
      </w:r>
      <w:r w:rsidR="00077F75">
        <w:rPr>
          <w:rFonts w:ascii="Arial" w:hAnsi="Arial" w:cs="Arial"/>
          <w:sz w:val="24"/>
          <w:szCs w:val="24"/>
        </w:rPr>
        <w:tab/>
        <w:t>Yeah.</w:t>
      </w:r>
    </w:p>
    <w:p w14:paraId="24411406" w14:textId="77777777" w:rsidR="00077F75" w:rsidRDefault="00077F75" w:rsidP="002F06A4">
      <w:pPr>
        <w:spacing w:after="0" w:line="240" w:lineRule="auto"/>
        <w:ind w:left="1985" w:hanging="1985"/>
        <w:jc w:val="both"/>
        <w:rPr>
          <w:rFonts w:ascii="Arial" w:hAnsi="Arial" w:cs="Arial"/>
          <w:sz w:val="24"/>
          <w:szCs w:val="24"/>
        </w:rPr>
      </w:pPr>
    </w:p>
    <w:p w14:paraId="63E5797A" w14:textId="763C8F9C"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Thank you.  </w:t>
      </w:r>
    </w:p>
    <w:p w14:paraId="28B18E82" w14:textId="77777777" w:rsidR="00077F75" w:rsidRDefault="00077F75" w:rsidP="002F06A4">
      <w:pPr>
        <w:spacing w:after="0" w:line="240" w:lineRule="auto"/>
        <w:ind w:left="1985" w:hanging="1985"/>
        <w:jc w:val="both"/>
        <w:rPr>
          <w:rFonts w:ascii="Arial" w:hAnsi="Arial" w:cs="Arial"/>
          <w:sz w:val="24"/>
          <w:szCs w:val="24"/>
        </w:rPr>
      </w:pPr>
    </w:p>
    <w:p w14:paraId="3B3AF8E9" w14:textId="464587E4"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So, Carmen already has</w:t>
      </w:r>
      <w:r w:rsidR="00675A53">
        <w:rPr>
          <w:rFonts w:ascii="Arial" w:hAnsi="Arial" w:cs="Arial"/>
          <w:sz w:val="24"/>
          <w:szCs w:val="24"/>
        </w:rPr>
        <w:t>, like,</w:t>
      </w:r>
      <w:r>
        <w:rPr>
          <w:rFonts w:ascii="Arial" w:hAnsi="Arial" w:cs="Arial"/>
          <w:sz w:val="24"/>
          <w:szCs w:val="24"/>
        </w:rPr>
        <w:t xml:space="preserve"> four clear suspects.  </w:t>
      </w:r>
    </w:p>
    <w:p w14:paraId="75CA1228" w14:textId="77777777" w:rsidR="00077F75" w:rsidRDefault="00077F75" w:rsidP="002F06A4">
      <w:pPr>
        <w:spacing w:after="0" w:line="240" w:lineRule="auto"/>
        <w:ind w:left="1985" w:hanging="1985"/>
        <w:jc w:val="both"/>
        <w:rPr>
          <w:rFonts w:ascii="Arial" w:hAnsi="Arial" w:cs="Arial"/>
          <w:sz w:val="24"/>
          <w:szCs w:val="24"/>
        </w:rPr>
      </w:pPr>
    </w:p>
    <w:p w14:paraId="58570CD7" w14:textId="2D5D4417"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Hmm.</w:t>
      </w:r>
    </w:p>
    <w:p w14:paraId="3EB60A86" w14:textId="77777777" w:rsidR="00077F75" w:rsidRDefault="00077F75" w:rsidP="002F06A4">
      <w:pPr>
        <w:spacing w:after="0" w:line="240" w:lineRule="auto"/>
        <w:ind w:left="1985" w:hanging="1985"/>
        <w:jc w:val="both"/>
        <w:rPr>
          <w:rFonts w:ascii="Arial" w:hAnsi="Arial" w:cs="Arial"/>
          <w:sz w:val="24"/>
          <w:szCs w:val="24"/>
        </w:rPr>
      </w:pPr>
    </w:p>
    <w:p w14:paraId="710BB7E0" w14:textId="109F50E0"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 xml:space="preserve">This is the newspaper.  And I guess, these are the suspects.  </w:t>
      </w:r>
    </w:p>
    <w:p w14:paraId="13B736D6" w14:textId="77777777" w:rsidR="00077F75" w:rsidRDefault="00077F75" w:rsidP="002F06A4">
      <w:pPr>
        <w:spacing w:after="0" w:line="240" w:lineRule="auto"/>
        <w:ind w:left="1985" w:hanging="1985"/>
        <w:jc w:val="both"/>
        <w:rPr>
          <w:rFonts w:ascii="Arial" w:hAnsi="Arial" w:cs="Arial"/>
          <w:sz w:val="24"/>
          <w:szCs w:val="24"/>
        </w:rPr>
      </w:pPr>
    </w:p>
    <w:p w14:paraId="287BFF70" w14:textId="652365CB"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I'm just writing down </w:t>
      </w:r>
      <w:r w:rsidR="00675A53">
        <w:rPr>
          <w:rFonts w:ascii="Arial" w:hAnsi="Arial" w:cs="Arial"/>
          <w:sz w:val="24"/>
          <w:szCs w:val="24"/>
        </w:rPr>
        <w:t>things</w:t>
      </w:r>
      <w:r>
        <w:rPr>
          <w:rFonts w:ascii="Arial" w:hAnsi="Arial" w:cs="Arial"/>
          <w:sz w:val="24"/>
          <w:szCs w:val="24"/>
        </w:rPr>
        <w:t>, because I forget names really easily, just so I can keep track.</w:t>
      </w:r>
    </w:p>
    <w:p w14:paraId="3D33D22B" w14:textId="77777777" w:rsidR="00077F75" w:rsidRDefault="00077F75" w:rsidP="002F06A4">
      <w:pPr>
        <w:spacing w:after="0" w:line="240" w:lineRule="auto"/>
        <w:ind w:left="1985" w:hanging="1985"/>
        <w:jc w:val="both"/>
        <w:rPr>
          <w:rFonts w:ascii="Arial" w:hAnsi="Arial" w:cs="Arial"/>
          <w:sz w:val="24"/>
          <w:szCs w:val="24"/>
        </w:rPr>
      </w:pPr>
    </w:p>
    <w:p w14:paraId="4C419E6F" w14:textId="4FBBD8E4"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And you've done this before?</w:t>
      </w:r>
    </w:p>
    <w:p w14:paraId="278DD56D" w14:textId="77777777" w:rsidR="00077F75" w:rsidRDefault="00077F75" w:rsidP="002F06A4">
      <w:pPr>
        <w:spacing w:after="0" w:line="240" w:lineRule="auto"/>
        <w:ind w:left="1985" w:hanging="1985"/>
        <w:jc w:val="both"/>
        <w:rPr>
          <w:rFonts w:ascii="Arial" w:hAnsi="Arial" w:cs="Arial"/>
          <w:sz w:val="24"/>
          <w:szCs w:val="24"/>
        </w:rPr>
      </w:pPr>
    </w:p>
    <w:p w14:paraId="76BF87D8" w14:textId="7DFBF2EE"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No, I haven't.</w:t>
      </w:r>
    </w:p>
    <w:p w14:paraId="2F7F9006" w14:textId="77777777" w:rsidR="00077F75" w:rsidRDefault="00077F75" w:rsidP="002F06A4">
      <w:pPr>
        <w:spacing w:after="0" w:line="240" w:lineRule="auto"/>
        <w:ind w:left="1985" w:hanging="1985"/>
        <w:jc w:val="both"/>
        <w:rPr>
          <w:rFonts w:ascii="Arial" w:hAnsi="Arial" w:cs="Arial"/>
          <w:sz w:val="24"/>
          <w:szCs w:val="24"/>
        </w:rPr>
      </w:pPr>
    </w:p>
    <w:p w14:paraId="5FB71C00" w14:textId="672099C8"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5</w:t>
      </w:r>
      <w:r>
        <w:rPr>
          <w:rFonts w:ascii="Arial" w:hAnsi="Arial" w:cs="Arial"/>
          <w:sz w:val="24"/>
          <w:szCs w:val="24"/>
        </w:rPr>
        <w:t>:</w:t>
      </w:r>
      <w:r>
        <w:rPr>
          <w:rFonts w:ascii="Arial" w:hAnsi="Arial" w:cs="Arial"/>
          <w:sz w:val="24"/>
          <w:szCs w:val="24"/>
        </w:rPr>
        <w:tab/>
        <w:t>I've never done this.</w:t>
      </w:r>
    </w:p>
    <w:p w14:paraId="6DF3870A" w14:textId="77777777" w:rsidR="00077F75" w:rsidRDefault="00077F75" w:rsidP="002F06A4">
      <w:pPr>
        <w:spacing w:after="0" w:line="240" w:lineRule="auto"/>
        <w:ind w:left="1985" w:hanging="1985"/>
        <w:jc w:val="both"/>
        <w:rPr>
          <w:rFonts w:ascii="Arial" w:hAnsi="Arial" w:cs="Arial"/>
          <w:sz w:val="24"/>
          <w:szCs w:val="24"/>
        </w:rPr>
      </w:pPr>
    </w:p>
    <w:p w14:paraId="6E75C220" w14:textId="0932D91A"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 xml:space="preserve">No, me neither.  </w:t>
      </w:r>
    </w:p>
    <w:p w14:paraId="5259A028" w14:textId="77777777" w:rsidR="00077F75" w:rsidRDefault="00077F75" w:rsidP="002F06A4">
      <w:pPr>
        <w:spacing w:after="0" w:line="240" w:lineRule="auto"/>
        <w:ind w:left="1985" w:hanging="1985"/>
        <w:jc w:val="both"/>
        <w:rPr>
          <w:rFonts w:ascii="Arial" w:hAnsi="Arial" w:cs="Arial"/>
          <w:sz w:val="24"/>
          <w:szCs w:val="24"/>
        </w:rPr>
      </w:pPr>
    </w:p>
    <w:p w14:paraId="6FE6ED2A" w14:textId="44EF1CE9"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Shall we start with the first piece of evidence?</w:t>
      </w:r>
    </w:p>
    <w:p w14:paraId="1C56E99A" w14:textId="77777777" w:rsidR="00077F75" w:rsidRDefault="00077F75" w:rsidP="002F06A4">
      <w:pPr>
        <w:spacing w:after="0" w:line="240" w:lineRule="auto"/>
        <w:ind w:left="1985" w:hanging="1985"/>
        <w:jc w:val="both"/>
        <w:rPr>
          <w:rFonts w:ascii="Arial" w:hAnsi="Arial" w:cs="Arial"/>
          <w:sz w:val="24"/>
          <w:szCs w:val="24"/>
        </w:rPr>
      </w:pPr>
    </w:p>
    <w:p w14:paraId="0BC5106C" w14:textId="19DD13B4"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Yeah</w:t>
      </w:r>
      <w:r w:rsidR="00675A53">
        <w:rPr>
          <w:rFonts w:ascii="Arial" w:hAnsi="Arial" w:cs="Arial"/>
          <w:sz w:val="24"/>
          <w:szCs w:val="24"/>
        </w:rPr>
        <w:t>, here you are.</w:t>
      </w:r>
    </w:p>
    <w:p w14:paraId="4D2D954D" w14:textId="77777777" w:rsidR="00077F75" w:rsidRDefault="00077F75" w:rsidP="002F06A4">
      <w:pPr>
        <w:spacing w:after="0" w:line="240" w:lineRule="auto"/>
        <w:ind w:left="1985" w:hanging="1985"/>
        <w:jc w:val="both"/>
        <w:rPr>
          <w:rFonts w:ascii="Arial" w:hAnsi="Arial" w:cs="Arial"/>
          <w:sz w:val="24"/>
          <w:szCs w:val="24"/>
        </w:rPr>
      </w:pPr>
    </w:p>
    <w:p w14:paraId="7E483CED" w14:textId="7E752B99"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Okay.  </w:t>
      </w:r>
    </w:p>
    <w:p w14:paraId="2D883CBB" w14:textId="77777777" w:rsidR="00077F75" w:rsidRDefault="00077F75" w:rsidP="002F06A4">
      <w:pPr>
        <w:spacing w:after="0" w:line="240" w:lineRule="auto"/>
        <w:ind w:left="1985" w:hanging="1985"/>
        <w:jc w:val="both"/>
        <w:rPr>
          <w:rFonts w:ascii="Arial" w:hAnsi="Arial" w:cs="Arial"/>
          <w:sz w:val="24"/>
          <w:szCs w:val="24"/>
        </w:rPr>
      </w:pPr>
    </w:p>
    <w:p w14:paraId="2186266F" w14:textId="109A87BA"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Do you want to…?</w:t>
      </w:r>
    </w:p>
    <w:p w14:paraId="3BAF508E" w14:textId="77777777" w:rsidR="00077F75" w:rsidRDefault="00077F75" w:rsidP="002F06A4">
      <w:pPr>
        <w:spacing w:after="0" w:line="240" w:lineRule="auto"/>
        <w:ind w:left="1985" w:hanging="1985"/>
        <w:jc w:val="both"/>
        <w:rPr>
          <w:rFonts w:ascii="Arial" w:hAnsi="Arial" w:cs="Arial"/>
          <w:sz w:val="24"/>
          <w:szCs w:val="24"/>
        </w:rPr>
      </w:pPr>
    </w:p>
    <w:p w14:paraId="0092461F" w14:textId="38A11548"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Yeah, sure.  Dear Miss Gray, I'm </w:t>
      </w:r>
      <w:r w:rsidR="003E0608">
        <w:rPr>
          <w:rFonts w:ascii="Arial" w:hAnsi="Arial" w:cs="Arial"/>
          <w:sz w:val="24"/>
          <w:szCs w:val="24"/>
        </w:rPr>
        <w:t>writing</w:t>
      </w:r>
      <w:r>
        <w:rPr>
          <w:rFonts w:ascii="Arial" w:hAnsi="Arial" w:cs="Arial"/>
          <w:sz w:val="24"/>
          <w:szCs w:val="24"/>
        </w:rPr>
        <w:t xml:space="preserve"> because I think my boss was murdered.  Okay.  Miss Gray, I'm guessing is Carmen, yeah.  So, that’s Carmen Gray.  I'm writing because I think my boss was </w:t>
      </w:r>
      <w:r w:rsidR="003E0608">
        <w:rPr>
          <w:rFonts w:ascii="Arial" w:hAnsi="Arial" w:cs="Arial"/>
          <w:sz w:val="24"/>
          <w:szCs w:val="24"/>
        </w:rPr>
        <w:t>murdered</w:t>
      </w:r>
      <w:r>
        <w:rPr>
          <w:rFonts w:ascii="Arial" w:hAnsi="Arial" w:cs="Arial"/>
          <w:sz w:val="24"/>
          <w:szCs w:val="24"/>
        </w:rPr>
        <w:t xml:space="preserve">, but I can't prove it on my own.  I'm hoping somebody at Gray Investigations can help me. Let me give you a little background.  I learned everything I know about bartending from my boss, Nick Webster.  </w:t>
      </w:r>
    </w:p>
    <w:p w14:paraId="6494AD3E" w14:textId="77777777" w:rsidR="00077F75" w:rsidRDefault="00077F75" w:rsidP="002F06A4">
      <w:pPr>
        <w:spacing w:after="0" w:line="240" w:lineRule="auto"/>
        <w:ind w:left="1985" w:hanging="1985"/>
        <w:jc w:val="both"/>
        <w:rPr>
          <w:rFonts w:ascii="Arial" w:hAnsi="Arial" w:cs="Arial"/>
          <w:sz w:val="24"/>
          <w:szCs w:val="24"/>
        </w:rPr>
      </w:pPr>
    </w:p>
    <w:p w14:paraId="103F6D6B" w14:textId="14F0E909"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675A53">
        <w:rPr>
          <w:rFonts w:ascii="Arial" w:hAnsi="Arial" w:cs="Arial"/>
          <w:sz w:val="24"/>
          <w:szCs w:val="24"/>
        </w:rPr>
        <w:t>6</w:t>
      </w:r>
      <w:r>
        <w:rPr>
          <w:rFonts w:ascii="Arial" w:hAnsi="Arial" w:cs="Arial"/>
          <w:sz w:val="24"/>
          <w:szCs w:val="24"/>
        </w:rPr>
        <w:t>:</w:t>
      </w:r>
      <w:r>
        <w:rPr>
          <w:rFonts w:ascii="Arial" w:hAnsi="Arial" w:cs="Arial"/>
          <w:sz w:val="24"/>
          <w:szCs w:val="24"/>
        </w:rPr>
        <w:tab/>
        <w:t>Okay, so Miss Gray is Michelle Gray, I think.</w:t>
      </w:r>
    </w:p>
    <w:p w14:paraId="7A2F64A8" w14:textId="77777777" w:rsidR="00077F75" w:rsidRDefault="00077F75" w:rsidP="002F06A4">
      <w:pPr>
        <w:spacing w:after="0" w:line="240" w:lineRule="auto"/>
        <w:ind w:left="1985" w:hanging="1985"/>
        <w:jc w:val="both"/>
        <w:rPr>
          <w:rFonts w:ascii="Arial" w:hAnsi="Arial" w:cs="Arial"/>
          <w:sz w:val="24"/>
          <w:szCs w:val="24"/>
        </w:rPr>
      </w:pPr>
    </w:p>
    <w:p w14:paraId="273EF411" w14:textId="20F8188D"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Oh, okay.</w:t>
      </w:r>
    </w:p>
    <w:p w14:paraId="70A5FE1C" w14:textId="77777777" w:rsidR="00077F75" w:rsidRDefault="00077F75" w:rsidP="002F06A4">
      <w:pPr>
        <w:spacing w:after="0" w:line="240" w:lineRule="auto"/>
        <w:ind w:left="1985" w:hanging="1985"/>
        <w:jc w:val="both"/>
        <w:rPr>
          <w:rFonts w:ascii="Arial" w:hAnsi="Arial" w:cs="Arial"/>
          <w:sz w:val="24"/>
          <w:szCs w:val="24"/>
        </w:rPr>
      </w:pPr>
    </w:p>
    <w:p w14:paraId="7DB51739" w14:textId="2590D790"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Is Carmen…</w:t>
      </w:r>
    </w:p>
    <w:p w14:paraId="59E5A6BD" w14:textId="77777777" w:rsidR="00077F75" w:rsidRDefault="00077F75" w:rsidP="002F06A4">
      <w:pPr>
        <w:spacing w:after="0" w:line="240" w:lineRule="auto"/>
        <w:ind w:left="1985" w:hanging="1985"/>
        <w:jc w:val="both"/>
        <w:rPr>
          <w:rFonts w:ascii="Arial" w:hAnsi="Arial" w:cs="Arial"/>
          <w:sz w:val="24"/>
          <w:szCs w:val="24"/>
        </w:rPr>
      </w:pPr>
    </w:p>
    <w:p w14:paraId="10355547" w14:textId="31CA8EAE"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Carmen works at Gray Investigations.</w:t>
      </w:r>
    </w:p>
    <w:p w14:paraId="51E1D6AE" w14:textId="77777777" w:rsidR="00077F75" w:rsidRDefault="00077F75" w:rsidP="002F06A4">
      <w:pPr>
        <w:spacing w:after="0" w:line="240" w:lineRule="auto"/>
        <w:ind w:left="1985" w:hanging="1985"/>
        <w:jc w:val="both"/>
        <w:rPr>
          <w:rFonts w:ascii="Arial" w:hAnsi="Arial" w:cs="Arial"/>
          <w:sz w:val="24"/>
          <w:szCs w:val="24"/>
        </w:rPr>
      </w:pPr>
    </w:p>
    <w:p w14:paraId="7272D811" w14:textId="690632B8"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 xml:space="preserve">…Carmen is </w:t>
      </w:r>
      <w:r w:rsidR="00675A53">
        <w:rPr>
          <w:rFonts w:ascii="Arial" w:hAnsi="Arial" w:cs="Arial"/>
          <w:sz w:val="24"/>
          <w:szCs w:val="24"/>
        </w:rPr>
        <w:t>Rojas.</w:t>
      </w:r>
    </w:p>
    <w:p w14:paraId="363EC43F" w14:textId="77777777" w:rsidR="00077F75" w:rsidRDefault="00077F75" w:rsidP="002F06A4">
      <w:pPr>
        <w:spacing w:after="0" w:line="240" w:lineRule="auto"/>
        <w:ind w:left="1985" w:hanging="1985"/>
        <w:jc w:val="both"/>
        <w:rPr>
          <w:rFonts w:ascii="Arial" w:hAnsi="Arial" w:cs="Arial"/>
          <w:sz w:val="24"/>
          <w:szCs w:val="24"/>
        </w:rPr>
      </w:pPr>
    </w:p>
    <w:p w14:paraId="6B95731A" w14:textId="59A838B2"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Oh, I got the whole thing wrong, okay.  </w:t>
      </w:r>
      <w:r w:rsidR="0040082A">
        <w:rPr>
          <w:rFonts w:ascii="Arial" w:hAnsi="Arial" w:cs="Arial"/>
          <w:sz w:val="24"/>
          <w:szCs w:val="24"/>
        </w:rPr>
        <w:t>Obviously…</w:t>
      </w:r>
    </w:p>
    <w:p w14:paraId="62BD4F55" w14:textId="77777777" w:rsidR="00077F75" w:rsidRDefault="00077F75" w:rsidP="002F06A4">
      <w:pPr>
        <w:spacing w:after="0" w:line="240" w:lineRule="auto"/>
        <w:ind w:left="1985" w:hanging="1985"/>
        <w:jc w:val="both"/>
        <w:rPr>
          <w:rFonts w:ascii="Arial" w:hAnsi="Arial" w:cs="Arial"/>
          <w:sz w:val="24"/>
          <w:szCs w:val="24"/>
        </w:rPr>
      </w:pPr>
    </w:p>
    <w:p w14:paraId="7DECA423" w14:textId="6C20279A"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I'll get a piece of paper, too.</w:t>
      </w:r>
    </w:p>
    <w:p w14:paraId="49BDD82E" w14:textId="77777777" w:rsidR="00077F75" w:rsidRDefault="00077F75" w:rsidP="002F06A4">
      <w:pPr>
        <w:spacing w:after="0" w:line="240" w:lineRule="auto"/>
        <w:ind w:left="1985" w:hanging="1985"/>
        <w:jc w:val="both"/>
        <w:rPr>
          <w:rFonts w:ascii="Arial" w:hAnsi="Arial" w:cs="Arial"/>
          <w:sz w:val="24"/>
          <w:szCs w:val="24"/>
        </w:rPr>
      </w:pPr>
    </w:p>
    <w:p w14:paraId="19166DB8" w14:textId="61E571B2"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sure.  Let me give you a little background.  I learned everything I know about bartending from my boss, Nick Webster.  He taught me how to pull a perfect pint, and coached me on [</w:t>
      </w:r>
      <w:r w:rsidRPr="00077F75">
        <w:rPr>
          <w:rFonts w:ascii="Arial" w:hAnsi="Arial" w:cs="Arial"/>
          <w:sz w:val="24"/>
          <w:szCs w:val="24"/>
          <w:highlight w:val="yellow"/>
        </w:rPr>
        <w:t>inaudible 0:05:06</w:t>
      </w:r>
      <w:r>
        <w:rPr>
          <w:rFonts w:ascii="Arial" w:hAnsi="Arial" w:cs="Arial"/>
          <w:sz w:val="24"/>
          <w:szCs w:val="24"/>
        </w:rPr>
        <w:t xml:space="preserve">] rowdy patrons.  He even helped me rearrange my work schedule so I could be home more when my sister was sick last year.  Nick was the best.  Old Scratch Tavern isn't much to look at, but it's one of those places that feels like home.  That </w:t>
      </w:r>
      <w:r>
        <w:rPr>
          <w:rFonts w:ascii="Arial" w:hAnsi="Arial" w:cs="Arial"/>
          <w:sz w:val="24"/>
          <w:szCs w:val="24"/>
        </w:rPr>
        <w:lastRenderedPageBreak/>
        <w:t xml:space="preserve">was all Nick.  I guess that's why it hit me so hard when Nick died in December, it was so sudden, and so bizarre.  The official story is that Nick was drunk, and lost his footing, but too many strange things happened in the months leading up to his death for me to believe it was an accident.  We can keep switching, or I can just read the whole thing, so </w:t>
      </w:r>
      <w:r w:rsidR="00675A53">
        <w:rPr>
          <w:rFonts w:ascii="Arial" w:hAnsi="Arial" w:cs="Arial"/>
          <w:sz w:val="24"/>
          <w:szCs w:val="24"/>
        </w:rPr>
        <w:t xml:space="preserve">that </w:t>
      </w:r>
      <w:r>
        <w:rPr>
          <w:rFonts w:ascii="Arial" w:hAnsi="Arial" w:cs="Arial"/>
          <w:sz w:val="24"/>
          <w:szCs w:val="24"/>
        </w:rPr>
        <w:t>we don't waste as much time?</w:t>
      </w:r>
    </w:p>
    <w:p w14:paraId="733C2C2C" w14:textId="77777777" w:rsidR="00077F75" w:rsidRDefault="00077F75" w:rsidP="002F06A4">
      <w:pPr>
        <w:spacing w:after="0" w:line="240" w:lineRule="auto"/>
        <w:ind w:left="1985" w:hanging="1985"/>
        <w:jc w:val="both"/>
        <w:rPr>
          <w:rFonts w:ascii="Arial" w:hAnsi="Arial" w:cs="Arial"/>
          <w:sz w:val="24"/>
          <w:szCs w:val="24"/>
        </w:rPr>
      </w:pPr>
    </w:p>
    <w:p w14:paraId="153A7EA7" w14:textId="09D96308"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sure.</w:t>
      </w:r>
    </w:p>
    <w:p w14:paraId="188FED91" w14:textId="77777777" w:rsidR="00077F75" w:rsidRDefault="00077F75" w:rsidP="002F06A4">
      <w:pPr>
        <w:spacing w:after="0" w:line="240" w:lineRule="auto"/>
        <w:ind w:left="1985" w:hanging="1985"/>
        <w:jc w:val="both"/>
        <w:rPr>
          <w:rFonts w:ascii="Arial" w:hAnsi="Arial" w:cs="Arial"/>
          <w:sz w:val="24"/>
          <w:szCs w:val="24"/>
        </w:rPr>
      </w:pPr>
    </w:p>
    <w:p w14:paraId="71B1AB87" w14:textId="12D71D6A"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  The th</w:t>
      </w:r>
      <w:r w:rsidR="00675A53">
        <w:rPr>
          <w:rFonts w:ascii="Arial" w:hAnsi="Arial" w:cs="Arial"/>
          <w:sz w:val="24"/>
          <w:szCs w:val="24"/>
        </w:rPr>
        <w:t>i</w:t>
      </w:r>
      <w:r>
        <w:rPr>
          <w:rFonts w:ascii="Arial" w:hAnsi="Arial" w:cs="Arial"/>
          <w:sz w:val="24"/>
          <w:szCs w:val="24"/>
        </w:rPr>
        <w:t xml:space="preserve">ng is, Nick has been seeing the devil.  For months, he'd been telling anyone who would listen that there was someone, or something lurking out in the woods behind the bar.  At first, everyone assumed he was just </w:t>
      </w:r>
      <w:r w:rsidR="003E0608">
        <w:rPr>
          <w:rFonts w:ascii="Arial" w:hAnsi="Arial" w:cs="Arial"/>
          <w:sz w:val="24"/>
          <w:szCs w:val="24"/>
        </w:rPr>
        <w:t>exaggerating</w:t>
      </w:r>
      <w:r>
        <w:rPr>
          <w:rFonts w:ascii="Arial" w:hAnsi="Arial" w:cs="Arial"/>
          <w:sz w:val="24"/>
          <w:szCs w:val="24"/>
        </w:rPr>
        <w:t xml:space="preserve"> for the sake of a good story.  Nick would spend the whole night in a corner booth, spinning yarns, and telling tales.  But there was no way he could be making up the creepiness he was getting, or the dead animals on his doorstep, or the fires that kept flaring up near the </w:t>
      </w:r>
      <w:r w:rsidR="003E0608">
        <w:rPr>
          <w:rFonts w:ascii="Arial" w:hAnsi="Arial" w:cs="Arial"/>
          <w:sz w:val="24"/>
          <w:szCs w:val="24"/>
        </w:rPr>
        <w:t>building</w:t>
      </w:r>
      <w:r>
        <w:rPr>
          <w:rFonts w:ascii="Arial" w:hAnsi="Arial" w:cs="Arial"/>
          <w:sz w:val="24"/>
          <w:szCs w:val="24"/>
        </w:rPr>
        <w:t xml:space="preserve">.  He had no reason to, not when thing </w:t>
      </w:r>
      <w:proofErr w:type="gramStart"/>
      <w:r>
        <w:rPr>
          <w:rFonts w:ascii="Arial" w:hAnsi="Arial" w:cs="Arial"/>
          <w:sz w:val="24"/>
          <w:szCs w:val="24"/>
        </w:rPr>
        <w:t>were</w:t>
      </w:r>
      <w:proofErr w:type="gramEnd"/>
      <w:r>
        <w:rPr>
          <w:rFonts w:ascii="Arial" w:hAnsi="Arial" w:cs="Arial"/>
          <w:sz w:val="24"/>
          <w:szCs w:val="24"/>
        </w:rPr>
        <w:t xml:space="preserve"> getting so dangerous.  Someone was </w:t>
      </w:r>
      <w:r w:rsidR="003E0608">
        <w:rPr>
          <w:rFonts w:ascii="Arial" w:hAnsi="Arial" w:cs="Arial"/>
          <w:sz w:val="24"/>
          <w:szCs w:val="24"/>
        </w:rPr>
        <w:t>trying</w:t>
      </w:r>
      <w:r>
        <w:rPr>
          <w:rFonts w:ascii="Arial" w:hAnsi="Arial" w:cs="Arial"/>
          <w:sz w:val="24"/>
          <w:szCs w:val="24"/>
        </w:rPr>
        <w:t xml:space="preserve"> to scare him, maybe even scare him to death.  He was </w:t>
      </w:r>
      <w:r w:rsidR="003E0608">
        <w:rPr>
          <w:rFonts w:ascii="Arial" w:hAnsi="Arial" w:cs="Arial"/>
          <w:sz w:val="24"/>
          <w:szCs w:val="24"/>
        </w:rPr>
        <w:t>obsessed</w:t>
      </w:r>
      <w:r>
        <w:rPr>
          <w:rFonts w:ascii="Arial" w:hAnsi="Arial" w:cs="Arial"/>
          <w:sz w:val="24"/>
          <w:szCs w:val="24"/>
        </w:rPr>
        <w:t xml:space="preserve"> with figuring out who was to blame.  He'd stay in the bar office for hours, pouring over the security camera footage, and scribbling notes.  </w:t>
      </w:r>
    </w:p>
    <w:p w14:paraId="3D67C9AC" w14:textId="77777777" w:rsidR="00077F75" w:rsidRDefault="00077F75" w:rsidP="002F06A4">
      <w:pPr>
        <w:spacing w:after="0" w:line="240" w:lineRule="auto"/>
        <w:ind w:left="1985" w:hanging="1985"/>
        <w:jc w:val="both"/>
        <w:rPr>
          <w:rFonts w:ascii="Arial" w:hAnsi="Arial" w:cs="Arial"/>
          <w:sz w:val="24"/>
          <w:szCs w:val="24"/>
        </w:rPr>
      </w:pPr>
    </w:p>
    <w:p w14:paraId="006CF6B5" w14:textId="6BBBD49E" w:rsidR="00077F75"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ab/>
        <w:t xml:space="preserve">On the night he died, I'd just closed up when he came out of the office, and said he'd finally figured it out.  Before he could explain, he saw someone outside, and ran off into the woods.  My back was to the door, and so I didn’t see anybody.  By the time I turned around, both Nick and the devil were gone.  And all that was left was a small fire burning outside.  After I put it out, I waited for Nick, but he never came back.  I can't help wondering what he would have told me if he had the chance.  After his death was ruled an accident, I went through, and found all the notes he'd been keeping about the devil, in a </w:t>
      </w:r>
      <w:proofErr w:type="gramStart"/>
      <w:r>
        <w:rPr>
          <w:rFonts w:ascii="Arial" w:hAnsi="Arial" w:cs="Arial"/>
          <w:sz w:val="24"/>
          <w:szCs w:val="24"/>
        </w:rPr>
        <w:t>locked up</w:t>
      </w:r>
      <w:proofErr w:type="gramEnd"/>
      <w:r>
        <w:rPr>
          <w:rFonts w:ascii="Arial" w:hAnsi="Arial" w:cs="Arial"/>
          <w:sz w:val="24"/>
          <w:szCs w:val="24"/>
        </w:rPr>
        <w:t xml:space="preserve"> deposit bag.  I still haven't figured out how to open it.  I even found proof that the devil was real, finally caught on camera, like Nick had been trying to do for months.  </w:t>
      </w:r>
    </w:p>
    <w:p w14:paraId="5051E641" w14:textId="77777777" w:rsidR="00077F75" w:rsidRDefault="00077F75" w:rsidP="002F06A4">
      <w:pPr>
        <w:spacing w:after="0" w:line="240" w:lineRule="auto"/>
        <w:ind w:left="1985" w:hanging="1985"/>
        <w:jc w:val="both"/>
        <w:rPr>
          <w:rFonts w:ascii="Arial" w:hAnsi="Arial" w:cs="Arial"/>
          <w:sz w:val="24"/>
          <w:szCs w:val="24"/>
        </w:rPr>
      </w:pPr>
    </w:p>
    <w:p w14:paraId="49AA4BCF" w14:textId="59BF072C" w:rsidR="00FA28F8" w:rsidRDefault="00077F75" w:rsidP="002F06A4">
      <w:pPr>
        <w:spacing w:after="0" w:line="240" w:lineRule="auto"/>
        <w:ind w:left="1985" w:hanging="1985"/>
        <w:jc w:val="both"/>
        <w:rPr>
          <w:rFonts w:ascii="Arial" w:hAnsi="Arial" w:cs="Arial"/>
          <w:sz w:val="24"/>
          <w:szCs w:val="24"/>
        </w:rPr>
      </w:pPr>
      <w:r>
        <w:rPr>
          <w:rFonts w:ascii="Arial" w:hAnsi="Arial" w:cs="Arial"/>
          <w:sz w:val="24"/>
          <w:szCs w:val="24"/>
        </w:rPr>
        <w:tab/>
      </w:r>
      <w:r w:rsidR="00B91CCE">
        <w:rPr>
          <w:rFonts w:ascii="Arial" w:hAnsi="Arial" w:cs="Arial"/>
          <w:sz w:val="24"/>
          <w:szCs w:val="24"/>
        </w:rPr>
        <w:t xml:space="preserve">Having the evidence, I phoned the Sheriff, hoping it would change his mind.  But he didn’t care that Nick really was chasing after someone that night.  The official determination is still that the authorities…I think I slipped up.  Yeah, the official </w:t>
      </w:r>
      <w:r w:rsidR="003E0608">
        <w:rPr>
          <w:rFonts w:ascii="Arial" w:hAnsi="Arial" w:cs="Arial"/>
          <w:sz w:val="24"/>
          <w:szCs w:val="24"/>
        </w:rPr>
        <w:t>determination</w:t>
      </w:r>
      <w:r w:rsidR="00B91CCE">
        <w:rPr>
          <w:rFonts w:ascii="Arial" w:hAnsi="Arial" w:cs="Arial"/>
          <w:sz w:val="24"/>
          <w:szCs w:val="24"/>
        </w:rPr>
        <w:t xml:space="preserve"> is that Nick slipped, and fell off the cliff.  But the thing is, I went out to the place where he died, and I didn’t, and I don't think the </w:t>
      </w:r>
      <w:r w:rsidR="003E0608">
        <w:rPr>
          <w:rFonts w:ascii="Arial" w:hAnsi="Arial" w:cs="Arial"/>
          <w:sz w:val="24"/>
          <w:szCs w:val="24"/>
        </w:rPr>
        <w:t>authorities</w:t>
      </w:r>
      <w:r w:rsidR="00B91CCE">
        <w:rPr>
          <w:rFonts w:ascii="Arial" w:hAnsi="Arial" w:cs="Arial"/>
          <w:sz w:val="24"/>
          <w:szCs w:val="24"/>
        </w:rPr>
        <w:t xml:space="preserve"> even bothered to look any further than the spot where they found Nick's body.  There was caution tape down the rocks, but nothing up on top of the cliff.  The ground near the ledge didn’t look like it had been </w:t>
      </w:r>
      <w:r w:rsidR="003E0608">
        <w:rPr>
          <w:rFonts w:ascii="Arial" w:hAnsi="Arial" w:cs="Arial"/>
          <w:sz w:val="24"/>
          <w:szCs w:val="24"/>
        </w:rPr>
        <w:t>disturbed</w:t>
      </w:r>
      <w:r w:rsidR="00B91CCE">
        <w:rPr>
          <w:rFonts w:ascii="Arial" w:hAnsi="Arial" w:cs="Arial"/>
          <w:sz w:val="24"/>
          <w:szCs w:val="24"/>
        </w:rPr>
        <w:t xml:space="preserve"> since that Friday night, Saturday night.  And if the authorities had been there, there's no way they'd count out foul play.</w:t>
      </w:r>
    </w:p>
    <w:p w14:paraId="43EAF105" w14:textId="77777777" w:rsidR="00B91CCE" w:rsidRDefault="00B91CCE" w:rsidP="002F06A4">
      <w:pPr>
        <w:spacing w:after="0" w:line="240" w:lineRule="auto"/>
        <w:ind w:left="1985" w:hanging="1985"/>
        <w:jc w:val="both"/>
        <w:rPr>
          <w:rFonts w:ascii="Arial" w:hAnsi="Arial" w:cs="Arial"/>
          <w:sz w:val="24"/>
          <w:szCs w:val="24"/>
        </w:rPr>
      </w:pPr>
    </w:p>
    <w:p w14:paraId="09FFEEE8" w14:textId="1A5F283E"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lastRenderedPageBreak/>
        <w:tab/>
      </w:r>
      <w:r w:rsidR="003E0608">
        <w:rPr>
          <w:rFonts w:ascii="Arial" w:hAnsi="Arial" w:cs="Arial"/>
          <w:sz w:val="24"/>
          <w:szCs w:val="24"/>
        </w:rPr>
        <w:t>Somebody</w:t>
      </w:r>
      <w:r>
        <w:rPr>
          <w:rFonts w:ascii="Arial" w:hAnsi="Arial" w:cs="Arial"/>
          <w:sz w:val="24"/>
          <w:szCs w:val="24"/>
        </w:rPr>
        <w:t xml:space="preserve"> in a devil mask really was there that night.  And </w:t>
      </w:r>
      <w:r w:rsidR="003E0608">
        <w:rPr>
          <w:rFonts w:ascii="Arial" w:hAnsi="Arial" w:cs="Arial"/>
          <w:sz w:val="24"/>
          <w:szCs w:val="24"/>
        </w:rPr>
        <w:t>whoever</w:t>
      </w:r>
      <w:r>
        <w:rPr>
          <w:rFonts w:ascii="Arial" w:hAnsi="Arial" w:cs="Arial"/>
          <w:sz w:val="24"/>
          <w:szCs w:val="24"/>
        </w:rPr>
        <w:t xml:space="preserve"> it was pushed Nick off that cliff.  The Sheriff may not believe me, but I must be making someone nervous by looking into Nick's death.  I've started to get threatening letters, just like the ones Nick was getting before he died.  I'd be lying if I said that I'm not scared, but those threats also prove I'm onto something, don't you think?  I know I'm close, but I've still got ques</w:t>
      </w:r>
      <w:r w:rsidR="00675A53">
        <w:rPr>
          <w:rFonts w:ascii="Arial" w:hAnsi="Arial" w:cs="Arial"/>
          <w:sz w:val="24"/>
          <w:szCs w:val="24"/>
        </w:rPr>
        <w:t>ti</w:t>
      </w:r>
      <w:r>
        <w:rPr>
          <w:rFonts w:ascii="Arial" w:hAnsi="Arial" w:cs="Arial"/>
          <w:sz w:val="24"/>
          <w:szCs w:val="24"/>
        </w:rPr>
        <w:t>ons that I can't answer.  I'm sending you all the evidence I've collected in the hope</w:t>
      </w:r>
      <w:r w:rsidR="00DE17B6">
        <w:rPr>
          <w:rFonts w:ascii="Arial" w:hAnsi="Arial" w:cs="Arial"/>
          <w:sz w:val="24"/>
          <w:szCs w:val="24"/>
        </w:rPr>
        <w:t>s</w:t>
      </w:r>
      <w:r>
        <w:rPr>
          <w:rFonts w:ascii="Arial" w:hAnsi="Arial" w:cs="Arial"/>
          <w:sz w:val="24"/>
          <w:szCs w:val="24"/>
        </w:rPr>
        <w:t xml:space="preserve"> that you'll be able to do what I can't, and bring my friend’s killer to justice before it's too late.  </w:t>
      </w:r>
    </w:p>
    <w:p w14:paraId="7211DD0B" w14:textId="77777777" w:rsidR="00B91CCE" w:rsidRDefault="00B91CCE" w:rsidP="002F06A4">
      <w:pPr>
        <w:spacing w:after="0" w:line="240" w:lineRule="auto"/>
        <w:ind w:left="1985" w:hanging="1985"/>
        <w:jc w:val="both"/>
        <w:rPr>
          <w:rFonts w:ascii="Arial" w:hAnsi="Arial" w:cs="Arial"/>
          <w:sz w:val="24"/>
          <w:szCs w:val="24"/>
        </w:rPr>
      </w:pPr>
    </w:p>
    <w:p w14:paraId="3C0CCDCD" w14:textId="00107639"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5</w:t>
      </w:r>
      <w:r>
        <w:rPr>
          <w:rFonts w:ascii="Arial" w:hAnsi="Arial" w:cs="Arial"/>
          <w:sz w:val="24"/>
          <w:szCs w:val="24"/>
        </w:rPr>
        <w:t>:</w:t>
      </w:r>
      <w:r>
        <w:rPr>
          <w:rFonts w:ascii="Arial" w:hAnsi="Arial" w:cs="Arial"/>
          <w:sz w:val="24"/>
          <w:szCs w:val="24"/>
        </w:rPr>
        <w:tab/>
        <w:t>Hmm.</w:t>
      </w:r>
    </w:p>
    <w:p w14:paraId="7F75752D" w14:textId="77777777" w:rsidR="00B91CCE" w:rsidRDefault="00B91CCE" w:rsidP="002F06A4">
      <w:pPr>
        <w:spacing w:after="0" w:line="240" w:lineRule="auto"/>
        <w:ind w:left="1985" w:hanging="1985"/>
        <w:jc w:val="both"/>
        <w:rPr>
          <w:rFonts w:ascii="Arial" w:hAnsi="Arial" w:cs="Arial"/>
          <w:sz w:val="24"/>
          <w:szCs w:val="24"/>
        </w:rPr>
      </w:pPr>
    </w:p>
    <w:p w14:paraId="766946F7" w14:textId="411F012B"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That was a long one. </w:t>
      </w:r>
    </w:p>
    <w:p w14:paraId="140C74E2" w14:textId="77777777" w:rsidR="00B91CCE" w:rsidRDefault="00B91CCE" w:rsidP="002F06A4">
      <w:pPr>
        <w:spacing w:after="0" w:line="240" w:lineRule="auto"/>
        <w:ind w:left="1985" w:hanging="1985"/>
        <w:jc w:val="both"/>
        <w:rPr>
          <w:rFonts w:ascii="Arial" w:hAnsi="Arial" w:cs="Arial"/>
          <w:sz w:val="24"/>
          <w:szCs w:val="24"/>
        </w:rPr>
      </w:pPr>
    </w:p>
    <w:p w14:paraId="63CA54B9" w14:textId="70260BBF"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5</w:t>
      </w:r>
      <w:r>
        <w:rPr>
          <w:rFonts w:ascii="Arial" w:hAnsi="Arial" w:cs="Arial"/>
          <w:sz w:val="24"/>
          <w:szCs w:val="24"/>
        </w:rPr>
        <w:t>:</w:t>
      </w:r>
      <w:r>
        <w:rPr>
          <w:rFonts w:ascii="Arial" w:hAnsi="Arial" w:cs="Arial"/>
          <w:sz w:val="24"/>
          <w:szCs w:val="24"/>
        </w:rPr>
        <w:tab/>
        <w:t>Yeah.  So, she was at the crime scene, kind of.</w:t>
      </w:r>
    </w:p>
    <w:p w14:paraId="3AAF1901" w14:textId="77777777" w:rsidR="00B91CCE" w:rsidRDefault="00B91CCE" w:rsidP="002F06A4">
      <w:pPr>
        <w:spacing w:after="0" w:line="240" w:lineRule="auto"/>
        <w:ind w:left="1985" w:hanging="1985"/>
        <w:jc w:val="both"/>
        <w:rPr>
          <w:rFonts w:ascii="Arial" w:hAnsi="Arial" w:cs="Arial"/>
          <w:sz w:val="24"/>
          <w:szCs w:val="24"/>
        </w:rPr>
      </w:pPr>
    </w:p>
    <w:p w14:paraId="5E0AAE8F" w14:textId="23009CF1"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She was near the crime scene, she was at the pub, or bar,</w:t>
      </w:r>
      <w:r w:rsidR="00675A53">
        <w:rPr>
          <w:rFonts w:ascii="Arial" w:hAnsi="Arial" w:cs="Arial"/>
          <w:sz w:val="24"/>
          <w:szCs w:val="24"/>
        </w:rPr>
        <w:t xml:space="preserve"> or</w:t>
      </w:r>
      <w:r>
        <w:rPr>
          <w:rFonts w:ascii="Arial" w:hAnsi="Arial" w:cs="Arial"/>
          <w:sz w:val="24"/>
          <w:szCs w:val="24"/>
        </w:rPr>
        <w:t xml:space="preserve"> the tavern that they work at.</w:t>
      </w:r>
    </w:p>
    <w:p w14:paraId="23DB4AD0" w14:textId="77777777" w:rsidR="00B91CCE" w:rsidRDefault="00B91CCE" w:rsidP="002F06A4">
      <w:pPr>
        <w:spacing w:after="0" w:line="240" w:lineRule="auto"/>
        <w:ind w:left="1985" w:hanging="1985"/>
        <w:jc w:val="both"/>
        <w:rPr>
          <w:rFonts w:ascii="Arial" w:hAnsi="Arial" w:cs="Arial"/>
          <w:sz w:val="24"/>
          <w:szCs w:val="24"/>
        </w:rPr>
      </w:pPr>
    </w:p>
    <w:p w14:paraId="4376A54F" w14:textId="2FC15080"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6</w:t>
      </w:r>
      <w:r>
        <w:rPr>
          <w:rFonts w:ascii="Arial" w:hAnsi="Arial" w:cs="Arial"/>
          <w:sz w:val="24"/>
          <w:szCs w:val="24"/>
        </w:rPr>
        <w:t>:</w:t>
      </w:r>
      <w:r>
        <w:rPr>
          <w:rFonts w:ascii="Arial" w:hAnsi="Arial" w:cs="Arial"/>
          <w:sz w:val="24"/>
          <w:szCs w:val="24"/>
        </w:rPr>
        <w:tab/>
        <w:t>Yeah.</w:t>
      </w:r>
    </w:p>
    <w:p w14:paraId="1510BE74" w14:textId="77777777" w:rsidR="00B91CCE" w:rsidRDefault="00B91CCE" w:rsidP="002F06A4">
      <w:pPr>
        <w:spacing w:after="0" w:line="240" w:lineRule="auto"/>
        <w:ind w:left="1985" w:hanging="1985"/>
        <w:jc w:val="both"/>
        <w:rPr>
          <w:rFonts w:ascii="Arial" w:hAnsi="Arial" w:cs="Arial"/>
          <w:sz w:val="24"/>
          <w:szCs w:val="24"/>
        </w:rPr>
      </w:pPr>
    </w:p>
    <w:p w14:paraId="15C640A0" w14:textId="0C81C586" w:rsidR="00B91CCE" w:rsidRDefault="00B91CCE"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5</w:t>
      </w:r>
      <w:r>
        <w:rPr>
          <w:rFonts w:ascii="Arial" w:hAnsi="Arial" w:cs="Arial"/>
          <w:sz w:val="24"/>
          <w:szCs w:val="24"/>
        </w:rPr>
        <w:t>:</w:t>
      </w:r>
      <w:r>
        <w:rPr>
          <w:rFonts w:ascii="Arial" w:hAnsi="Arial" w:cs="Arial"/>
          <w:sz w:val="24"/>
          <w:szCs w:val="24"/>
        </w:rPr>
        <w:tab/>
        <w:t>And Nick figur</w:t>
      </w:r>
      <w:r w:rsidR="00973E5D">
        <w:rPr>
          <w:rFonts w:ascii="Arial" w:hAnsi="Arial" w:cs="Arial"/>
          <w:sz w:val="24"/>
          <w:szCs w:val="24"/>
        </w:rPr>
        <w:t xml:space="preserve">ed out who has </w:t>
      </w:r>
      <w:r w:rsidR="00675A53">
        <w:rPr>
          <w:rFonts w:ascii="Arial" w:hAnsi="Arial" w:cs="Arial"/>
          <w:sz w:val="24"/>
          <w:szCs w:val="24"/>
        </w:rPr>
        <w:t>got to him.</w:t>
      </w:r>
    </w:p>
    <w:p w14:paraId="37AF6119" w14:textId="77777777" w:rsidR="00973E5D" w:rsidRDefault="00973E5D" w:rsidP="002F06A4">
      <w:pPr>
        <w:spacing w:after="0" w:line="240" w:lineRule="auto"/>
        <w:ind w:left="1985" w:hanging="1985"/>
        <w:jc w:val="both"/>
        <w:rPr>
          <w:rFonts w:ascii="Arial" w:hAnsi="Arial" w:cs="Arial"/>
          <w:sz w:val="24"/>
          <w:szCs w:val="24"/>
        </w:rPr>
      </w:pPr>
    </w:p>
    <w:p w14:paraId="79DB079C" w14:textId="5DDD936E" w:rsidR="00973E5D" w:rsidRDefault="00973E5D" w:rsidP="002F06A4">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Uh-huh.</w:t>
      </w:r>
    </w:p>
    <w:p w14:paraId="530DD521" w14:textId="77777777" w:rsidR="00973E5D" w:rsidRDefault="00973E5D" w:rsidP="002F06A4">
      <w:pPr>
        <w:spacing w:after="0" w:line="240" w:lineRule="auto"/>
        <w:ind w:left="1985" w:hanging="1985"/>
        <w:jc w:val="both"/>
        <w:rPr>
          <w:rFonts w:ascii="Arial" w:hAnsi="Arial" w:cs="Arial"/>
          <w:sz w:val="24"/>
          <w:szCs w:val="24"/>
        </w:rPr>
      </w:pPr>
    </w:p>
    <w:p w14:paraId="740E4098" w14:textId="48CAC9C9"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So, the moment he figured it out, it starts again, and he ran.</w:t>
      </w:r>
    </w:p>
    <w:p w14:paraId="74A1C6CA" w14:textId="77777777" w:rsidR="00973E5D" w:rsidRDefault="00973E5D" w:rsidP="00973E5D">
      <w:pPr>
        <w:spacing w:after="0" w:line="240" w:lineRule="auto"/>
        <w:ind w:left="1985" w:hanging="1985"/>
        <w:jc w:val="both"/>
        <w:rPr>
          <w:rFonts w:ascii="Arial" w:hAnsi="Arial" w:cs="Arial"/>
          <w:sz w:val="24"/>
          <w:szCs w:val="24"/>
        </w:rPr>
      </w:pPr>
    </w:p>
    <w:p w14:paraId="2088879F" w14:textId="402BF632"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Yeah, he ran to the cliff.  </w:t>
      </w:r>
    </w:p>
    <w:p w14:paraId="5652C52A" w14:textId="77777777" w:rsidR="00973E5D" w:rsidRDefault="00973E5D" w:rsidP="00973E5D">
      <w:pPr>
        <w:spacing w:after="0" w:line="240" w:lineRule="auto"/>
        <w:ind w:left="1985" w:hanging="1985"/>
        <w:jc w:val="both"/>
        <w:rPr>
          <w:rFonts w:ascii="Arial" w:hAnsi="Arial" w:cs="Arial"/>
          <w:sz w:val="24"/>
          <w:szCs w:val="24"/>
        </w:rPr>
      </w:pPr>
    </w:p>
    <w:p w14:paraId="2926C9C5" w14:textId="30088927"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Okay.</w:t>
      </w:r>
    </w:p>
    <w:p w14:paraId="279CCE45" w14:textId="77777777" w:rsidR="00973E5D" w:rsidRDefault="00973E5D" w:rsidP="00973E5D">
      <w:pPr>
        <w:spacing w:after="0" w:line="240" w:lineRule="auto"/>
        <w:ind w:left="1985" w:hanging="1985"/>
        <w:jc w:val="both"/>
        <w:rPr>
          <w:rFonts w:ascii="Arial" w:hAnsi="Arial" w:cs="Arial"/>
          <w:sz w:val="24"/>
          <w:szCs w:val="24"/>
        </w:rPr>
      </w:pPr>
    </w:p>
    <w:p w14:paraId="6FD97306" w14:textId="3829271B"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And there's also this part where she talks about the caution tape down on the rocks, but not on top.  And you'd think that they'd put caution tape on top, like the place where he fell from, if he had slipped, just so people would be careful.  But the police didn’t do that.</w:t>
      </w:r>
    </w:p>
    <w:p w14:paraId="044AAE86" w14:textId="77777777" w:rsidR="00973E5D" w:rsidRDefault="00973E5D" w:rsidP="00973E5D">
      <w:pPr>
        <w:spacing w:after="0" w:line="240" w:lineRule="auto"/>
        <w:ind w:left="1985" w:hanging="1985"/>
        <w:jc w:val="both"/>
        <w:rPr>
          <w:rFonts w:ascii="Arial" w:hAnsi="Arial" w:cs="Arial"/>
          <w:sz w:val="24"/>
          <w:szCs w:val="24"/>
        </w:rPr>
      </w:pPr>
    </w:p>
    <w:p w14:paraId="291CDB2D" w14:textId="72F3EFB2"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5</w:t>
      </w:r>
      <w:r>
        <w:rPr>
          <w:rFonts w:ascii="Arial" w:hAnsi="Arial" w:cs="Arial"/>
          <w:sz w:val="24"/>
          <w:szCs w:val="24"/>
        </w:rPr>
        <w:t>:</w:t>
      </w:r>
      <w:r>
        <w:rPr>
          <w:rFonts w:ascii="Arial" w:hAnsi="Arial" w:cs="Arial"/>
          <w:sz w:val="24"/>
          <w:szCs w:val="24"/>
        </w:rPr>
        <w:tab/>
        <w:t>No.</w:t>
      </w:r>
    </w:p>
    <w:p w14:paraId="7D56AA70" w14:textId="77777777" w:rsidR="00973E5D" w:rsidRDefault="00973E5D" w:rsidP="00973E5D">
      <w:pPr>
        <w:spacing w:after="0" w:line="240" w:lineRule="auto"/>
        <w:ind w:left="1985" w:hanging="1985"/>
        <w:jc w:val="both"/>
        <w:rPr>
          <w:rFonts w:ascii="Arial" w:hAnsi="Arial" w:cs="Arial"/>
          <w:sz w:val="24"/>
          <w:szCs w:val="24"/>
        </w:rPr>
      </w:pPr>
    </w:p>
    <w:p w14:paraId="1AAB8519" w14:textId="05B49DDA"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40082A">
        <w:rPr>
          <w:rFonts w:ascii="Arial" w:hAnsi="Arial" w:cs="Arial"/>
          <w:sz w:val="24"/>
          <w:szCs w:val="24"/>
        </w:rPr>
        <w:t>6</w:t>
      </w:r>
      <w:r>
        <w:rPr>
          <w:rFonts w:ascii="Arial" w:hAnsi="Arial" w:cs="Arial"/>
          <w:sz w:val="24"/>
          <w:szCs w:val="24"/>
        </w:rPr>
        <w:t>:</w:t>
      </w:r>
      <w:r>
        <w:rPr>
          <w:rFonts w:ascii="Arial" w:hAnsi="Arial" w:cs="Arial"/>
          <w:sz w:val="24"/>
          <w:szCs w:val="24"/>
        </w:rPr>
        <w:tab/>
        <w:t>So, yeah.</w:t>
      </w:r>
    </w:p>
    <w:p w14:paraId="12646A20" w14:textId="77777777" w:rsidR="00973E5D" w:rsidRDefault="00973E5D" w:rsidP="00973E5D">
      <w:pPr>
        <w:spacing w:after="0" w:line="240" w:lineRule="auto"/>
        <w:ind w:left="1985" w:hanging="1985"/>
        <w:jc w:val="both"/>
        <w:rPr>
          <w:rFonts w:ascii="Arial" w:hAnsi="Arial" w:cs="Arial"/>
          <w:sz w:val="24"/>
          <w:szCs w:val="24"/>
        </w:rPr>
      </w:pPr>
    </w:p>
    <w:p w14:paraId="3658A656" w14:textId="0DDCFEA2"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 that makes me a little wary of people from the police department.</w:t>
      </w:r>
    </w:p>
    <w:p w14:paraId="7EBF3E6E" w14:textId="77777777" w:rsidR="00973E5D" w:rsidRDefault="00973E5D" w:rsidP="00973E5D">
      <w:pPr>
        <w:spacing w:after="0" w:line="240" w:lineRule="auto"/>
        <w:ind w:left="1985" w:hanging="1985"/>
        <w:jc w:val="both"/>
        <w:rPr>
          <w:rFonts w:ascii="Arial" w:hAnsi="Arial" w:cs="Arial"/>
          <w:sz w:val="24"/>
          <w:szCs w:val="24"/>
        </w:rPr>
      </w:pPr>
    </w:p>
    <w:p w14:paraId="4910FA2E" w14:textId="6FBDDCAA"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6</w:t>
      </w:r>
      <w:r>
        <w:rPr>
          <w:rFonts w:ascii="Arial" w:hAnsi="Arial" w:cs="Arial"/>
          <w:sz w:val="24"/>
          <w:szCs w:val="24"/>
        </w:rPr>
        <w:t>:</w:t>
      </w:r>
      <w:r>
        <w:rPr>
          <w:rFonts w:ascii="Arial" w:hAnsi="Arial" w:cs="Arial"/>
          <w:sz w:val="24"/>
          <w:szCs w:val="24"/>
        </w:rPr>
        <w:tab/>
        <w:t>Here's a picture of Nick and Carmen.</w:t>
      </w:r>
    </w:p>
    <w:p w14:paraId="2F79A709" w14:textId="77777777" w:rsidR="00973E5D" w:rsidRDefault="00973E5D" w:rsidP="00973E5D">
      <w:pPr>
        <w:spacing w:after="0" w:line="240" w:lineRule="auto"/>
        <w:ind w:left="1985" w:hanging="1985"/>
        <w:jc w:val="both"/>
        <w:rPr>
          <w:rFonts w:ascii="Arial" w:hAnsi="Arial" w:cs="Arial"/>
          <w:sz w:val="24"/>
          <w:szCs w:val="24"/>
        </w:rPr>
      </w:pPr>
    </w:p>
    <w:p w14:paraId="37F4485E" w14:textId="501E5236"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Oh, thank you.</w:t>
      </w:r>
    </w:p>
    <w:p w14:paraId="081FCEED" w14:textId="77777777" w:rsidR="00973E5D" w:rsidRDefault="00973E5D" w:rsidP="00973E5D">
      <w:pPr>
        <w:spacing w:after="0" w:line="240" w:lineRule="auto"/>
        <w:ind w:left="1985" w:hanging="1985"/>
        <w:jc w:val="both"/>
        <w:rPr>
          <w:rFonts w:ascii="Arial" w:hAnsi="Arial" w:cs="Arial"/>
          <w:sz w:val="24"/>
          <w:szCs w:val="24"/>
        </w:rPr>
      </w:pPr>
    </w:p>
    <w:p w14:paraId="32EAE60C" w14:textId="3909E6D7"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lastRenderedPageBreak/>
        <w:t xml:space="preserve">Participant </w:t>
      </w:r>
      <w:r w:rsidR="00DE17B6">
        <w:rPr>
          <w:rFonts w:ascii="Arial" w:hAnsi="Arial" w:cs="Arial"/>
          <w:sz w:val="24"/>
          <w:szCs w:val="24"/>
        </w:rPr>
        <w:t>6</w:t>
      </w:r>
      <w:r>
        <w:rPr>
          <w:rFonts w:ascii="Arial" w:hAnsi="Arial" w:cs="Arial"/>
          <w:sz w:val="24"/>
          <w:szCs w:val="24"/>
        </w:rPr>
        <w:t>:</w:t>
      </w:r>
      <w:r>
        <w:rPr>
          <w:rFonts w:ascii="Arial" w:hAnsi="Arial" w:cs="Arial"/>
          <w:sz w:val="24"/>
          <w:szCs w:val="24"/>
        </w:rPr>
        <w:tab/>
        <w:t>Yeah.  Okay, so newspaper article.  Do we want to, like, just go through all the evidence?</w:t>
      </w:r>
    </w:p>
    <w:p w14:paraId="75B7EF21" w14:textId="77777777" w:rsidR="00973E5D" w:rsidRDefault="00973E5D" w:rsidP="00973E5D">
      <w:pPr>
        <w:spacing w:after="0" w:line="240" w:lineRule="auto"/>
        <w:ind w:left="1985" w:hanging="1985"/>
        <w:jc w:val="both"/>
        <w:rPr>
          <w:rFonts w:ascii="Arial" w:hAnsi="Arial" w:cs="Arial"/>
          <w:sz w:val="24"/>
          <w:szCs w:val="24"/>
        </w:rPr>
      </w:pPr>
    </w:p>
    <w:p w14:paraId="2406BEB0" w14:textId="5B4288C0"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5</w:t>
      </w:r>
      <w:r>
        <w:rPr>
          <w:rFonts w:ascii="Arial" w:hAnsi="Arial" w:cs="Arial"/>
          <w:sz w:val="24"/>
          <w:szCs w:val="24"/>
        </w:rPr>
        <w:t>:</w:t>
      </w:r>
      <w:r>
        <w:rPr>
          <w:rFonts w:ascii="Arial" w:hAnsi="Arial" w:cs="Arial"/>
          <w:sz w:val="24"/>
          <w:szCs w:val="24"/>
        </w:rPr>
        <w:tab/>
        <w:t>Yeah.</w:t>
      </w:r>
    </w:p>
    <w:p w14:paraId="33DD1185" w14:textId="77777777" w:rsidR="00973E5D" w:rsidRDefault="00973E5D" w:rsidP="00973E5D">
      <w:pPr>
        <w:spacing w:after="0" w:line="240" w:lineRule="auto"/>
        <w:ind w:left="1985" w:hanging="1985"/>
        <w:jc w:val="both"/>
        <w:rPr>
          <w:rFonts w:ascii="Arial" w:hAnsi="Arial" w:cs="Arial"/>
          <w:sz w:val="24"/>
          <w:szCs w:val="24"/>
        </w:rPr>
      </w:pPr>
    </w:p>
    <w:p w14:paraId="6CD6FEB9" w14:textId="66E541FB" w:rsidR="00973E5D" w:rsidRDefault="00973E5D" w:rsidP="00973E5D">
      <w:pPr>
        <w:spacing w:after="0" w:line="240" w:lineRule="auto"/>
        <w:ind w:left="1985" w:hanging="1985"/>
        <w:jc w:val="both"/>
        <w:rPr>
          <w:rFonts w:ascii="Arial" w:hAnsi="Arial" w:cs="Arial"/>
          <w:sz w:val="24"/>
          <w:szCs w:val="24"/>
        </w:rPr>
      </w:pPr>
      <w:r>
        <w:rPr>
          <w:rFonts w:ascii="Arial" w:hAnsi="Arial" w:cs="Arial"/>
          <w:sz w:val="24"/>
          <w:szCs w:val="24"/>
        </w:rPr>
        <w:t xml:space="preserve">Participant </w:t>
      </w:r>
      <w:r w:rsidR="00DE17B6">
        <w:rPr>
          <w:rFonts w:ascii="Arial" w:hAnsi="Arial" w:cs="Arial"/>
          <w:sz w:val="24"/>
          <w:szCs w:val="24"/>
        </w:rPr>
        <w:t>6</w:t>
      </w:r>
      <w:r>
        <w:rPr>
          <w:rFonts w:ascii="Arial" w:hAnsi="Arial" w:cs="Arial"/>
          <w:sz w:val="24"/>
          <w:szCs w:val="24"/>
        </w:rPr>
        <w:t>:</w:t>
      </w:r>
      <w:r>
        <w:rPr>
          <w:rFonts w:ascii="Arial" w:hAnsi="Arial" w:cs="Arial"/>
          <w:sz w:val="24"/>
          <w:szCs w:val="24"/>
        </w:rPr>
        <w:tab/>
        <w:t xml:space="preserve">Yeah.  Old Scratch owner’s death ruled an accident, a tragic end to a difficult year, by Mitsy Sutherland.  But may be pretended.  The </w:t>
      </w:r>
      <w:r w:rsidR="00FE51F8">
        <w:rPr>
          <w:rFonts w:ascii="Arial" w:hAnsi="Arial" w:cs="Arial"/>
          <w:sz w:val="24"/>
          <w:szCs w:val="24"/>
        </w:rPr>
        <w:t>Perdition Sheriff’s Office announced on Monday that it has ruled the death of Old Scratch Tavern owner, Nicholas Webster, an accident.  According to Sheriff Paul McGinty, Webster fell to his death in the early hours of Saturday morning, likely minutes after leaving Old Scratch Tavern.  It was dark, and unfortunately Nick just lost his footing, McGinty said at the press conference, Monday morning.  A neighbour discovered Webster’s remains at the bottom of Devil’s Well…oh…a local waterfall, early Saturday morning.  This is not the first misfortune to befall Webster, and his tavern, in recent months.  In July, Webster told this paper, nothing valuable was stolen following a series of petty burglaries, but said he was taking measures to ensure that incidents did not continue.</w:t>
      </w:r>
    </w:p>
    <w:p w14:paraId="69A9F1AE" w14:textId="77777777" w:rsidR="00FE51F8" w:rsidRDefault="00FE51F8" w:rsidP="00973E5D">
      <w:pPr>
        <w:spacing w:after="0" w:line="240" w:lineRule="auto"/>
        <w:ind w:left="1985" w:hanging="1985"/>
        <w:jc w:val="both"/>
        <w:rPr>
          <w:rFonts w:ascii="Arial" w:hAnsi="Arial" w:cs="Arial"/>
          <w:sz w:val="24"/>
          <w:szCs w:val="24"/>
        </w:rPr>
      </w:pPr>
    </w:p>
    <w:p w14:paraId="003422ED" w14:textId="460FFACD" w:rsidR="00FE51F8" w:rsidRDefault="00FE51F8" w:rsidP="00973E5D">
      <w:pPr>
        <w:spacing w:after="0" w:line="240" w:lineRule="auto"/>
        <w:ind w:left="1985" w:hanging="1985"/>
        <w:jc w:val="both"/>
        <w:rPr>
          <w:rFonts w:ascii="Arial" w:hAnsi="Arial" w:cs="Arial"/>
          <w:sz w:val="24"/>
          <w:szCs w:val="24"/>
        </w:rPr>
      </w:pPr>
      <w:r>
        <w:rPr>
          <w:rFonts w:ascii="Arial" w:hAnsi="Arial" w:cs="Arial"/>
          <w:sz w:val="24"/>
          <w:szCs w:val="24"/>
        </w:rPr>
        <w:tab/>
        <w:t xml:space="preserve">Sheriff McGinty confirmed that no perpetrator was apprehended for the thefts.  More recently, Webster had reported a series of small fires, and other </w:t>
      </w:r>
      <w:r w:rsidR="003E0608">
        <w:rPr>
          <w:rFonts w:ascii="Arial" w:hAnsi="Arial" w:cs="Arial"/>
          <w:sz w:val="24"/>
          <w:szCs w:val="24"/>
        </w:rPr>
        <w:t>disturbances</w:t>
      </w:r>
      <w:r>
        <w:rPr>
          <w:rFonts w:ascii="Arial" w:hAnsi="Arial" w:cs="Arial"/>
          <w:sz w:val="24"/>
          <w:szCs w:val="24"/>
        </w:rPr>
        <w:t xml:space="preserve"> at the bar.  Official records show that Webster called Perdition Emergency Services ten times between September 1st, and December 7th.  Carmen Rojas, a bartender at Old Scratch said Webster feared someone was out to get him, though she did not know who might have wanted to harm her employer.  </w:t>
      </w:r>
      <w:r w:rsidR="00DE17B6">
        <w:rPr>
          <w:rFonts w:ascii="Arial" w:hAnsi="Arial" w:cs="Arial"/>
          <w:sz w:val="24"/>
          <w:szCs w:val="24"/>
        </w:rPr>
        <w:t xml:space="preserve">The circumstances of Webster’s death led to some Perdition residents, including Rojas, to speculate whether this fall might not have been accidental.  However, Sheriff McGinty was adamant these claims are groundless.  I'm sure my Deputy would have </w:t>
      </w:r>
      <w:r w:rsidR="003E0608">
        <w:rPr>
          <w:rFonts w:ascii="Arial" w:hAnsi="Arial" w:cs="Arial"/>
          <w:sz w:val="24"/>
          <w:szCs w:val="24"/>
        </w:rPr>
        <w:t>discovered</w:t>
      </w:r>
      <w:r w:rsidR="00DE17B6">
        <w:rPr>
          <w:rFonts w:ascii="Arial" w:hAnsi="Arial" w:cs="Arial"/>
          <w:sz w:val="24"/>
          <w:szCs w:val="24"/>
        </w:rPr>
        <w:t xml:space="preserve"> any signs of foul play, he said. We are looking at someone who was a little worked-up, who had a drink or two.</w:t>
      </w:r>
    </w:p>
    <w:p w14:paraId="41F19A83" w14:textId="77777777" w:rsidR="00DE17B6" w:rsidRDefault="00DE17B6" w:rsidP="00973E5D">
      <w:pPr>
        <w:spacing w:after="0" w:line="240" w:lineRule="auto"/>
        <w:ind w:left="1985" w:hanging="1985"/>
        <w:jc w:val="both"/>
        <w:rPr>
          <w:rFonts w:ascii="Arial" w:hAnsi="Arial" w:cs="Arial"/>
          <w:sz w:val="24"/>
          <w:szCs w:val="24"/>
        </w:rPr>
      </w:pPr>
    </w:p>
    <w:p w14:paraId="4743D701" w14:textId="5D9FB03F" w:rsidR="00DE17B6" w:rsidRDefault="00DE17B6" w:rsidP="00DE17B6">
      <w:pPr>
        <w:spacing w:after="0" w:line="240" w:lineRule="auto"/>
        <w:ind w:left="1985" w:hanging="1985"/>
        <w:jc w:val="both"/>
        <w:rPr>
          <w:rFonts w:ascii="Arial" w:hAnsi="Arial" w:cs="Arial"/>
          <w:sz w:val="24"/>
          <w:szCs w:val="24"/>
        </w:rPr>
      </w:pPr>
      <w:r>
        <w:rPr>
          <w:rFonts w:ascii="Arial" w:hAnsi="Arial" w:cs="Arial"/>
          <w:sz w:val="24"/>
          <w:szCs w:val="24"/>
        </w:rPr>
        <w:tab/>
        <w:t xml:space="preserve">It's tragic, but accidents happen.  Webster's widow, Cherie said in a statement, I have faith in the Sheriff’s Office, and I'm so grateful for their help.  Nick was the love of my life, and I don't know what I'll do without him.  Mrs Webster did not address whether Old Scratch Tavern will reopen, but Perdition’s residents will surely miss their favourite neighbourhood barkeep.  Carol Neubauer, a member of the Perdition Billiards Club said, Old Scratch’s pool </w:t>
      </w:r>
      <w:r w:rsidR="003E0608">
        <w:rPr>
          <w:rFonts w:ascii="Arial" w:hAnsi="Arial" w:cs="Arial"/>
          <w:sz w:val="24"/>
          <w:szCs w:val="24"/>
        </w:rPr>
        <w:t>championship</w:t>
      </w:r>
      <w:r>
        <w:rPr>
          <w:rFonts w:ascii="Arial" w:hAnsi="Arial" w:cs="Arial"/>
          <w:sz w:val="24"/>
          <w:szCs w:val="24"/>
        </w:rPr>
        <w:t xml:space="preserve"> won't be the same without Nick cheering us on.  Donna Goddard, a </w:t>
      </w:r>
      <w:proofErr w:type="spellStart"/>
      <w:proofErr w:type="gramStart"/>
      <w:r>
        <w:rPr>
          <w:rFonts w:ascii="Arial" w:hAnsi="Arial" w:cs="Arial"/>
          <w:sz w:val="24"/>
          <w:szCs w:val="24"/>
        </w:rPr>
        <w:t>long time</w:t>
      </w:r>
      <w:proofErr w:type="spellEnd"/>
      <w:proofErr w:type="gramEnd"/>
      <w:r>
        <w:rPr>
          <w:rFonts w:ascii="Arial" w:hAnsi="Arial" w:cs="Arial"/>
          <w:sz w:val="24"/>
          <w:szCs w:val="24"/>
        </w:rPr>
        <w:t xml:space="preserve"> </w:t>
      </w:r>
      <w:r w:rsidR="003E0608">
        <w:rPr>
          <w:rFonts w:ascii="Arial" w:hAnsi="Arial" w:cs="Arial"/>
          <w:sz w:val="24"/>
          <w:szCs w:val="24"/>
        </w:rPr>
        <w:t>patron</w:t>
      </w:r>
      <w:r>
        <w:rPr>
          <w:rFonts w:ascii="Arial" w:hAnsi="Arial" w:cs="Arial"/>
          <w:sz w:val="24"/>
          <w:szCs w:val="24"/>
        </w:rPr>
        <w:t xml:space="preserve"> of Webster's bar said, it's heartbreaking, Nick made the best old-</w:t>
      </w:r>
      <w:r w:rsidR="003E0608">
        <w:rPr>
          <w:rFonts w:ascii="Arial" w:hAnsi="Arial" w:cs="Arial"/>
          <w:sz w:val="24"/>
          <w:szCs w:val="24"/>
        </w:rPr>
        <w:t>fashioned</w:t>
      </w:r>
      <w:r>
        <w:rPr>
          <w:rFonts w:ascii="Arial" w:hAnsi="Arial" w:cs="Arial"/>
          <w:sz w:val="24"/>
          <w:szCs w:val="24"/>
        </w:rPr>
        <w:t xml:space="preserve"> in town, and I know I won't be the only person having one in his honour tonight.  </w:t>
      </w:r>
    </w:p>
    <w:p w14:paraId="7BF86F5F" w14:textId="77777777" w:rsidR="00DE17B6" w:rsidRDefault="00DE17B6" w:rsidP="00DE17B6">
      <w:pPr>
        <w:spacing w:after="0" w:line="240" w:lineRule="auto"/>
        <w:ind w:left="1985" w:hanging="1985"/>
        <w:jc w:val="both"/>
        <w:rPr>
          <w:rFonts w:ascii="Arial" w:hAnsi="Arial" w:cs="Arial"/>
          <w:sz w:val="24"/>
          <w:szCs w:val="24"/>
        </w:rPr>
      </w:pPr>
    </w:p>
    <w:p w14:paraId="0C5F5A9D" w14:textId="61386004" w:rsidR="00DE17B6" w:rsidRDefault="00DE17B6" w:rsidP="00DE17B6">
      <w:pPr>
        <w:spacing w:after="0" w:line="240" w:lineRule="auto"/>
        <w:ind w:left="1985" w:hanging="1985"/>
        <w:jc w:val="both"/>
        <w:rPr>
          <w:rFonts w:ascii="Arial" w:hAnsi="Arial" w:cs="Arial"/>
          <w:sz w:val="24"/>
          <w:szCs w:val="24"/>
        </w:rPr>
      </w:pPr>
      <w:r>
        <w:rPr>
          <w:rFonts w:ascii="Arial" w:hAnsi="Arial" w:cs="Arial"/>
          <w:sz w:val="24"/>
          <w:szCs w:val="24"/>
        </w:rPr>
        <w:tab/>
        <w:t>Funeral services will be held Sunday at 11 a.m., at Bob’s Funeral Home</w:t>
      </w:r>
      <w:r w:rsidR="0084264D">
        <w:rPr>
          <w:rFonts w:ascii="Arial" w:hAnsi="Arial" w:cs="Arial"/>
          <w:sz w:val="24"/>
          <w:szCs w:val="24"/>
        </w:rPr>
        <w:t xml:space="preserve">, followed by a </w:t>
      </w:r>
      <w:r w:rsidR="003E0608">
        <w:rPr>
          <w:rFonts w:ascii="Arial" w:hAnsi="Arial" w:cs="Arial"/>
          <w:sz w:val="24"/>
          <w:szCs w:val="24"/>
        </w:rPr>
        <w:t>reception</w:t>
      </w:r>
      <w:r w:rsidR="0084264D">
        <w:rPr>
          <w:rFonts w:ascii="Arial" w:hAnsi="Arial" w:cs="Arial"/>
          <w:sz w:val="24"/>
          <w:szCs w:val="24"/>
        </w:rPr>
        <w:t xml:space="preserve"> at Old Scratch Tavern.  Okay, this has a back side, and it says, New Developments for Devil’s Well.  The scenic waterfall could be </w:t>
      </w:r>
      <w:r w:rsidR="003E0608">
        <w:rPr>
          <w:rFonts w:ascii="Arial" w:hAnsi="Arial" w:cs="Arial"/>
          <w:sz w:val="24"/>
          <w:szCs w:val="24"/>
        </w:rPr>
        <w:t>included</w:t>
      </w:r>
      <w:r w:rsidR="0084264D">
        <w:rPr>
          <w:rFonts w:ascii="Arial" w:hAnsi="Arial" w:cs="Arial"/>
          <w:sz w:val="24"/>
          <w:szCs w:val="24"/>
        </w:rPr>
        <w:t xml:space="preserve"> in the sale of land, if </w:t>
      </w:r>
      <w:r w:rsidR="003E0608">
        <w:rPr>
          <w:rFonts w:ascii="Arial" w:hAnsi="Arial" w:cs="Arial"/>
          <w:sz w:val="24"/>
          <w:szCs w:val="24"/>
        </w:rPr>
        <w:lastRenderedPageBreak/>
        <w:t>negotiations</w:t>
      </w:r>
      <w:r w:rsidR="0084264D">
        <w:rPr>
          <w:rFonts w:ascii="Arial" w:hAnsi="Arial" w:cs="Arial"/>
          <w:sz w:val="24"/>
          <w:szCs w:val="24"/>
        </w:rPr>
        <w:t xml:space="preserve"> proceed.  This could be relevant.  So, this is the waterfall where he died.  And so, I don't know if it's relevant, we may want to go back to it at some point.</w:t>
      </w:r>
    </w:p>
    <w:p w14:paraId="7697BA99" w14:textId="77777777" w:rsidR="0084264D" w:rsidRDefault="0084264D" w:rsidP="00DE17B6">
      <w:pPr>
        <w:spacing w:after="0" w:line="240" w:lineRule="auto"/>
        <w:ind w:left="1985" w:hanging="1985"/>
        <w:jc w:val="both"/>
        <w:rPr>
          <w:rFonts w:ascii="Arial" w:hAnsi="Arial" w:cs="Arial"/>
          <w:sz w:val="24"/>
          <w:szCs w:val="24"/>
        </w:rPr>
      </w:pPr>
    </w:p>
    <w:p w14:paraId="32FBBDCD" w14:textId="66A860E3" w:rsidR="0084264D" w:rsidRDefault="0084264D"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Yeah, we can come back to it, yeah.  Can I have that article, </w:t>
      </w:r>
      <w:r w:rsidR="002A38F8">
        <w:rPr>
          <w:rFonts w:ascii="Arial" w:hAnsi="Arial" w:cs="Arial"/>
          <w:sz w:val="24"/>
          <w:szCs w:val="24"/>
        </w:rPr>
        <w:t>just</w:t>
      </w:r>
      <w:r>
        <w:rPr>
          <w:rFonts w:ascii="Arial" w:hAnsi="Arial" w:cs="Arial"/>
          <w:sz w:val="24"/>
          <w:szCs w:val="24"/>
        </w:rPr>
        <w:t xml:space="preserve"> more time?</w:t>
      </w:r>
    </w:p>
    <w:p w14:paraId="407EDE1E" w14:textId="77777777" w:rsidR="0084264D" w:rsidRDefault="0084264D" w:rsidP="00DE17B6">
      <w:pPr>
        <w:spacing w:after="0" w:line="240" w:lineRule="auto"/>
        <w:ind w:left="1985" w:hanging="1985"/>
        <w:jc w:val="both"/>
        <w:rPr>
          <w:rFonts w:ascii="Arial" w:hAnsi="Arial" w:cs="Arial"/>
          <w:sz w:val="24"/>
          <w:szCs w:val="24"/>
        </w:rPr>
      </w:pPr>
    </w:p>
    <w:p w14:paraId="7455DB54" w14:textId="4828189D" w:rsidR="0084264D" w:rsidRDefault="0084264D"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7E8D29CC" w14:textId="1E8794CE" w:rsidR="002A38F8" w:rsidRDefault="002A38F8" w:rsidP="00DE17B6">
      <w:pPr>
        <w:spacing w:after="0" w:line="240" w:lineRule="auto"/>
        <w:ind w:left="1985" w:hanging="1985"/>
        <w:jc w:val="both"/>
        <w:rPr>
          <w:rFonts w:ascii="Arial" w:hAnsi="Arial" w:cs="Arial"/>
          <w:sz w:val="24"/>
          <w:szCs w:val="24"/>
        </w:rPr>
      </w:pPr>
    </w:p>
    <w:p w14:paraId="7326F4FE" w14:textId="190F9F16"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What was the part about the wife, like…</w:t>
      </w:r>
    </w:p>
    <w:p w14:paraId="2AD61492" w14:textId="77777777" w:rsidR="002A38F8" w:rsidRDefault="002A38F8" w:rsidP="00DE17B6">
      <w:pPr>
        <w:spacing w:after="0" w:line="240" w:lineRule="auto"/>
        <w:ind w:left="1985" w:hanging="1985"/>
        <w:jc w:val="both"/>
        <w:rPr>
          <w:rFonts w:ascii="Arial" w:hAnsi="Arial" w:cs="Arial"/>
          <w:sz w:val="24"/>
          <w:szCs w:val="24"/>
        </w:rPr>
      </w:pPr>
    </w:p>
    <w:p w14:paraId="388F976E" w14:textId="28167226"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yeah, the wife, she's suspicious.  She believed in the Sheriff's Office.</w:t>
      </w:r>
    </w:p>
    <w:p w14:paraId="55E61F49" w14:textId="77777777" w:rsidR="002A38F8" w:rsidRDefault="002A38F8" w:rsidP="00DE17B6">
      <w:pPr>
        <w:spacing w:after="0" w:line="240" w:lineRule="auto"/>
        <w:ind w:left="1985" w:hanging="1985"/>
        <w:jc w:val="both"/>
        <w:rPr>
          <w:rFonts w:ascii="Arial" w:hAnsi="Arial" w:cs="Arial"/>
          <w:sz w:val="24"/>
          <w:szCs w:val="24"/>
        </w:rPr>
      </w:pPr>
    </w:p>
    <w:p w14:paraId="72C50EA9" w14:textId="2DCA53F0"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and you'd think if he was, like, talking about some devils all the time, she would hear about it, more than anybody...</w:t>
      </w:r>
    </w:p>
    <w:p w14:paraId="003DDF38" w14:textId="77777777" w:rsidR="002A38F8" w:rsidRDefault="002A38F8" w:rsidP="00DE17B6">
      <w:pPr>
        <w:spacing w:after="0" w:line="240" w:lineRule="auto"/>
        <w:ind w:left="1985" w:hanging="1985"/>
        <w:jc w:val="both"/>
        <w:rPr>
          <w:rFonts w:ascii="Arial" w:hAnsi="Arial" w:cs="Arial"/>
          <w:sz w:val="24"/>
          <w:szCs w:val="24"/>
        </w:rPr>
      </w:pPr>
    </w:p>
    <w:p w14:paraId="549323A6" w14:textId="47009E25"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3F04C87C" w14:textId="77777777" w:rsidR="002A38F8" w:rsidRDefault="002A38F8" w:rsidP="00DE17B6">
      <w:pPr>
        <w:spacing w:after="0" w:line="240" w:lineRule="auto"/>
        <w:ind w:left="1985" w:hanging="1985"/>
        <w:jc w:val="both"/>
        <w:rPr>
          <w:rFonts w:ascii="Arial" w:hAnsi="Arial" w:cs="Arial"/>
          <w:sz w:val="24"/>
          <w:szCs w:val="24"/>
        </w:rPr>
      </w:pPr>
    </w:p>
    <w:p w14:paraId="5AAD1041" w14:textId="77C9F7D8"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…but that’s weird, okay.  Alright, do you want to…?</w:t>
      </w:r>
    </w:p>
    <w:p w14:paraId="42A7008D" w14:textId="77777777" w:rsidR="002A38F8" w:rsidRDefault="002A38F8" w:rsidP="00DE17B6">
      <w:pPr>
        <w:spacing w:after="0" w:line="240" w:lineRule="auto"/>
        <w:ind w:left="1985" w:hanging="1985"/>
        <w:jc w:val="both"/>
        <w:rPr>
          <w:rFonts w:ascii="Arial" w:hAnsi="Arial" w:cs="Arial"/>
          <w:sz w:val="24"/>
          <w:szCs w:val="24"/>
        </w:rPr>
      </w:pPr>
    </w:p>
    <w:p w14:paraId="1FDFBC79" w14:textId="333DFF07"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One of the suspects is, like, the Sheriff, so…</w:t>
      </w:r>
    </w:p>
    <w:p w14:paraId="2239F522" w14:textId="77777777" w:rsidR="002A38F8" w:rsidRDefault="002A38F8" w:rsidP="00DE17B6">
      <w:pPr>
        <w:spacing w:after="0" w:line="240" w:lineRule="auto"/>
        <w:ind w:left="1985" w:hanging="1985"/>
        <w:jc w:val="both"/>
        <w:rPr>
          <w:rFonts w:ascii="Arial" w:hAnsi="Arial" w:cs="Arial"/>
          <w:sz w:val="24"/>
          <w:szCs w:val="24"/>
        </w:rPr>
      </w:pPr>
    </w:p>
    <w:p w14:paraId="09C5CB94" w14:textId="2BCCB2D4"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what, Sheriff McGinty?</w:t>
      </w:r>
    </w:p>
    <w:p w14:paraId="68B4255A" w14:textId="77777777" w:rsidR="002A38F8" w:rsidRDefault="002A38F8" w:rsidP="00DE17B6">
      <w:pPr>
        <w:spacing w:after="0" w:line="240" w:lineRule="auto"/>
        <w:ind w:left="1985" w:hanging="1985"/>
        <w:jc w:val="both"/>
        <w:rPr>
          <w:rFonts w:ascii="Arial" w:hAnsi="Arial" w:cs="Arial"/>
          <w:sz w:val="24"/>
          <w:szCs w:val="24"/>
        </w:rPr>
      </w:pPr>
    </w:p>
    <w:p w14:paraId="302C76EC" w14:textId="5212690D"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the Deputy, is it?</w:t>
      </w:r>
    </w:p>
    <w:p w14:paraId="01DAC672" w14:textId="77777777" w:rsidR="002A38F8" w:rsidRDefault="002A38F8" w:rsidP="00DE17B6">
      <w:pPr>
        <w:spacing w:after="0" w:line="240" w:lineRule="auto"/>
        <w:ind w:left="1985" w:hanging="1985"/>
        <w:jc w:val="both"/>
        <w:rPr>
          <w:rFonts w:ascii="Arial" w:hAnsi="Arial" w:cs="Arial"/>
          <w:sz w:val="24"/>
          <w:szCs w:val="24"/>
        </w:rPr>
      </w:pPr>
    </w:p>
    <w:p w14:paraId="1128D716" w14:textId="190601CD"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Chris </w:t>
      </w:r>
      <w:r w:rsidR="007A1D76">
        <w:rPr>
          <w:rFonts w:ascii="Arial" w:hAnsi="Arial" w:cs="Arial"/>
          <w:sz w:val="24"/>
          <w:szCs w:val="24"/>
        </w:rPr>
        <w:t>Thompson</w:t>
      </w:r>
      <w:r>
        <w:rPr>
          <w:rFonts w:ascii="Arial" w:hAnsi="Arial" w:cs="Arial"/>
          <w:sz w:val="24"/>
          <w:szCs w:val="24"/>
        </w:rPr>
        <w:t>, on there.</w:t>
      </w:r>
    </w:p>
    <w:p w14:paraId="425C73C9" w14:textId="77777777" w:rsidR="002A38F8" w:rsidRDefault="002A38F8" w:rsidP="00DE17B6">
      <w:pPr>
        <w:spacing w:after="0" w:line="240" w:lineRule="auto"/>
        <w:ind w:left="1985" w:hanging="1985"/>
        <w:jc w:val="both"/>
        <w:rPr>
          <w:rFonts w:ascii="Arial" w:hAnsi="Arial" w:cs="Arial"/>
          <w:sz w:val="24"/>
          <w:szCs w:val="24"/>
        </w:rPr>
      </w:pPr>
    </w:p>
    <w:p w14:paraId="02E36EED" w14:textId="5DBF5540"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that’s the guy that was at the crime scene.</w:t>
      </w:r>
    </w:p>
    <w:p w14:paraId="15DA46F9" w14:textId="77777777" w:rsidR="002A38F8" w:rsidRDefault="002A38F8" w:rsidP="00DE17B6">
      <w:pPr>
        <w:spacing w:after="0" w:line="240" w:lineRule="auto"/>
        <w:ind w:left="1985" w:hanging="1985"/>
        <w:jc w:val="both"/>
        <w:rPr>
          <w:rFonts w:ascii="Arial" w:hAnsi="Arial" w:cs="Arial"/>
          <w:sz w:val="24"/>
          <w:szCs w:val="24"/>
        </w:rPr>
      </w:pPr>
    </w:p>
    <w:p w14:paraId="737D513B" w14:textId="36829831"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  Do you want me to read his profile, like, the notes?</w:t>
      </w:r>
    </w:p>
    <w:p w14:paraId="10E13A7A" w14:textId="77777777" w:rsidR="002A38F8" w:rsidRDefault="002A38F8" w:rsidP="00DE17B6">
      <w:pPr>
        <w:spacing w:after="0" w:line="240" w:lineRule="auto"/>
        <w:ind w:left="1985" w:hanging="1985"/>
        <w:jc w:val="both"/>
        <w:rPr>
          <w:rFonts w:ascii="Arial" w:hAnsi="Arial" w:cs="Arial"/>
          <w:sz w:val="24"/>
          <w:szCs w:val="24"/>
        </w:rPr>
      </w:pPr>
    </w:p>
    <w:p w14:paraId="5CAAA48A" w14:textId="7EF9E116"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go for it.</w:t>
      </w:r>
    </w:p>
    <w:p w14:paraId="690F240B" w14:textId="77777777" w:rsidR="002A38F8" w:rsidRDefault="002A38F8" w:rsidP="00DE17B6">
      <w:pPr>
        <w:spacing w:after="0" w:line="240" w:lineRule="auto"/>
        <w:ind w:left="1985" w:hanging="1985"/>
        <w:jc w:val="both"/>
        <w:rPr>
          <w:rFonts w:ascii="Arial" w:hAnsi="Arial" w:cs="Arial"/>
          <w:sz w:val="24"/>
          <w:szCs w:val="24"/>
        </w:rPr>
      </w:pPr>
    </w:p>
    <w:p w14:paraId="1E5D57EC" w14:textId="1934F537"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So, he went to high school with my sister, she says, he was popular, but had a reputation as a </w:t>
      </w:r>
      <w:proofErr w:type="gramStart"/>
      <w:r>
        <w:rPr>
          <w:rFonts w:ascii="Arial" w:hAnsi="Arial" w:cs="Arial"/>
          <w:sz w:val="24"/>
          <w:szCs w:val="24"/>
        </w:rPr>
        <w:t>ladies</w:t>
      </w:r>
      <w:proofErr w:type="gramEnd"/>
      <w:r>
        <w:rPr>
          <w:rFonts w:ascii="Arial" w:hAnsi="Arial" w:cs="Arial"/>
          <w:sz w:val="24"/>
          <w:szCs w:val="24"/>
        </w:rPr>
        <w:t xml:space="preserve"> man, very outdoorsy, always hunting, or fishing, whatever is in season. Went to talk to him at the Sheriff's Office on the Tuesday, he confirmed that Nick's blood/alcohol level wasn’t off the charts, 0.06 is tipsy, but not seriously impaired.  When I pressed him for more info, he told me that details aren't being made available to the public.  He said Nick's death was tragic, but accidents just happened sometimes.  Yeah, right.  Visited him at home, seemed annoyed at first, but let me in.  It probably didn’t hurt that I brought pizza.  Snooped around a bit while he was in the kitchen getting plates, and saw an open envelope that was at the bottom of a pile of mail on the table. </w:t>
      </w:r>
    </w:p>
    <w:p w14:paraId="3F032100" w14:textId="77777777" w:rsidR="002A38F8" w:rsidRDefault="002A38F8" w:rsidP="00DE17B6">
      <w:pPr>
        <w:spacing w:after="0" w:line="240" w:lineRule="auto"/>
        <w:ind w:left="1985" w:hanging="1985"/>
        <w:jc w:val="both"/>
        <w:rPr>
          <w:rFonts w:ascii="Arial" w:hAnsi="Arial" w:cs="Arial"/>
          <w:sz w:val="24"/>
          <w:szCs w:val="24"/>
        </w:rPr>
      </w:pPr>
    </w:p>
    <w:p w14:paraId="3D8C970A" w14:textId="3145A998"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ab/>
        <w:t xml:space="preserve">Mostly talked about hobbies.  He's in the hiking club too, apparently.  He said that he's been helping Cherie with some stuff around the </w:t>
      </w:r>
      <w:r>
        <w:rPr>
          <w:rFonts w:ascii="Arial" w:hAnsi="Arial" w:cs="Arial"/>
          <w:sz w:val="24"/>
          <w:szCs w:val="24"/>
        </w:rPr>
        <w:lastRenderedPageBreak/>
        <w:t xml:space="preserve">house, just </w:t>
      </w:r>
      <w:r w:rsidR="003E0608">
        <w:rPr>
          <w:rFonts w:ascii="Arial" w:hAnsi="Arial" w:cs="Arial"/>
          <w:sz w:val="24"/>
          <w:szCs w:val="24"/>
        </w:rPr>
        <w:t>trying</w:t>
      </w:r>
      <w:r>
        <w:rPr>
          <w:rFonts w:ascii="Arial" w:hAnsi="Arial" w:cs="Arial"/>
          <w:sz w:val="24"/>
          <w:szCs w:val="24"/>
        </w:rPr>
        <w:t xml:space="preserve"> to be a friend in her time of need.  On my way out, I took a peek into his car, and noticed something that might be useful.  Bumped into him at the Limestone </w:t>
      </w:r>
      <w:r w:rsidR="00675B78">
        <w:rPr>
          <w:rFonts w:ascii="Arial" w:hAnsi="Arial" w:cs="Arial"/>
          <w:sz w:val="24"/>
          <w:szCs w:val="24"/>
        </w:rPr>
        <w:t>Diner</w:t>
      </w:r>
      <w:r>
        <w:rPr>
          <w:rFonts w:ascii="Arial" w:hAnsi="Arial" w:cs="Arial"/>
          <w:sz w:val="24"/>
          <w:szCs w:val="24"/>
        </w:rPr>
        <w:t xml:space="preserve">, he gave me a bunch of platitudes about </w:t>
      </w:r>
      <w:r w:rsidR="003E0608">
        <w:rPr>
          <w:rFonts w:ascii="Arial" w:hAnsi="Arial" w:cs="Arial"/>
          <w:sz w:val="24"/>
          <w:szCs w:val="24"/>
        </w:rPr>
        <w:t>moving</w:t>
      </w:r>
      <w:r>
        <w:rPr>
          <w:rFonts w:ascii="Arial" w:hAnsi="Arial" w:cs="Arial"/>
          <w:sz w:val="24"/>
          <w:szCs w:val="24"/>
        </w:rPr>
        <w:t xml:space="preserve"> on with your life, as if he has any idea what I'm going through.  After he was done condescending me, he went to pay his bill, and left his pocket notebook sitting out on the table.  </w:t>
      </w:r>
      <w:r w:rsidR="003E0608">
        <w:rPr>
          <w:rFonts w:ascii="Arial" w:hAnsi="Arial" w:cs="Arial"/>
          <w:sz w:val="24"/>
          <w:szCs w:val="24"/>
        </w:rPr>
        <w:t>Couldn’t</w:t>
      </w:r>
      <w:r>
        <w:rPr>
          <w:rFonts w:ascii="Arial" w:hAnsi="Arial" w:cs="Arial"/>
          <w:sz w:val="24"/>
          <w:szCs w:val="24"/>
        </w:rPr>
        <w:t xml:space="preserve"> resist tearing out a page, to try and find out more.  He showed up at </w:t>
      </w:r>
      <w:r w:rsidR="00A81675">
        <w:rPr>
          <w:rFonts w:ascii="Arial" w:hAnsi="Arial" w:cs="Arial"/>
          <w:sz w:val="24"/>
          <w:szCs w:val="24"/>
        </w:rPr>
        <w:t>my house</w:t>
      </w:r>
      <w:r>
        <w:rPr>
          <w:rFonts w:ascii="Arial" w:hAnsi="Arial" w:cs="Arial"/>
          <w:sz w:val="24"/>
          <w:szCs w:val="24"/>
        </w:rPr>
        <w:t xml:space="preserve"> later that night, scared me half to death, banging on the door, accused me of theft.  </w:t>
      </w:r>
      <w:r w:rsidR="003E0608">
        <w:rPr>
          <w:rFonts w:ascii="Arial" w:hAnsi="Arial" w:cs="Arial"/>
          <w:sz w:val="24"/>
          <w:szCs w:val="24"/>
        </w:rPr>
        <w:t>Threatened</w:t>
      </w:r>
      <w:r>
        <w:rPr>
          <w:rFonts w:ascii="Arial" w:hAnsi="Arial" w:cs="Arial"/>
          <w:sz w:val="24"/>
          <w:szCs w:val="24"/>
        </w:rPr>
        <w:t xml:space="preserve"> me to press charge, I know he wouldn’t, if he </w:t>
      </w:r>
      <w:r w:rsidR="003E0608">
        <w:rPr>
          <w:rFonts w:ascii="Arial" w:hAnsi="Arial" w:cs="Arial"/>
          <w:sz w:val="24"/>
          <w:szCs w:val="24"/>
        </w:rPr>
        <w:t>couldn’t</w:t>
      </w:r>
      <w:r>
        <w:rPr>
          <w:rFonts w:ascii="Arial" w:hAnsi="Arial" w:cs="Arial"/>
          <w:sz w:val="24"/>
          <w:szCs w:val="24"/>
        </w:rPr>
        <w:t xml:space="preserve"> even </w:t>
      </w:r>
      <w:r w:rsidR="003E0608">
        <w:rPr>
          <w:rFonts w:ascii="Arial" w:hAnsi="Arial" w:cs="Arial"/>
          <w:sz w:val="24"/>
          <w:szCs w:val="24"/>
        </w:rPr>
        <w:t>figure</w:t>
      </w:r>
      <w:r>
        <w:rPr>
          <w:rFonts w:ascii="Arial" w:hAnsi="Arial" w:cs="Arial"/>
          <w:sz w:val="24"/>
          <w:szCs w:val="24"/>
        </w:rPr>
        <w:t xml:space="preserve"> out that Nick was </w:t>
      </w:r>
      <w:r w:rsidR="003E0608">
        <w:rPr>
          <w:rFonts w:ascii="Arial" w:hAnsi="Arial" w:cs="Arial"/>
          <w:sz w:val="24"/>
          <w:szCs w:val="24"/>
        </w:rPr>
        <w:t>murdered</w:t>
      </w:r>
      <w:r>
        <w:rPr>
          <w:rFonts w:ascii="Arial" w:hAnsi="Arial" w:cs="Arial"/>
          <w:sz w:val="24"/>
          <w:szCs w:val="24"/>
        </w:rPr>
        <w:t>, there's no way he'll be able to prove anyway.</w:t>
      </w:r>
    </w:p>
    <w:p w14:paraId="33FA3FC6" w14:textId="77777777" w:rsidR="002A38F8" w:rsidRDefault="002A38F8" w:rsidP="00DE17B6">
      <w:pPr>
        <w:spacing w:after="0" w:line="240" w:lineRule="auto"/>
        <w:ind w:left="1985" w:hanging="1985"/>
        <w:jc w:val="both"/>
        <w:rPr>
          <w:rFonts w:ascii="Arial" w:hAnsi="Arial" w:cs="Arial"/>
          <w:sz w:val="24"/>
          <w:szCs w:val="24"/>
        </w:rPr>
      </w:pPr>
    </w:p>
    <w:p w14:paraId="58597642" w14:textId="53AC6F6D"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1D6938F2" w14:textId="77777777" w:rsidR="002A38F8" w:rsidRDefault="002A38F8" w:rsidP="00DE17B6">
      <w:pPr>
        <w:spacing w:after="0" w:line="240" w:lineRule="auto"/>
        <w:ind w:left="1985" w:hanging="1985"/>
        <w:jc w:val="both"/>
        <w:rPr>
          <w:rFonts w:ascii="Arial" w:hAnsi="Arial" w:cs="Arial"/>
          <w:sz w:val="24"/>
          <w:szCs w:val="24"/>
        </w:rPr>
      </w:pPr>
    </w:p>
    <w:p w14:paraId="4FC0B2C6" w14:textId="31173A6C"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he's obviously close with Cherie Webster.</w:t>
      </w:r>
    </w:p>
    <w:p w14:paraId="39A78918" w14:textId="77777777" w:rsidR="002A38F8" w:rsidRDefault="002A38F8" w:rsidP="00DE17B6">
      <w:pPr>
        <w:spacing w:after="0" w:line="240" w:lineRule="auto"/>
        <w:ind w:left="1985" w:hanging="1985"/>
        <w:jc w:val="both"/>
        <w:rPr>
          <w:rFonts w:ascii="Arial" w:hAnsi="Arial" w:cs="Arial"/>
          <w:sz w:val="24"/>
          <w:szCs w:val="24"/>
        </w:rPr>
      </w:pPr>
    </w:p>
    <w:p w14:paraId="0C0502A5" w14:textId="6AACC191" w:rsidR="002A38F8" w:rsidRDefault="002A38F8" w:rsidP="00DE17B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Yeah, and also, he likes hiking.</w:t>
      </w:r>
    </w:p>
    <w:p w14:paraId="68D0ACAF" w14:textId="77777777" w:rsidR="002A38F8" w:rsidRDefault="002A38F8" w:rsidP="00DE17B6">
      <w:pPr>
        <w:spacing w:after="0" w:line="240" w:lineRule="auto"/>
        <w:ind w:left="1985" w:hanging="1985"/>
        <w:jc w:val="both"/>
        <w:rPr>
          <w:rFonts w:ascii="Arial" w:hAnsi="Arial" w:cs="Arial"/>
          <w:sz w:val="24"/>
          <w:szCs w:val="24"/>
        </w:rPr>
      </w:pPr>
    </w:p>
    <w:p w14:paraId="7C5D097B" w14:textId="78322453"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And he's a Deputy at Perdition Sheriff's Office.</w:t>
      </w:r>
    </w:p>
    <w:p w14:paraId="7A68E31D" w14:textId="77777777" w:rsidR="002A38F8" w:rsidRDefault="002A38F8" w:rsidP="002A38F8">
      <w:pPr>
        <w:spacing w:after="0" w:line="240" w:lineRule="auto"/>
        <w:ind w:left="1985" w:hanging="1985"/>
        <w:jc w:val="both"/>
        <w:rPr>
          <w:rFonts w:ascii="Arial" w:hAnsi="Arial" w:cs="Arial"/>
          <w:sz w:val="24"/>
          <w:szCs w:val="24"/>
        </w:rPr>
      </w:pPr>
    </w:p>
    <w:p w14:paraId="69441C56" w14:textId="4B43F174"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135425F" w14:textId="73685E74" w:rsidR="002A38F8" w:rsidRDefault="002A38F8" w:rsidP="002A38F8">
      <w:pPr>
        <w:spacing w:after="0" w:line="240" w:lineRule="auto"/>
        <w:ind w:left="1985" w:hanging="1985"/>
        <w:jc w:val="both"/>
        <w:rPr>
          <w:rFonts w:ascii="Arial" w:hAnsi="Arial" w:cs="Arial"/>
          <w:sz w:val="24"/>
          <w:szCs w:val="24"/>
        </w:rPr>
      </w:pPr>
    </w:p>
    <w:p w14:paraId="44A2A2BB" w14:textId="1A4C29EF"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Can I quickly, these notes, who are they written by, was it by the Sheriff, or by a resident?</w:t>
      </w:r>
    </w:p>
    <w:p w14:paraId="29A31B24" w14:textId="77777777" w:rsidR="002A38F8" w:rsidRDefault="002A38F8" w:rsidP="002A38F8">
      <w:pPr>
        <w:spacing w:after="0" w:line="240" w:lineRule="auto"/>
        <w:ind w:left="1985" w:hanging="1985"/>
        <w:jc w:val="both"/>
        <w:rPr>
          <w:rFonts w:ascii="Arial" w:hAnsi="Arial" w:cs="Arial"/>
          <w:sz w:val="24"/>
          <w:szCs w:val="24"/>
        </w:rPr>
      </w:pPr>
    </w:p>
    <w:p w14:paraId="66124CE8" w14:textId="4851F02F"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 was by Carmen.</w:t>
      </w:r>
    </w:p>
    <w:p w14:paraId="3D623430" w14:textId="77777777" w:rsidR="002A38F8" w:rsidRDefault="002A38F8" w:rsidP="002A38F8">
      <w:pPr>
        <w:spacing w:after="0" w:line="240" w:lineRule="auto"/>
        <w:ind w:left="1985" w:hanging="1985"/>
        <w:jc w:val="both"/>
        <w:rPr>
          <w:rFonts w:ascii="Arial" w:hAnsi="Arial" w:cs="Arial"/>
          <w:sz w:val="24"/>
          <w:szCs w:val="24"/>
        </w:rPr>
      </w:pPr>
    </w:p>
    <w:p w14:paraId="675B412A" w14:textId="2B0AAB99"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Carmen, okay.</w:t>
      </w:r>
    </w:p>
    <w:p w14:paraId="0232495E" w14:textId="77777777" w:rsidR="002A38F8" w:rsidRDefault="002A38F8" w:rsidP="002A38F8">
      <w:pPr>
        <w:spacing w:after="0" w:line="240" w:lineRule="auto"/>
        <w:ind w:left="1985" w:hanging="1985"/>
        <w:jc w:val="both"/>
        <w:rPr>
          <w:rFonts w:ascii="Arial" w:hAnsi="Arial" w:cs="Arial"/>
          <w:sz w:val="24"/>
          <w:szCs w:val="24"/>
        </w:rPr>
      </w:pPr>
    </w:p>
    <w:p w14:paraId="3B758010" w14:textId="5FF9DFCC"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she took the initiative.</w:t>
      </w:r>
    </w:p>
    <w:p w14:paraId="22F6C314" w14:textId="77777777" w:rsidR="002A38F8" w:rsidRDefault="002A38F8" w:rsidP="002A38F8">
      <w:pPr>
        <w:spacing w:after="0" w:line="240" w:lineRule="auto"/>
        <w:ind w:left="1985" w:hanging="1985"/>
        <w:jc w:val="both"/>
        <w:rPr>
          <w:rFonts w:ascii="Arial" w:hAnsi="Arial" w:cs="Arial"/>
          <w:sz w:val="24"/>
          <w:szCs w:val="24"/>
        </w:rPr>
      </w:pPr>
    </w:p>
    <w:p w14:paraId="66A545AA" w14:textId="2A3788DF"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w:t>
      </w:r>
    </w:p>
    <w:p w14:paraId="73025C4D" w14:textId="77777777" w:rsidR="002A38F8" w:rsidRDefault="002A38F8" w:rsidP="002A38F8">
      <w:pPr>
        <w:spacing w:after="0" w:line="240" w:lineRule="auto"/>
        <w:ind w:left="1985" w:hanging="1985"/>
        <w:jc w:val="both"/>
        <w:rPr>
          <w:rFonts w:ascii="Arial" w:hAnsi="Arial" w:cs="Arial"/>
          <w:sz w:val="24"/>
          <w:szCs w:val="24"/>
        </w:rPr>
      </w:pPr>
    </w:p>
    <w:p w14:paraId="42ED1460" w14:textId="02CE081D"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who is this, Cherie?</w:t>
      </w:r>
    </w:p>
    <w:p w14:paraId="3F5F8C84" w14:textId="77777777" w:rsidR="002A38F8" w:rsidRDefault="002A38F8" w:rsidP="002A38F8">
      <w:pPr>
        <w:spacing w:after="0" w:line="240" w:lineRule="auto"/>
        <w:ind w:left="1985" w:hanging="1985"/>
        <w:jc w:val="both"/>
        <w:rPr>
          <w:rFonts w:ascii="Arial" w:hAnsi="Arial" w:cs="Arial"/>
          <w:sz w:val="24"/>
          <w:szCs w:val="24"/>
        </w:rPr>
      </w:pPr>
    </w:p>
    <w:p w14:paraId="0C97BA14" w14:textId="7CF9792B"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this is Cherie Webster.</w:t>
      </w:r>
    </w:p>
    <w:p w14:paraId="6AFACA05" w14:textId="77777777" w:rsidR="002A38F8" w:rsidRDefault="002A38F8" w:rsidP="002A38F8">
      <w:pPr>
        <w:spacing w:after="0" w:line="240" w:lineRule="auto"/>
        <w:ind w:left="1985" w:hanging="1985"/>
        <w:jc w:val="both"/>
        <w:rPr>
          <w:rFonts w:ascii="Arial" w:hAnsi="Arial" w:cs="Arial"/>
          <w:sz w:val="24"/>
          <w:szCs w:val="24"/>
        </w:rPr>
      </w:pPr>
    </w:p>
    <w:p w14:paraId="508C45B4" w14:textId="227C1CD3"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 in her Pilates class.</w:t>
      </w:r>
    </w:p>
    <w:p w14:paraId="274A4018" w14:textId="77777777" w:rsidR="002A38F8" w:rsidRDefault="002A38F8" w:rsidP="002A38F8">
      <w:pPr>
        <w:spacing w:after="0" w:line="240" w:lineRule="auto"/>
        <w:ind w:left="1985" w:hanging="1985"/>
        <w:jc w:val="both"/>
        <w:rPr>
          <w:rFonts w:ascii="Arial" w:hAnsi="Arial" w:cs="Arial"/>
          <w:sz w:val="24"/>
          <w:szCs w:val="24"/>
        </w:rPr>
      </w:pPr>
    </w:p>
    <w:p w14:paraId="460DA940" w14:textId="4DCA978E"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has</w:t>
      </w:r>
      <w:r w:rsidR="00232F28">
        <w:rPr>
          <w:rFonts w:ascii="Arial" w:hAnsi="Arial" w:cs="Arial"/>
          <w:sz w:val="24"/>
          <w:szCs w:val="24"/>
        </w:rPr>
        <w:t xml:space="preserve"> an</w:t>
      </w:r>
      <w:r>
        <w:rPr>
          <w:rFonts w:ascii="Arial" w:hAnsi="Arial" w:cs="Arial"/>
          <w:sz w:val="24"/>
          <w:szCs w:val="24"/>
        </w:rPr>
        <w:t xml:space="preserve"> arrest for shoplifting.  </w:t>
      </w:r>
    </w:p>
    <w:p w14:paraId="37ED8F7F" w14:textId="77777777" w:rsidR="002A38F8" w:rsidRDefault="002A38F8" w:rsidP="002A38F8">
      <w:pPr>
        <w:spacing w:after="0" w:line="240" w:lineRule="auto"/>
        <w:ind w:left="1985" w:hanging="1985"/>
        <w:jc w:val="both"/>
        <w:rPr>
          <w:rFonts w:ascii="Arial" w:hAnsi="Arial" w:cs="Arial"/>
          <w:sz w:val="24"/>
          <w:szCs w:val="24"/>
        </w:rPr>
      </w:pPr>
    </w:p>
    <w:p w14:paraId="2D931483" w14:textId="6663E54D"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158F4F51" w14:textId="77777777" w:rsidR="002A38F8" w:rsidRDefault="002A38F8" w:rsidP="002A38F8">
      <w:pPr>
        <w:spacing w:after="0" w:line="240" w:lineRule="auto"/>
        <w:ind w:left="1985" w:hanging="1985"/>
        <w:jc w:val="both"/>
        <w:rPr>
          <w:rFonts w:ascii="Arial" w:hAnsi="Arial" w:cs="Arial"/>
          <w:sz w:val="24"/>
          <w:szCs w:val="24"/>
        </w:rPr>
      </w:pPr>
    </w:p>
    <w:p w14:paraId="51D391EE" w14:textId="617DAEB5"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But the charges were dropped.  And then, there is </w:t>
      </w:r>
      <w:r w:rsidR="003E0608">
        <w:rPr>
          <w:rFonts w:ascii="Arial" w:hAnsi="Arial" w:cs="Arial"/>
          <w:sz w:val="24"/>
          <w:szCs w:val="24"/>
        </w:rPr>
        <w:t>another</w:t>
      </w:r>
      <w:r>
        <w:rPr>
          <w:rFonts w:ascii="Arial" w:hAnsi="Arial" w:cs="Arial"/>
          <w:sz w:val="24"/>
          <w:szCs w:val="24"/>
        </w:rPr>
        <w:t xml:space="preserve"> arrest for shoplifting in 1988.  And then…</w:t>
      </w:r>
    </w:p>
    <w:p w14:paraId="4832D434" w14:textId="77777777" w:rsidR="002A38F8" w:rsidRDefault="002A38F8" w:rsidP="002A38F8">
      <w:pPr>
        <w:spacing w:after="0" w:line="240" w:lineRule="auto"/>
        <w:ind w:left="1985" w:hanging="1985"/>
        <w:jc w:val="both"/>
        <w:rPr>
          <w:rFonts w:ascii="Arial" w:hAnsi="Arial" w:cs="Arial"/>
          <w:sz w:val="24"/>
          <w:szCs w:val="24"/>
        </w:rPr>
      </w:pPr>
    </w:p>
    <w:p w14:paraId="63D48675" w14:textId="4640DB0E"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what's the date of the murder?</w:t>
      </w:r>
    </w:p>
    <w:p w14:paraId="151A0A4F" w14:textId="77777777" w:rsidR="002A38F8" w:rsidRDefault="002A38F8" w:rsidP="002A38F8">
      <w:pPr>
        <w:spacing w:after="0" w:line="240" w:lineRule="auto"/>
        <w:ind w:left="1985" w:hanging="1985"/>
        <w:jc w:val="both"/>
        <w:rPr>
          <w:rFonts w:ascii="Arial" w:hAnsi="Arial" w:cs="Arial"/>
          <w:sz w:val="24"/>
          <w:szCs w:val="24"/>
        </w:rPr>
      </w:pPr>
    </w:p>
    <w:p w14:paraId="5B66E853" w14:textId="40F512D4" w:rsidR="002A38F8" w:rsidRDefault="002A38F8" w:rsidP="002A38F8">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 xml:space="preserve">December 10th, it </w:t>
      </w:r>
      <w:r w:rsidR="003E0608">
        <w:rPr>
          <w:rFonts w:ascii="Arial" w:hAnsi="Arial" w:cs="Arial"/>
          <w:sz w:val="24"/>
          <w:szCs w:val="24"/>
        </w:rPr>
        <w:t>doesn’t</w:t>
      </w:r>
      <w:r>
        <w:rPr>
          <w:rFonts w:ascii="Arial" w:hAnsi="Arial" w:cs="Arial"/>
          <w:sz w:val="24"/>
          <w:szCs w:val="24"/>
        </w:rPr>
        <w:t xml:space="preserve"> give you the year.  </w:t>
      </w:r>
      <w:r w:rsidR="00232F28">
        <w:rPr>
          <w:rFonts w:ascii="Arial" w:hAnsi="Arial" w:cs="Arial"/>
          <w:sz w:val="24"/>
          <w:szCs w:val="24"/>
        </w:rPr>
        <w:t>You know how in the newspaper article, it was like, Donna.  She's also anxious, every time you ask her about, like, that night, she's obviously anxious about that, she does not want to answer.  Or she went somewhere on a business trip.</w:t>
      </w:r>
    </w:p>
    <w:p w14:paraId="14DD7681" w14:textId="77777777" w:rsidR="00232F28" w:rsidRDefault="00232F28" w:rsidP="002A38F8">
      <w:pPr>
        <w:spacing w:after="0" w:line="240" w:lineRule="auto"/>
        <w:ind w:left="1985" w:hanging="1985"/>
        <w:jc w:val="both"/>
        <w:rPr>
          <w:rFonts w:ascii="Arial" w:hAnsi="Arial" w:cs="Arial"/>
          <w:sz w:val="24"/>
          <w:szCs w:val="24"/>
        </w:rPr>
      </w:pPr>
    </w:p>
    <w:p w14:paraId="22FAC8A2" w14:textId="11CC9B26"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Are you talking about that article, or that…?</w:t>
      </w:r>
    </w:p>
    <w:p w14:paraId="57F33DB6" w14:textId="77777777" w:rsidR="00232F28" w:rsidRDefault="00232F28" w:rsidP="002A38F8">
      <w:pPr>
        <w:spacing w:after="0" w:line="240" w:lineRule="auto"/>
        <w:ind w:left="1985" w:hanging="1985"/>
        <w:jc w:val="both"/>
        <w:rPr>
          <w:rFonts w:ascii="Arial" w:hAnsi="Arial" w:cs="Arial"/>
          <w:sz w:val="24"/>
          <w:szCs w:val="24"/>
        </w:rPr>
      </w:pPr>
    </w:p>
    <w:p w14:paraId="14653988" w14:textId="79D9825B"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Donna Goddard.</w:t>
      </w:r>
    </w:p>
    <w:p w14:paraId="253141FC" w14:textId="77777777" w:rsidR="00232F28" w:rsidRDefault="00232F28" w:rsidP="002A38F8">
      <w:pPr>
        <w:spacing w:after="0" w:line="240" w:lineRule="auto"/>
        <w:ind w:left="1985" w:hanging="1985"/>
        <w:jc w:val="both"/>
        <w:rPr>
          <w:rFonts w:ascii="Arial" w:hAnsi="Arial" w:cs="Arial"/>
          <w:sz w:val="24"/>
          <w:szCs w:val="24"/>
        </w:rPr>
      </w:pPr>
    </w:p>
    <w:p w14:paraId="0D33F3A2" w14:textId="3BBEAF0D"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Donna Goddard.</w:t>
      </w:r>
    </w:p>
    <w:p w14:paraId="27DE4A26" w14:textId="77777777" w:rsidR="00232F28" w:rsidRDefault="00232F28" w:rsidP="002A38F8">
      <w:pPr>
        <w:spacing w:after="0" w:line="240" w:lineRule="auto"/>
        <w:ind w:left="1985" w:hanging="1985"/>
        <w:jc w:val="both"/>
        <w:rPr>
          <w:rFonts w:ascii="Arial" w:hAnsi="Arial" w:cs="Arial"/>
          <w:sz w:val="24"/>
          <w:szCs w:val="24"/>
        </w:rPr>
      </w:pPr>
    </w:p>
    <w:p w14:paraId="4DD9F0B6" w14:textId="2940B1F4"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She's one of the suspects, too.</w:t>
      </w:r>
    </w:p>
    <w:p w14:paraId="18894207" w14:textId="77777777" w:rsidR="00232F28" w:rsidRDefault="00232F28" w:rsidP="002A38F8">
      <w:pPr>
        <w:spacing w:after="0" w:line="240" w:lineRule="auto"/>
        <w:ind w:left="1985" w:hanging="1985"/>
        <w:jc w:val="both"/>
        <w:rPr>
          <w:rFonts w:ascii="Arial" w:hAnsi="Arial" w:cs="Arial"/>
          <w:sz w:val="24"/>
          <w:szCs w:val="24"/>
        </w:rPr>
      </w:pPr>
    </w:p>
    <w:p w14:paraId="50C066DA" w14:textId="73E0602A"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she said, he made the best old-fashioned in town, and she’ll, like, miss him.  </w:t>
      </w:r>
    </w:p>
    <w:p w14:paraId="0C20CFBA" w14:textId="77777777" w:rsidR="00232F28" w:rsidRDefault="00232F28" w:rsidP="002A38F8">
      <w:pPr>
        <w:spacing w:after="0" w:line="240" w:lineRule="auto"/>
        <w:ind w:left="1985" w:hanging="1985"/>
        <w:jc w:val="both"/>
        <w:rPr>
          <w:rFonts w:ascii="Arial" w:hAnsi="Arial" w:cs="Arial"/>
          <w:sz w:val="24"/>
          <w:szCs w:val="24"/>
        </w:rPr>
      </w:pPr>
    </w:p>
    <w:p w14:paraId="2EF43A5D" w14:textId="441F3121"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was the last person to leave the bar that night that Nick died.  And she left, like, an hour before closing time.</w:t>
      </w:r>
    </w:p>
    <w:p w14:paraId="25DD60CC" w14:textId="77777777" w:rsidR="00232F28" w:rsidRDefault="00232F28" w:rsidP="002A38F8">
      <w:pPr>
        <w:spacing w:after="0" w:line="240" w:lineRule="auto"/>
        <w:ind w:left="1985" w:hanging="1985"/>
        <w:jc w:val="both"/>
        <w:rPr>
          <w:rFonts w:ascii="Arial" w:hAnsi="Arial" w:cs="Arial"/>
          <w:sz w:val="24"/>
          <w:szCs w:val="24"/>
        </w:rPr>
      </w:pPr>
    </w:p>
    <w:p w14:paraId="30F7BB19" w14:textId="5CEDA02D"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Uh-huh. </w:t>
      </w:r>
    </w:p>
    <w:p w14:paraId="21DEDF4E" w14:textId="77777777" w:rsidR="00232F28" w:rsidRDefault="00232F28" w:rsidP="002A38F8">
      <w:pPr>
        <w:spacing w:after="0" w:line="240" w:lineRule="auto"/>
        <w:ind w:left="1985" w:hanging="1985"/>
        <w:jc w:val="both"/>
        <w:rPr>
          <w:rFonts w:ascii="Arial" w:hAnsi="Arial" w:cs="Arial"/>
          <w:sz w:val="24"/>
          <w:szCs w:val="24"/>
        </w:rPr>
      </w:pPr>
    </w:p>
    <w:p w14:paraId="1A7BB023" w14:textId="73FE8EE5"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And then, when she went to her…there's one thing in here.  Yeah, in here, went over to her house, hoping I could talk to her about the night Nick died.  She said she'd </w:t>
      </w:r>
      <w:r w:rsidR="00A81675">
        <w:rPr>
          <w:rFonts w:ascii="Arial" w:hAnsi="Arial" w:cs="Arial"/>
          <w:sz w:val="24"/>
          <w:szCs w:val="24"/>
        </w:rPr>
        <w:t>been having</w:t>
      </w:r>
      <w:r>
        <w:rPr>
          <w:rFonts w:ascii="Arial" w:hAnsi="Arial" w:cs="Arial"/>
          <w:sz w:val="24"/>
          <w:szCs w:val="24"/>
        </w:rPr>
        <w:t xml:space="preserve"> a rough time that night, was </w:t>
      </w:r>
      <w:r w:rsidR="003E0608">
        <w:rPr>
          <w:rFonts w:ascii="Arial" w:hAnsi="Arial" w:cs="Arial"/>
          <w:sz w:val="24"/>
          <w:szCs w:val="24"/>
        </w:rPr>
        <w:t>preoccupied</w:t>
      </w:r>
      <w:r>
        <w:rPr>
          <w:rFonts w:ascii="Arial" w:hAnsi="Arial" w:cs="Arial"/>
          <w:sz w:val="24"/>
          <w:szCs w:val="24"/>
        </w:rPr>
        <w:t xml:space="preserve"> with some work problems.  And then Donna said, then I decided to go for a drive to try and </w:t>
      </w:r>
      <w:r w:rsidR="003E0608">
        <w:rPr>
          <w:rFonts w:ascii="Arial" w:hAnsi="Arial" w:cs="Arial"/>
          <w:sz w:val="24"/>
          <w:szCs w:val="24"/>
        </w:rPr>
        <w:t>clear</w:t>
      </w:r>
      <w:r>
        <w:rPr>
          <w:rFonts w:ascii="Arial" w:hAnsi="Arial" w:cs="Arial"/>
          <w:sz w:val="24"/>
          <w:szCs w:val="24"/>
        </w:rPr>
        <w:t xml:space="preserve"> my thoughts, but it only got worse from there.  When I asked about the stuff she left at the bar, she got really anxious and said, we shouldn't talk here, and hustled me out of the house in a hurry.  She tried to call her, like, Carmen tried to call her, but she did not answer.  Then she called her </w:t>
      </w:r>
      <w:r w:rsidR="003E0608">
        <w:rPr>
          <w:rFonts w:ascii="Arial" w:hAnsi="Arial" w:cs="Arial"/>
          <w:sz w:val="24"/>
          <w:szCs w:val="24"/>
        </w:rPr>
        <w:t>office,</w:t>
      </w:r>
      <w:r>
        <w:rPr>
          <w:rFonts w:ascii="Arial" w:hAnsi="Arial" w:cs="Arial"/>
          <w:sz w:val="24"/>
          <w:szCs w:val="24"/>
        </w:rPr>
        <w:t xml:space="preserve"> and they said that she left on a business trip, not sure when she's supposed to get back.</w:t>
      </w:r>
    </w:p>
    <w:p w14:paraId="64FBDA38" w14:textId="77777777" w:rsidR="00232F28" w:rsidRDefault="00232F28" w:rsidP="002A38F8">
      <w:pPr>
        <w:spacing w:after="0" w:line="240" w:lineRule="auto"/>
        <w:ind w:left="1985" w:hanging="1985"/>
        <w:jc w:val="both"/>
        <w:rPr>
          <w:rFonts w:ascii="Arial" w:hAnsi="Arial" w:cs="Arial"/>
          <w:sz w:val="24"/>
          <w:szCs w:val="24"/>
        </w:rPr>
      </w:pPr>
    </w:p>
    <w:p w14:paraId="79E31EE8" w14:textId="7F189570"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  Did she leave some stuff at the bar?</w:t>
      </w:r>
    </w:p>
    <w:p w14:paraId="7B664880" w14:textId="77777777" w:rsidR="00232F28" w:rsidRDefault="00232F28" w:rsidP="002A38F8">
      <w:pPr>
        <w:spacing w:after="0" w:line="240" w:lineRule="auto"/>
        <w:ind w:left="1985" w:hanging="1985"/>
        <w:jc w:val="both"/>
        <w:rPr>
          <w:rFonts w:ascii="Arial" w:hAnsi="Arial" w:cs="Arial"/>
          <w:sz w:val="24"/>
          <w:szCs w:val="24"/>
        </w:rPr>
      </w:pPr>
    </w:p>
    <w:p w14:paraId="5B680608" w14:textId="1BA2BCCA"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did leave some stuff at the bar.  She left a note on her menu, and a matchbox on the counter for Nick, but he never got the chance to see it.</w:t>
      </w:r>
    </w:p>
    <w:p w14:paraId="76BE16FF" w14:textId="77777777" w:rsidR="00232F28" w:rsidRDefault="00232F28" w:rsidP="002A38F8">
      <w:pPr>
        <w:spacing w:after="0" w:line="240" w:lineRule="auto"/>
        <w:ind w:left="1985" w:hanging="1985"/>
        <w:jc w:val="both"/>
        <w:rPr>
          <w:rFonts w:ascii="Arial" w:hAnsi="Arial" w:cs="Arial"/>
          <w:sz w:val="24"/>
          <w:szCs w:val="24"/>
        </w:rPr>
      </w:pPr>
    </w:p>
    <w:p w14:paraId="0F776E3E" w14:textId="2AD5056F"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71D62775" w14:textId="77777777" w:rsidR="00232F28" w:rsidRDefault="00232F28" w:rsidP="002A38F8">
      <w:pPr>
        <w:spacing w:after="0" w:line="240" w:lineRule="auto"/>
        <w:ind w:left="1985" w:hanging="1985"/>
        <w:jc w:val="both"/>
        <w:rPr>
          <w:rFonts w:ascii="Arial" w:hAnsi="Arial" w:cs="Arial"/>
          <w:sz w:val="24"/>
          <w:szCs w:val="24"/>
        </w:rPr>
      </w:pPr>
    </w:p>
    <w:p w14:paraId="131F8FEA" w14:textId="03E59FF8"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that part of the evidence, by any chance?</w:t>
      </w:r>
    </w:p>
    <w:p w14:paraId="1C3EB5BF" w14:textId="77777777" w:rsidR="00232F28" w:rsidRDefault="00232F28" w:rsidP="002A38F8">
      <w:pPr>
        <w:spacing w:after="0" w:line="240" w:lineRule="auto"/>
        <w:ind w:left="1985" w:hanging="1985"/>
        <w:jc w:val="both"/>
        <w:rPr>
          <w:rFonts w:ascii="Arial" w:hAnsi="Arial" w:cs="Arial"/>
          <w:sz w:val="24"/>
          <w:szCs w:val="24"/>
        </w:rPr>
      </w:pPr>
    </w:p>
    <w:p w14:paraId="1ECC9BE0" w14:textId="020357A5"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Sorry?</w:t>
      </w:r>
    </w:p>
    <w:p w14:paraId="7BE8B518" w14:textId="77777777" w:rsidR="00232F28" w:rsidRDefault="00232F28" w:rsidP="002A38F8">
      <w:pPr>
        <w:spacing w:after="0" w:line="240" w:lineRule="auto"/>
        <w:ind w:left="1985" w:hanging="1985"/>
        <w:jc w:val="both"/>
        <w:rPr>
          <w:rFonts w:ascii="Arial" w:hAnsi="Arial" w:cs="Arial"/>
          <w:sz w:val="24"/>
          <w:szCs w:val="24"/>
        </w:rPr>
      </w:pPr>
    </w:p>
    <w:p w14:paraId="05C30B14" w14:textId="22927ACC"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that part of the evidence?</w:t>
      </w:r>
    </w:p>
    <w:p w14:paraId="38018693" w14:textId="77777777" w:rsidR="00232F28" w:rsidRDefault="00232F28" w:rsidP="002A38F8">
      <w:pPr>
        <w:spacing w:after="0" w:line="240" w:lineRule="auto"/>
        <w:ind w:left="1985" w:hanging="1985"/>
        <w:jc w:val="both"/>
        <w:rPr>
          <w:rFonts w:ascii="Arial" w:hAnsi="Arial" w:cs="Arial"/>
          <w:sz w:val="24"/>
          <w:szCs w:val="24"/>
        </w:rPr>
      </w:pPr>
    </w:p>
    <w:p w14:paraId="36CF54A1" w14:textId="5D866C64"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 bar menu…</w:t>
      </w:r>
    </w:p>
    <w:p w14:paraId="581DB791" w14:textId="77777777" w:rsidR="00232F28" w:rsidRDefault="00232F28" w:rsidP="002A38F8">
      <w:pPr>
        <w:spacing w:after="0" w:line="240" w:lineRule="auto"/>
        <w:ind w:left="1985" w:hanging="1985"/>
        <w:jc w:val="both"/>
        <w:rPr>
          <w:rFonts w:ascii="Arial" w:hAnsi="Arial" w:cs="Arial"/>
          <w:sz w:val="24"/>
          <w:szCs w:val="24"/>
        </w:rPr>
      </w:pPr>
    </w:p>
    <w:p w14:paraId="40C1D081" w14:textId="61D49BF9"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t>Oh, and there is a note.</w:t>
      </w:r>
    </w:p>
    <w:p w14:paraId="59DEAACC" w14:textId="77777777" w:rsidR="00232F28" w:rsidRDefault="00232F28" w:rsidP="002A38F8">
      <w:pPr>
        <w:spacing w:after="0" w:line="240" w:lineRule="auto"/>
        <w:ind w:left="1985" w:hanging="1985"/>
        <w:jc w:val="both"/>
        <w:rPr>
          <w:rFonts w:ascii="Arial" w:hAnsi="Arial" w:cs="Arial"/>
          <w:sz w:val="24"/>
          <w:szCs w:val="24"/>
        </w:rPr>
      </w:pPr>
    </w:p>
    <w:p w14:paraId="3795B946" w14:textId="56BC3040"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What?</w:t>
      </w:r>
    </w:p>
    <w:p w14:paraId="23B5986C" w14:textId="77777777" w:rsidR="00232F28" w:rsidRDefault="00232F28" w:rsidP="002A38F8">
      <w:pPr>
        <w:spacing w:after="0" w:line="240" w:lineRule="auto"/>
        <w:ind w:left="1985" w:hanging="1985"/>
        <w:jc w:val="both"/>
        <w:rPr>
          <w:rFonts w:ascii="Arial" w:hAnsi="Arial" w:cs="Arial"/>
          <w:sz w:val="24"/>
          <w:szCs w:val="24"/>
        </w:rPr>
      </w:pPr>
    </w:p>
    <w:p w14:paraId="4279F8B8" w14:textId="2FFA8BB5"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Well…</w:t>
      </w:r>
    </w:p>
    <w:p w14:paraId="4059F7E0" w14:textId="77777777" w:rsidR="00232F28" w:rsidRDefault="00232F28" w:rsidP="002A38F8">
      <w:pPr>
        <w:spacing w:after="0" w:line="240" w:lineRule="auto"/>
        <w:ind w:left="1985" w:hanging="1985"/>
        <w:jc w:val="both"/>
        <w:rPr>
          <w:rFonts w:ascii="Arial" w:hAnsi="Arial" w:cs="Arial"/>
          <w:sz w:val="24"/>
          <w:szCs w:val="24"/>
        </w:rPr>
      </w:pPr>
    </w:p>
    <w:p w14:paraId="189B6B9F" w14:textId="1C3D6856"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Wednesday, about Devil’s Well, 11 p.m.</w:t>
      </w:r>
    </w:p>
    <w:p w14:paraId="5BD8B1F1" w14:textId="77777777" w:rsidR="00232F28" w:rsidRDefault="00232F28" w:rsidP="002A38F8">
      <w:pPr>
        <w:spacing w:after="0" w:line="240" w:lineRule="auto"/>
        <w:ind w:left="1985" w:hanging="1985"/>
        <w:jc w:val="both"/>
        <w:rPr>
          <w:rFonts w:ascii="Arial" w:hAnsi="Arial" w:cs="Arial"/>
          <w:sz w:val="24"/>
          <w:szCs w:val="24"/>
        </w:rPr>
      </w:pPr>
    </w:p>
    <w:p w14:paraId="6AB25BB8" w14:textId="27570900"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w:t>
      </w:r>
    </w:p>
    <w:p w14:paraId="2EBC014F" w14:textId="77777777" w:rsidR="00232F28" w:rsidRDefault="00232F28" w:rsidP="002A38F8">
      <w:pPr>
        <w:spacing w:after="0" w:line="240" w:lineRule="auto"/>
        <w:ind w:left="1985" w:hanging="1985"/>
        <w:jc w:val="both"/>
        <w:rPr>
          <w:rFonts w:ascii="Arial" w:hAnsi="Arial" w:cs="Arial"/>
          <w:sz w:val="24"/>
          <w:szCs w:val="24"/>
        </w:rPr>
      </w:pPr>
    </w:p>
    <w:p w14:paraId="5B53D023" w14:textId="6ED71CF3"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it has, we need to talk.  Is this Donna, did Donna write this?</w:t>
      </w:r>
    </w:p>
    <w:p w14:paraId="0A041998" w14:textId="77777777" w:rsidR="00232F28" w:rsidRDefault="00232F28" w:rsidP="002A38F8">
      <w:pPr>
        <w:spacing w:after="0" w:line="240" w:lineRule="auto"/>
        <w:ind w:left="1985" w:hanging="1985"/>
        <w:jc w:val="both"/>
        <w:rPr>
          <w:rFonts w:ascii="Arial" w:hAnsi="Arial" w:cs="Arial"/>
          <w:sz w:val="24"/>
          <w:szCs w:val="24"/>
        </w:rPr>
      </w:pPr>
    </w:p>
    <w:p w14:paraId="4443E350" w14:textId="4CCB144E"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3DFDD705" w14:textId="77777777" w:rsidR="00232F28" w:rsidRDefault="00232F28" w:rsidP="002A38F8">
      <w:pPr>
        <w:spacing w:after="0" w:line="240" w:lineRule="auto"/>
        <w:ind w:left="1985" w:hanging="1985"/>
        <w:jc w:val="both"/>
        <w:rPr>
          <w:rFonts w:ascii="Arial" w:hAnsi="Arial" w:cs="Arial"/>
          <w:sz w:val="24"/>
          <w:szCs w:val="24"/>
        </w:rPr>
      </w:pPr>
    </w:p>
    <w:p w14:paraId="6E1DC1FF" w14:textId="71C13B83"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Donna, I think, Donna.</w:t>
      </w:r>
    </w:p>
    <w:p w14:paraId="4BD331D6" w14:textId="77777777" w:rsidR="00232F28" w:rsidRDefault="00232F28" w:rsidP="002A38F8">
      <w:pPr>
        <w:spacing w:after="0" w:line="240" w:lineRule="auto"/>
        <w:ind w:left="1985" w:hanging="1985"/>
        <w:jc w:val="both"/>
        <w:rPr>
          <w:rFonts w:ascii="Arial" w:hAnsi="Arial" w:cs="Arial"/>
          <w:sz w:val="24"/>
          <w:szCs w:val="24"/>
        </w:rPr>
      </w:pPr>
    </w:p>
    <w:p w14:paraId="27BCA4A8" w14:textId="42F2E3B7"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331BFC72" w14:textId="77777777" w:rsidR="00232F28" w:rsidRDefault="00232F28" w:rsidP="002A38F8">
      <w:pPr>
        <w:spacing w:after="0" w:line="240" w:lineRule="auto"/>
        <w:ind w:left="1985" w:hanging="1985"/>
        <w:jc w:val="both"/>
        <w:rPr>
          <w:rFonts w:ascii="Arial" w:hAnsi="Arial" w:cs="Arial"/>
          <w:sz w:val="24"/>
          <w:szCs w:val="24"/>
        </w:rPr>
      </w:pPr>
    </w:p>
    <w:p w14:paraId="30986AC6" w14:textId="580F4FA1"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she left a note.  So, she, I think she knew, too.  </w:t>
      </w:r>
    </w:p>
    <w:p w14:paraId="5B1571FB" w14:textId="77777777" w:rsidR="00232F28" w:rsidRDefault="00232F28" w:rsidP="002A38F8">
      <w:pPr>
        <w:spacing w:after="0" w:line="240" w:lineRule="auto"/>
        <w:ind w:left="1985" w:hanging="1985"/>
        <w:jc w:val="both"/>
        <w:rPr>
          <w:rFonts w:ascii="Arial" w:hAnsi="Arial" w:cs="Arial"/>
          <w:sz w:val="24"/>
          <w:szCs w:val="24"/>
        </w:rPr>
      </w:pPr>
    </w:p>
    <w:p w14:paraId="25CA9841" w14:textId="41A444CF"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okay.  Okay, so I'm seeing, </w:t>
      </w:r>
      <w:r w:rsidR="003E0608">
        <w:rPr>
          <w:rFonts w:ascii="Arial" w:hAnsi="Arial" w:cs="Arial"/>
          <w:sz w:val="24"/>
          <w:szCs w:val="24"/>
        </w:rPr>
        <w:t>maybe</w:t>
      </w:r>
      <w:r>
        <w:rPr>
          <w:rFonts w:ascii="Arial" w:hAnsi="Arial" w:cs="Arial"/>
          <w:sz w:val="24"/>
          <w:szCs w:val="24"/>
        </w:rPr>
        <w:t xml:space="preserve"> she wanted to talk about the Devil’s Well.  Because in the newspaper, we learned that there's going to be some development there.  </w:t>
      </w:r>
    </w:p>
    <w:p w14:paraId="18784AB3" w14:textId="77777777" w:rsidR="00232F28" w:rsidRDefault="00232F28" w:rsidP="002A38F8">
      <w:pPr>
        <w:spacing w:after="0" w:line="240" w:lineRule="auto"/>
        <w:ind w:left="1985" w:hanging="1985"/>
        <w:jc w:val="both"/>
        <w:rPr>
          <w:rFonts w:ascii="Arial" w:hAnsi="Arial" w:cs="Arial"/>
          <w:sz w:val="24"/>
          <w:szCs w:val="24"/>
        </w:rPr>
      </w:pPr>
    </w:p>
    <w:p w14:paraId="1370B7A6" w14:textId="4D02ED22"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w:t>
      </w:r>
    </w:p>
    <w:p w14:paraId="0D3D4ED0" w14:textId="77777777" w:rsidR="00232F28" w:rsidRDefault="00232F28" w:rsidP="002A38F8">
      <w:pPr>
        <w:spacing w:after="0" w:line="240" w:lineRule="auto"/>
        <w:ind w:left="1985" w:hanging="1985"/>
        <w:jc w:val="both"/>
        <w:rPr>
          <w:rFonts w:ascii="Arial" w:hAnsi="Arial" w:cs="Arial"/>
          <w:sz w:val="24"/>
          <w:szCs w:val="24"/>
        </w:rPr>
      </w:pPr>
    </w:p>
    <w:p w14:paraId="5843619F" w14:textId="0920FB3A"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that could be a thing.  Is she in development?</w:t>
      </w:r>
    </w:p>
    <w:p w14:paraId="6899EC07" w14:textId="77777777" w:rsidR="00232F28" w:rsidRDefault="00232F28" w:rsidP="002A38F8">
      <w:pPr>
        <w:spacing w:after="0" w:line="240" w:lineRule="auto"/>
        <w:ind w:left="1985" w:hanging="1985"/>
        <w:jc w:val="both"/>
        <w:rPr>
          <w:rFonts w:ascii="Arial" w:hAnsi="Arial" w:cs="Arial"/>
          <w:sz w:val="24"/>
          <w:szCs w:val="24"/>
        </w:rPr>
      </w:pPr>
    </w:p>
    <w:p w14:paraId="5BBDA918" w14:textId="220427CB"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No.</w:t>
      </w:r>
    </w:p>
    <w:p w14:paraId="43E22AC7" w14:textId="77777777" w:rsidR="00232F28" w:rsidRDefault="00232F28" w:rsidP="002A38F8">
      <w:pPr>
        <w:spacing w:after="0" w:line="240" w:lineRule="auto"/>
        <w:ind w:left="1985" w:hanging="1985"/>
        <w:jc w:val="both"/>
        <w:rPr>
          <w:rFonts w:ascii="Arial" w:hAnsi="Arial" w:cs="Arial"/>
          <w:sz w:val="24"/>
          <w:szCs w:val="24"/>
        </w:rPr>
      </w:pPr>
    </w:p>
    <w:p w14:paraId="6B6A379D" w14:textId="4C001BE6"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She said, 11 p.m., right?</w:t>
      </w:r>
    </w:p>
    <w:p w14:paraId="65E67968" w14:textId="77777777" w:rsidR="00232F28" w:rsidRDefault="00232F28" w:rsidP="002A38F8">
      <w:pPr>
        <w:spacing w:after="0" w:line="240" w:lineRule="auto"/>
        <w:ind w:left="1985" w:hanging="1985"/>
        <w:jc w:val="both"/>
        <w:rPr>
          <w:rFonts w:ascii="Arial" w:hAnsi="Arial" w:cs="Arial"/>
          <w:sz w:val="24"/>
          <w:szCs w:val="24"/>
        </w:rPr>
      </w:pPr>
    </w:p>
    <w:p w14:paraId="1E428DAB" w14:textId="1F6A9986"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she said 11 p.m.</w:t>
      </w:r>
    </w:p>
    <w:p w14:paraId="5C1B4D9E" w14:textId="77777777" w:rsidR="00232F28" w:rsidRDefault="00232F28" w:rsidP="002A38F8">
      <w:pPr>
        <w:spacing w:after="0" w:line="240" w:lineRule="auto"/>
        <w:ind w:left="1985" w:hanging="1985"/>
        <w:jc w:val="both"/>
        <w:rPr>
          <w:rFonts w:ascii="Arial" w:hAnsi="Arial" w:cs="Arial"/>
          <w:sz w:val="24"/>
          <w:szCs w:val="24"/>
        </w:rPr>
      </w:pPr>
    </w:p>
    <w:p w14:paraId="5433E1B6" w14:textId="27E36082"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Do we now what time Nick died?</w:t>
      </w:r>
    </w:p>
    <w:p w14:paraId="106E2EE3" w14:textId="77777777" w:rsidR="00232F28" w:rsidRDefault="00232F28" w:rsidP="002A38F8">
      <w:pPr>
        <w:spacing w:after="0" w:line="240" w:lineRule="auto"/>
        <w:ind w:left="1985" w:hanging="1985"/>
        <w:jc w:val="both"/>
        <w:rPr>
          <w:rFonts w:ascii="Arial" w:hAnsi="Arial" w:cs="Arial"/>
          <w:sz w:val="24"/>
          <w:szCs w:val="24"/>
        </w:rPr>
      </w:pPr>
    </w:p>
    <w:p w14:paraId="7C91B3C9" w14:textId="0C94A723"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 real estate agent at Ho</w:t>
      </w:r>
      <w:r w:rsidR="003E0608">
        <w:rPr>
          <w:rFonts w:ascii="Arial" w:hAnsi="Arial" w:cs="Arial"/>
          <w:sz w:val="24"/>
          <w:szCs w:val="24"/>
        </w:rPr>
        <w:t>zier</w:t>
      </w:r>
      <w:r>
        <w:rPr>
          <w:rFonts w:ascii="Arial" w:hAnsi="Arial" w:cs="Arial"/>
          <w:sz w:val="24"/>
          <w:szCs w:val="24"/>
        </w:rPr>
        <w:t>.  So, I don't know, this is also…</w:t>
      </w:r>
    </w:p>
    <w:p w14:paraId="7ACA096E" w14:textId="77777777" w:rsidR="00232F28" w:rsidRDefault="00232F28" w:rsidP="002A38F8">
      <w:pPr>
        <w:spacing w:after="0" w:line="240" w:lineRule="auto"/>
        <w:ind w:left="1985" w:hanging="1985"/>
        <w:jc w:val="both"/>
        <w:rPr>
          <w:rFonts w:ascii="Arial" w:hAnsi="Arial" w:cs="Arial"/>
          <w:sz w:val="24"/>
          <w:szCs w:val="24"/>
        </w:rPr>
      </w:pPr>
    </w:p>
    <w:p w14:paraId="1E2C51EF" w14:textId="158ED843" w:rsidR="00232F28" w:rsidRDefault="00232F28"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There is another suspec</w:t>
      </w:r>
      <w:r w:rsidR="008B4D30">
        <w:rPr>
          <w:rFonts w:ascii="Arial" w:hAnsi="Arial" w:cs="Arial"/>
          <w:sz w:val="24"/>
          <w:szCs w:val="24"/>
        </w:rPr>
        <w:t>t, which is Joanne.</w:t>
      </w:r>
    </w:p>
    <w:p w14:paraId="728A3D4D" w14:textId="77777777" w:rsidR="008B4D30" w:rsidRDefault="008B4D30" w:rsidP="002A38F8">
      <w:pPr>
        <w:spacing w:after="0" w:line="240" w:lineRule="auto"/>
        <w:ind w:left="1985" w:hanging="1985"/>
        <w:jc w:val="both"/>
        <w:rPr>
          <w:rFonts w:ascii="Arial" w:hAnsi="Arial" w:cs="Arial"/>
          <w:sz w:val="24"/>
          <w:szCs w:val="24"/>
        </w:rPr>
      </w:pPr>
    </w:p>
    <w:p w14:paraId="14E4DB83" w14:textId="593C9162"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495F61E" w14:textId="77777777" w:rsidR="008B4D30" w:rsidRDefault="008B4D30" w:rsidP="002A38F8">
      <w:pPr>
        <w:spacing w:after="0" w:line="240" w:lineRule="auto"/>
        <w:ind w:left="1985" w:hanging="1985"/>
        <w:jc w:val="both"/>
        <w:rPr>
          <w:rFonts w:ascii="Arial" w:hAnsi="Arial" w:cs="Arial"/>
          <w:sz w:val="24"/>
          <w:szCs w:val="24"/>
        </w:rPr>
      </w:pPr>
    </w:p>
    <w:p w14:paraId="599DF379" w14:textId="537F0D72"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Let's see.  She has an arrest for assault in 1997, the charges were dropped.  Arrest for trespass, in 2011, and the charges were dropped.  And then, there is no, one no contest divorce. </w:t>
      </w:r>
    </w:p>
    <w:p w14:paraId="74579C75" w14:textId="77777777" w:rsidR="008B4D30" w:rsidRDefault="008B4D30" w:rsidP="002A38F8">
      <w:pPr>
        <w:spacing w:after="0" w:line="240" w:lineRule="auto"/>
        <w:ind w:left="1985" w:hanging="1985"/>
        <w:jc w:val="both"/>
        <w:rPr>
          <w:rFonts w:ascii="Arial" w:hAnsi="Arial" w:cs="Arial"/>
          <w:sz w:val="24"/>
          <w:szCs w:val="24"/>
        </w:rPr>
      </w:pPr>
    </w:p>
    <w:p w14:paraId="6448C4D5" w14:textId="339562CB"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Can I ask something really quickly?</w:t>
      </w:r>
    </w:p>
    <w:p w14:paraId="49A41E5E" w14:textId="77777777" w:rsidR="008B4D30" w:rsidRDefault="008B4D30" w:rsidP="002A38F8">
      <w:pPr>
        <w:spacing w:after="0" w:line="240" w:lineRule="auto"/>
        <w:ind w:left="1985" w:hanging="1985"/>
        <w:jc w:val="both"/>
        <w:rPr>
          <w:rFonts w:ascii="Arial" w:hAnsi="Arial" w:cs="Arial"/>
          <w:sz w:val="24"/>
          <w:szCs w:val="24"/>
        </w:rPr>
      </w:pPr>
    </w:p>
    <w:p w14:paraId="52996F85" w14:textId="10D2924A"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of course.</w:t>
      </w:r>
    </w:p>
    <w:p w14:paraId="14F9122A" w14:textId="77777777" w:rsidR="008B4D30" w:rsidRDefault="008B4D30" w:rsidP="002A38F8">
      <w:pPr>
        <w:spacing w:after="0" w:line="240" w:lineRule="auto"/>
        <w:ind w:left="1985" w:hanging="1985"/>
        <w:jc w:val="both"/>
        <w:rPr>
          <w:rFonts w:ascii="Arial" w:hAnsi="Arial" w:cs="Arial"/>
          <w:sz w:val="24"/>
          <w:szCs w:val="24"/>
        </w:rPr>
      </w:pPr>
    </w:p>
    <w:p w14:paraId="0C0C556B" w14:textId="55A39A29"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w:t>
      </w:r>
      <w:r>
        <w:rPr>
          <w:rFonts w:ascii="Arial" w:hAnsi="Arial" w:cs="Arial"/>
          <w:sz w:val="24"/>
          <w:szCs w:val="24"/>
        </w:rPr>
        <w:tab/>
        <w:t xml:space="preserve">When charges are dropped, does that mean that the person who called for the person to be arrested just stopped, or does that mean that they </w:t>
      </w:r>
      <w:r w:rsidR="003E0608">
        <w:rPr>
          <w:rFonts w:ascii="Arial" w:hAnsi="Arial" w:cs="Arial"/>
          <w:sz w:val="24"/>
          <w:szCs w:val="24"/>
        </w:rPr>
        <w:t>beat</w:t>
      </w:r>
      <w:r>
        <w:rPr>
          <w:rFonts w:ascii="Arial" w:hAnsi="Arial" w:cs="Arial"/>
          <w:sz w:val="24"/>
          <w:szCs w:val="24"/>
        </w:rPr>
        <w:t xml:space="preserve"> the case?</w:t>
      </w:r>
    </w:p>
    <w:p w14:paraId="1EA163B6" w14:textId="77777777" w:rsidR="008B4D30" w:rsidRDefault="008B4D30" w:rsidP="002A38F8">
      <w:pPr>
        <w:spacing w:after="0" w:line="240" w:lineRule="auto"/>
        <w:ind w:left="1985" w:hanging="1985"/>
        <w:jc w:val="both"/>
        <w:rPr>
          <w:rFonts w:ascii="Arial" w:hAnsi="Arial" w:cs="Arial"/>
          <w:sz w:val="24"/>
          <w:szCs w:val="24"/>
        </w:rPr>
      </w:pPr>
    </w:p>
    <w:p w14:paraId="76EB6EB5" w14:textId="48C1FC19"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They dropped the case.</w:t>
      </w:r>
    </w:p>
    <w:p w14:paraId="4239425F" w14:textId="77777777" w:rsidR="008B4D30" w:rsidRDefault="008B4D30" w:rsidP="002A38F8">
      <w:pPr>
        <w:spacing w:after="0" w:line="240" w:lineRule="auto"/>
        <w:ind w:left="1985" w:hanging="1985"/>
        <w:jc w:val="both"/>
        <w:rPr>
          <w:rFonts w:ascii="Arial" w:hAnsi="Arial" w:cs="Arial"/>
          <w:sz w:val="24"/>
          <w:szCs w:val="24"/>
        </w:rPr>
      </w:pPr>
    </w:p>
    <w:p w14:paraId="7CA1D5D4" w14:textId="6F4A617C"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They just dropped it?</w:t>
      </w:r>
    </w:p>
    <w:p w14:paraId="4B4FA56F" w14:textId="77777777" w:rsidR="008B4D30" w:rsidRDefault="008B4D30" w:rsidP="002A38F8">
      <w:pPr>
        <w:spacing w:after="0" w:line="240" w:lineRule="auto"/>
        <w:ind w:left="1985" w:hanging="1985"/>
        <w:jc w:val="both"/>
        <w:rPr>
          <w:rFonts w:ascii="Arial" w:hAnsi="Arial" w:cs="Arial"/>
          <w:sz w:val="24"/>
          <w:szCs w:val="24"/>
        </w:rPr>
      </w:pPr>
    </w:p>
    <w:p w14:paraId="5EE991A9" w14:textId="44D40A9A"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w:t>
      </w:r>
    </w:p>
    <w:p w14:paraId="55F69E34" w14:textId="77777777" w:rsidR="008B4D30" w:rsidRDefault="008B4D30" w:rsidP="002A38F8">
      <w:pPr>
        <w:spacing w:after="0" w:line="240" w:lineRule="auto"/>
        <w:ind w:left="1985" w:hanging="1985"/>
        <w:jc w:val="both"/>
        <w:rPr>
          <w:rFonts w:ascii="Arial" w:hAnsi="Arial" w:cs="Arial"/>
          <w:sz w:val="24"/>
          <w:szCs w:val="24"/>
        </w:rPr>
      </w:pPr>
    </w:p>
    <w:p w14:paraId="7556D8F5" w14:textId="6E288F73"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Sorry.</w:t>
      </w:r>
    </w:p>
    <w:p w14:paraId="11473159" w14:textId="77777777" w:rsidR="008B4D30" w:rsidRDefault="008B4D30" w:rsidP="002A38F8">
      <w:pPr>
        <w:spacing w:after="0" w:line="240" w:lineRule="auto"/>
        <w:ind w:left="1985" w:hanging="1985"/>
        <w:jc w:val="both"/>
        <w:rPr>
          <w:rFonts w:ascii="Arial" w:hAnsi="Arial" w:cs="Arial"/>
          <w:sz w:val="24"/>
          <w:szCs w:val="24"/>
        </w:rPr>
      </w:pPr>
    </w:p>
    <w:p w14:paraId="02CF94EE" w14:textId="1970A82B"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so in the notes, her house is the nearest property to Old Scratch, not much else nearby.  Eccentric, to put it mildly.  On nights the bar is busy, she'll sit in a chair out by the brook side, and curse people driving by, in not full language.  She genuinely believes she's putting hexes on people.  Apparently, she's been claiming some evil </w:t>
      </w:r>
      <w:r w:rsidR="003E0608">
        <w:rPr>
          <w:rFonts w:ascii="Arial" w:hAnsi="Arial" w:cs="Arial"/>
          <w:sz w:val="24"/>
          <w:szCs w:val="24"/>
        </w:rPr>
        <w:t>corporation</w:t>
      </w:r>
      <w:r>
        <w:rPr>
          <w:rFonts w:ascii="Arial" w:hAnsi="Arial" w:cs="Arial"/>
          <w:sz w:val="24"/>
          <w:szCs w:val="24"/>
        </w:rPr>
        <w:t xml:space="preserve"> from Indiana wants to sow the land near Devil’s Well with poison, or something.  It sounds pretty out there to me, but I've heard stranger things, I guess.  Then again, she has also been </w:t>
      </w:r>
      <w:r w:rsidR="003E0608">
        <w:rPr>
          <w:rFonts w:ascii="Arial" w:hAnsi="Arial" w:cs="Arial"/>
          <w:sz w:val="24"/>
          <w:szCs w:val="24"/>
        </w:rPr>
        <w:t>saying</w:t>
      </w:r>
      <w:r>
        <w:rPr>
          <w:rFonts w:ascii="Arial" w:hAnsi="Arial" w:cs="Arial"/>
          <w:sz w:val="24"/>
          <w:szCs w:val="24"/>
        </w:rPr>
        <w:t xml:space="preserve"> Nick got what he deserves, so who knows.  Went over to her place hoping to ask her some questions, but she says she won't talk today, interlopers from Old Scratch bent on destroying life, then she threatened to shoot me if I didn’t get off her property, so I left. </w:t>
      </w:r>
    </w:p>
    <w:p w14:paraId="464DA025" w14:textId="77777777" w:rsidR="008B4D30" w:rsidRDefault="008B4D30" w:rsidP="002A38F8">
      <w:pPr>
        <w:spacing w:after="0" w:line="240" w:lineRule="auto"/>
        <w:ind w:left="1985" w:hanging="1985"/>
        <w:jc w:val="both"/>
        <w:rPr>
          <w:rFonts w:ascii="Arial" w:hAnsi="Arial" w:cs="Arial"/>
          <w:sz w:val="24"/>
          <w:szCs w:val="24"/>
        </w:rPr>
      </w:pPr>
    </w:p>
    <w:p w14:paraId="0E4FA766" w14:textId="121E2240" w:rsidR="008B4D30" w:rsidRDefault="008B4D30" w:rsidP="002A38F8">
      <w:pPr>
        <w:spacing w:after="0" w:line="240" w:lineRule="auto"/>
        <w:ind w:left="1985" w:hanging="1985"/>
        <w:jc w:val="both"/>
        <w:rPr>
          <w:rFonts w:ascii="Arial" w:hAnsi="Arial" w:cs="Arial"/>
          <w:sz w:val="24"/>
          <w:szCs w:val="24"/>
        </w:rPr>
      </w:pPr>
      <w:r>
        <w:rPr>
          <w:rFonts w:ascii="Arial" w:hAnsi="Arial" w:cs="Arial"/>
          <w:sz w:val="24"/>
          <w:szCs w:val="24"/>
        </w:rPr>
        <w:tab/>
        <w:t>I never understood why she hates the bar so much.  Just that the bad blood goes back to a long time.  I wish I had asked Nick, there are a lot of things I wish we could talk about these days.  I snuck up onto her property when I knew she'd be in town, took a picture of something that looks promising, but I'm still waiting on the results from the [</w:t>
      </w:r>
      <w:r w:rsidRPr="008B4D30">
        <w:rPr>
          <w:rFonts w:ascii="Arial" w:hAnsi="Arial" w:cs="Arial"/>
          <w:sz w:val="24"/>
          <w:szCs w:val="24"/>
          <w:highlight w:val="yellow"/>
        </w:rPr>
        <w:t>inaudible 0:22:52</w:t>
      </w:r>
      <w:r>
        <w:rPr>
          <w:rFonts w:ascii="Arial" w:hAnsi="Arial" w:cs="Arial"/>
          <w:sz w:val="24"/>
          <w:szCs w:val="24"/>
        </w:rPr>
        <w:t xml:space="preserve">] database.  Wish I could afford the pro version, because </w:t>
      </w:r>
      <w:r w:rsidR="008A2C8C">
        <w:rPr>
          <w:rFonts w:ascii="Arial" w:hAnsi="Arial" w:cs="Arial"/>
          <w:sz w:val="24"/>
          <w:szCs w:val="24"/>
        </w:rPr>
        <w:t xml:space="preserve">that isn't impressing me.  </w:t>
      </w:r>
    </w:p>
    <w:p w14:paraId="1A1CACEE" w14:textId="77777777" w:rsidR="008A2C8C" w:rsidRDefault="008A2C8C" w:rsidP="002A38F8">
      <w:pPr>
        <w:spacing w:after="0" w:line="240" w:lineRule="auto"/>
        <w:ind w:left="1985" w:hanging="1985"/>
        <w:jc w:val="both"/>
        <w:rPr>
          <w:rFonts w:ascii="Arial" w:hAnsi="Arial" w:cs="Arial"/>
          <w:sz w:val="24"/>
          <w:szCs w:val="24"/>
        </w:rPr>
      </w:pPr>
    </w:p>
    <w:p w14:paraId="2D9EA95B" w14:textId="0580EF70"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She just sounds like a crazy lady.</w:t>
      </w:r>
    </w:p>
    <w:p w14:paraId="290AEDFE" w14:textId="77777777" w:rsidR="008A2C8C" w:rsidRDefault="008A2C8C" w:rsidP="002A38F8">
      <w:pPr>
        <w:spacing w:after="0" w:line="240" w:lineRule="auto"/>
        <w:ind w:left="1985" w:hanging="1985"/>
        <w:jc w:val="both"/>
        <w:rPr>
          <w:rFonts w:ascii="Arial" w:hAnsi="Arial" w:cs="Arial"/>
          <w:sz w:val="24"/>
          <w:szCs w:val="24"/>
        </w:rPr>
      </w:pPr>
    </w:p>
    <w:p w14:paraId="25444A77" w14:textId="188DB46F"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does.  She took a picture.  Do you want to look at this?  This is…</w:t>
      </w:r>
    </w:p>
    <w:p w14:paraId="02B426D6" w14:textId="77777777" w:rsidR="008A2C8C" w:rsidRDefault="008A2C8C" w:rsidP="002A38F8">
      <w:pPr>
        <w:spacing w:after="0" w:line="240" w:lineRule="auto"/>
        <w:ind w:left="1985" w:hanging="1985"/>
        <w:jc w:val="both"/>
        <w:rPr>
          <w:rFonts w:ascii="Arial" w:hAnsi="Arial" w:cs="Arial"/>
          <w:sz w:val="24"/>
          <w:szCs w:val="24"/>
        </w:rPr>
      </w:pPr>
    </w:p>
    <w:p w14:paraId="17E5EABB" w14:textId="77021E0E"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EBADB69" w14:textId="77777777" w:rsidR="008A2C8C" w:rsidRDefault="008A2C8C" w:rsidP="002A38F8">
      <w:pPr>
        <w:spacing w:after="0" w:line="240" w:lineRule="auto"/>
        <w:ind w:left="1985" w:hanging="1985"/>
        <w:jc w:val="both"/>
        <w:rPr>
          <w:rFonts w:ascii="Arial" w:hAnsi="Arial" w:cs="Arial"/>
          <w:sz w:val="24"/>
          <w:szCs w:val="24"/>
        </w:rPr>
      </w:pPr>
    </w:p>
    <w:p w14:paraId="17ED3934" w14:textId="7BC4C7F7"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 devil.</w:t>
      </w:r>
    </w:p>
    <w:p w14:paraId="555E8266" w14:textId="77777777" w:rsidR="008A2C8C" w:rsidRDefault="008A2C8C" w:rsidP="002A38F8">
      <w:pPr>
        <w:spacing w:after="0" w:line="240" w:lineRule="auto"/>
        <w:ind w:left="1985" w:hanging="1985"/>
        <w:jc w:val="both"/>
        <w:rPr>
          <w:rFonts w:ascii="Arial" w:hAnsi="Arial" w:cs="Arial"/>
          <w:sz w:val="24"/>
          <w:szCs w:val="24"/>
        </w:rPr>
      </w:pPr>
    </w:p>
    <w:p w14:paraId="6E8D18BF" w14:textId="3A407228"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Ooh.  </w:t>
      </w:r>
    </w:p>
    <w:p w14:paraId="1AEC9204" w14:textId="77777777" w:rsidR="008A2C8C" w:rsidRDefault="008A2C8C" w:rsidP="002A38F8">
      <w:pPr>
        <w:spacing w:after="0" w:line="240" w:lineRule="auto"/>
        <w:ind w:left="1985" w:hanging="1985"/>
        <w:jc w:val="both"/>
        <w:rPr>
          <w:rFonts w:ascii="Arial" w:hAnsi="Arial" w:cs="Arial"/>
          <w:sz w:val="24"/>
          <w:szCs w:val="24"/>
        </w:rPr>
      </w:pPr>
    </w:p>
    <w:p w14:paraId="22B5F00C" w14:textId="7B15D58E"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this is Nick, and this is Carmen.</w:t>
      </w:r>
    </w:p>
    <w:p w14:paraId="37CDDEE4" w14:textId="77777777" w:rsidR="008A2C8C" w:rsidRDefault="008A2C8C" w:rsidP="002A38F8">
      <w:pPr>
        <w:spacing w:after="0" w:line="240" w:lineRule="auto"/>
        <w:ind w:left="1985" w:hanging="1985"/>
        <w:jc w:val="both"/>
        <w:rPr>
          <w:rFonts w:ascii="Arial" w:hAnsi="Arial" w:cs="Arial"/>
          <w:sz w:val="24"/>
          <w:szCs w:val="24"/>
        </w:rPr>
      </w:pPr>
    </w:p>
    <w:p w14:paraId="637669A6" w14:textId="2FD3A606"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That is scary.</w:t>
      </w:r>
    </w:p>
    <w:p w14:paraId="1FA14603" w14:textId="77777777" w:rsidR="008A2C8C" w:rsidRDefault="008A2C8C" w:rsidP="002A38F8">
      <w:pPr>
        <w:spacing w:after="0" w:line="240" w:lineRule="auto"/>
        <w:ind w:left="1985" w:hanging="1985"/>
        <w:jc w:val="both"/>
        <w:rPr>
          <w:rFonts w:ascii="Arial" w:hAnsi="Arial" w:cs="Arial"/>
          <w:sz w:val="24"/>
          <w:szCs w:val="24"/>
        </w:rPr>
      </w:pPr>
    </w:p>
    <w:p w14:paraId="04CF79D9" w14:textId="156451E6"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this is the crime scene.</w:t>
      </w:r>
    </w:p>
    <w:p w14:paraId="485C62F9" w14:textId="77777777" w:rsidR="008A2C8C" w:rsidRDefault="008A2C8C" w:rsidP="002A38F8">
      <w:pPr>
        <w:spacing w:after="0" w:line="240" w:lineRule="auto"/>
        <w:ind w:left="1985" w:hanging="1985"/>
        <w:jc w:val="both"/>
        <w:rPr>
          <w:rFonts w:ascii="Arial" w:hAnsi="Arial" w:cs="Arial"/>
          <w:sz w:val="24"/>
          <w:szCs w:val="24"/>
        </w:rPr>
      </w:pPr>
    </w:p>
    <w:p w14:paraId="0FD27BE8" w14:textId="7B07E28B"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that, is that a matchbox?</w:t>
      </w:r>
    </w:p>
    <w:p w14:paraId="053637E1" w14:textId="77777777" w:rsidR="008A2C8C" w:rsidRDefault="008A2C8C" w:rsidP="002A38F8">
      <w:pPr>
        <w:spacing w:after="0" w:line="240" w:lineRule="auto"/>
        <w:ind w:left="1985" w:hanging="1985"/>
        <w:jc w:val="both"/>
        <w:rPr>
          <w:rFonts w:ascii="Arial" w:hAnsi="Arial" w:cs="Arial"/>
          <w:sz w:val="24"/>
          <w:szCs w:val="24"/>
        </w:rPr>
      </w:pPr>
    </w:p>
    <w:p w14:paraId="0553A56A" w14:textId="28E4E184"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there is the menu, like…</w:t>
      </w:r>
    </w:p>
    <w:p w14:paraId="40535F39" w14:textId="77777777" w:rsidR="008A2C8C" w:rsidRDefault="008A2C8C" w:rsidP="002A38F8">
      <w:pPr>
        <w:spacing w:after="0" w:line="240" w:lineRule="auto"/>
        <w:ind w:left="1985" w:hanging="1985"/>
        <w:jc w:val="both"/>
        <w:rPr>
          <w:rFonts w:ascii="Arial" w:hAnsi="Arial" w:cs="Arial"/>
          <w:sz w:val="24"/>
          <w:szCs w:val="24"/>
        </w:rPr>
      </w:pPr>
    </w:p>
    <w:p w14:paraId="0ED631D8" w14:textId="3E66501C"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yeah, that Carmen found, uh-huh.</w:t>
      </w:r>
    </w:p>
    <w:p w14:paraId="2BED78FC" w14:textId="77777777" w:rsidR="008A2C8C" w:rsidRDefault="008A2C8C" w:rsidP="002A38F8">
      <w:pPr>
        <w:spacing w:after="0" w:line="240" w:lineRule="auto"/>
        <w:ind w:left="1985" w:hanging="1985"/>
        <w:jc w:val="both"/>
        <w:rPr>
          <w:rFonts w:ascii="Arial" w:hAnsi="Arial" w:cs="Arial"/>
          <w:sz w:val="24"/>
          <w:szCs w:val="24"/>
        </w:rPr>
      </w:pPr>
    </w:p>
    <w:p w14:paraId="53629078" w14:textId="2A8D86CC" w:rsidR="008A2C8C" w:rsidRDefault="008A2C8C"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A81675">
        <w:rPr>
          <w:rFonts w:ascii="Arial" w:hAnsi="Arial" w:cs="Arial"/>
          <w:sz w:val="24"/>
          <w:szCs w:val="24"/>
        </w:rPr>
        <w:t>So,</w:t>
      </w:r>
      <w:r>
        <w:rPr>
          <w:rFonts w:ascii="Arial" w:hAnsi="Arial" w:cs="Arial"/>
          <w:sz w:val="24"/>
          <w:szCs w:val="24"/>
        </w:rPr>
        <w:t xml:space="preserve"> they said something about a matchbox</w:t>
      </w:r>
      <w:r w:rsidR="00895CA4">
        <w:rPr>
          <w:rFonts w:ascii="Arial" w:hAnsi="Arial" w:cs="Arial"/>
          <w:sz w:val="24"/>
          <w:szCs w:val="24"/>
        </w:rPr>
        <w:t xml:space="preserve"> in there.</w:t>
      </w:r>
    </w:p>
    <w:p w14:paraId="4DEAFAF0" w14:textId="77777777" w:rsidR="008A2C8C" w:rsidRDefault="008A2C8C" w:rsidP="002A38F8">
      <w:pPr>
        <w:spacing w:after="0" w:line="240" w:lineRule="auto"/>
        <w:ind w:left="1985" w:hanging="1985"/>
        <w:jc w:val="both"/>
        <w:rPr>
          <w:rFonts w:ascii="Arial" w:hAnsi="Arial" w:cs="Arial"/>
          <w:sz w:val="24"/>
          <w:szCs w:val="24"/>
        </w:rPr>
      </w:pPr>
    </w:p>
    <w:p w14:paraId="6733C87B" w14:textId="60305843" w:rsidR="008A2C8C"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this lady.</w:t>
      </w:r>
    </w:p>
    <w:p w14:paraId="378B5DFD" w14:textId="77777777" w:rsidR="00895CA4" w:rsidRDefault="00895CA4" w:rsidP="002A38F8">
      <w:pPr>
        <w:spacing w:after="0" w:line="240" w:lineRule="auto"/>
        <w:ind w:left="1985" w:hanging="1985"/>
        <w:jc w:val="both"/>
        <w:rPr>
          <w:rFonts w:ascii="Arial" w:hAnsi="Arial" w:cs="Arial"/>
          <w:sz w:val="24"/>
          <w:szCs w:val="24"/>
        </w:rPr>
      </w:pPr>
    </w:p>
    <w:p w14:paraId="64D01F64" w14:textId="7F2BB080"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left a note on her menu, and a matchbox on the counter.  But Nick never got the chance to see it.</w:t>
      </w:r>
    </w:p>
    <w:p w14:paraId="25266585" w14:textId="77777777" w:rsidR="00895CA4" w:rsidRDefault="00895CA4" w:rsidP="002A38F8">
      <w:pPr>
        <w:spacing w:after="0" w:line="240" w:lineRule="auto"/>
        <w:ind w:left="1985" w:hanging="1985"/>
        <w:jc w:val="both"/>
        <w:rPr>
          <w:rFonts w:ascii="Arial" w:hAnsi="Arial" w:cs="Arial"/>
          <w:sz w:val="24"/>
          <w:szCs w:val="24"/>
        </w:rPr>
      </w:pPr>
    </w:p>
    <w:p w14:paraId="2DE11910" w14:textId="5FAA82A8"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Yeah.  </w:t>
      </w:r>
    </w:p>
    <w:p w14:paraId="1D26555F" w14:textId="77777777" w:rsidR="00895CA4" w:rsidRDefault="00895CA4" w:rsidP="002A38F8">
      <w:pPr>
        <w:spacing w:after="0" w:line="240" w:lineRule="auto"/>
        <w:ind w:left="1985" w:hanging="1985"/>
        <w:jc w:val="both"/>
        <w:rPr>
          <w:rFonts w:ascii="Arial" w:hAnsi="Arial" w:cs="Arial"/>
          <w:sz w:val="24"/>
          <w:szCs w:val="24"/>
        </w:rPr>
      </w:pPr>
    </w:p>
    <w:p w14:paraId="1037F59A" w14:textId="022074DA"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so that’s strange, now.  Okay, we have Nick's notes of all the stuff that’s been happening.  </w:t>
      </w:r>
    </w:p>
    <w:p w14:paraId="6202C5AF" w14:textId="77777777" w:rsidR="00895CA4" w:rsidRDefault="00895CA4" w:rsidP="002A38F8">
      <w:pPr>
        <w:spacing w:after="0" w:line="240" w:lineRule="auto"/>
        <w:ind w:left="1985" w:hanging="1985"/>
        <w:jc w:val="both"/>
        <w:rPr>
          <w:rFonts w:ascii="Arial" w:hAnsi="Arial" w:cs="Arial"/>
          <w:sz w:val="24"/>
          <w:szCs w:val="24"/>
        </w:rPr>
      </w:pPr>
    </w:p>
    <w:p w14:paraId="446452A4" w14:textId="272CEA22"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that an evidence piece, I'm not sure?</w:t>
      </w:r>
    </w:p>
    <w:p w14:paraId="17B0D9D6" w14:textId="77777777" w:rsidR="00895CA4" w:rsidRDefault="00895CA4" w:rsidP="002A38F8">
      <w:pPr>
        <w:spacing w:after="0" w:line="240" w:lineRule="auto"/>
        <w:ind w:left="1985" w:hanging="1985"/>
        <w:jc w:val="both"/>
        <w:rPr>
          <w:rFonts w:ascii="Arial" w:hAnsi="Arial" w:cs="Arial"/>
          <w:sz w:val="24"/>
          <w:szCs w:val="24"/>
        </w:rPr>
      </w:pPr>
    </w:p>
    <w:p w14:paraId="2FB1DE83" w14:textId="7385722A"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I forget the year.  It's like a password, month to year [</w:t>
      </w:r>
      <w:r w:rsidRPr="00895CA4">
        <w:rPr>
          <w:rFonts w:ascii="Arial" w:hAnsi="Arial" w:cs="Arial"/>
          <w:sz w:val="24"/>
          <w:szCs w:val="24"/>
          <w:highlight w:val="yellow"/>
        </w:rPr>
        <w:t>inaudible 0:24:30</w:t>
      </w:r>
      <w:r>
        <w:rPr>
          <w:rFonts w:ascii="Arial" w:hAnsi="Arial" w:cs="Arial"/>
          <w:sz w:val="24"/>
          <w:szCs w:val="24"/>
        </w:rPr>
        <w:t>] from bar.</w:t>
      </w:r>
    </w:p>
    <w:p w14:paraId="162D7261" w14:textId="77777777" w:rsidR="00895CA4" w:rsidRDefault="00895CA4" w:rsidP="002A38F8">
      <w:pPr>
        <w:spacing w:after="0" w:line="240" w:lineRule="auto"/>
        <w:ind w:left="1985" w:hanging="1985"/>
        <w:jc w:val="both"/>
        <w:rPr>
          <w:rFonts w:ascii="Arial" w:hAnsi="Arial" w:cs="Arial"/>
          <w:sz w:val="24"/>
          <w:szCs w:val="24"/>
        </w:rPr>
      </w:pPr>
    </w:p>
    <w:p w14:paraId="063D5018" w14:textId="0872E27A"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I'm guessing that comes up later, in stuff.</w:t>
      </w:r>
    </w:p>
    <w:p w14:paraId="2123549E" w14:textId="77777777" w:rsidR="00895CA4" w:rsidRDefault="00895CA4" w:rsidP="002A38F8">
      <w:pPr>
        <w:spacing w:after="0" w:line="240" w:lineRule="auto"/>
        <w:ind w:left="1985" w:hanging="1985"/>
        <w:jc w:val="both"/>
        <w:rPr>
          <w:rFonts w:ascii="Arial" w:hAnsi="Arial" w:cs="Arial"/>
          <w:sz w:val="24"/>
          <w:szCs w:val="24"/>
        </w:rPr>
      </w:pPr>
    </w:p>
    <w:p w14:paraId="269F31EF" w14:textId="17D4D247"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October 13th, rock through back window, nothing on cams.  October 19th, two fires in one night.  Fire department thinks I'm crazy, but I know it's him.  Hmm.  October 22nd, find out when darling’s anniversary present will be ready.  Fire near parking lot, cam one, only racoons.  Hmm, darling’s </w:t>
      </w:r>
      <w:r w:rsidR="003E0608">
        <w:rPr>
          <w:rFonts w:ascii="Arial" w:hAnsi="Arial" w:cs="Arial"/>
          <w:sz w:val="24"/>
          <w:szCs w:val="24"/>
        </w:rPr>
        <w:t>anniversary</w:t>
      </w:r>
      <w:r>
        <w:rPr>
          <w:rFonts w:ascii="Arial" w:hAnsi="Arial" w:cs="Arial"/>
          <w:sz w:val="24"/>
          <w:szCs w:val="24"/>
        </w:rPr>
        <w:t xml:space="preserve"> present.  Okay, I think this will be the </w:t>
      </w:r>
      <w:r w:rsidR="003E0608">
        <w:rPr>
          <w:rFonts w:ascii="Arial" w:hAnsi="Arial" w:cs="Arial"/>
          <w:sz w:val="24"/>
          <w:szCs w:val="24"/>
        </w:rPr>
        <w:t>anniversary</w:t>
      </w:r>
      <w:r>
        <w:rPr>
          <w:rFonts w:ascii="Arial" w:hAnsi="Arial" w:cs="Arial"/>
          <w:sz w:val="24"/>
          <w:szCs w:val="24"/>
        </w:rPr>
        <w:t xml:space="preserve"> date, guys, that’s, for some reason, I think.</w:t>
      </w:r>
    </w:p>
    <w:p w14:paraId="0C975A88" w14:textId="77777777" w:rsidR="00895CA4" w:rsidRDefault="00895CA4" w:rsidP="002A38F8">
      <w:pPr>
        <w:spacing w:after="0" w:line="240" w:lineRule="auto"/>
        <w:ind w:left="1985" w:hanging="1985"/>
        <w:jc w:val="both"/>
        <w:rPr>
          <w:rFonts w:ascii="Arial" w:hAnsi="Arial" w:cs="Arial"/>
          <w:sz w:val="24"/>
          <w:szCs w:val="24"/>
        </w:rPr>
      </w:pPr>
    </w:p>
    <w:p w14:paraId="282FFE38" w14:textId="1D35C4FA"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4EFEF2AC" w14:textId="77777777" w:rsidR="00895CA4" w:rsidRDefault="00895CA4" w:rsidP="002A38F8">
      <w:pPr>
        <w:spacing w:after="0" w:line="240" w:lineRule="auto"/>
        <w:ind w:left="1985" w:hanging="1985"/>
        <w:jc w:val="both"/>
        <w:rPr>
          <w:rFonts w:ascii="Arial" w:hAnsi="Arial" w:cs="Arial"/>
          <w:sz w:val="24"/>
          <w:szCs w:val="24"/>
        </w:rPr>
      </w:pPr>
    </w:p>
    <w:p w14:paraId="0232D2C2" w14:textId="1DA0D7D1"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 could be.  They're from different bars.</w:t>
      </w:r>
    </w:p>
    <w:p w14:paraId="700F47BD" w14:textId="77777777" w:rsidR="00895CA4" w:rsidRDefault="00895CA4" w:rsidP="002A38F8">
      <w:pPr>
        <w:spacing w:after="0" w:line="240" w:lineRule="auto"/>
        <w:ind w:left="1985" w:hanging="1985"/>
        <w:jc w:val="both"/>
        <w:rPr>
          <w:rFonts w:ascii="Arial" w:hAnsi="Arial" w:cs="Arial"/>
          <w:sz w:val="24"/>
          <w:szCs w:val="24"/>
        </w:rPr>
      </w:pPr>
    </w:p>
    <w:p w14:paraId="5764BD6E" w14:textId="1F3B7B1A"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well I don't think so. It's just like the beer brand we serve.</w:t>
      </w:r>
    </w:p>
    <w:p w14:paraId="1D49A363" w14:textId="77777777" w:rsidR="00895CA4" w:rsidRDefault="00895CA4" w:rsidP="002A38F8">
      <w:pPr>
        <w:spacing w:after="0" w:line="240" w:lineRule="auto"/>
        <w:ind w:left="1985" w:hanging="1985"/>
        <w:jc w:val="both"/>
        <w:rPr>
          <w:rFonts w:ascii="Arial" w:hAnsi="Arial" w:cs="Arial"/>
          <w:sz w:val="24"/>
          <w:szCs w:val="24"/>
        </w:rPr>
      </w:pPr>
    </w:p>
    <w:p w14:paraId="0898C74E" w14:textId="55C28C1E"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it might be.</w:t>
      </w:r>
    </w:p>
    <w:p w14:paraId="6DE170FF" w14:textId="77777777" w:rsidR="00895CA4" w:rsidRDefault="00895CA4" w:rsidP="002A38F8">
      <w:pPr>
        <w:spacing w:after="0" w:line="240" w:lineRule="auto"/>
        <w:ind w:left="1985" w:hanging="1985"/>
        <w:jc w:val="both"/>
        <w:rPr>
          <w:rFonts w:ascii="Arial" w:hAnsi="Arial" w:cs="Arial"/>
          <w:sz w:val="24"/>
          <w:szCs w:val="24"/>
        </w:rPr>
      </w:pPr>
    </w:p>
    <w:p w14:paraId="57CDEDDB" w14:textId="4979CC0D"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Broke camera loading dock, ordered </w:t>
      </w:r>
      <w:r w:rsidR="003E0608">
        <w:rPr>
          <w:rFonts w:ascii="Arial" w:hAnsi="Arial" w:cs="Arial"/>
          <w:sz w:val="24"/>
          <w:szCs w:val="24"/>
        </w:rPr>
        <w:t>replacement</w:t>
      </w:r>
      <w:r>
        <w:rPr>
          <w:rFonts w:ascii="Arial" w:hAnsi="Arial" w:cs="Arial"/>
          <w:sz w:val="24"/>
          <w:szCs w:val="24"/>
        </w:rPr>
        <w:t xml:space="preserve">, okay, October 21st.  October 26th, I can see the devil in the </w:t>
      </w:r>
      <w:r w:rsidR="00A81675">
        <w:rPr>
          <w:rFonts w:ascii="Arial" w:hAnsi="Arial" w:cs="Arial"/>
          <w:sz w:val="24"/>
          <w:szCs w:val="24"/>
        </w:rPr>
        <w:t>woods</w:t>
      </w:r>
      <w:r>
        <w:rPr>
          <w:rFonts w:ascii="Arial" w:hAnsi="Arial" w:cs="Arial"/>
          <w:sz w:val="24"/>
          <w:szCs w:val="24"/>
        </w:rPr>
        <w:t xml:space="preserve">, I'm just not fast enough to catch him, no footage.  October 31st, three fires in the woods </w:t>
      </w:r>
      <w:r w:rsidR="003E0608">
        <w:rPr>
          <w:rFonts w:ascii="Arial" w:hAnsi="Arial" w:cs="Arial"/>
          <w:sz w:val="24"/>
          <w:szCs w:val="24"/>
        </w:rPr>
        <w:t>tonight</w:t>
      </w:r>
      <w:r>
        <w:rPr>
          <w:rFonts w:ascii="Arial" w:hAnsi="Arial" w:cs="Arial"/>
          <w:sz w:val="24"/>
          <w:szCs w:val="24"/>
        </w:rPr>
        <w:t xml:space="preserve">, didn’t bother to call the fire department, no sign on any cams.  Biggest fire, on November 8th, biggest fire yet, this was a close one.  And November 10th, remember to pick up darling’s gift, okay, it's getting closer.  </w:t>
      </w:r>
      <w:r w:rsidR="003E0608">
        <w:rPr>
          <w:rFonts w:ascii="Arial" w:hAnsi="Arial" w:cs="Arial"/>
          <w:sz w:val="24"/>
          <w:szCs w:val="24"/>
        </w:rPr>
        <w:t>November</w:t>
      </w:r>
      <w:r>
        <w:rPr>
          <w:rFonts w:ascii="Arial" w:hAnsi="Arial" w:cs="Arial"/>
          <w:sz w:val="24"/>
          <w:szCs w:val="24"/>
        </w:rPr>
        <w:t xml:space="preserve"> 12th, shadow by loading dock, 3.13 </w:t>
      </w:r>
      <w:proofErr w:type="gramStart"/>
      <w:r>
        <w:rPr>
          <w:rFonts w:ascii="Arial" w:hAnsi="Arial" w:cs="Arial"/>
          <w:sz w:val="24"/>
          <w:szCs w:val="24"/>
        </w:rPr>
        <w:t>a.m..</w:t>
      </w:r>
      <w:proofErr w:type="gramEnd"/>
      <w:r>
        <w:rPr>
          <w:rFonts w:ascii="Arial" w:hAnsi="Arial" w:cs="Arial"/>
          <w:sz w:val="24"/>
          <w:szCs w:val="24"/>
        </w:rPr>
        <w:t xml:space="preserve">  Don't be late for dinner, </w:t>
      </w:r>
      <w:r w:rsidR="003E0608">
        <w:rPr>
          <w:rFonts w:ascii="Arial" w:hAnsi="Arial" w:cs="Arial"/>
          <w:sz w:val="24"/>
          <w:szCs w:val="24"/>
        </w:rPr>
        <w:t>reservation</w:t>
      </w:r>
      <w:r>
        <w:rPr>
          <w:rFonts w:ascii="Arial" w:hAnsi="Arial" w:cs="Arial"/>
          <w:sz w:val="24"/>
          <w:szCs w:val="24"/>
        </w:rPr>
        <w:t xml:space="preserve"> </w:t>
      </w:r>
      <w:r>
        <w:rPr>
          <w:rFonts w:ascii="Arial" w:hAnsi="Arial" w:cs="Arial"/>
          <w:sz w:val="24"/>
          <w:szCs w:val="24"/>
        </w:rPr>
        <w:lastRenderedPageBreak/>
        <w:t>tomorrow, don't want a repeat of last year.  Okay, so it's November 13th.  November 16th, note in mailbox, you'll burn for what you've done.  Owl on cam two.  November 19th, fire by loading dock, 1.56 a.m., burned wall, pretty bad, but no structural damage, still no footage, prints.  No devils…okay, so this is the shoeprint.</w:t>
      </w:r>
    </w:p>
    <w:p w14:paraId="57C9DE46" w14:textId="77777777" w:rsidR="00895CA4" w:rsidRDefault="00895CA4" w:rsidP="002A38F8">
      <w:pPr>
        <w:spacing w:after="0" w:line="240" w:lineRule="auto"/>
        <w:ind w:left="1985" w:hanging="1985"/>
        <w:jc w:val="both"/>
        <w:rPr>
          <w:rFonts w:ascii="Arial" w:hAnsi="Arial" w:cs="Arial"/>
          <w:sz w:val="24"/>
          <w:szCs w:val="24"/>
        </w:rPr>
      </w:pPr>
    </w:p>
    <w:p w14:paraId="02DE065D" w14:textId="5FEECCFE"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63685E87" w14:textId="77777777" w:rsidR="00895CA4" w:rsidRDefault="00895CA4" w:rsidP="002A38F8">
      <w:pPr>
        <w:spacing w:after="0" w:line="240" w:lineRule="auto"/>
        <w:ind w:left="1985" w:hanging="1985"/>
        <w:jc w:val="both"/>
        <w:rPr>
          <w:rFonts w:ascii="Arial" w:hAnsi="Arial" w:cs="Arial"/>
          <w:sz w:val="24"/>
          <w:szCs w:val="24"/>
        </w:rPr>
      </w:pPr>
    </w:p>
    <w:p w14:paraId="1BF5BC9A" w14:textId="6EFA6BA1" w:rsidR="00895CA4" w:rsidRDefault="00895CA4" w:rsidP="002A38F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 don't know if it's the same one.  It looks quite </w:t>
      </w:r>
      <w:r w:rsidR="003E0608">
        <w:rPr>
          <w:rFonts w:ascii="Arial" w:hAnsi="Arial" w:cs="Arial"/>
          <w:sz w:val="24"/>
          <w:szCs w:val="24"/>
        </w:rPr>
        <w:t>similar</w:t>
      </w:r>
      <w:r>
        <w:rPr>
          <w:rFonts w:ascii="Arial" w:hAnsi="Arial" w:cs="Arial"/>
          <w:sz w:val="24"/>
          <w:szCs w:val="24"/>
        </w:rPr>
        <w:t>, but like, it's…</w:t>
      </w:r>
    </w:p>
    <w:p w14:paraId="616B3C65" w14:textId="77777777" w:rsidR="00895CA4" w:rsidRDefault="00895CA4" w:rsidP="002A38F8">
      <w:pPr>
        <w:spacing w:after="0" w:line="240" w:lineRule="auto"/>
        <w:ind w:left="1985" w:hanging="1985"/>
        <w:jc w:val="both"/>
        <w:rPr>
          <w:rFonts w:ascii="Arial" w:hAnsi="Arial" w:cs="Arial"/>
          <w:sz w:val="24"/>
          <w:szCs w:val="24"/>
        </w:rPr>
      </w:pPr>
    </w:p>
    <w:p w14:paraId="3019D47B" w14:textId="1FF4BBD4"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 very similar.  Just these prints are kind of similar.</w:t>
      </w:r>
    </w:p>
    <w:p w14:paraId="626EEEDA" w14:textId="77777777" w:rsidR="00895CA4" w:rsidRDefault="00895CA4" w:rsidP="00895CA4">
      <w:pPr>
        <w:spacing w:after="0" w:line="240" w:lineRule="auto"/>
        <w:ind w:left="1985" w:hanging="1985"/>
        <w:jc w:val="both"/>
        <w:rPr>
          <w:rFonts w:ascii="Arial" w:hAnsi="Arial" w:cs="Arial"/>
          <w:sz w:val="24"/>
          <w:szCs w:val="24"/>
        </w:rPr>
      </w:pPr>
    </w:p>
    <w:p w14:paraId="7FC4FBAD" w14:textId="1070BEC9"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 I'm not convinced that this is the same footprint.</w:t>
      </w:r>
    </w:p>
    <w:p w14:paraId="3CE46374" w14:textId="77777777" w:rsidR="00895CA4" w:rsidRDefault="00895CA4" w:rsidP="00895CA4">
      <w:pPr>
        <w:spacing w:after="0" w:line="240" w:lineRule="auto"/>
        <w:ind w:left="1985" w:hanging="1985"/>
        <w:jc w:val="both"/>
        <w:rPr>
          <w:rFonts w:ascii="Arial" w:hAnsi="Arial" w:cs="Arial"/>
          <w:sz w:val="24"/>
          <w:szCs w:val="24"/>
        </w:rPr>
      </w:pPr>
    </w:p>
    <w:p w14:paraId="3BB77497" w14:textId="20798838"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Isn't this the…</w:t>
      </w:r>
    </w:p>
    <w:p w14:paraId="7CA68754" w14:textId="77777777" w:rsidR="00895CA4" w:rsidRDefault="00895CA4" w:rsidP="00895CA4">
      <w:pPr>
        <w:spacing w:after="0" w:line="240" w:lineRule="auto"/>
        <w:ind w:left="1985" w:hanging="1985"/>
        <w:jc w:val="both"/>
        <w:rPr>
          <w:rFonts w:ascii="Arial" w:hAnsi="Arial" w:cs="Arial"/>
          <w:sz w:val="24"/>
          <w:szCs w:val="24"/>
        </w:rPr>
      </w:pPr>
    </w:p>
    <w:p w14:paraId="46F53AAE" w14:textId="7EDDDD23"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this is the crime scene.</w:t>
      </w:r>
    </w:p>
    <w:p w14:paraId="470A4AD2" w14:textId="77777777" w:rsidR="00895CA4" w:rsidRDefault="00895CA4" w:rsidP="00895CA4">
      <w:pPr>
        <w:spacing w:after="0" w:line="240" w:lineRule="auto"/>
        <w:ind w:left="1985" w:hanging="1985"/>
        <w:jc w:val="both"/>
        <w:rPr>
          <w:rFonts w:ascii="Arial" w:hAnsi="Arial" w:cs="Arial"/>
          <w:sz w:val="24"/>
          <w:szCs w:val="24"/>
        </w:rPr>
      </w:pPr>
    </w:p>
    <w:p w14:paraId="21F13FFA" w14:textId="64E6017D"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…this is the crime, ah, okay, yeah.  </w:t>
      </w:r>
    </w:p>
    <w:p w14:paraId="713716E9" w14:textId="77777777" w:rsidR="00895CA4" w:rsidRDefault="00895CA4" w:rsidP="00895CA4">
      <w:pPr>
        <w:spacing w:after="0" w:line="240" w:lineRule="auto"/>
        <w:ind w:left="1985" w:hanging="1985"/>
        <w:jc w:val="both"/>
        <w:rPr>
          <w:rFonts w:ascii="Arial" w:hAnsi="Arial" w:cs="Arial"/>
          <w:sz w:val="24"/>
          <w:szCs w:val="24"/>
        </w:rPr>
      </w:pPr>
    </w:p>
    <w:p w14:paraId="12A45503" w14:textId="3B3A26AF"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we also have more notes of his.  </w:t>
      </w:r>
    </w:p>
    <w:p w14:paraId="0DC811D4" w14:textId="77777777" w:rsidR="00895CA4" w:rsidRDefault="00895CA4" w:rsidP="00895CA4">
      <w:pPr>
        <w:spacing w:after="0" w:line="240" w:lineRule="auto"/>
        <w:ind w:left="1985" w:hanging="1985"/>
        <w:jc w:val="both"/>
        <w:rPr>
          <w:rFonts w:ascii="Arial" w:hAnsi="Arial" w:cs="Arial"/>
          <w:sz w:val="24"/>
          <w:szCs w:val="24"/>
        </w:rPr>
      </w:pPr>
    </w:p>
    <w:p w14:paraId="4CBEE1A8" w14:textId="186D6D7F"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76A87301" w14:textId="77777777" w:rsidR="00895CA4" w:rsidRDefault="00895CA4" w:rsidP="00895CA4">
      <w:pPr>
        <w:spacing w:after="0" w:line="240" w:lineRule="auto"/>
        <w:ind w:left="1985" w:hanging="1985"/>
        <w:jc w:val="both"/>
        <w:rPr>
          <w:rFonts w:ascii="Arial" w:hAnsi="Arial" w:cs="Arial"/>
          <w:sz w:val="24"/>
          <w:szCs w:val="24"/>
        </w:rPr>
      </w:pPr>
    </w:p>
    <w:p w14:paraId="365209E0" w14:textId="07BCB311" w:rsidR="00895CA4" w:rsidRDefault="00895CA4"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November 23, what is she thinking, why would she go behind my back like that.  Okay, maybe his wife is cheating on him.  November 24th, another note, are you ready to die, something bad is coming, got to be ready.  November 27th, I found proof right here in the open.  Can't make it out, but I know what it means, and what I have to do.  Fire in the woods, 4.13 a.m.  November 28th, </w:t>
      </w:r>
      <w:proofErr w:type="spellStart"/>
      <w:r w:rsidR="00A81675">
        <w:rPr>
          <w:rFonts w:ascii="Arial" w:hAnsi="Arial" w:cs="Arial"/>
          <w:sz w:val="24"/>
          <w:szCs w:val="24"/>
        </w:rPr>
        <w:t xml:space="preserve">C </w:t>
      </w:r>
      <w:r w:rsidR="00050AAD">
        <w:rPr>
          <w:rFonts w:ascii="Arial" w:hAnsi="Arial" w:cs="Arial"/>
          <w:sz w:val="24"/>
          <w:szCs w:val="24"/>
        </w:rPr>
        <w:t>at</w:t>
      </w:r>
      <w:proofErr w:type="spellEnd"/>
      <w:r w:rsidR="00050AAD">
        <w:rPr>
          <w:rFonts w:ascii="Arial" w:hAnsi="Arial" w:cs="Arial"/>
          <w:sz w:val="24"/>
          <w:szCs w:val="24"/>
        </w:rPr>
        <w:t xml:space="preserve"> </w:t>
      </w:r>
      <w:proofErr w:type="gramStart"/>
      <w:r w:rsidR="00050AAD">
        <w:rPr>
          <w:rFonts w:ascii="Arial" w:hAnsi="Arial" w:cs="Arial"/>
          <w:sz w:val="24"/>
          <w:szCs w:val="24"/>
        </w:rPr>
        <w:t>mother’s</w:t>
      </w:r>
      <w:proofErr w:type="gramEnd"/>
      <w:r w:rsidR="00050AAD">
        <w:rPr>
          <w:rFonts w:ascii="Arial" w:hAnsi="Arial" w:cs="Arial"/>
          <w:sz w:val="24"/>
          <w:szCs w:val="24"/>
        </w:rPr>
        <w:t xml:space="preserve">. C is, like, maybe Cherie at </w:t>
      </w:r>
      <w:proofErr w:type="gramStart"/>
      <w:r w:rsidR="00050AAD">
        <w:rPr>
          <w:rFonts w:ascii="Arial" w:hAnsi="Arial" w:cs="Arial"/>
          <w:sz w:val="24"/>
          <w:szCs w:val="24"/>
        </w:rPr>
        <w:t>mother’s</w:t>
      </w:r>
      <w:proofErr w:type="gramEnd"/>
      <w:r w:rsidR="00050AAD">
        <w:rPr>
          <w:rFonts w:ascii="Arial" w:hAnsi="Arial" w:cs="Arial"/>
          <w:sz w:val="24"/>
          <w:szCs w:val="24"/>
        </w:rPr>
        <w:t xml:space="preserve">.  Thank </w:t>
      </w:r>
      <w:r w:rsidR="00A81675">
        <w:rPr>
          <w:rFonts w:ascii="Arial" w:hAnsi="Arial" w:cs="Arial"/>
          <w:sz w:val="24"/>
          <w:szCs w:val="24"/>
        </w:rPr>
        <w:t>God</w:t>
      </w:r>
      <w:r w:rsidR="00050AAD">
        <w:rPr>
          <w:rFonts w:ascii="Arial" w:hAnsi="Arial" w:cs="Arial"/>
          <w:sz w:val="24"/>
          <w:szCs w:val="24"/>
        </w:rPr>
        <w:t xml:space="preserve">, dead racoon in parking lot.  It can also be that there was a lady called Carol, or something, yeah, Carol, a member of the Billiard Club, I don't know if she's relevant or not, but maybe that’s Cherie.  December 1st, fire was big this time, almost didn’t catch it, not sure I'll be so lucky next time.  </w:t>
      </w:r>
    </w:p>
    <w:p w14:paraId="56E4C408" w14:textId="5E88FAA1" w:rsidR="00050AAD" w:rsidRDefault="00050AAD" w:rsidP="00895CA4">
      <w:pPr>
        <w:spacing w:after="0" w:line="240" w:lineRule="auto"/>
        <w:ind w:left="1985" w:hanging="1985"/>
        <w:jc w:val="both"/>
        <w:rPr>
          <w:rFonts w:ascii="Arial" w:hAnsi="Arial" w:cs="Arial"/>
          <w:sz w:val="24"/>
          <w:szCs w:val="24"/>
        </w:rPr>
      </w:pPr>
    </w:p>
    <w:p w14:paraId="54668853" w14:textId="41E807C6"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ab/>
        <w:t xml:space="preserve">December 3rd, </w:t>
      </w:r>
      <w:r w:rsidR="00F11B61">
        <w:rPr>
          <w:rFonts w:ascii="Arial" w:hAnsi="Arial" w:cs="Arial"/>
          <w:sz w:val="24"/>
          <w:szCs w:val="24"/>
        </w:rPr>
        <w:t>Nolan</w:t>
      </w:r>
      <w:r>
        <w:rPr>
          <w:rFonts w:ascii="Arial" w:hAnsi="Arial" w:cs="Arial"/>
          <w:sz w:val="24"/>
          <w:szCs w:val="24"/>
        </w:rPr>
        <w:t xml:space="preserve"> and Courtney witnessed for me, put the papers somewhere safe.  Ooh.  December 4th, note in mailbox, when you're cold in the ground, who will be sorry you are gone.  These days, I'm still not sure, I'm not sure, I still can't crack this code.  December 6th, moved from door cam again, maybe I'll finally catch the devil in the act, if he doesn't get me first.  December 7th, the code repeats.  But we don't have the code.  </w:t>
      </w:r>
    </w:p>
    <w:p w14:paraId="4358F0B9" w14:textId="77777777" w:rsidR="00050AAD" w:rsidRDefault="00050AAD" w:rsidP="00895CA4">
      <w:pPr>
        <w:spacing w:after="0" w:line="240" w:lineRule="auto"/>
        <w:ind w:left="1985" w:hanging="1985"/>
        <w:jc w:val="both"/>
        <w:rPr>
          <w:rFonts w:ascii="Arial" w:hAnsi="Arial" w:cs="Arial"/>
          <w:sz w:val="24"/>
          <w:szCs w:val="24"/>
        </w:rPr>
      </w:pPr>
    </w:p>
    <w:p w14:paraId="15AB972D" w14:textId="489F294A"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He got a </w:t>
      </w:r>
      <w:r w:rsidR="003E0608">
        <w:rPr>
          <w:rFonts w:ascii="Arial" w:hAnsi="Arial" w:cs="Arial"/>
          <w:sz w:val="24"/>
          <w:szCs w:val="24"/>
        </w:rPr>
        <w:t>threatening</w:t>
      </w:r>
      <w:r>
        <w:rPr>
          <w:rFonts w:ascii="Arial" w:hAnsi="Arial" w:cs="Arial"/>
          <w:sz w:val="24"/>
          <w:szCs w:val="24"/>
        </w:rPr>
        <w:t xml:space="preserve"> note before that.  </w:t>
      </w:r>
    </w:p>
    <w:p w14:paraId="4EFA5A61" w14:textId="77777777" w:rsidR="00050AAD" w:rsidRDefault="00050AAD" w:rsidP="00895CA4">
      <w:pPr>
        <w:spacing w:after="0" w:line="240" w:lineRule="auto"/>
        <w:ind w:left="1985" w:hanging="1985"/>
        <w:jc w:val="both"/>
        <w:rPr>
          <w:rFonts w:ascii="Arial" w:hAnsi="Arial" w:cs="Arial"/>
          <w:sz w:val="24"/>
          <w:szCs w:val="24"/>
        </w:rPr>
      </w:pPr>
    </w:p>
    <w:p w14:paraId="048051DE" w14:textId="68F29D43"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Interlopers will be banished to the bottom of the Devil’s Well.  What are interlopers? </w:t>
      </w:r>
    </w:p>
    <w:p w14:paraId="02579038" w14:textId="77777777" w:rsidR="00050AAD" w:rsidRDefault="00050AAD" w:rsidP="00895CA4">
      <w:pPr>
        <w:spacing w:after="0" w:line="240" w:lineRule="auto"/>
        <w:ind w:left="1985" w:hanging="1985"/>
        <w:jc w:val="both"/>
        <w:rPr>
          <w:rFonts w:ascii="Arial" w:hAnsi="Arial" w:cs="Arial"/>
          <w:sz w:val="24"/>
          <w:szCs w:val="24"/>
        </w:rPr>
      </w:pPr>
    </w:p>
    <w:p w14:paraId="7FE24E5D" w14:textId="0EA4FC92"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w:t>
      </w:r>
      <w:r>
        <w:rPr>
          <w:rFonts w:ascii="Arial" w:hAnsi="Arial" w:cs="Arial"/>
          <w:sz w:val="24"/>
          <w:szCs w:val="24"/>
        </w:rPr>
        <w:tab/>
        <w:t>I don't know, either.</w:t>
      </w:r>
    </w:p>
    <w:p w14:paraId="69A8C059" w14:textId="77777777" w:rsidR="00050AAD" w:rsidRDefault="00050AAD" w:rsidP="00895CA4">
      <w:pPr>
        <w:spacing w:after="0" w:line="240" w:lineRule="auto"/>
        <w:ind w:left="1985" w:hanging="1985"/>
        <w:jc w:val="both"/>
        <w:rPr>
          <w:rFonts w:ascii="Arial" w:hAnsi="Arial" w:cs="Arial"/>
          <w:sz w:val="24"/>
          <w:szCs w:val="24"/>
        </w:rPr>
      </w:pPr>
    </w:p>
    <w:p w14:paraId="2542B3A3" w14:textId="6D82B79D"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Interlopers are like, people that you don't expect to be there, I guess, they're kind of, not invaders, it's not as strong as that, but…</w:t>
      </w:r>
    </w:p>
    <w:p w14:paraId="6921AFE8" w14:textId="77777777" w:rsidR="00050AAD" w:rsidRDefault="00050AAD" w:rsidP="00895CA4">
      <w:pPr>
        <w:spacing w:after="0" w:line="240" w:lineRule="auto"/>
        <w:ind w:left="1985" w:hanging="1985"/>
        <w:jc w:val="both"/>
        <w:rPr>
          <w:rFonts w:ascii="Arial" w:hAnsi="Arial" w:cs="Arial"/>
          <w:sz w:val="24"/>
          <w:szCs w:val="24"/>
        </w:rPr>
      </w:pPr>
    </w:p>
    <w:p w14:paraId="087158B0" w14:textId="1F211B96"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Like </w:t>
      </w:r>
      <w:r w:rsidR="003E0608">
        <w:rPr>
          <w:rFonts w:ascii="Arial" w:hAnsi="Arial" w:cs="Arial"/>
          <w:sz w:val="24"/>
          <w:szCs w:val="24"/>
        </w:rPr>
        <w:t>trespassers</w:t>
      </w:r>
      <w:r>
        <w:rPr>
          <w:rFonts w:ascii="Arial" w:hAnsi="Arial" w:cs="Arial"/>
          <w:sz w:val="24"/>
          <w:szCs w:val="24"/>
        </w:rPr>
        <w:t>?</w:t>
      </w:r>
    </w:p>
    <w:p w14:paraId="0BC6456E" w14:textId="77777777" w:rsidR="00050AAD" w:rsidRDefault="00050AAD" w:rsidP="00895CA4">
      <w:pPr>
        <w:spacing w:after="0" w:line="240" w:lineRule="auto"/>
        <w:ind w:left="1985" w:hanging="1985"/>
        <w:jc w:val="both"/>
        <w:rPr>
          <w:rFonts w:ascii="Arial" w:hAnsi="Arial" w:cs="Arial"/>
          <w:sz w:val="24"/>
          <w:szCs w:val="24"/>
        </w:rPr>
      </w:pPr>
    </w:p>
    <w:p w14:paraId="62241351" w14:textId="41C99E3C"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trespassers, yeah.</w:t>
      </w:r>
    </w:p>
    <w:p w14:paraId="355E87DA" w14:textId="77777777" w:rsidR="00050AAD" w:rsidRDefault="00050AAD" w:rsidP="00895CA4">
      <w:pPr>
        <w:spacing w:after="0" w:line="240" w:lineRule="auto"/>
        <w:ind w:left="1985" w:hanging="1985"/>
        <w:jc w:val="both"/>
        <w:rPr>
          <w:rFonts w:ascii="Arial" w:hAnsi="Arial" w:cs="Arial"/>
          <w:sz w:val="24"/>
          <w:szCs w:val="24"/>
        </w:rPr>
      </w:pPr>
    </w:p>
    <w:p w14:paraId="2788CBD0" w14:textId="2AB398C5"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Can we see…?</w:t>
      </w:r>
    </w:p>
    <w:p w14:paraId="44DBDBBF" w14:textId="77777777" w:rsidR="00050AAD" w:rsidRDefault="00050AAD" w:rsidP="00895CA4">
      <w:pPr>
        <w:spacing w:after="0" w:line="240" w:lineRule="auto"/>
        <w:ind w:left="1985" w:hanging="1985"/>
        <w:jc w:val="both"/>
        <w:rPr>
          <w:rFonts w:ascii="Arial" w:hAnsi="Arial" w:cs="Arial"/>
          <w:sz w:val="24"/>
          <w:szCs w:val="24"/>
        </w:rPr>
      </w:pPr>
    </w:p>
    <w:p w14:paraId="64FAA6CE" w14:textId="481C9ED3"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 he got this note?  Who got this note?</w:t>
      </w:r>
    </w:p>
    <w:p w14:paraId="374C0164" w14:textId="77777777" w:rsidR="00050AAD" w:rsidRDefault="00050AAD" w:rsidP="00895CA4">
      <w:pPr>
        <w:spacing w:after="0" w:line="240" w:lineRule="auto"/>
        <w:ind w:left="1985" w:hanging="1985"/>
        <w:jc w:val="both"/>
        <w:rPr>
          <w:rFonts w:ascii="Arial" w:hAnsi="Arial" w:cs="Arial"/>
          <w:sz w:val="24"/>
          <w:szCs w:val="24"/>
        </w:rPr>
      </w:pPr>
    </w:p>
    <w:p w14:paraId="5C6949C6" w14:textId="0F741623"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 threatening note?</w:t>
      </w:r>
    </w:p>
    <w:p w14:paraId="5A220265" w14:textId="77777777" w:rsidR="00050AAD" w:rsidRDefault="00050AAD" w:rsidP="00895CA4">
      <w:pPr>
        <w:spacing w:after="0" w:line="240" w:lineRule="auto"/>
        <w:ind w:left="1985" w:hanging="1985"/>
        <w:jc w:val="both"/>
        <w:rPr>
          <w:rFonts w:ascii="Arial" w:hAnsi="Arial" w:cs="Arial"/>
          <w:sz w:val="24"/>
          <w:szCs w:val="24"/>
        </w:rPr>
      </w:pPr>
    </w:p>
    <w:p w14:paraId="7C31766F" w14:textId="5A76B251"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225FAA54" w14:textId="77777777" w:rsidR="00050AAD" w:rsidRDefault="00050AAD" w:rsidP="00895CA4">
      <w:pPr>
        <w:spacing w:after="0" w:line="240" w:lineRule="auto"/>
        <w:ind w:left="1985" w:hanging="1985"/>
        <w:jc w:val="both"/>
        <w:rPr>
          <w:rFonts w:ascii="Arial" w:hAnsi="Arial" w:cs="Arial"/>
          <w:sz w:val="24"/>
          <w:szCs w:val="24"/>
        </w:rPr>
      </w:pPr>
    </w:p>
    <w:p w14:paraId="2CE186E1" w14:textId="0B15E5CF"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She says, interlopers from Old Scratch bent on destroying life.  </w:t>
      </w:r>
    </w:p>
    <w:p w14:paraId="41A42578" w14:textId="77777777" w:rsidR="00050AAD" w:rsidRDefault="00050AAD" w:rsidP="00895CA4">
      <w:pPr>
        <w:spacing w:after="0" w:line="240" w:lineRule="auto"/>
        <w:ind w:left="1985" w:hanging="1985"/>
        <w:jc w:val="both"/>
        <w:rPr>
          <w:rFonts w:ascii="Arial" w:hAnsi="Arial" w:cs="Arial"/>
          <w:sz w:val="24"/>
          <w:szCs w:val="24"/>
        </w:rPr>
      </w:pPr>
    </w:p>
    <w:p w14:paraId="5AF61AF4" w14:textId="0630C2D1"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Yeah, it could be this woman.  But I don't think she's the murderer.  </w:t>
      </w:r>
    </w:p>
    <w:p w14:paraId="1D125BD1" w14:textId="77777777" w:rsidR="00050AAD" w:rsidRDefault="00050AAD" w:rsidP="00895CA4">
      <w:pPr>
        <w:spacing w:after="0" w:line="240" w:lineRule="auto"/>
        <w:ind w:left="1985" w:hanging="1985"/>
        <w:jc w:val="both"/>
        <w:rPr>
          <w:rFonts w:ascii="Arial" w:hAnsi="Arial" w:cs="Arial"/>
          <w:sz w:val="24"/>
          <w:szCs w:val="24"/>
        </w:rPr>
      </w:pPr>
    </w:p>
    <w:p w14:paraId="49173D97" w14:textId="392F69C3" w:rsidR="00050AAD" w:rsidRDefault="00050AAD" w:rsidP="00895CA4">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Same, she just seems </w:t>
      </w:r>
      <w:r w:rsidR="003E0608">
        <w:rPr>
          <w:rFonts w:ascii="Arial" w:hAnsi="Arial" w:cs="Arial"/>
          <w:sz w:val="24"/>
          <w:szCs w:val="24"/>
        </w:rPr>
        <w:t>crazy</w:t>
      </w:r>
      <w:r>
        <w:rPr>
          <w:rFonts w:ascii="Arial" w:hAnsi="Arial" w:cs="Arial"/>
          <w:sz w:val="24"/>
          <w:szCs w:val="24"/>
        </w:rPr>
        <w:t>.</w:t>
      </w:r>
    </w:p>
    <w:p w14:paraId="523A70B5" w14:textId="77777777" w:rsidR="00050AAD" w:rsidRDefault="00050AAD" w:rsidP="00895CA4">
      <w:pPr>
        <w:spacing w:after="0" w:line="240" w:lineRule="auto"/>
        <w:ind w:left="1985" w:hanging="1985"/>
        <w:jc w:val="both"/>
        <w:rPr>
          <w:rFonts w:ascii="Arial" w:hAnsi="Arial" w:cs="Arial"/>
          <w:sz w:val="24"/>
          <w:szCs w:val="24"/>
        </w:rPr>
      </w:pPr>
    </w:p>
    <w:p w14:paraId="5A2FFA96" w14:textId="5F5E0BD8"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Uh-huh.  What else do we have?  </w:t>
      </w:r>
    </w:p>
    <w:p w14:paraId="376F335E" w14:textId="77777777" w:rsidR="00050AAD" w:rsidRDefault="00050AAD" w:rsidP="00050AAD">
      <w:pPr>
        <w:spacing w:after="0" w:line="240" w:lineRule="auto"/>
        <w:ind w:left="1985" w:hanging="1985"/>
        <w:jc w:val="both"/>
        <w:rPr>
          <w:rFonts w:ascii="Arial" w:hAnsi="Arial" w:cs="Arial"/>
          <w:sz w:val="24"/>
          <w:szCs w:val="24"/>
        </w:rPr>
      </w:pPr>
    </w:p>
    <w:p w14:paraId="1D3B12CE" w14:textId="7A4A3C7F"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We have more photos here.</w:t>
      </w:r>
    </w:p>
    <w:p w14:paraId="4A518415" w14:textId="77777777" w:rsidR="00050AAD" w:rsidRDefault="00050AAD" w:rsidP="00050AAD">
      <w:pPr>
        <w:spacing w:after="0" w:line="240" w:lineRule="auto"/>
        <w:ind w:left="1985" w:hanging="1985"/>
        <w:jc w:val="both"/>
        <w:rPr>
          <w:rFonts w:ascii="Arial" w:hAnsi="Arial" w:cs="Arial"/>
          <w:sz w:val="24"/>
          <w:szCs w:val="24"/>
        </w:rPr>
      </w:pPr>
    </w:p>
    <w:p w14:paraId="5262C99B" w14:textId="56A0B358"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Just to say, you're coming up on half an hour.</w:t>
      </w:r>
    </w:p>
    <w:p w14:paraId="083910A1" w14:textId="77777777" w:rsidR="00050AAD" w:rsidRDefault="00050AAD" w:rsidP="00050AAD">
      <w:pPr>
        <w:spacing w:after="0" w:line="240" w:lineRule="auto"/>
        <w:ind w:left="1985" w:hanging="1985"/>
        <w:jc w:val="both"/>
        <w:rPr>
          <w:rFonts w:ascii="Arial" w:hAnsi="Arial" w:cs="Arial"/>
          <w:sz w:val="24"/>
          <w:szCs w:val="24"/>
        </w:rPr>
      </w:pPr>
    </w:p>
    <w:p w14:paraId="7778EA42" w14:textId="7D1795CC"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Wow.  Protect Devil’s Well.  Rachel to banish evil forces.  Okay, Old Scratch Tavern, Devil’s Well, stone circle.  Do not park at Old Scratch Tavern, they are the enemy, and you will be towed.  Rachel flyer, we cannot stand idly by while </w:t>
      </w:r>
      <w:r w:rsidR="003E0608">
        <w:rPr>
          <w:rFonts w:ascii="Arial" w:hAnsi="Arial" w:cs="Arial"/>
          <w:sz w:val="24"/>
          <w:szCs w:val="24"/>
        </w:rPr>
        <w:t>despicable</w:t>
      </w:r>
      <w:r>
        <w:rPr>
          <w:rFonts w:ascii="Arial" w:hAnsi="Arial" w:cs="Arial"/>
          <w:sz w:val="24"/>
          <w:szCs w:val="24"/>
        </w:rPr>
        <w:t xml:space="preserve"> people wreak wonton destruction, and </w:t>
      </w:r>
      <w:r w:rsidR="003E0608">
        <w:rPr>
          <w:rFonts w:ascii="Arial" w:hAnsi="Arial" w:cs="Arial"/>
          <w:sz w:val="24"/>
          <w:szCs w:val="24"/>
        </w:rPr>
        <w:t>desecrate</w:t>
      </w:r>
      <w:r>
        <w:rPr>
          <w:rFonts w:ascii="Arial" w:hAnsi="Arial" w:cs="Arial"/>
          <w:sz w:val="24"/>
          <w:szCs w:val="24"/>
        </w:rPr>
        <w:t xml:space="preserve"> our precious, untamed land.  We must protect our Well spaces from interlopers bent on ruination.  Keep Devil’s Well pure, banish unwelcome adversaries.  No more greedy developers, litter, </w:t>
      </w:r>
      <w:r w:rsidR="003E0608">
        <w:rPr>
          <w:rFonts w:ascii="Arial" w:hAnsi="Arial" w:cs="Arial"/>
          <w:sz w:val="24"/>
          <w:szCs w:val="24"/>
        </w:rPr>
        <w:t>noise</w:t>
      </w:r>
      <w:r>
        <w:rPr>
          <w:rFonts w:ascii="Arial" w:hAnsi="Arial" w:cs="Arial"/>
          <w:sz w:val="24"/>
          <w:szCs w:val="24"/>
        </w:rPr>
        <w:t xml:space="preserve"> pollution, senseless laughter by drunk drivers.  Okay, so maybe the locals don't like the tavern because there is a lot of, like, drunk people.</w:t>
      </w:r>
    </w:p>
    <w:p w14:paraId="01871DEB" w14:textId="77777777" w:rsidR="00050AAD" w:rsidRDefault="00050AAD" w:rsidP="00050AAD">
      <w:pPr>
        <w:spacing w:after="0" w:line="240" w:lineRule="auto"/>
        <w:ind w:left="1985" w:hanging="1985"/>
        <w:jc w:val="both"/>
        <w:rPr>
          <w:rFonts w:ascii="Arial" w:hAnsi="Arial" w:cs="Arial"/>
          <w:sz w:val="24"/>
          <w:szCs w:val="24"/>
        </w:rPr>
      </w:pPr>
    </w:p>
    <w:p w14:paraId="2FA4D3F0" w14:textId="6B49DB6F"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03CDB785" w14:textId="77777777" w:rsidR="00050AAD" w:rsidRDefault="00050AAD" w:rsidP="00050AAD">
      <w:pPr>
        <w:spacing w:after="0" w:line="240" w:lineRule="auto"/>
        <w:ind w:left="1985" w:hanging="1985"/>
        <w:jc w:val="both"/>
        <w:rPr>
          <w:rFonts w:ascii="Arial" w:hAnsi="Arial" w:cs="Arial"/>
          <w:sz w:val="24"/>
          <w:szCs w:val="24"/>
        </w:rPr>
      </w:pPr>
    </w:p>
    <w:p w14:paraId="3479FEAF" w14:textId="3F4A67A3"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But they all say in the newspaper that they like it, and they love it, so.</w:t>
      </w:r>
    </w:p>
    <w:p w14:paraId="77A25FE0" w14:textId="77777777" w:rsidR="00050AAD" w:rsidRDefault="00050AAD" w:rsidP="00050AAD">
      <w:pPr>
        <w:spacing w:after="0" w:line="240" w:lineRule="auto"/>
        <w:ind w:left="1985" w:hanging="1985"/>
        <w:jc w:val="both"/>
        <w:rPr>
          <w:rFonts w:ascii="Arial" w:hAnsi="Arial" w:cs="Arial"/>
          <w:sz w:val="24"/>
          <w:szCs w:val="24"/>
        </w:rPr>
      </w:pPr>
    </w:p>
    <w:p w14:paraId="1580B483" w14:textId="5A9BFD88"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Hmm.  </w:t>
      </w:r>
    </w:p>
    <w:p w14:paraId="7732EAC9" w14:textId="77777777" w:rsidR="00050AAD" w:rsidRDefault="00050AAD" w:rsidP="00050AAD">
      <w:pPr>
        <w:spacing w:after="0" w:line="240" w:lineRule="auto"/>
        <w:ind w:left="1985" w:hanging="1985"/>
        <w:jc w:val="both"/>
        <w:rPr>
          <w:rFonts w:ascii="Arial" w:hAnsi="Arial" w:cs="Arial"/>
          <w:sz w:val="24"/>
          <w:szCs w:val="24"/>
        </w:rPr>
      </w:pPr>
    </w:p>
    <w:p w14:paraId="254EAB49" w14:textId="66A1A95D"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There are five times more serious </w:t>
      </w:r>
      <w:r w:rsidR="003E0608">
        <w:rPr>
          <w:rFonts w:ascii="Arial" w:hAnsi="Arial" w:cs="Arial"/>
          <w:sz w:val="24"/>
          <w:szCs w:val="24"/>
        </w:rPr>
        <w:t>collision</w:t>
      </w:r>
      <w:r>
        <w:rPr>
          <w:rFonts w:ascii="Arial" w:hAnsi="Arial" w:cs="Arial"/>
          <w:sz w:val="24"/>
          <w:szCs w:val="24"/>
        </w:rPr>
        <w:t xml:space="preserve"> on this road than any other </w:t>
      </w:r>
      <w:r w:rsidR="003E0608">
        <w:rPr>
          <w:rFonts w:ascii="Arial" w:hAnsi="Arial" w:cs="Arial"/>
          <w:sz w:val="24"/>
          <w:szCs w:val="24"/>
        </w:rPr>
        <w:t>road</w:t>
      </w:r>
      <w:r>
        <w:rPr>
          <w:rFonts w:ascii="Arial" w:hAnsi="Arial" w:cs="Arial"/>
          <w:sz w:val="24"/>
          <w:szCs w:val="24"/>
        </w:rPr>
        <w:t xml:space="preserve"> in the county.  We have always seen </w:t>
      </w:r>
      <w:r w:rsidR="003E0608">
        <w:rPr>
          <w:rFonts w:ascii="Arial" w:hAnsi="Arial" w:cs="Arial"/>
          <w:sz w:val="24"/>
          <w:szCs w:val="24"/>
        </w:rPr>
        <w:t>defenceless</w:t>
      </w:r>
      <w:r>
        <w:rPr>
          <w:rFonts w:ascii="Arial" w:hAnsi="Arial" w:cs="Arial"/>
          <w:sz w:val="24"/>
          <w:szCs w:val="24"/>
        </w:rPr>
        <w:t xml:space="preserve"> </w:t>
      </w:r>
      <w:r>
        <w:rPr>
          <w:rFonts w:ascii="Arial" w:hAnsi="Arial" w:cs="Arial"/>
          <w:sz w:val="24"/>
          <w:szCs w:val="24"/>
        </w:rPr>
        <w:lastRenderedPageBreak/>
        <w:t xml:space="preserve">wildlife, and harmless house cats destroyed by reckless drivers.  There was a dead racoon in the parking lot.  So, yeah, this doesn't say who this is organised by.  And it's December 7th, which is, I think, the night, is this the night he died?  This is the day he last wrote a note in his thing.  </w:t>
      </w:r>
    </w:p>
    <w:p w14:paraId="298BDFBD" w14:textId="77777777" w:rsidR="00050AAD" w:rsidRDefault="00050AAD" w:rsidP="00050AAD">
      <w:pPr>
        <w:spacing w:after="0" w:line="240" w:lineRule="auto"/>
        <w:ind w:left="1985" w:hanging="1985"/>
        <w:jc w:val="both"/>
        <w:rPr>
          <w:rFonts w:ascii="Arial" w:hAnsi="Arial" w:cs="Arial"/>
          <w:sz w:val="24"/>
          <w:szCs w:val="24"/>
        </w:rPr>
      </w:pPr>
    </w:p>
    <w:p w14:paraId="560FB5D5" w14:textId="6077A4B0"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There's probably a date in the article of when he died?</w:t>
      </w:r>
    </w:p>
    <w:p w14:paraId="3C11985E" w14:textId="77777777" w:rsidR="00050AAD" w:rsidRDefault="00050AAD" w:rsidP="00050AAD">
      <w:pPr>
        <w:spacing w:after="0" w:line="240" w:lineRule="auto"/>
        <w:ind w:left="1985" w:hanging="1985"/>
        <w:jc w:val="both"/>
        <w:rPr>
          <w:rFonts w:ascii="Arial" w:hAnsi="Arial" w:cs="Arial"/>
          <w:sz w:val="24"/>
          <w:szCs w:val="24"/>
        </w:rPr>
      </w:pPr>
    </w:p>
    <w:p w14:paraId="001F61E0" w14:textId="79459A0A"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1386B464" w14:textId="77777777" w:rsidR="00050AAD" w:rsidRDefault="00050AAD" w:rsidP="00050AAD">
      <w:pPr>
        <w:spacing w:after="0" w:line="240" w:lineRule="auto"/>
        <w:ind w:left="1985" w:hanging="1985"/>
        <w:jc w:val="both"/>
        <w:rPr>
          <w:rFonts w:ascii="Arial" w:hAnsi="Arial" w:cs="Arial"/>
          <w:sz w:val="24"/>
          <w:szCs w:val="24"/>
        </w:rPr>
      </w:pPr>
    </w:p>
    <w:p w14:paraId="247C9044" w14:textId="62445201"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There's probably a date in the article of when he died.</w:t>
      </w:r>
    </w:p>
    <w:p w14:paraId="25BF1EC0" w14:textId="77777777" w:rsidR="00050AAD" w:rsidRDefault="00050AAD" w:rsidP="00050AAD">
      <w:pPr>
        <w:spacing w:after="0" w:line="240" w:lineRule="auto"/>
        <w:ind w:left="1985" w:hanging="1985"/>
        <w:jc w:val="both"/>
        <w:rPr>
          <w:rFonts w:ascii="Arial" w:hAnsi="Arial" w:cs="Arial"/>
          <w:sz w:val="24"/>
          <w:szCs w:val="24"/>
        </w:rPr>
      </w:pPr>
    </w:p>
    <w:p w14:paraId="428CE07F" w14:textId="4D783FF0"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The article is December 10th.</w:t>
      </w:r>
    </w:p>
    <w:p w14:paraId="5588848B" w14:textId="77777777" w:rsidR="00050AAD" w:rsidRDefault="00050AAD" w:rsidP="00050AAD">
      <w:pPr>
        <w:spacing w:after="0" w:line="240" w:lineRule="auto"/>
        <w:ind w:left="1985" w:hanging="1985"/>
        <w:jc w:val="both"/>
        <w:rPr>
          <w:rFonts w:ascii="Arial" w:hAnsi="Arial" w:cs="Arial"/>
          <w:sz w:val="24"/>
          <w:szCs w:val="24"/>
        </w:rPr>
      </w:pPr>
    </w:p>
    <w:p w14:paraId="635A9416" w14:textId="70FB765C"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w:t>
      </w:r>
    </w:p>
    <w:p w14:paraId="4ED6E9D3" w14:textId="77777777" w:rsidR="00050AAD" w:rsidRDefault="00050AAD" w:rsidP="00050AAD">
      <w:pPr>
        <w:spacing w:after="0" w:line="240" w:lineRule="auto"/>
        <w:ind w:left="1985" w:hanging="1985"/>
        <w:jc w:val="both"/>
        <w:rPr>
          <w:rFonts w:ascii="Arial" w:hAnsi="Arial" w:cs="Arial"/>
          <w:sz w:val="24"/>
          <w:szCs w:val="24"/>
        </w:rPr>
      </w:pPr>
    </w:p>
    <w:p w14:paraId="7EB35B98" w14:textId="25B4ED4D"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Wait, what day is it, is it Tuesday, it says?</w:t>
      </w:r>
    </w:p>
    <w:p w14:paraId="10F7FDCD" w14:textId="77777777" w:rsidR="00050AAD" w:rsidRDefault="00050AAD" w:rsidP="00050AAD">
      <w:pPr>
        <w:spacing w:after="0" w:line="240" w:lineRule="auto"/>
        <w:ind w:left="1985" w:hanging="1985"/>
        <w:jc w:val="both"/>
        <w:rPr>
          <w:rFonts w:ascii="Arial" w:hAnsi="Arial" w:cs="Arial"/>
          <w:sz w:val="24"/>
          <w:szCs w:val="24"/>
        </w:rPr>
      </w:pPr>
    </w:p>
    <w:p w14:paraId="17BC5B6D" w14:textId="78264FF4"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Early hours of Saturday morning.</w:t>
      </w:r>
    </w:p>
    <w:p w14:paraId="64801A8A" w14:textId="77777777" w:rsidR="00050AAD" w:rsidRDefault="00050AAD" w:rsidP="00050AAD">
      <w:pPr>
        <w:spacing w:after="0" w:line="240" w:lineRule="auto"/>
        <w:ind w:left="1985" w:hanging="1985"/>
        <w:jc w:val="both"/>
        <w:rPr>
          <w:rFonts w:ascii="Arial" w:hAnsi="Arial" w:cs="Arial"/>
          <w:sz w:val="24"/>
          <w:szCs w:val="24"/>
        </w:rPr>
      </w:pPr>
    </w:p>
    <w:p w14:paraId="54D6F89B" w14:textId="5F63BEB7"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what's the day of the…?</w:t>
      </w:r>
    </w:p>
    <w:p w14:paraId="3F2A66A6" w14:textId="77777777" w:rsidR="00050AAD" w:rsidRDefault="00050AAD" w:rsidP="00050AAD">
      <w:pPr>
        <w:spacing w:after="0" w:line="240" w:lineRule="auto"/>
        <w:ind w:left="1985" w:hanging="1985"/>
        <w:jc w:val="both"/>
        <w:rPr>
          <w:rFonts w:ascii="Arial" w:hAnsi="Arial" w:cs="Arial"/>
          <w:sz w:val="24"/>
          <w:szCs w:val="24"/>
        </w:rPr>
      </w:pPr>
    </w:p>
    <w:p w14:paraId="4CC54C14" w14:textId="2A955FA3"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Tuesday, December 10th.</w:t>
      </w:r>
    </w:p>
    <w:p w14:paraId="15E7BFC6" w14:textId="77777777" w:rsidR="00050AAD" w:rsidRDefault="00050AAD" w:rsidP="00050AAD">
      <w:pPr>
        <w:spacing w:after="0" w:line="240" w:lineRule="auto"/>
        <w:ind w:left="1985" w:hanging="1985"/>
        <w:jc w:val="both"/>
        <w:rPr>
          <w:rFonts w:ascii="Arial" w:hAnsi="Arial" w:cs="Arial"/>
          <w:sz w:val="24"/>
          <w:szCs w:val="24"/>
        </w:rPr>
      </w:pPr>
    </w:p>
    <w:p w14:paraId="0E4E1012" w14:textId="1C0E6DC7"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Tuesday?</w:t>
      </w:r>
    </w:p>
    <w:p w14:paraId="4B5DAF45" w14:textId="77777777" w:rsidR="00050AAD" w:rsidRDefault="00050AAD" w:rsidP="00050AAD">
      <w:pPr>
        <w:spacing w:after="0" w:line="240" w:lineRule="auto"/>
        <w:ind w:left="1985" w:hanging="1985"/>
        <w:jc w:val="both"/>
        <w:rPr>
          <w:rFonts w:ascii="Arial" w:hAnsi="Arial" w:cs="Arial"/>
          <w:sz w:val="24"/>
          <w:szCs w:val="24"/>
        </w:rPr>
      </w:pPr>
    </w:p>
    <w:p w14:paraId="4DBC5316" w14:textId="2A076639"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2C94B0C9" w14:textId="77777777" w:rsidR="00050AAD" w:rsidRDefault="00050AAD" w:rsidP="00050AAD">
      <w:pPr>
        <w:spacing w:after="0" w:line="240" w:lineRule="auto"/>
        <w:ind w:left="1985" w:hanging="1985"/>
        <w:jc w:val="both"/>
        <w:rPr>
          <w:rFonts w:ascii="Arial" w:hAnsi="Arial" w:cs="Arial"/>
          <w:sz w:val="24"/>
          <w:szCs w:val="24"/>
        </w:rPr>
      </w:pPr>
    </w:p>
    <w:p w14:paraId="701D1F0A" w14:textId="751C7223"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 what was the date, Tuesday 9th.  I think he was, like, Saturday was the 7th of December.</w:t>
      </w:r>
    </w:p>
    <w:p w14:paraId="25310BD1" w14:textId="77777777" w:rsidR="00050AAD" w:rsidRDefault="00050AAD" w:rsidP="00050AAD">
      <w:pPr>
        <w:spacing w:after="0" w:line="240" w:lineRule="auto"/>
        <w:ind w:left="1985" w:hanging="1985"/>
        <w:jc w:val="both"/>
        <w:rPr>
          <w:rFonts w:ascii="Arial" w:hAnsi="Arial" w:cs="Arial"/>
          <w:sz w:val="24"/>
          <w:szCs w:val="24"/>
        </w:rPr>
      </w:pPr>
    </w:p>
    <w:p w14:paraId="21C34638" w14:textId="1C301B26"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78CE64ED" w14:textId="77777777" w:rsidR="00050AAD" w:rsidRDefault="00050AAD" w:rsidP="00050AAD">
      <w:pPr>
        <w:spacing w:after="0" w:line="240" w:lineRule="auto"/>
        <w:ind w:left="1985" w:hanging="1985"/>
        <w:jc w:val="both"/>
        <w:rPr>
          <w:rFonts w:ascii="Arial" w:hAnsi="Arial" w:cs="Arial"/>
          <w:sz w:val="24"/>
          <w:szCs w:val="24"/>
        </w:rPr>
      </w:pPr>
    </w:p>
    <w:p w14:paraId="032B6B01" w14:textId="3FF3B59D"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Which, wait, he was discovered early…?</w:t>
      </w:r>
    </w:p>
    <w:p w14:paraId="0D686B7D" w14:textId="77777777" w:rsidR="00050AAD" w:rsidRDefault="00050AAD" w:rsidP="00050AAD">
      <w:pPr>
        <w:spacing w:after="0" w:line="240" w:lineRule="auto"/>
        <w:ind w:left="1985" w:hanging="1985"/>
        <w:jc w:val="both"/>
        <w:rPr>
          <w:rFonts w:ascii="Arial" w:hAnsi="Arial" w:cs="Arial"/>
          <w:sz w:val="24"/>
          <w:szCs w:val="24"/>
        </w:rPr>
      </w:pPr>
    </w:p>
    <w:p w14:paraId="1261B538" w14:textId="5365C687"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so like, he probably died that evening, and he was found in the morning, so yeah.</w:t>
      </w:r>
    </w:p>
    <w:p w14:paraId="3B2C9CA4" w14:textId="77777777" w:rsidR="00050AAD" w:rsidRDefault="00050AAD" w:rsidP="00050AAD">
      <w:pPr>
        <w:spacing w:after="0" w:line="240" w:lineRule="auto"/>
        <w:ind w:left="1985" w:hanging="1985"/>
        <w:jc w:val="both"/>
        <w:rPr>
          <w:rFonts w:ascii="Arial" w:hAnsi="Arial" w:cs="Arial"/>
          <w:sz w:val="24"/>
          <w:szCs w:val="24"/>
        </w:rPr>
      </w:pPr>
    </w:p>
    <w:p w14:paraId="4C3347C8" w14:textId="751A8E44"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Well, that doesn't make sense.  Am I correct?  This maybe…so if </w:t>
      </w:r>
      <w:r w:rsidR="003E0608">
        <w:rPr>
          <w:rFonts w:ascii="Arial" w:hAnsi="Arial" w:cs="Arial"/>
          <w:sz w:val="24"/>
          <w:szCs w:val="24"/>
        </w:rPr>
        <w:t>Tuesday</w:t>
      </w:r>
      <w:r>
        <w:rPr>
          <w:rFonts w:ascii="Arial" w:hAnsi="Arial" w:cs="Arial"/>
          <w:sz w:val="24"/>
          <w:szCs w:val="24"/>
        </w:rPr>
        <w:t xml:space="preserve"> is the 10th, then like, Monday is 9th, Sunday is 8th, and then Saturday is the 7th.</w:t>
      </w:r>
    </w:p>
    <w:p w14:paraId="061022DA" w14:textId="77777777" w:rsidR="00050AAD" w:rsidRDefault="00050AAD" w:rsidP="00050AAD">
      <w:pPr>
        <w:spacing w:after="0" w:line="240" w:lineRule="auto"/>
        <w:ind w:left="1985" w:hanging="1985"/>
        <w:jc w:val="both"/>
        <w:rPr>
          <w:rFonts w:ascii="Arial" w:hAnsi="Arial" w:cs="Arial"/>
          <w:sz w:val="24"/>
          <w:szCs w:val="24"/>
        </w:rPr>
      </w:pPr>
    </w:p>
    <w:p w14:paraId="4026B27C" w14:textId="4AE337D6"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3CB078C6" w14:textId="77777777" w:rsidR="00050AAD" w:rsidRDefault="00050AAD" w:rsidP="00050AAD">
      <w:pPr>
        <w:spacing w:after="0" w:line="240" w:lineRule="auto"/>
        <w:ind w:left="1985" w:hanging="1985"/>
        <w:jc w:val="both"/>
        <w:rPr>
          <w:rFonts w:ascii="Arial" w:hAnsi="Arial" w:cs="Arial"/>
          <w:sz w:val="24"/>
          <w:szCs w:val="24"/>
        </w:rPr>
      </w:pPr>
    </w:p>
    <w:p w14:paraId="3DD79EE4" w14:textId="61157357" w:rsidR="00050AAD" w:rsidRDefault="00050AAD"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And if he wrote something on the </w:t>
      </w:r>
      <w:r w:rsidR="003E0608">
        <w:rPr>
          <w:rFonts w:ascii="Arial" w:hAnsi="Arial" w:cs="Arial"/>
          <w:sz w:val="24"/>
          <w:szCs w:val="24"/>
        </w:rPr>
        <w:t>December</w:t>
      </w:r>
      <w:r>
        <w:rPr>
          <w:rFonts w:ascii="Arial" w:hAnsi="Arial" w:cs="Arial"/>
          <w:sz w:val="24"/>
          <w:szCs w:val="24"/>
        </w:rPr>
        <w:t xml:space="preserve"> 7th, then that doesn't make sense.  </w:t>
      </w:r>
    </w:p>
    <w:p w14:paraId="1217318B" w14:textId="77777777" w:rsidR="006A3281" w:rsidRDefault="006A3281" w:rsidP="00050AAD">
      <w:pPr>
        <w:spacing w:after="0" w:line="240" w:lineRule="auto"/>
        <w:ind w:left="1985" w:hanging="1985"/>
        <w:jc w:val="both"/>
        <w:rPr>
          <w:rFonts w:ascii="Arial" w:hAnsi="Arial" w:cs="Arial"/>
          <w:sz w:val="24"/>
          <w:szCs w:val="24"/>
        </w:rPr>
      </w:pPr>
    </w:p>
    <w:p w14:paraId="5184F4DF" w14:textId="5E39C9FE"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Unless it's after midnight, maybe, on December 7th, I don't know.</w:t>
      </w:r>
    </w:p>
    <w:p w14:paraId="2B098F6D" w14:textId="77777777" w:rsidR="006A3281" w:rsidRDefault="006A3281" w:rsidP="00050AAD">
      <w:pPr>
        <w:spacing w:after="0" w:line="240" w:lineRule="auto"/>
        <w:ind w:left="1985" w:hanging="1985"/>
        <w:jc w:val="both"/>
        <w:rPr>
          <w:rFonts w:ascii="Arial" w:hAnsi="Arial" w:cs="Arial"/>
          <w:sz w:val="24"/>
          <w:szCs w:val="24"/>
        </w:rPr>
      </w:pPr>
    </w:p>
    <w:p w14:paraId="538C76F2" w14:textId="1AF8D5A9"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maybe.  </w:t>
      </w:r>
    </w:p>
    <w:p w14:paraId="6C431382" w14:textId="77777777" w:rsidR="006A3281" w:rsidRDefault="006A3281" w:rsidP="00050AAD">
      <w:pPr>
        <w:spacing w:after="0" w:line="240" w:lineRule="auto"/>
        <w:ind w:left="1985" w:hanging="1985"/>
        <w:jc w:val="both"/>
        <w:rPr>
          <w:rFonts w:ascii="Arial" w:hAnsi="Arial" w:cs="Arial"/>
          <w:sz w:val="24"/>
          <w:szCs w:val="24"/>
        </w:rPr>
      </w:pPr>
    </w:p>
    <w:p w14:paraId="76705AA9" w14:textId="3D09ED32"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3E0608">
        <w:rPr>
          <w:rFonts w:ascii="Arial" w:hAnsi="Arial" w:cs="Arial"/>
          <w:sz w:val="24"/>
          <w:szCs w:val="24"/>
        </w:rPr>
        <w:t>Where’s</w:t>
      </w:r>
      <w:r>
        <w:rPr>
          <w:rFonts w:ascii="Arial" w:hAnsi="Arial" w:cs="Arial"/>
          <w:sz w:val="24"/>
          <w:szCs w:val="24"/>
        </w:rPr>
        <w:t xml:space="preserve"> the first letter, like, the one that Carmen sent?</w:t>
      </w:r>
    </w:p>
    <w:p w14:paraId="58CCFBFA" w14:textId="77777777" w:rsidR="006A3281" w:rsidRDefault="006A3281" w:rsidP="00050AAD">
      <w:pPr>
        <w:spacing w:after="0" w:line="240" w:lineRule="auto"/>
        <w:ind w:left="1985" w:hanging="1985"/>
        <w:jc w:val="both"/>
        <w:rPr>
          <w:rFonts w:ascii="Arial" w:hAnsi="Arial" w:cs="Arial"/>
          <w:sz w:val="24"/>
          <w:szCs w:val="24"/>
        </w:rPr>
      </w:pPr>
    </w:p>
    <w:p w14:paraId="47B58641" w14:textId="6634B066"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Just here.</w:t>
      </w:r>
    </w:p>
    <w:p w14:paraId="18233CF5" w14:textId="77777777" w:rsidR="006A3281" w:rsidRDefault="006A3281" w:rsidP="00050AAD">
      <w:pPr>
        <w:spacing w:after="0" w:line="240" w:lineRule="auto"/>
        <w:ind w:left="1985" w:hanging="1985"/>
        <w:jc w:val="both"/>
        <w:rPr>
          <w:rFonts w:ascii="Arial" w:hAnsi="Arial" w:cs="Arial"/>
          <w:sz w:val="24"/>
          <w:szCs w:val="24"/>
        </w:rPr>
      </w:pPr>
    </w:p>
    <w:p w14:paraId="113A0B04" w14:textId="4E4E7FAD"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Anything interesting?</w:t>
      </w:r>
    </w:p>
    <w:p w14:paraId="6DA92CB5" w14:textId="77777777" w:rsidR="006A3281" w:rsidRDefault="006A3281" w:rsidP="00050AAD">
      <w:pPr>
        <w:spacing w:after="0" w:line="240" w:lineRule="auto"/>
        <w:ind w:left="1985" w:hanging="1985"/>
        <w:jc w:val="both"/>
        <w:rPr>
          <w:rFonts w:ascii="Arial" w:hAnsi="Arial" w:cs="Arial"/>
          <w:sz w:val="24"/>
          <w:szCs w:val="24"/>
        </w:rPr>
      </w:pPr>
    </w:p>
    <w:p w14:paraId="3BFCCDCF" w14:textId="76D98BD0"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he did die on December 7th, but then the article didn’t come out for three days.</w:t>
      </w:r>
    </w:p>
    <w:p w14:paraId="270E1518" w14:textId="77777777" w:rsidR="006A3281" w:rsidRDefault="006A3281" w:rsidP="00050AAD">
      <w:pPr>
        <w:spacing w:after="0" w:line="240" w:lineRule="auto"/>
        <w:ind w:left="1985" w:hanging="1985"/>
        <w:jc w:val="both"/>
        <w:rPr>
          <w:rFonts w:ascii="Arial" w:hAnsi="Arial" w:cs="Arial"/>
          <w:sz w:val="24"/>
          <w:szCs w:val="24"/>
        </w:rPr>
      </w:pPr>
    </w:p>
    <w:p w14:paraId="18E265CB" w14:textId="78200D03"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yeah.</w:t>
      </w:r>
    </w:p>
    <w:p w14:paraId="1C0F4826" w14:textId="77777777" w:rsidR="006A3281" w:rsidRDefault="006A3281" w:rsidP="00050AAD">
      <w:pPr>
        <w:spacing w:after="0" w:line="240" w:lineRule="auto"/>
        <w:ind w:left="1985" w:hanging="1985"/>
        <w:jc w:val="both"/>
        <w:rPr>
          <w:rFonts w:ascii="Arial" w:hAnsi="Arial" w:cs="Arial"/>
          <w:sz w:val="24"/>
          <w:szCs w:val="24"/>
        </w:rPr>
      </w:pPr>
    </w:p>
    <w:p w14:paraId="388F0AEB" w14:textId="3BF487EA"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but if it says he was, like, his body was found in the morning of, on Saturday morning, and Saturday was the 7th.  I don't know if that’s relevant.</w:t>
      </w:r>
    </w:p>
    <w:p w14:paraId="6A034E22" w14:textId="77777777" w:rsidR="006A3281" w:rsidRDefault="006A3281" w:rsidP="00050AAD">
      <w:pPr>
        <w:spacing w:after="0" w:line="240" w:lineRule="auto"/>
        <w:ind w:left="1985" w:hanging="1985"/>
        <w:jc w:val="both"/>
        <w:rPr>
          <w:rFonts w:ascii="Arial" w:hAnsi="Arial" w:cs="Arial"/>
          <w:sz w:val="24"/>
          <w:szCs w:val="24"/>
        </w:rPr>
      </w:pPr>
    </w:p>
    <w:p w14:paraId="7E39BD5A" w14:textId="2E7FD6AD"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What time?  This is the day, it was at three </w:t>
      </w:r>
      <w:proofErr w:type="gramStart"/>
      <w:r>
        <w:rPr>
          <w:rFonts w:ascii="Arial" w:hAnsi="Arial" w:cs="Arial"/>
          <w:sz w:val="24"/>
          <w:szCs w:val="24"/>
        </w:rPr>
        <w:t>a.m..</w:t>
      </w:r>
      <w:proofErr w:type="gramEnd"/>
    </w:p>
    <w:p w14:paraId="43830DB3" w14:textId="77777777" w:rsidR="006A3281" w:rsidRDefault="006A3281" w:rsidP="00050AAD">
      <w:pPr>
        <w:spacing w:after="0" w:line="240" w:lineRule="auto"/>
        <w:ind w:left="1985" w:hanging="1985"/>
        <w:jc w:val="both"/>
        <w:rPr>
          <w:rFonts w:ascii="Arial" w:hAnsi="Arial" w:cs="Arial"/>
          <w:sz w:val="24"/>
          <w:szCs w:val="24"/>
        </w:rPr>
      </w:pPr>
    </w:p>
    <w:p w14:paraId="5347342E" w14:textId="7D9741CC"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Ooh.</w:t>
      </w:r>
    </w:p>
    <w:p w14:paraId="3674CBF4" w14:textId="77777777" w:rsidR="006A3281" w:rsidRDefault="006A3281" w:rsidP="00050AAD">
      <w:pPr>
        <w:spacing w:after="0" w:line="240" w:lineRule="auto"/>
        <w:ind w:left="1985" w:hanging="1985"/>
        <w:jc w:val="both"/>
        <w:rPr>
          <w:rFonts w:ascii="Arial" w:hAnsi="Arial" w:cs="Arial"/>
          <w:sz w:val="24"/>
          <w:szCs w:val="24"/>
        </w:rPr>
      </w:pPr>
    </w:p>
    <w:p w14:paraId="3F5BE825" w14:textId="24053CD9"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So, it was at night.  </w:t>
      </w:r>
    </w:p>
    <w:p w14:paraId="1BD36A23" w14:textId="77777777" w:rsidR="006A3281" w:rsidRDefault="006A3281" w:rsidP="00050AAD">
      <w:pPr>
        <w:spacing w:after="0" w:line="240" w:lineRule="auto"/>
        <w:ind w:left="1985" w:hanging="1985"/>
        <w:jc w:val="both"/>
        <w:rPr>
          <w:rFonts w:ascii="Arial" w:hAnsi="Arial" w:cs="Arial"/>
          <w:sz w:val="24"/>
          <w:szCs w:val="24"/>
        </w:rPr>
      </w:pPr>
    </w:p>
    <w:p w14:paraId="239F159B" w14:textId="100018BE"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20452A37" w14:textId="77777777" w:rsidR="006A3281" w:rsidRDefault="006A3281" w:rsidP="00050AAD">
      <w:pPr>
        <w:spacing w:after="0" w:line="240" w:lineRule="auto"/>
        <w:ind w:left="1985" w:hanging="1985"/>
        <w:jc w:val="both"/>
        <w:rPr>
          <w:rFonts w:ascii="Arial" w:hAnsi="Arial" w:cs="Arial"/>
          <w:sz w:val="24"/>
          <w:szCs w:val="24"/>
        </w:rPr>
      </w:pPr>
    </w:p>
    <w:p w14:paraId="4DF1B195" w14:textId="5E28B496"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So, in the </w:t>
      </w:r>
      <w:r w:rsidR="003E0608">
        <w:rPr>
          <w:rFonts w:ascii="Arial" w:hAnsi="Arial" w:cs="Arial"/>
          <w:sz w:val="24"/>
          <w:szCs w:val="24"/>
        </w:rPr>
        <w:t>morning</w:t>
      </w:r>
      <w:r>
        <w:rPr>
          <w:rFonts w:ascii="Arial" w:hAnsi="Arial" w:cs="Arial"/>
          <w:sz w:val="24"/>
          <w:szCs w:val="24"/>
        </w:rPr>
        <w:t xml:space="preserve"> he got discovered.  So, he got discovered on the 7th of December in the morning, and he died at night.  </w:t>
      </w:r>
    </w:p>
    <w:p w14:paraId="7A121582" w14:textId="77777777" w:rsidR="006A3281" w:rsidRDefault="006A3281" w:rsidP="00050AAD">
      <w:pPr>
        <w:spacing w:after="0" w:line="240" w:lineRule="auto"/>
        <w:ind w:left="1985" w:hanging="1985"/>
        <w:jc w:val="both"/>
        <w:rPr>
          <w:rFonts w:ascii="Arial" w:hAnsi="Arial" w:cs="Arial"/>
          <w:sz w:val="24"/>
          <w:szCs w:val="24"/>
        </w:rPr>
      </w:pPr>
    </w:p>
    <w:p w14:paraId="24B45B93" w14:textId="40F89E2D"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Oh, so this was, I think it was 2015, which maybe doesn't mean anything, but now we know the year.  So, </w:t>
      </w:r>
      <w:r w:rsidR="003E0608">
        <w:rPr>
          <w:rFonts w:ascii="Arial" w:hAnsi="Arial" w:cs="Arial"/>
          <w:sz w:val="24"/>
          <w:szCs w:val="24"/>
        </w:rPr>
        <w:t>this</w:t>
      </w:r>
      <w:r>
        <w:rPr>
          <w:rFonts w:ascii="Arial" w:hAnsi="Arial" w:cs="Arial"/>
          <w:sz w:val="24"/>
          <w:szCs w:val="24"/>
        </w:rPr>
        <w:t xml:space="preserve"> was, oh, this was </w:t>
      </w:r>
      <w:r w:rsidR="003E0608">
        <w:rPr>
          <w:rFonts w:ascii="Arial" w:hAnsi="Arial" w:cs="Arial"/>
          <w:sz w:val="24"/>
          <w:szCs w:val="24"/>
        </w:rPr>
        <w:t>November</w:t>
      </w:r>
      <w:r>
        <w:rPr>
          <w:rFonts w:ascii="Arial" w:hAnsi="Arial" w:cs="Arial"/>
          <w:sz w:val="24"/>
          <w:szCs w:val="24"/>
        </w:rPr>
        <w:t xml:space="preserve"> 1st.  We have October 31st, three fires in the woods tonight, didn’t bother to call the fire department.  Well, </w:t>
      </w:r>
      <w:proofErr w:type="spellStart"/>
      <w:r>
        <w:rPr>
          <w:rFonts w:ascii="Arial" w:hAnsi="Arial" w:cs="Arial"/>
          <w:sz w:val="24"/>
          <w:szCs w:val="24"/>
        </w:rPr>
        <w:t>thts</w:t>
      </w:r>
      <w:proofErr w:type="spellEnd"/>
      <w:r>
        <w:rPr>
          <w:rFonts w:ascii="Arial" w:hAnsi="Arial" w:cs="Arial"/>
          <w:sz w:val="24"/>
          <w:szCs w:val="24"/>
        </w:rPr>
        <w:t xml:space="preserve"> Halloween, like, October 31st, so this could be a </w:t>
      </w:r>
      <w:r w:rsidR="003E0608">
        <w:rPr>
          <w:rFonts w:ascii="Arial" w:hAnsi="Arial" w:cs="Arial"/>
          <w:sz w:val="24"/>
          <w:szCs w:val="24"/>
        </w:rPr>
        <w:t>religious</w:t>
      </w:r>
      <w:r>
        <w:rPr>
          <w:rFonts w:ascii="Arial" w:hAnsi="Arial" w:cs="Arial"/>
          <w:sz w:val="24"/>
          <w:szCs w:val="24"/>
        </w:rPr>
        <w:t xml:space="preserve"> ritual, ritualistic people doing the fires.</w:t>
      </w:r>
    </w:p>
    <w:p w14:paraId="247196BF" w14:textId="77777777" w:rsidR="006A3281" w:rsidRDefault="006A3281" w:rsidP="00050AAD">
      <w:pPr>
        <w:spacing w:after="0" w:line="240" w:lineRule="auto"/>
        <w:ind w:left="1985" w:hanging="1985"/>
        <w:jc w:val="both"/>
        <w:rPr>
          <w:rFonts w:ascii="Arial" w:hAnsi="Arial" w:cs="Arial"/>
          <w:sz w:val="24"/>
          <w:szCs w:val="24"/>
        </w:rPr>
      </w:pPr>
    </w:p>
    <w:p w14:paraId="0217F41F" w14:textId="258B3771" w:rsidR="006A3281" w:rsidRDefault="006A3281" w:rsidP="00050AA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w:t>
      </w:r>
    </w:p>
    <w:p w14:paraId="2A7A606F" w14:textId="77777777" w:rsidR="006A3281" w:rsidRDefault="006A3281" w:rsidP="00050AAD">
      <w:pPr>
        <w:spacing w:after="0" w:line="240" w:lineRule="auto"/>
        <w:ind w:left="1985" w:hanging="1985"/>
        <w:jc w:val="both"/>
        <w:rPr>
          <w:rFonts w:ascii="Arial" w:hAnsi="Arial" w:cs="Arial"/>
          <w:sz w:val="24"/>
          <w:szCs w:val="24"/>
        </w:rPr>
      </w:pPr>
    </w:p>
    <w:p w14:paraId="160103B9" w14:textId="4BF844F8"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What the boots for, and are there boot photos, do we have more information?  We have so much.  Oh, we have a letter from the Deputy.  Chris </w:t>
      </w:r>
      <w:r w:rsidR="007A1D76">
        <w:rPr>
          <w:rFonts w:ascii="Arial" w:hAnsi="Arial" w:cs="Arial"/>
          <w:sz w:val="24"/>
          <w:szCs w:val="24"/>
        </w:rPr>
        <w:t>Thompson</w:t>
      </w:r>
      <w:r>
        <w:rPr>
          <w:rFonts w:ascii="Arial" w:hAnsi="Arial" w:cs="Arial"/>
          <w:sz w:val="24"/>
          <w:szCs w:val="24"/>
        </w:rPr>
        <w:t xml:space="preserve">, that’s the Deputy guy.  Envelope, and decoded letter.  Can't wait to see you, mind if I borrow the car again, C.  Okay, so I think some C was having an </w:t>
      </w:r>
      <w:r w:rsidR="003E0608">
        <w:rPr>
          <w:rFonts w:ascii="Arial" w:hAnsi="Arial" w:cs="Arial"/>
          <w:sz w:val="24"/>
          <w:szCs w:val="24"/>
        </w:rPr>
        <w:t>affair</w:t>
      </w:r>
      <w:r>
        <w:rPr>
          <w:rFonts w:ascii="Arial" w:hAnsi="Arial" w:cs="Arial"/>
          <w:sz w:val="24"/>
          <w:szCs w:val="24"/>
        </w:rPr>
        <w:t xml:space="preserve"> with him, possibly Cherie, I don't know.  Do you want to take over?</w:t>
      </w:r>
    </w:p>
    <w:p w14:paraId="50485C4C" w14:textId="77777777" w:rsidR="006A3281" w:rsidRDefault="006A3281" w:rsidP="006A3281">
      <w:pPr>
        <w:spacing w:after="0" w:line="240" w:lineRule="auto"/>
        <w:ind w:left="1985" w:hanging="1985"/>
        <w:jc w:val="both"/>
        <w:rPr>
          <w:rFonts w:ascii="Arial" w:hAnsi="Arial" w:cs="Arial"/>
          <w:sz w:val="24"/>
          <w:szCs w:val="24"/>
        </w:rPr>
      </w:pPr>
    </w:p>
    <w:p w14:paraId="26DE599F" w14:textId="61BB35DD"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Is this the Deputy?</w:t>
      </w:r>
    </w:p>
    <w:p w14:paraId="4D19769F" w14:textId="77777777" w:rsidR="006A3281" w:rsidRDefault="006A3281" w:rsidP="006A3281">
      <w:pPr>
        <w:spacing w:after="0" w:line="240" w:lineRule="auto"/>
        <w:ind w:left="1985" w:hanging="1985"/>
        <w:jc w:val="both"/>
        <w:rPr>
          <w:rFonts w:ascii="Arial" w:hAnsi="Arial" w:cs="Arial"/>
          <w:sz w:val="24"/>
          <w:szCs w:val="24"/>
        </w:rPr>
      </w:pPr>
    </w:p>
    <w:p w14:paraId="4840649E" w14:textId="375B200C"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I think it was addressed to him.  </w:t>
      </w:r>
    </w:p>
    <w:p w14:paraId="35852EC0" w14:textId="77777777" w:rsidR="006A3281" w:rsidRDefault="006A3281" w:rsidP="006A3281">
      <w:pPr>
        <w:spacing w:after="0" w:line="240" w:lineRule="auto"/>
        <w:ind w:left="1985" w:hanging="1985"/>
        <w:jc w:val="both"/>
        <w:rPr>
          <w:rFonts w:ascii="Arial" w:hAnsi="Arial" w:cs="Arial"/>
          <w:sz w:val="24"/>
          <w:szCs w:val="24"/>
        </w:rPr>
      </w:pPr>
    </w:p>
    <w:p w14:paraId="4D895FE3" w14:textId="0EAEF1B5"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That’s the Deputy’s notes, too.</w:t>
      </w:r>
    </w:p>
    <w:p w14:paraId="633B25AB" w14:textId="77777777" w:rsidR="006A3281" w:rsidRDefault="006A3281" w:rsidP="006A3281">
      <w:pPr>
        <w:spacing w:after="0" w:line="240" w:lineRule="auto"/>
        <w:ind w:left="1985" w:hanging="1985"/>
        <w:jc w:val="both"/>
        <w:rPr>
          <w:rFonts w:ascii="Arial" w:hAnsi="Arial" w:cs="Arial"/>
          <w:sz w:val="24"/>
          <w:szCs w:val="24"/>
        </w:rPr>
      </w:pPr>
    </w:p>
    <w:p w14:paraId="60130C4F" w14:textId="08533096"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t>Hmm, red Honda car, and something, suspicious person.  I don't know.  Oh, the boots might be relevant for footprints.</w:t>
      </w:r>
    </w:p>
    <w:p w14:paraId="7109800D" w14:textId="77777777" w:rsidR="006A3281" w:rsidRDefault="006A3281" w:rsidP="006A3281">
      <w:pPr>
        <w:spacing w:after="0" w:line="240" w:lineRule="auto"/>
        <w:ind w:left="1985" w:hanging="1985"/>
        <w:jc w:val="both"/>
        <w:rPr>
          <w:rFonts w:ascii="Arial" w:hAnsi="Arial" w:cs="Arial"/>
          <w:sz w:val="24"/>
          <w:szCs w:val="24"/>
        </w:rPr>
      </w:pPr>
    </w:p>
    <w:p w14:paraId="6985D69B" w14:textId="74D1DD7A"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w:t>
      </w:r>
    </w:p>
    <w:p w14:paraId="22DED8E1" w14:textId="77777777" w:rsidR="006A3281" w:rsidRDefault="006A3281" w:rsidP="006A3281">
      <w:pPr>
        <w:spacing w:after="0" w:line="240" w:lineRule="auto"/>
        <w:ind w:left="1985" w:hanging="1985"/>
        <w:jc w:val="both"/>
        <w:rPr>
          <w:rFonts w:ascii="Arial" w:hAnsi="Arial" w:cs="Arial"/>
          <w:sz w:val="24"/>
          <w:szCs w:val="24"/>
        </w:rPr>
      </w:pPr>
    </w:p>
    <w:p w14:paraId="6F8B0C66" w14:textId="11148F15"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so these footprints match up with these, I think.  I'm not sure whose boots those are, though.</w:t>
      </w:r>
    </w:p>
    <w:p w14:paraId="13696658" w14:textId="77777777" w:rsidR="006A3281" w:rsidRDefault="006A3281" w:rsidP="006A3281">
      <w:pPr>
        <w:spacing w:after="0" w:line="240" w:lineRule="auto"/>
        <w:ind w:left="1985" w:hanging="1985"/>
        <w:jc w:val="both"/>
        <w:rPr>
          <w:rFonts w:ascii="Arial" w:hAnsi="Arial" w:cs="Arial"/>
          <w:sz w:val="24"/>
          <w:szCs w:val="24"/>
        </w:rPr>
      </w:pPr>
    </w:p>
    <w:p w14:paraId="64DF9618" w14:textId="6AACD65E"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Well, okay, so this is all the boring stuff that the Deputy did.</w:t>
      </w:r>
    </w:p>
    <w:p w14:paraId="7CF608BD" w14:textId="77777777" w:rsidR="006A3281" w:rsidRDefault="006A3281" w:rsidP="006A3281">
      <w:pPr>
        <w:spacing w:after="0" w:line="240" w:lineRule="auto"/>
        <w:ind w:left="1985" w:hanging="1985"/>
        <w:jc w:val="both"/>
        <w:rPr>
          <w:rFonts w:ascii="Arial" w:hAnsi="Arial" w:cs="Arial"/>
          <w:sz w:val="24"/>
          <w:szCs w:val="24"/>
        </w:rPr>
      </w:pPr>
    </w:p>
    <w:p w14:paraId="51FB7E47" w14:textId="54FEBE6D"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they have, like, various stains on the top.  I can't see anything else with these two.</w:t>
      </w:r>
    </w:p>
    <w:p w14:paraId="5B314D64" w14:textId="20ACD930" w:rsidR="006A3281" w:rsidRDefault="006A3281" w:rsidP="006A3281">
      <w:pPr>
        <w:spacing w:after="0" w:line="240" w:lineRule="auto"/>
        <w:ind w:left="1985" w:hanging="1985"/>
        <w:jc w:val="both"/>
        <w:rPr>
          <w:rFonts w:ascii="Arial" w:hAnsi="Arial" w:cs="Arial"/>
          <w:sz w:val="24"/>
          <w:szCs w:val="24"/>
        </w:rPr>
      </w:pPr>
    </w:p>
    <w:p w14:paraId="135D72F4" w14:textId="7394FF83"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This looks like it's in a car, and she says something about a car, right, she says something about it, make sure they're…</w:t>
      </w:r>
    </w:p>
    <w:p w14:paraId="4F13F287" w14:textId="77777777" w:rsidR="006A3281" w:rsidRDefault="006A3281" w:rsidP="006A3281">
      <w:pPr>
        <w:spacing w:after="0" w:line="240" w:lineRule="auto"/>
        <w:ind w:left="1985" w:hanging="1985"/>
        <w:jc w:val="both"/>
        <w:rPr>
          <w:rFonts w:ascii="Arial" w:hAnsi="Arial" w:cs="Arial"/>
          <w:sz w:val="24"/>
          <w:szCs w:val="24"/>
        </w:rPr>
      </w:pPr>
    </w:p>
    <w:p w14:paraId="3DA913D5" w14:textId="5222C5DC"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Are these hiking boots?</w:t>
      </w:r>
    </w:p>
    <w:p w14:paraId="6CE01582" w14:textId="77777777" w:rsidR="006A3281" w:rsidRDefault="006A3281" w:rsidP="006A3281">
      <w:pPr>
        <w:spacing w:after="0" w:line="240" w:lineRule="auto"/>
        <w:ind w:left="1985" w:hanging="1985"/>
        <w:jc w:val="both"/>
        <w:rPr>
          <w:rFonts w:ascii="Arial" w:hAnsi="Arial" w:cs="Arial"/>
          <w:sz w:val="24"/>
          <w:szCs w:val="24"/>
        </w:rPr>
      </w:pPr>
    </w:p>
    <w:p w14:paraId="5BE5D901" w14:textId="6E52E472"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they </w:t>
      </w:r>
      <w:r w:rsidR="003E0608">
        <w:rPr>
          <w:rFonts w:ascii="Arial" w:hAnsi="Arial" w:cs="Arial"/>
          <w:sz w:val="24"/>
          <w:szCs w:val="24"/>
        </w:rPr>
        <w:t>look</w:t>
      </w:r>
      <w:r>
        <w:rPr>
          <w:rFonts w:ascii="Arial" w:hAnsi="Arial" w:cs="Arial"/>
          <w:sz w:val="24"/>
          <w:szCs w:val="24"/>
        </w:rPr>
        <w:t xml:space="preserve"> like, I would </w:t>
      </w:r>
      <w:r w:rsidR="003E0608">
        <w:rPr>
          <w:rFonts w:ascii="Arial" w:hAnsi="Arial" w:cs="Arial"/>
          <w:sz w:val="24"/>
          <w:szCs w:val="24"/>
        </w:rPr>
        <w:t>say</w:t>
      </w:r>
      <w:r>
        <w:rPr>
          <w:rFonts w:ascii="Arial" w:hAnsi="Arial" w:cs="Arial"/>
          <w:sz w:val="24"/>
          <w:szCs w:val="24"/>
        </w:rPr>
        <w:t>, hiking boots.</w:t>
      </w:r>
    </w:p>
    <w:p w14:paraId="477191B7" w14:textId="77777777" w:rsidR="006A3281" w:rsidRDefault="006A3281" w:rsidP="006A3281">
      <w:pPr>
        <w:spacing w:after="0" w:line="240" w:lineRule="auto"/>
        <w:ind w:left="1985" w:hanging="1985"/>
        <w:jc w:val="both"/>
        <w:rPr>
          <w:rFonts w:ascii="Arial" w:hAnsi="Arial" w:cs="Arial"/>
          <w:sz w:val="24"/>
          <w:szCs w:val="24"/>
        </w:rPr>
      </w:pPr>
    </w:p>
    <w:p w14:paraId="151F4264" w14:textId="542BC1B1"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So, these are men’s, and these are women’s.  </w:t>
      </w:r>
    </w:p>
    <w:p w14:paraId="32132FCA" w14:textId="77777777" w:rsidR="006A3281" w:rsidRDefault="006A3281" w:rsidP="006A3281">
      <w:pPr>
        <w:spacing w:after="0" w:line="240" w:lineRule="auto"/>
        <w:ind w:left="1985" w:hanging="1985"/>
        <w:jc w:val="both"/>
        <w:rPr>
          <w:rFonts w:ascii="Arial" w:hAnsi="Arial" w:cs="Arial"/>
          <w:sz w:val="24"/>
          <w:szCs w:val="24"/>
        </w:rPr>
      </w:pPr>
    </w:p>
    <w:p w14:paraId="6822F428" w14:textId="178959F5"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definitely a man’s, yeah.  See, the print on these is different.</w:t>
      </w:r>
    </w:p>
    <w:p w14:paraId="19BC8A79" w14:textId="77777777" w:rsidR="006A3281" w:rsidRDefault="006A3281" w:rsidP="006A3281">
      <w:pPr>
        <w:spacing w:after="0" w:line="240" w:lineRule="auto"/>
        <w:ind w:left="1985" w:hanging="1985"/>
        <w:jc w:val="both"/>
        <w:rPr>
          <w:rFonts w:ascii="Arial" w:hAnsi="Arial" w:cs="Arial"/>
          <w:sz w:val="24"/>
          <w:szCs w:val="24"/>
        </w:rPr>
      </w:pPr>
    </w:p>
    <w:p w14:paraId="6540D5D9" w14:textId="2344E31F"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6E304BF3" w14:textId="77777777" w:rsidR="006A3281" w:rsidRDefault="006A3281" w:rsidP="006A3281">
      <w:pPr>
        <w:spacing w:after="0" w:line="240" w:lineRule="auto"/>
        <w:ind w:left="1985" w:hanging="1985"/>
        <w:jc w:val="both"/>
        <w:rPr>
          <w:rFonts w:ascii="Arial" w:hAnsi="Arial" w:cs="Arial"/>
          <w:sz w:val="24"/>
          <w:szCs w:val="24"/>
        </w:rPr>
      </w:pPr>
    </w:p>
    <w:p w14:paraId="6F6C8435" w14:textId="56536596"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Seen the fires, don't know how they were started, or whatever, ooh.</w:t>
      </w:r>
    </w:p>
    <w:p w14:paraId="6C52D656" w14:textId="77777777" w:rsidR="006A3281" w:rsidRDefault="006A3281" w:rsidP="006A3281">
      <w:pPr>
        <w:spacing w:after="0" w:line="240" w:lineRule="auto"/>
        <w:ind w:left="1985" w:hanging="1985"/>
        <w:jc w:val="both"/>
        <w:rPr>
          <w:rFonts w:ascii="Arial" w:hAnsi="Arial" w:cs="Arial"/>
          <w:sz w:val="24"/>
          <w:szCs w:val="24"/>
        </w:rPr>
      </w:pPr>
    </w:p>
    <w:p w14:paraId="26C44C41" w14:textId="79FBA380"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Can you go to the next one, please?</w:t>
      </w:r>
    </w:p>
    <w:p w14:paraId="4D2065ED" w14:textId="77777777" w:rsidR="006A3281" w:rsidRDefault="006A3281" w:rsidP="006A3281">
      <w:pPr>
        <w:spacing w:after="0" w:line="240" w:lineRule="auto"/>
        <w:ind w:left="1985" w:hanging="1985"/>
        <w:jc w:val="both"/>
        <w:rPr>
          <w:rFonts w:ascii="Arial" w:hAnsi="Arial" w:cs="Arial"/>
          <w:sz w:val="24"/>
          <w:szCs w:val="24"/>
        </w:rPr>
      </w:pPr>
    </w:p>
    <w:p w14:paraId="0026011E" w14:textId="541A933F" w:rsidR="006A3281"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19A15034" w14:textId="77777777" w:rsidR="006A3281" w:rsidRDefault="006A3281" w:rsidP="006A3281">
      <w:pPr>
        <w:spacing w:after="0" w:line="240" w:lineRule="auto"/>
        <w:ind w:left="1985" w:hanging="1985"/>
        <w:jc w:val="both"/>
        <w:rPr>
          <w:rFonts w:ascii="Arial" w:hAnsi="Arial" w:cs="Arial"/>
          <w:sz w:val="24"/>
          <w:szCs w:val="24"/>
        </w:rPr>
      </w:pPr>
    </w:p>
    <w:p w14:paraId="54F3EB7C" w14:textId="582374F5" w:rsidR="00891BB7" w:rsidRDefault="006A328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 wouldn’t go and hang out with a bunch of </w:t>
      </w:r>
      <w:r w:rsidR="003E0608">
        <w:rPr>
          <w:rFonts w:ascii="Arial" w:hAnsi="Arial" w:cs="Arial"/>
          <w:sz w:val="24"/>
          <w:szCs w:val="24"/>
        </w:rPr>
        <w:t>strangers</w:t>
      </w:r>
      <w:r>
        <w:rPr>
          <w:rFonts w:ascii="Arial" w:hAnsi="Arial" w:cs="Arial"/>
          <w:sz w:val="24"/>
          <w:szCs w:val="24"/>
        </w:rPr>
        <w:t xml:space="preserve"> in the woods at night.  </w:t>
      </w:r>
    </w:p>
    <w:p w14:paraId="40D2E264" w14:textId="77777777" w:rsidR="00891BB7" w:rsidRDefault="00891BB7" w:rsidP="006A3281">
      <w:pPr>
        <w:spacing w:after="0" w:line="240" w:lineRule="auto"/>
        <w:ind w:left="1985" w:hanging="1985"/>
        <w:jc w:val="both"/>
        <w:rPr>
          <w:rFonts w:ascii="Arial" w:hAnsi="Arial" w:cs="Arial"/>
          <w:sz w:val="24"/>
          <w:szCs w:val="24"/>
        </w:rPr>
      </w:pPr>
    </w:p>
    <w:p w14:paraId="416DA5C5"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Weren't these the ones from, like…</w:t>
      </w:r>
    </w:p>
    <w:p w14:paraId="329BFF45" w14:textId="77777777" w:rsidR="00891BB7" w:rsidRDefault="00891BB7" w:rsidP="006A3281">
      <w:pPr>
        <w:spacing w:after="0" w:line="240" w:lineRule="auto"/>
        <w:ind w:left="1985" w:hanging="1985"/>
        <w:jc w:val="both"/>
        <w:rPr>
          <w:rFonts w:ascii="Arial" w:hAnsi="Arial" w:cs="Arial"/>
          <w:sz w:val="24"/>
          <w:szCs w:val="24"/>
        </w:rPr>
      </w:pPr>
    </w:p>
    <w:p w14:paraId="2161E0D0"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these ones, right?</w:t>
      </w:r>
    </w:p>
    <w:p w14:paraId="1687A657" w14:textId="77777777" w:rsidR="00891BB7" w:rsidRDefault="00891BB7" w:rsidP="006A3281">
      <w:pPr>
        <w:spacing w:after="0" w:line="240" w:lineRule="auto"/>
        <w:ind w:left="1985" w:hanging="1985"/>
        <w:jc w:val="both"/>
        <w:rPr>
          <w:rFonts w:ascii="Arial" w:hAnsi="Arial" w:cs="Arial"/>
          <w:sz w:val="24"/>
          <w:szCs w:val="24"/>
        </w:rPr>
      </w:pPr>
    </w:p>
    <w:p w14:paraId="794B420E"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…oh, yeah, so a man is the suspect, because if these are men’s boots.</w:t>
      </w:r>
    </w:p>
    <w:p w14:paraId="37BEA82F" w14:textId="77777777" w:rsidR="00891BB7" w:rsidRDefault="00891BB7" w:rsidP="006A3281">
      <w:pPr>
        <w:spacing w:after="0" w:line="240" w:lineRule="auto"/>
        <w:ind w:left="1985" w:hanging="1985"/>
        <w:jc w:val="both"/>
        <w:rPr>
          <w:rFonts w:ascii="Arial" w:hAnsi="Arial" w:cs="Arial"/>
          <w:sz w:val="24"/>
          <w:szCs w:val="24"/>
        </w:rPr>
      </w:pPr>
    </w:p>
    <w:p w14:paraId="0FCA578C"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28710C56" w14:textId="77777777" w:rsidR="00891BB7" w:rsidRDefault="00891BB7" w:rsidP="006A3281">
      <w:pPr>
        <w:spacing w:after="0" w:line="240" w:lineRule="auto"/>
        <w:ind w:left="1985" w:hanging="1985"/>
        <w:jc w:val="both"/>
        <w:rPr>
          <w:rFonts w:ascii="Arial" w:hAnsi="Arial" w:cs="Arial"/>
          <w:sz w:val="24"/>
          <w:szCs w:val="24"/>
        </w:rPr>
      </w:pPr>
    </w:p>
    <w:p w14:paraId="68144507"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These are the ones that we saw, there was one in here, and then…</w:t>
      </w:r>
    </w:p>
    <w:p w14:paraId="2B63428A" w14:textId="77777777" w:rsidR="00891BB7" w:rsidRDefault="00891BB7" w:rsidP="006A3281">
      <w:pPr>
        <w:spacing w:after="0" w:line="240" w:lineRule="auto"/>
        <w:ind w:left="1985" w:hanging="1985"/>
        <w:jc w:val="both"/>
        <w:rPr>
          <w:rFonts w:ascii="Arial" w:hAnsi="Arial" w:cs="Arial"/>
          <w:sz w:val="24"/>
          <w:szCs w:val="24"/>
        </w:rPr>
      </w:pPr>
    </w:p>
    <w:p w14:paraId="0C4D9DB8"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these are the ones described here in the notes.</w:t>
      </w:r>
    </w:p>
    <w:p w14:paraId="0E679267" w14:textId="77777777" w:rsidR="00891BB7" w:rsidRDefault="00891BB7" w:rsidP="006A3281">
      <w:pPr>
        <w:spacing w:after="0" w:line="240" w:lineRule="auto"/>
        <w:ind w:left="1985" w:hanging="1985"/>
        <w:jc w:val="both"/>
        <w:rPr>
          <w:rFonts w:ascii="Arial" w:hAnsi="Arial" w:cs="Arial"/>
          <w:sz w:val="24"/>
          <w:szCs w:val="24"/>
        </w:rPr>
      </w:pPr>
    </w:p>
    <w:p w14:paraId="4B2928BD"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Do you guys have that picture?</w:t>
      </w:r>
    </w:p>
    <w:p w14:paraId="55EDC7B8" w14:textId="77777777" w:rsidR="00891BB7" w:rsidRDefault="00891BB7" w:rsidP="006A3281">
      <w:pPr>
        <w:spacing w:after="0" w:line="240" w:lineRule="auto"/>
        <w:ind w:left="1985" w:hanging="1985"/>
        <w:jc w:val="both"/>
        <w:rPr>
          <w:rFonts w:ascii="Arial" w:hAnsi="Arial" w:cs="Arial"/>
          <w:sz w:val="24"/>
          <w:szCs w:val="24"/>
        </w:rPr>
      </w:pPr>
    </w:p>
    <w:p w14:paraId="03FA1BC6"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The car?</w:t>
      </w:r>
    </w:p>
    <w:p w14:paraId="2F648C62" w14:textId="77777777" w:rsidR="00891BB7" w:rsidRDefault="00891BB7" w:rsidP="006A3281">
      <w:pPr>
        <w:spacing w:after="0" w:line="240" w:lineRule="auto"/>
        <w:ind w:left="1985" w:hanging="1985"/>
        <w:jc w:val="both"/>
        <w:rPr>
          <w:rFonts w:ascii="Arial" w:hAnsi="Arial" w:cs="Arial"/>
          <w:sz w:val="24"/>
          <w:szCs w:val="24"/>
        </w:rPr>
      </w:pPr>
    </w:p>
    <w:p w14:paraId="5233942D"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w:t>
      </w:r>
    </w:p>
    <w:p w14:paraId="66571A28" w14:textId="77777777" w:rsidR="00891BB7" w:rsidRDefault="00891BB7" w:rsidP="006A3281">
      <w:pPr>
        <w:spacing w:after="0" w:line="240" w:lineRule="auto"/>
        <w:ind w:left="1985" w:hanging="1985"/>
        <w:jc w:val="both"/>
        <w:rPr>
          <w:rFonts w:ascii="Arial" w:hAnsi="Arial" w:cs="Arial"/>
          <w:sz w:val="24"/>
          <w:szCs w:val="24"/>
        </w:rPr>
      </w:pPr>
    </w:p>
    <w:p w14:paraId="7584FB91"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Those are different, right?</w:t>
      </w:r>
    </w:p>
    <w:p w14:paraId="557C55EE" w14:textId="77777777" w:rsidR="00891BB7" w:rsidRDefault="00891BB7" w:rsidP="006A3281">
      <w:pPr>
        <w:spacing w:after="0" w:line="240" w:lineRule="auto"/>
        <w:ind w:left="1985" w:hanging="1985"/>
        <w:jc w:val="both"/>
        <w:rPr>
          <w:rFonts w:ascii="Arial" w:hAnsi="Arial" w:cs="Arial"/>
          <w:sz w:val="24"/>
          <w:szCs w:val="24"/>
        </w:rPr>
      </w:pPr>
    </w:p>
    <w:p w14:paraId="773EA3B6" w14:textId="44D1CB16"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These are </w:t>
      </w:r>
      <w:r w:rsidR="003E0608">
        <w:rPr>
          <w:rFonts w:ascii="Arial" w:hAnsi="Arial" w:cs="Arial"/>
          <w:sz w:val="24"/>
          <w:szCs w:val="24"/>
        </w:rPr>
        <w:t>similar</w:t>
      </w:r>
      <w:r>
        <w:rPr>
          <w:rFonts w:ascii="Arial" w:hAnsi="Arial" w:cs="Arial"/>
          <w:sz w:val="24"/>
          <w:szCs w:val="24"/>
        </w:rPr>
        <w:t xml:space="preserve"> to these ones.</w:t>
      </w:r>
    </w:p>
    <w:p w14:paraId="6DAF2F9A" w14:textId="77777777" w:rsidR="00891BB7" w:rsidRDefault="00891BB7" w:rsidP="006A3281">
      <w:pPr>
        <w:spacing w:after="0" w:line="240" w:lineRule="auto"/>
        <w:ind w:left="1985" w:hanging="1985"/>
        <w:jc w:val="both"/>
        <w:rPr>
          <w:rFonts w:ascii="Arial" w:hAnsi="Arial" w:cs="Arial"/>
          <w:sz w:val="24"/>
          <w:szCs w:val="24"/>
        </w:rPr>
      </w:pPr>
    </w:p>
    <w:p w14:paraId="063692EF" w14:textId="38D17203"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 these are, yeah, these are the ones, because </w:t>
      </w:r>
      <w:r w:rsidR="003E0608">
        <w:rPr>
          <w:rFonts w:ascii="Arial" w:hAnsi="Arial" w:cs="Arial"/>
          <w:sz w:val="24"/>
          <w:szCs w:val="24"/>
        </w:rPr>
        <w:t>they</w:t>
      </w:r>
      <w:r>
        <w:rPr>
          <w:rFonts w:ascii="Arial" w:hAnsi="Arial" w:cs="Arial"/>
          <w:sz w:val="24"/>
          <w:szCs w:val="24"/>
        </w:rPr>
        <w:t xml:space="preserve"> have the…</w:t>
      </w:r>
    </w:p>
    <w:p w14:paraId="457D6DF8" w14:textId="77777777" w:rsidR="00891BB7" w:rsidRDefault="00891BB7" w:rsidP="006A3281">
      <w:pPr>
        <w:spacing w:after="0" w:line="240" w:lineRule="auto"/>
        <w:ind w:left="1985" w:hanging="1985"/>
        <w:jc w:val="both"/>
        <w:rPr>
          <w:rFonts w:ascii="Arial" w:hAnsi="Arial" w:cs="Arial"/>
          <w:sz w:val="24"/>
          <w:szCs w:val="24"/>
        </w:rPr>
      </w:pPr>
    </w:p>
    <w:p w14:paraId="312E17F0"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065A0CF9" w14:textId="77777777" w:rsidR="00891BB7" w:rsidRDefault="00891BB7" w:rsidP="006A3281">
      <w:pPr>
        <w:spacing w:after="0" w:line="240" w:lineRule="auto"/>
        <w:ind w:left="1985" w:hanging="1985"/>
        <w:jc w:val="both"/>
        <w:rPr>
          <w:rFonts w:ascii="Arial" w:hAnsi="Arial" w:cs="Arial"/>
          <w:sz w:val="24"/>
          <w:szCs w:val="24"/>
        </w:rPr>
      </w:pPr>
    </w:p>
    <w:p w14:paraId="667FA90C"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…uh-huh.  Okay, so now we know the boots.  </w:t>
      </w:r>
    </w:p>
    <w:p w14:paraId="714CE42F" w14:textId="77777777" w:rsidR="00891BB7" w:rsidRDefault="00891BB7" w:rsidP="006A3281">
      <w:pPr>
        <w:spacing w:after="0" w:line="240" w:lineRule="auto"/>
        <w:ind w:left="1985" w:hanging="1985"/>
        <w:jc w:val="both"/>
        <w:rPr>
          <w:rFonts w:ascii="Arial" w:hAnsi="Arial" w:cs="Arial"/>
          <w:sz w:val="24"/>
          <w:szCs w:val="24"/>
        </w:rPr>
      </w:pPr>
    </w:p>
    <w:p w14:paraId="4F030219"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Does Chris…</w:t>
      </w:r>
    </w:p>
    <w:p w14:paraId="262DDE74" w14:textId="77777777" w:rsidR="00891BB7" w:rsidRDefault="00891BB7" w:rsidP="006A3281">
      <w:pPr>
        <w:spacing w:after="0" w:line="240" w:lineRule="auto"/>
        <w:ind w:left="1985" w:hanging="1985"/>
        <w:jc w:val="both"/>
        <w:rPr>
          <w:rFonts w:ascii="Arial" w:hAnsi="Arial" w:cs="Arial"/>
          <w:sz w:val="24"/>
          <w:szCs w:val="24"/>
        </w:rPr>
      </w:pPr>
    </w:p>
    <w:p w14:paraId="3040E658"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So, I end up going by myself, and it was totally bonkers.  Oh, the lady is talking about a banishing ceremony, that’s interesting.  It's on the web.</w:t>
      </w:r>
    </w:p>
    <w:p w14:paraId="376095E2" w14:textId="77777777" w:rsidR="00891BB7" w:rsidRDefault="00891BB7" w:rsidP="006A3281">
      <w:pPr>
        <w:spacing w:after="0" w:line="240" w:lineRule="auto"/>
        <w:ind w:left="1985" w:hanging="1985"/>
        <w:jc w:val="both"/>
        <w:rPr>
          <w:rFonts w:ascii="Arial" w:hAnsi="Arial" w:cs="Arial"/>
          <w:sz w:val="24"/>
          <w:szCs w:val="24"/>
        </w:rPr>
      </w:pPr>
    </w:p>
    <w:p w14:paraId="4A45322D" w14:textId="77777777" w:rsidR="00891BB7"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Oh, yeah.</w:t>
      </w:r>
    </w:p>
    <w:p w14:paraId="103C8360" w14:textId="77777777" w:rsidR="00891BB7" w:rsidRDefault="00891BB7" w:rsidP="006A3281">
      <w:pPr>
        <w:spacing w:after="0" w:line="240" w:lineRule="auto"/>
        <w:ind w:left="1985" w:hanging="1985"/>
        <w:jc w:val="both"/>
        <w:rPr>
          <w:rFonts w:ascii="Arial" w:hAnsi="Arial" w:cs="Arial"/>
          <w:sz w:val="24"/>
          <w:szCs w:val="24"/>
        </w:rPr>
      </w:pPr>
    </w:p>
    <w:p w14:paraId="68428C6A" w14:textId="517AC6AD" w:rsidR="006A3281" w:rsidRDefault="00891BB7"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 got there at, like, three in the morning, and it was just me and this lady with a basket of weird herbs.  We spent, like, </w:t>
      </w:r>
      <w:proofErr w:type="gramStart"/>
      <w:r>
        <w:rPr>
          <w:rFonts w:ascii="Arial" w:hAnsi="Arial" w:cs="Arial"/>
          <w:sz w:val="24"/>
          <w:szCs w:val="24"/>
        </w:rPr>
        <w:t>30 or 40 minutes</w:t>
      </w:r>
      <w:proofErr w:type="gramEnd"/>
      <w:r>
        <w:rPr>
          <w:rFonts w:ascii="Arial" w:hAnsi="Arial" w:cs="Arial"/>
          <w:sz w:val="24"/>
          <w:szCs w:val="24"/>
        </w:rPr>
        <w:t xml:space="preserve"> burning herbs and chanting.  At one point, I heard something </w:t>
      </w:r>
      <w:r w:rsidR="003E0608">
        <w:rPr>
          <w:rFonts w:ascii="Arial" w:hAnsi="Arial" w:cs="Arial"/>
          <w:sz w:val="24"/>
          <w:szCs w:val="24"/>
        </w:rPr>
        <w:t>crashing</w:t>
      </w:r>
      <w:r>
        <w:rPr>
          <w:rFonts w:ascii="Arial" w:hAnsi="Arial" w:cs="Arial"/>
          <w:sz w:val="24"/>
          <w:szCs w:val="24"/>
        </w:rPr>
        <w:t xml:space="preserve"> around in the </w:t>
      </w:r>
      <w:r w:rsidR="003E0608">
        <w:rPr>
          <w:rFonts w:ascii="Arial" w:hAnsi="Arial" w:cs="Arial"/>
          <w:sz w:val="24"/>
          <w:szCs w:val="24"/>
        </w:rPr>
        <w:t>underbrush</w:t>
      </w:r>
      <w:r>
        <w:rPr>
          <w:rFonts w:ascii="Arial" w:hAnsi="Arial" w:cs="Arial"/>
          <w:sz w:val="24"/>
          <w:szCs w:val="24"/>
        </w:rPr>
        <w:t xml:space="preserve">, and I got worried she'd actually summoned something.  But I guess it was just an animal, or whatever.  Then, she hands me this shovel, and tells me to start walking.  I </w:t>
      </w:r>
      <w:r w:rsidR="003E0608">
        <w:rPr>
          <w:rFonts w:ascii="Arial" w:hAnsi="Arial" w:cs="Arial"/>
          <w:sz w:val="24"/>
          <w:szCs w:val="24"/>
        </w:rPr>
        <w:t>thought</w:t>
      </w:r>
      <w:r>
        <w:rPr>
          <w:rFonts w:ascii="Arial" w:hAnsi="Arial" w:cs="Arial"/>
          <w:sz w:val="24"/>
          <w:szCs w:val="24"/>
        </w:rPr>
        <w:t xml:space="preserve"> she was going to kill me, for sure, </w:t>
      </w:r>
      <w:r w:rsidR="003E0608">
        <w:rPr>
          <w:rFonts w:ascii="Arial" w:hAnsi="Arial" w:cs="Arial"/>
          <w:sz w:val="24"/>
          <w:szCs w:val="24"/>
        </w:rPr>
        <w:t>instead</w:t>
      </w:r>
      <w:r>
        <w:rPr>
          <w:rFonts w:ascii="Arial" w:hAnsi="Arial" w:cs="Arial"/>
          <w:sz w:val="24"/>
          <w:szCs w:val="24"/>
        </w:rPr>
        <w:t xml:space="preserve"> she made me pick up a dead fox off the side of the highway, and carry it over to this old Dive Bar.  She made me</w:t>
      </w:r>
      <w:r w:rsidR="00953EB1">
        <w:rPr>
          <w:rFonts w:ascii="Arial" w:hAnsi="Arial" w:cs="Arial"/>
          <w:sz w:val="24"/>
          <w:szCs w:val="24"/>
        </w:rPr>
        <w:t xml:space="preserve"> put the fox on the ground by the mailbox, and then she covered it with the ashes from the fire, and yelled for Vinegar Tom, whatever that means.  After that, she thanked me for helping support the cause, and asked if needed help getting back to my car.  Anway, I guess Perdition has its very own witch, but at least I didn’t die.  Seven out of ten, would go again.  So, I think the crazy lady is probably that crazy lady.</w:t>
      </w:r>
    </w:p>
    <w:p w14:paraId="50E47225" w14:textId="77777777" w:rsidR="00953EB1" w:rsidRDefault="00953EB1" w:rsidP="006A3281">
      <w:pPr>
        <w:spacing w:after="0" w:line="240" w:lineRule="auto"/>
        <w:ind w:left="1985" w:hanging="1985"/>
        <w:jc w:val="both"/>
        <w:rPr>
          <w:rFonts w:ascii="Arial" w:hAnsi="Arial" w:cs="Arial"/>
          <w:sz w:val="24"/>
          <w:szCs w:val="24"/>
        </w:rPr>
      </w:pPr>
    </w:p>
    <w:p w14:paraId="67B01348" w14:textId="4C846259" w:rsidR="00953EB1" w:rsidRDefault="00953EB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This one?</w:t>
      </w:r>
    </w:p>
    <w:p w14:paraId="484925E5" w14:textId="77777777" w:rsidR="00953EB1" w:rsidRDefault="00953EB1" w:rsidP="006A3281">
      <w:pPr>
        <w:spacing w:after="0" w:line="240" w:lineRule="auto"/>
        <w:ind w:left="1985" w:hanging="1985"/>
        <w:jc w:val="both"/>
        <w:rPr>
          <w:rFonts w:ascii="Arial" w:hAnsi="Arial" w:cs="Arial"/>
          <w:sz w:val="24"/>
          <w:szCs w:val="24"/>
        </w:rPr>
      </w:pPr>
    </w:p>
    <w:p w14:paraId="562409AB" w14:textId="2A01E58B" w:rsidR="00953EB1" w:rsidRDefault="00953EB1" w:rsidP="006A328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Well, I think it would be her.  And so, she has an alibi, I guess, the crazy lady.</w:t>
      </w:r>
    </w:p>
    <w:p w14:paraId="32393D9B" w14:textId="77777777" w:rsidR="00953EB1" w:rsidRDefault="00953EB1" w:rsidP="006A3281">
      <w:pPr>
        <w:spacing w:after="0" w:line="240" w:lineRule="auto"/>
        <w:ind w:left="1985" w:hanging="1985"/>
        <w:jc w:val="both"/>
        <w:rPr>
          <w:rFonts w:ascii="Arial" w:hAnsi="Arial" w:cs="Arial"/>
          <w:sz w:val="24"/>
          <w:szCs w:val="24"/>
        </w:rPr>
      </w:pPr>
    </w:p>
    <w:p w14:paraId="047BFF5D" w14:textId="53CBDAE5" w:rsidR="00953EB1" w:rsidRDefault="00953EB1" w:rsidP="006A328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6B95D8F5" w14:textId="77777777" w:rsidR="00953EB1" w:rsidRDefault="00953EB1" w:rsidP="006A3281">
      <w:pPr>
        <w:spacing w:after="0" w:line="240" w:lineRule="auto"/>
        <w:ind w:left="1985" w:hanging="1985"/>
        <w:jc w:val="both"/>
        <w:rPr>
          <w:rFonts w:ascii="Arial" w:hAnsi="Arial" w:cs="Arial"/>
          <w:sz w:val="24"/>
          <w:szCs w:val="24"/>
        </w:rPr>
      </w:pPr>
    </w:p>
    <w:p w14:paraId="69130818" w14:textId="1076DE26"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And yeah, so she's been putting dead </w:t>
      </w:r>
      <w:r w:rsidR="003E0608">
        <w:rPr>
          <w:rFonts w:ascii="Arial" w:hAnsi="Arial" w:cs="Arial"/>
          <w:sz w:val="24"/>
          <w:szCs w:val="24"/>
        </w:rPr>
        <w:t>animals</w:t>
      </w:r>
      <w:r>
        <w:rPr>
          <w:rFonts w:ascii="Arial" w:hAnsi="Arial" w:cs="Arial"/>
          <w:sz w:val="24"/>
          <w:szCs w:val="24"/>
        </w:rPr>
        <w:t xml:space="preserve"> in the parking lot.  Someone else says something else.  My neighbour’s inconsiderate hussy of a girlfriend who shows up to his house at all hours, to be as disruptive as possible, Carmichael Road.  Do we have the letter?</w:t>
      </w:r>
    </w:p>
    <w:p w14:paraId="05A322F8" w14:textId="77777777" w:rsidR="00953EB1" w:rsidRDefault="00953EB1" w:rsidP="00953EB1">
      <w:pPr>
        <w:spacing w:after="0" w:line="240" w:lineRule="auto"/>
        <w:ind w:left="1985" w:hanging="1985"/>
        <w:jc w:val="both"/>
        <w:rPr>
          <w:rFonts w:ascii="Arial" w:hAnsi="Arial" w:cs="Arial"/>
          <w:sz w:val="24"/>
          <w:szCs w:val="24"/>
        </w:rPr>
      </w:pPr>
    </w:p>
    <w:p w14:paraId="1D40B918" w14:textId="229B4E68"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2E99AE90" w14:textId="77777777" w:rsidR="00953EB1" w:rsidRDefault="00953EB1" w:rsidP="00953EB1">
      <w:pPr>
        <w:spacing w:after="0" w:line="240" w:lineRule="auto"/>
        <w:ind w:left="1985" w:hanging="1985"/>
        <w:jc w:val="both"/>
        <w:rPr>
          <w:rFonts w:ascii="Arial" w:hAnsi="Arial" w:cs="Arial"/>
          <w:sz w:val="24"/>
          <w:szCs w:val="24"/>
        </w:rPr>
      </w:pPr>
    </w:p>
    <w:p w14:paraId="6EC957B4" w14:textId="5EFBFF4B"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Or like, the address, is that…yeah, that’s where he lives, the Deputy Sheriff.  So, at all hours, to be as disruptive as possible.  I swear she knocked over every single thing </w:t>
      </w:r>
      <w:r w:rsidR="00A81675">
        <w:rPr>
          <w:rFonts w:ascii="Arial" w:hAnsi="Arial" w:cs="Arial"/>
          <w:sz w:val="24"/>
          <w:szCs w:val="24"/>
        </w:rPr>
        <w:t>in his</w:t>
      </w:r>
      <w:r>
        <w:rPr>
          <w:rFonts w:ascii="Arial" w:hAnsi="Arial" w:cs="Arial"/>
          <w:sz w:val="24"/>
          <w:szCs w:val="24"/>
        </w:rPr>
        <w:t xml:space="preserve"> backyard, </w:t>
      </w:r>
      <w:r w:rsidR="003E0608">
        <w:rPr>
          <w:rFonts w:ascii="Arial" w:hAnsi="Arial" w:cs="Arial"/>
          <w:sz w:val="24"/>
          <w:szCs w:val="24"/>
        </w:rPr>
        <w:t>letting</w:t>
      </w:r>
      <w:r>
        <w:rPr>
          <w:rFonts w:ascii="Arial" w:hAnsi="Arial" w:cs="Arial"/>
          <w:sz w:val="24"/>
          <w:szCs w:val="24"/>
        </w:rPr>
        <w:t xml:space="preserve"> herself into the house.  Then, she turned on all the lights, which shine right into my bedroom window.  I don't know what possessed her to start </w:t>
      </w:r>
      <w:r w:rsidR="003E0608">
        <w:rPr>
          <w:rFonts w:ascii="Arial" w:hAnsi="Arial" w:cs="Arial"/>
          <w:sz w:val="24"/>
          <w:szCs w:val="24"/>
        </w:rPr>
        <w:t>playing</w:t>
      </w:r>
      <w:r>
        <w:rPr>
          <w:rFonts w:ascii="Arial" w:hAnsi="Arial" w:cs="Arial"/>
          <w:sz w:val="24"/>
          <w:szCs w:val="24"/>
        </w:rPr>
        <w:t xml:space="preserve"> music so late, but I assume it was intended to annoy me personally.  Thankfully, it stopped after a couple of hours, but not before I was robbed of my beauty rest…oh, Nancy, I get you.  This isn't the first time they have been </w:t>
      </w:r>
      <w:r w:rsidR="003E0608">
        <w:rPr>
          <w:rFonts w:ascii="Arial" w:hAnsi="Arial" w:cs="Arial"/>
          <w:sz w:val="24"/>
          <w:szCs w:val="24"/>
        </w:rPr>
        <w:t>inappropriately</w:t>
      </w:r>
      <w:r>
        <w:rPr>
          <w:rFonts w:ascii="Arial" w:hAnsi="Arial" w:cs="Arial"/>
          <w:sz w:val="24"/>
          <w:szCs w:val="24"/>
        </w:rPr>
        <w:t xml:space="preserve"> </w:t>
      </w:r>
      <w:r w:rsidR="00A81675">
        <w:rPr>
          <w:rFonts w:ascii="Arial" w:hAnsi="Arial" w:cs="Arial"/>
          <w:sz w:val="24"/>
          <w:szCs w:val="24"/>
        </w:rPr>
        <w:t>loud;</w:t>
      </w:r>
      <w:r>
        <w:rPr>
          <w:rFonts w:ascii="Arial" w:hAnsi="Arial" w:cs="Arial"/>
          <w:sz w:val="24"/>
          <w:szCs w:val="24"/>
        </w:rPr>
        <w:t xml:space="preserve"> you'd think they'd have the decency to be ashamed of themselves.  But now, they are </w:t>
      </w:r>
      <w:r w:rsidR="003E0608">
        <w:rPr>
          <w:rFonts w:ascii="Arial" w:hAnsi="Arial" w:cs="Arial"/>
          <w:sz w:val="24"/>
          <w:szCs w:val="24"/>
        </w:rPr>
        <w:t>determined</w:t>
      </w:r>
      <w:r>
        <w:rPr>
          <w:rFonts w:ascii="Arial" w:hAnsi="Arial" w:cs="Arial"/>
          <w:sz w:val="24"/>
          <w:szCs w:val="24"/>
        </w:rPr>
        <w:t xml:space="preserve"> to make a mockery of </w:t>
      </w:r>
      <w:proofErr w:type="gramStart"/>
      <w:r>
        <w:rPr>
          <w:rFonts w:ascii="Arial" w:hAnsi="Arial" w:cs="Arial"/>
          <w:sz w:val="24"/>
          <w:szCs w:val="24"/>
        </w:rPr>
        <w:t>law abiding</w:t>
      </w:r>
      <w:proofErr w:type="gramEnd"/>
      <w:r>
        <w:rPr>
          <w:rFonts w:ascii="Arial" w:hAnsi="Arial" w:cs="Arial"/>
          <w:sz w:val="24"/>
          <w:szCs w:val="24"/>
        </w:rPr>
        <w:t xml:space="preserve"> residents of this peaceful community.  </w:t>
      </w:r>
    </w:p>
    <w:p w14:paraId="0868064E" w14:textId="77777777" w:rsidR="00953EB1" w:rsidRDefault="00953EB1" w:rsidP="00953EB1">
      <w:pPr>
        <w:spacing w:after="0" w:line="240" w:lineRule="auto"/>
        <w:ind w:left="1985" w:hanging="1985"/>
        <w:jc w:val="both"/>
        <w:rPr>
          <w:rFonts w:ascii="Arial" w:hAnsi="Arial" w:cs="Arial"/>
          <w:sz w:val="24"/>
          <w:szCs w:val="24"/>
        </w:rPr>
      </w:pPr>
    </w:p>
    <w:p w14:paraId="72F13D6E" w14:textId="193EF38C"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ab/>
        <w:t xml:space="preserve">So, that was 6.30 a.m., on the 7th.  That’s what the noise was, around 2.30 last night.  Why so judgemental, Nancy, I agree they should be more considerate of their neighbours, but the heart knows what it wants.  </w:t>
      </w:r>
      <w:r w:rsidR="003E0608">
        <w:rPr>
          <w:rFonts w:ascii="Arial" w:hAnsi="Arial" w:cs="Arial"/>
          <w:sz w:val="24"/>
          <w:szCs w:val="24"/>
        </w:rPr>
        <w:t>Besides</w:t>
      </w:r>
      <w:r>
        <w:rPr>
          <w:rFonts w:ascii="Arial" w:hAnsi="Arial" w:cs="Arial"/>
          <w:sz w:val="24"/>
          <w:szCs w:val="24"/>
        </w:rPr>
        <w:t xml:space="preserve">, for you to cast the first stone, as if you haven't committed a few </w:t>
      </w:r>
      <w:r w:rsidR="003E0608">
        <w:rPr>
          <w:rFonts w:ascii="Arial" w:hAnsi="Arial" w:cs="Arial"/>
          <w:sz w:val="24"/>
          <w:szCs w:val="24"/>
        </w:rPr>
        <w:t>indiscretions</w:t>
      </w:r>
      <w:r>
        <w:rPr>
          <w:rFonts w:ascii="Arial" w:hAnsi="Arial" w:cs="Arial"/>
          <w:sz w:val="24"/>
          <w:szCs w:val="24"/>
        </w:rPr>
        <w:t xml:space="preserve"> in your life.  Okay, so I think it's maybe her showing up at his house, and well maybe she wanted to, like, have an alibi.  I mean, so the Deputy Sheriff was busy.  The body was discovered at 6.37, possible dead body called in.</w:t>
      </w:r>
    </w:p>
    <w:p w14:paraId="044FDD71" w14:textId="77777777" w:rsidR="00953EB1" w:rsidRDefault="00953EB1" w:rsidP="00953EB1">
      <w:pPr>
        <w:spacing w:after="0" w:line="240" w:lineRule="auto"/>
        <w:ind w:left="1985" w:hanging="1985"/>
        <w:jc w:val="both"/>
        <w:rPr>
          <w:rFonts w:ascii="Arial" w:hAnsi="Arial" w:cs="Arial"/>
          <w:sz w:val="24"/>
          <w:szCs w:val="24"/>
        </w:rPr>
      </w:pPr>
    </w:p>
    <w:p w14:paraId="18AB9640" w14:textId="2393292A"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it says here, she was staying at the friend’s house, the night that Nick died.</w:t>
      </w:r>
    </w:p>
    <w:p w14:paraId="707ED357" w14:textId="77777777" w:rsidR="00953EB1" w:rsidRDefault="00953EB1" w:rsidP="00953EB1">
      <w:pPr>
        <w:spacing w:after="0" w:line="240" w:lineRule="auto"/>
        <w:ind w:left="1985" w:hanging="1985"/>
        <w:jc w:val="both"/>
        <w:rPr>
          <w:rFonts w:ascii="Arial" w:hAnsi="Arial" w:cs="Arial"/>
          <w:sz w:val="24"/>
          <w:szCs w:val="24"/>
        </w:rPr>
      </w:pPr>
    </w:p>
    <w:p w14:paraId="33A80311" w14:textId="673460D2"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Well, I guess she was in the house, or maybe she just played music loudly, and disappeared, to kill him.</w:t>
      </w:r>
    </w:p>
    <w:p w14:paraId="6710EBB4" w14:textId="77777777" w:rsidR="00953EB1" w:rsidRDefault="00953EB1" w:rsidP="00953EB1">
      <w:pPr>
        <w:spacing w:after="0" w:line="240" w:lineRule="auto"/>
        <w:ind w:left="1985" w:hanging="1985"/>
        <w:jc w:val="both"/>
        <w:rPr>
          <w:rFonts w:ascii="Arial" w:hAnsi="Arial" w:cs="Arial"/>
          <w:sz w:val="24"/>
          <w:szCs w:val="24"/>
        </w:rPr>
      </w:pPr>
    </w:p>
    <w:p w14:paraId="21D1C5A8" w14:textId="721B689A"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because she was like, when I brought up the </w:t>
      </w:r>
      <w:r w:rsidR="003E0608">
        <w:rPr>
          <w:rFonts w:ascii="Arial" w:hAnsi="Arial" w:cs="Arial"/>
          <w:sz w:val="24"/>
          <w:szCs w:val="24"/>
        </w:rPr>
        <w:t>possibility</w:t>
      </w:r>
      <w:r>
        <w:rPr>
          <w:rFonts w:ascii="Arial" w:hAnsi="Arial" w:cs="Arial"/>
          <w:sz w:val="24"/>
          <w:szCs w:val="24"/>
        </w:rPr>
        <w:t xml:space="preserve"> of foul play, she had absolutely refused to consider Nick had been behaving so strangely [</w:t>
      </w:r>
      <w:r w:rsidRPr="00953EB1">
        <w:rPr>
          <w:rFonts w:ascii="Arial" w:hAnsi="Arial" w:cs="Arial"/>
          <w:sz w:val="24"/>
          <w:szCs w:val="24"/>
          <w:highlight w:val="yellow"/>
        </w:rPr>
        <w:t>inaudible 0:43:47</w:t>
      </w:r>
      <w:r>
        <w:rPr>
          <w:rFonts w:ascii="Arial" w:hAnsi="Arial" w:cs="Arial"/>
          <w:sz w:val="24"/>
          <w:szCs w:val="24"/>
        </w:rPr>
        <w:t xml:space="preserve">], I'm sure he didn’t even </w:t>
      </w:r>
      <w:r w:rsidR="003E0608">
        <w:rPr>
          <w:rFonts w:ascii="Arial" w:hAnsi="Arial" w:cs="Arial"/>
          <w:sz w:val="24"/>
          <w:szCs w:val="24"/>
        </w:rPr>
        <w:t>realise</w:t>
      </w:r>
      <w:r>
        <w:rPr>
          <w:rFonts w:ascii="Arial" w:hAnsi="Arial" w:cs="Arial"/>
          <w:sz w:val="24"/>
          <w:szCs w:val="24"/>
        </w:rPr>
        <w:t xml:space="preserve"> what he was doing.  She looked like she was about to start crying, so I didn’t stay much longer after that.</w:t>
      </w:r>
    </w:p>
    <w:p w14:paraId="2AEE22FC" w14:textId="77777777" w:rsidR="00953EB1" w:rsidRDefault="00953EB1" w:rsidP="00953EB1">
      <w:pPr>
        <w:spacing w:after="0" w:line="240" w:lineRule="auto"/>
        <w:ind w:left="1985" w:hanging="1985"/>
        <w:jc w:val="both"/>
        <w:rPr>
          <w:rFonts w:ascii="Arial" w:hAnsi="Arial" w:cs="Arial"/>
          <w:sz w:val="24"/>
          <w:szCs w:val="24"/>
        </w:rPr>
      </w:pPr>
    </w:p>
    <w:p w14:paraId="5FA35C5F" w14:textId="2BBA479C"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287ED335" w14:textId="77777777" w:rsidR="00953EB1" w:rsidRDefault="00953EB1" w:rsidP="00953EB1">
      <w:pPr>
        <w:spacing w:after="0" w:line="240" w:lineRule="auto"/>
        <w:ind w:left="1985" w:hanging="1985"/>
        <w:jc w:val="both"/>
        <w:rPr>
          <w:rFonts w:ascii="Arial" w:hAnsi="Arial" w:cs="Arial"/>
          <w:sz w:val="24"/>
          <w:szCs w:val="24"/>
        </w:rPr>
      </w:pPr>
    </w:p>
    <w:p w14:paraId="6200F58E" w14:textId="68A4C8BC"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I don't want to give the wrong impression, but it seems to me like Cherie, and the Deputy guy, are in a bit of a relationship.  Which is why he keeps finding male prints everywhere, which are only his. And he was comforting her after the death, as well, helping her with things around the house.  So, it seemed like they were pretty close, just from that.</w:t>
      </w:r>
    </w:p>
    <w:p w14:paraId="1C8F5C3B" w14:textId="77777777" w:rsidR="00953EB1" w:rsidRDefault="00953EB1" w:rsidP="00953EB1">
      <w:pPr>
        <w:spacing w:after="0" w:line="240" w:lineRule="auto"/>
        <w:ind w:left="1985" w:hanging="1985"/>
        <w:jc w:val="both"/>
        <w:rPr>
          <w:rFonts w:ascii="Arial" w:hAnsi="Arial" w:cs="Arial"/>
          <w:sz w:val="24"/>
          <w:szCs w:val="24"/>
        </w:rPr>
      </w:pPr>
    </w:p>
    <w:p w14:paraId="0BCC1C64" w14:textId="63F04105"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4BFC2ABA" w14:textId="77777777" w:rsidR="00953EB1" w:rsidRDefault="00953EB1" w:rsidP="00953EB1">
      <w:pPr>
        <w:spacing w:after="0" w:line="240" w:lineRule="auto"/>
        <w:ind w:left="1985" w:hanging="1985"/>
        <w:jc w:val="both"/>
        <w:rPr>
          <w:rFonts w:ascii="Arial" w:hAnsi="Arial" w:cs="Arial"/>
          <w:sz w:val="24"/>
          <w:szCs w:val="24"/>
        </w:rPr>
      </w:pPr>
    </w:p>
    <w:p w14:paraId="2EB01911" w14:textId="11CD20B3"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w:t>
      </w:r>
      <w:r>
        <w:rPr>
          <w:rFonts w:ascii="Arial" w:hAnsi="Arial" w:cs="Arial"/>
          <w:sz w:val="24"/>
          <w:szCs w:val="24"/>
        </w:rPr>
        <w:tab/>
        <w:t>So, her having an alibi for being at a friend’s house doesn't sound very convincing to me.</w:t>
      </w:r>
    </w:p>
    <w:p w14:paraId="24F64788" w14:textId="77777777" w:rsidR="00953EB1" w:rsidRDefault="00953EB1" w:rsidP="00953EB1">
      <w:pPr>
        <w:spacing w:after="0" w:line="240" w:lineRule="auto"/>
        <w:ind w:left="1985" w:hanging="1985"/>
        <w:jc w:val="both"/>
        <w:rPr>
          <w:rFonts w:ascii="Arial" w:hAnsi="Arial" w:cs="Arial"/>
          <w:sz w:val="24"/>
          <w:szCs w:val="24"/>
        </w:rPr>
      </w:pPr>
    </w:p>
    <w:p w14:paraId="78F4665C" w14:textId="6AE894E9"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 yeah, no.</w:t>
      </w:r>
    </w:p>
    <w:p w14:paraId="26D05395" w14:textId="77777777" w:rsidR="00953EB1" w:rsidRDefault="00953EB1" w:rsidP="00953EB1">
      <w:pPr>
        <w:spacing w:after="0" w:line="240" w:lineRule="auto"/>
        <w:ind w:left="1985" w:hanging="1985"/>
        <w:jc w:val="both"/>
        <w:rPr>
          <w:rFonts w:ascii="Arial" w:hAnsi="Arial" w:cs="Arial"/>
          <w:sz w:val="24"/>
          <w:szCs w:val="24"/>
        </w:rPr>
      </w:pPr>
    </w:p>
    <w:p w14:paraId="61B39475" w14:textId="39C959B6"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Although that </w:t>
      </w:r>
      <w:r w:rsidR="003E0608">
        <w:rPr>
          <w:rFonts w:ascii="Arial" w:hAnsi="Arial" w:cs="Arial"/>
          <w:sz w:val="24"/>
          <w:szCs w:val="24"/>
        </w:rPr>
        <w:t>means</w:t>
      </w:r>
      <w:r>
        <w:rPr>
          <w:rFonts w:ascii="Arial" w:hAnsi="Arial" w:cs="Arial"/>
          <w:sz w:val="24"/>
          <w:szCs w:val="24"/>
        </w:rPr>
        <w:t xml:space="preserve"> that…yeah.</w:t>
      </w:r>
    </w:p>
    <w:p w14:paraId="6695C981" w14:textId="77777777" w:rsidR="00953EB1" w:rsidRDefault="00953EB1" w:rsidP="00953EB1">
      <w:pPr>
        <w:spacing w:after="0" w:line="240" w:lineRule="auto"/>
        <w:ind w:left="1985" w:hanging="1985"/>
        <w:jc w:val="both"/>
        <w:rPr>
          <w:rFonts w:ascii="Arial" w:hAnsi="Arial" w:cs="Arial"/>
          <w:sz w:val="24"/>
          <w:szCs w:val="24"/>
        </w:rPr>
      </w:pPr>
    </w:p>
    <w:p w14:paraId="585567E7" w14:textId="261E8A4C"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I'm pretty sure they had an affair.  Okay, the Websters, since 2004, okay so they got married in 2004, on November 13th.  Which may not be relevant information.  </w:t>
      </w:r>
    </w:p>
    <w:p w14:paraId="76B4EB8C" w14:textId="77777777" w:rsidR="00953EB1" w:rsidRDefault="00953EB1" w:rsidP="00953EB1">
      <w:pPr>
        <w:spacing w:after="0" w:line="240" w:lineRule="auto"/>
        <w:ind w:left="1985" w:hanging="1985"/>
        <w:jc w:val="both"/>
        <w:rPr>
          <w:rFonts w:ascii="Arial" w:hAnsi="Arial" w:cs="Arial"/>
          <w:sz w:val="24"/>
          <w:szCs w:val="24"/>
        </w:rPr>
      </w:pPr>
    </w:p>
    <w:p w14:paraId="1CADA421" w14:textId="2A6A8617"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Oh, no, there is, there's some code, right, for month and year.</w:t>
      </w:r>
    </w:p>
    <w:p w14:paraId="45D978DB" w14:textId="77777777" w:rsidR="00953EB1" w:rsidRDefault="00953EB1" w:rsidP="00953EB1">
      <w:pPr>
        <w:spacing w:after="0" w:line="240" w:lineRule="auto"/>
        <w:ind w:left="1985" w:hanging="1985"/>
        <w:jc w:val="both"/>
        <w:rPr>
          <w:rFonts w:ascii="Arial" w:hAnsi="Arial" w:cs="Arial"/>
          <w:sz w:val="24"/>
          <w:szCs w:val="24"/>
        </w:rPr>
      </w:pPr>
    </w:p>
    <w:p w14:paraId="300D6A7C" w14:textId="68A4C943"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well we don't need to do the code.</w:t>
      </w:r>
    </w:p>
    <w:p w14:paraId="26DA1823" w14:textId="77777777" w:rsidR="00953EB1" w:rsidRDefault="00953EB1" w:rsidP="00953EB1">
      <w:pPr>
        <w:spacing w:after="0" w:line="240" w:lineRule="auto"/>
        <w:ind w:left="1985" w:hanging="1985"/>
        <w:jc w:val="both"/>
        <w:rPr>
          <w:rFonts w:ascii="Arial" w:hAnsi="Arial" w:cs="Arial"/>
          <w:sz w:val="24"/>
          <w:szCs w:val="24"/>
        </w:rPr>
      </w:pPr>
    </w:p>
    <w:p w14:paraId="0837A2F1" w14:textId="39C1CA28"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r>
      <w:r w:rsidR="00A81675">
        <w:rPr>
          <w:rFonts w:ascii="Arial" w:hAnsi="Arial" w:cs="Arial"/>
          <w:sz w:val="24"/>
          <w:szCs w:val="24"/>
        </w:rPr>
        <w:t>Oh,</w:t>
      </w:r>
      <w:r>
        <w:rPr>
          <w:rFonts w:ascii="Arial" w:hAnsi="Arial" w:cs="Arial"/>
          <w:sz w:val="24"/>
          <w:szCs w:val="24"/>
        </w:rPr>
        <w:t xml:space="preserve"> that’s right, yeah, we don't.</w:t>
      </w:r>
    </w:p>
    <w:p w14:paraId="49265601" w14:textId="77777777" w:rsidR="00953EB1" w:rsidRDefault="00953EB1" w:rsidP="00953EB1">
      <w:pPr>
        <w:spacing w:after="0" w:line="240" w:lineRule="auto"/>
        <w:ind w:left="1985" w:hanging="1985"/>
        <w:jc w:val="both"/>
        <w:rPr>
          <w:rFonts w:ascii="Arial" w:hAnsi="Arial" w:cs="Arial"/>
          <w:sz w:val="24"/>
          <w:szCs w:val="24"/>
        </w:rPr>
      </w:pPr>
    </w:p>
    <w:p w14:paraId="43EF1C5B" w14:textId="309AE120"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is this, I wonder, oh right.</w:t>
      </w:r>
    </w:p>
    <w:p w14:paraId="7097B712" w14:textId="77777777" w:rsidR="00953EB1" w:rsidRDefault="00953EB1" w:rsidP="00953EB1">
      <w:pPr>
        <w:spacing w:after="0" w:line="240" w:lineRule="auto"/>
        <w:ind w:left="1985" w:hanging="1985"/>
        <w:jc w:val="both"/>
        <w:rPr>
          <w:rFonts w:ascii="Arial" w:hAnsi="Arial" w:cs="Arial"/>
          <w:sz w:val="24"/>
          <w:szCs w:val="24"/>
        </w:rPr>
      </w:pPr>
    </w:p>
    <w:p w14:paraId="357FEF69" w14:textId="4320D704"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probably for the code.</w:t>
      </w:r>
    </w:p>
    <w:p w14:paraId="4ACD0234" w14:textId="77777777" w:rsidR="00953EB1" w:rsidRDefault="00953EB1" w:rsidP="00953EB1">
      <w:pPr>
        <w:spacing w:after="0" w:line="240" w:lineRule="auto"/>
        <w:ind w:left="1985" w:hanging="1985"/>
        <w:jc w:val="both"/>
        <w:rPr>
          <w:rFonts w:ascii="Arial" w:hAnsi="Arial" w:cs="Arial"/>
          <w:sz w:val="24"/>
          <w:szCs w:val="24"/>
        </w:rPr>
      </w:pPr>
    </w:p>
    <w:p w14:paraId="13E72F53" w14:textId="3B371536"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It says the day you cannot forget, or something like that.</w:t>
      </w:r>
    </w:p>
    <w:p w14:paraId="61D2FD94" w14:textId="77777777" w:rsidR="00953EB1" w:rsidRDefault="00953EB1" w:rsidP="00953EB1">
      <w:pPr>
        <w:spacing w:after="0" w:line="240" w:lineRule="auto"/>
        <w:ind w:left="1985" w:hanging="1985"/>
        <w:jc w:val="both"/>
        <w:rPr>
          <w:rFonts w:ascii="Arial" w:hAnsi="Arial" w:cs="Arial"/>
          <w:sz w:val="24"/>
          <w:szCs w:val="24"/>
        </w:rPr>
      </w:pPr>
    </w:p>
    <w:p w14:paraId="03477A3B" w14:textId="3F41E04E"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Are we supposed to do this part?</w:t>
      </w:r>
    </w:p>
    <w:p w14:paraId="05D76369" w14:textId="77777777" w:rsidR="00953EB1" w:rsidRDefault="00953EB1" w:rsidP="00953EB1">
      <w:pPr>
        <w:spacing w:after="0" w:line="240" w:lineRule="auto"/>
        <w:ind w:left="1985" w:hanging="1985"/>
        <w:jc w:val="both"/>
        <w:rPr>
          <w:rFonts w:ascii="Arial" w:hAnsi="Arial" w:cs="Arial"/>
          <w:sz w:val="24"/>
          <w:szCs w:val="24"/>
        </w:rPr>
      </w:pPr>
    </w:p>
    <w:p w14:paraId="23495D65" w14:textId="0E9057B6"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Yes.</w:t>
      </w:r>
    </w:p>
    <w:p w14:paraId="4E8AAFC6" w14:textId="77777777" w:rsidR="00953EB1" w:rsidRDefault="00953EB1" w:rsidP="00953EB1">
      <w:pPr>
        <w:spacing w:after="0" w:line="240" w:lineRule="auto"/>
        <w:ind w:left="1985" w:hanging="1985"/>
        <w:jc w:val="both"/>
        <w:rPr>
          <w:rFonts w:ascii="Arial" w:hAnsi="Arial" w:cs="Arial"/>
          <w:sz w:val="24"/>
          <w:szCs w:val="24"/>
        </w:rPr>
      </w:pPr>
    </w:p>
    <w:p w14:paraId="668E24F7" w14:textId="1C8B86AF"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Yes, okay, cool.</w:t>
      </w:r>
    </w:p>
    <w:p w14:paraId="25878BA3" w14:textId="77777777" w:rsidR="00953EB1" w:rsidRDefault="00953EB1" w:rsidP="00953EB1">
      <w:pPr>
        <w:spacing w:after="0" w:line="240" w:lineRule="auto"/>
        <w:ind w:left="1985" w:hanging="1985"/>
        <w:jc w:val="both"/>
        <w:rPr>
          <w:rFonts w:ascii="Arial" w:hAnsi="Arial" w:cs="Arial"/>
          <w:sz w:val="24"/>
          <w:szCs w:val="24"/>
        </w:rPr>
      </w:pPr>
    </w:p>
    <w:p w14:paraId="3B8E3705" w14:textId="0D9F3248"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Ooh, cute.  It's on the coaster.</w:t>
      </w:r>
    </w:p>
    <w:p w14:paraId="7A42DF91" w14:textId="77777777" w:rsidR="00953EB1" w:rsidRDefault="00953EB1" w:rsidP="00953EB1">
      <w:pPr>
        <w:spacing w:after="0" w:line="240" w:lineRule="auto"/>
        <w:ind w:left="1985" w:hanging="1985"/>
        <w:jc w:val="both"/>
        <w:rPr>
          <w:rFonts w:ascii="Arial" w:hAnsi="Arial" w:cs="Arial"/>
          <w:sz w:val="24"/>
          <w:szCs w:val="24"/>
        </w:rPr>
      </w:pPr>
    </w:p>
    <w:p w14:paraId="5D442A35" w14:textId="7B5E75F3"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The coaster.  </w:t>
      </w:r>
    </w:p>
    <w:p w14:paraId="37621389" w14:textId="77777777" w:rsidR="00953EB1" w:rsidRDefault="00953EB1" w:rsidP="00953EB1">
      <w:pPr>
        <w:spacing w:after="0" w:line="240" w:lineRule="auto"/>
        <w:ind w:left="1985" w:hanging="1985"/>
        <w:jc w:val="both"/>
        <w:rPr>
          <w:rFonts w:ascii="Arial" w:hAnsi="Arial" w:cs="Arial"/>
          <w:sz w:val="24"/>
          <w:szCs w:val="24"/>
        </w:rPr>
      </w:pPr>
    </w:p>
    <w:p w14:paraId="779C096A" w14:textId="300C2DFD"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When was the anniversary?</w:t>
      </w:r>
    </w:p>
    <w:p w14:paraId="4B107491" w14:textId="77777777" w:rsidR="00953EB1" w:rsidRDefault="00953EB1" w:rsidP="00953EB1">
      <w:pPr>
        <w:spacing w:after="0" w:line="240" w:lineRule="auto"/>
        <w:ind w:left="1985" w:hanging="1985"/>
        <w:jc w:val="both"/>
        <w:rPr>
          <w:rFonts w:ascii="Arial" w:hAnsi="Arial" w:cs="Arial"/>
          <w:sz w:val="24"/>
          <w:szCs w:val="24"/>
        </w:rPr>
      </w:pPr>
    </w:p>
    <w:p w14:paraId="391DBE4D" w14:textId="2A327923"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Which month, it's November 4th, so 11, four, I think.</w:t>
      </w:r>
    </w:p>
    <w:p w14:paraId="486F3DF8" w14:textId="77777777" w:rsidR="00953EB1" w:rsidRDefault="00953EB1" w:rsidP="00953EB1">
      <w:pPr>
        <w:spacing w:after="0" w:line="240" w:lineRule="auto"/>
        <w:ind w:left="1985" w:hanging="1985"/>
        <w:jc w:val="both"/>
        <w:rPr>
          <w:rFonts w:ascii="Arial" w:hAnsi="Arial" w:cs="Arial"/>
          <w:sz w:val="24"/>
          <w:szCs w:val="24"/>
        </w:rPr>
      </w:pPr>
    </w:p>
    <w:p w14:paraId="6CE28AD6" w14:textId="5C20E1E9" w:rsidR="00953EB1" w:rsidRDefault="00953EB1" w:rsidP="00953EB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05FCB057" w14:textId="77777777" w:rsidR="0078665D" w:rsidRDefault="0078665D" w:rsidP="00953EB1">
      <w:pPr>
        <w:spacing w:after="0" w:line="240" w:lineRule="auto"/>
        <w:ind w:left="1985" w:hanging="1985"/>
        <w:jc w:val="both"/>
        <w:rPr>
          <w:rFonts w:ascii="Arial" w:hAnsi="Arial" w:cs="Arial"/>
          <w:sz w:val="24"/>
          <w:szCs w:val="24"/>
        </w:rPr>
      </w:pPr>
    </w:p>
    <w:p w14:paraId="54556CC0" w14:textId="0F058B97"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Okay, next one.  Exciting.  Oh.  Ooh, wow.  </w:t>
      </w:r>
    </w:p>
    <w:p w14:paraId="51038BA6" w14:textId="77777777" w:rsidR="0078665D" w:rsidRDefault="0078665D" w:rsidP="00953EB1">
      <w:pPr>
        <w:spacing w:after="0" w:line="240" w:lineRule="auto"/>
        <w:ind w:left="1985" w:hanging="1985"/>
        <w:jc w:val="both"/>
        <w:rPr>
          <w:rFonts w:ascii="Arial" w:hAnsi="Arial" w:cs="Arial"/>
          <w:sz w:val="24"/>
          <w:szCs w:val="24"/>
        </w:rPr>
      </w:pPr>
    </w:p>
    <w:p w14:paraId="00D845F6" w14:textId="3F19BA3C"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So, a letter to Cherie Webster.  </w:t>
      </w:r>
    </w:p>
    <w:p w14:paraId="7C1F4AF1" w14:textId="77777777" w:rsidR="0078665D" w:rsidRDefault="0078665D" w:rsidP="00953EB1">
      <w:pPr>
        <w:spacing w:after="0" w:line="240" w:lineRule="auto"/>
        <w:ind w:left="1985" w:hanging="1985"/>
        <w:jc w:val="both"/>
        <w:rPr>
          <w:rFonts w:ascii="Arial" w:hAnsi="Arial" w:cs="Arial"/>
          <w:sz w:val="24"/>
          <w:szCs w:val="24"/>
        </w:rPr>
      </w:pPr>
    </w:p>
    <w:p w14:paraId="073B06A1" w14:textId="46DD65D0"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Any time with…</w:t>
      </w:r>
    </w:p>
    <w:p w14:paraId="77374853" w14:textId="77777777" w:rsidR="0078665D" w:rsidRDefault="0078665D" w:rsidP="00953EB1">
      <w:pPr>
        <w:spacing w:after="0" w:line="240" w:lineRule="auto"/>
        <w:ind w:left="1985" w:hanging="1985"/>
        <w:jc w:val="both"/>
        <w:rPr>
          <w:rFonts w:ascii="Arial" w:hAnsi="Arial" w:cs="Arial"/>
          <w:sz w:val="24"/>
          <w:szCs w:val="24"/>
        </w:rPr>
      </w:pPr>
    </w:p>
    <w:p w14:paraId="5D00675F" w14:textId="2CCAFE90"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it's definitely Chris.  </w:t>
      </w:r>
    </w:p>
    <w:p w14:paraId="1B57AA4B" w14:textId="77777777" w:rsidR="0078665D" w:rsidRDefault="0078665D" w:rsidP="00953EB1">
      <w:pPr>
        <w:spacing w:after="0" w:line="240" w:lineRule="auto"/>
        <w:ind w:left="1985" w:hanging="1985"/>
        <w:jc w:val="both"/>
        <w:rPr>
          <w:rFonts w:ascii="Arial" w:hAnsi="Arial" w:cs="Arial"/>
          <w:sz w:val="24"/>
          <w:szCs w:val="24"/>
        </w:rPr>
      </w:pPr>
    </w:p>
    <w:p w14:paraId="0A6362C3" w14:textId="56E21BAB"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it should be just us without your old man in the way.  Yeah.  I think she was borrowing his car, right, in the letter?</w:t>
      </w:r>
    </w:p>
    <w:p w14:paraId="7B9D143F" w14:textId="77777777" w:rsidR="0078665D" w:rsidRDefault="0078665D" w:rsidP="00953EB1">
      <w:pPr>
        <w:spacing w:after="0" w:line="240" w:lineRule="auto"/>
        <w:ind w:left="1985" w:hanging="1985"/>
        <w:jc w:val="both"/>
        <w:rPr>
          <w:rFonts w:ascii="Arial" w:hAnsi="Arial" w:cs="Arial"/>
          <w:sz w:val="24"/>
          <w:szCs w:val="24"/>
        </w:rPr>
      </w:pPr>
    </w:p>
    <w:p w14:paraId="399D1F19" w14:textId="2A4D7BC1"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Uh-huh.</w:t>
      </w:r>
    </w:p>
    <w:p w14:paraId="5B1873A2" w14:textId="77777777" w:rsidR="0078665D" w:rsidRDefault="0078665D" w:rsidP="00953EB1">
      <w:pPr>
        <w:spacing w:after="0" w:line="240" w:lineRule="auto"/>
        <w:ind w:left="1985" w:hanging="1985"/>
        <w:jc w:val="both"/>
        <w:rPr>
          <w:rFonts w:ascii="Arial" w:hAnsi="Arial" w:cs="Arial"/>
          <w:sz w:val="24"/>
          <w:szCs w:val="24"/>
        </w:rPr>
      </w:pPr>
    </w:p>
    <w:p w14:paraId="5ACDBF5A" w14:textId="79C192B7" w:rsidR="0078665D" w:rsidRDefault="0078665D" w:rsidP="00953EB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That’s cute.  Can I…?</w:t>
      </w:r>
    </w:p>
    <w:p w14:paraId="68E6066B" w14:textId="77777777" w:rsidR="0078665D" w:rsidRDefault="0078665D" w:rsidP="00953EB1">
      <w:pPr>
        <w:spacing w:after="0" w:line="240" w:lineRule="auto"/>
        <w:ind w:left="1985" w:hanging="1985"/>
        <w:jc w:val="both"/>
        <w:rPr>
          <w:rFonts w:ascii="Arial" w:hAnsi="Arial" w:cs="Arial"/>
          <w:sz w:val="24"/>
          <w:szCs w:val="24"/>
        </w:rPr>
      </w:pPr>
    </w:p>
    <w:p w14:paraId="275206E0" w14:textId="09873AFA"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Sorry.  Were they selling a property?</w:t>
      </w:r>
    </w:p>
    <w:p w14:paraId="076EEB8F" w14:textId="77777777" w:rsidR="0078665D" w:rsidRDefault="0078665D" w:rsidP="0078665D">
      <w:pPr>
        <w:spacing w:after="0" w:line="240" w:lineRule="auto"/>
        <w:ind w:left="1985" w:hanging="1985"/>
        <w:jc w:val="both"/>
        <w:rPr>
          <w:rFonts w:ascii="Arial" w:hAnsi="Arial" w:cs="Arial"/>
          <w:sz w:val="24"/>
          <w:szCs w:val="24"/>
        </w:rPr>
      </w:pPr>
    </w:p>
    <w:p w14:paraId="15A86B27" w14:textId="4B06608A"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2D0C4FFA" w14:textId="77777777" w:rsidR="0078665D" w:rsidRDefault="0078665D" w:rsidP="0078665D">
      <w:pPr>
        <w:spacing w:after="0" w:line="240" w:lineRule="auto"/>
        <w:ind w:left="1985" w:hanging="1985"/>
        <w:jc w:val="both"/>
        <w:rPr>
          <w:rFonts w:ascii="Arial" w:hAnsi="Arial" w:cs="Arial"/>
          <w:sz w:val="24"/>
          <w:szCs w:val="24"/>
        </w:rPr>
      </w:pPr>
    </w:p>
    <w:p w14:paraId="568FE700" w14:textId="3AD9E5D7"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they were selling a property.</w:t>
      </w:r>
    </w:p>
    <w:p w14:paraId="1A642245" w14:textId="77777777" w:rsidR="0078665D" w:rsidRDefault="0078665D" w:rsidP="0078665D">
      <w:pPr>
        <w:spacing w:after="0" w:line="240" w:lineRule="auto"/>
        <w:ind w:left="1985" w:hanging="1985"/>
        <w:jc w:val="both"/>
        <w:rPr>
          <w:rFonts w:ascii="Arial" w:hAnsi="Arial" w:cs="Arial"/>
          <w:sz w:val="24"/>
          <w:szCs w:val="24"/>
        </w:rPr>
      </w:pPr>
    </w:p>
    <w:p w14:paraId="6144DF36" w14:textId="68B9EEFD"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Maybe.  So, this is his will.  And he left, to Joan Campbell…was there a Campbell somewhere?</w:t>
      </w:r>
    </w:p>
    <w:p w14:paraId="1C00EA15" w14:textId="77777777" w:rsidR="0078665D" w:rsidRDefault="0078665D" w:rsidP="0078665D">
      <w:pPr>
        <w:spacing w:after="0" w:line="240" w:lineRule="auto"/>
        <w:ind w:left="1985" w:hanging="1985"/>
        <w:jc w:val="both"/>
        <w:rPr>
          <w:rFonts w:ascii="Arial" w:hAnsi="Arial" w:cs="Arial"/>
          <w:sz w:val="24"/>
          <w:szCs w:val="24"/>
        </w:rPr>
      </w:pPr>
    </w:p>
    <w:p w14:paraId="08D3145F" w14:textId="6B726C72"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Her…wait, her.</w:t>
      </w:r>
    </w:p>
    <w:p w14:paraId="566F8FF8" w14:textId="77777777" w:rsidR="0078665D" w:rsidRDefault="0078665D" w:rsidP="0078665D">
      <w:pPr>
        <w:spacing w:after="0" w:line="240" w:lineRule="auto"/>
        <w:ind w:left="1985" w:hanging="1985"/>
        <w:jc w:val="both"/>
        <w:rPr>
          <w:rFonts w:ascii="Arial" w:hAnsi="Arial" w:cs="Arial"/>
          <w:sz w:val="24"/>
          <w:szCs w:val="24"/>
        </w:rPr>
      </w:pPr>
    </w:p>
    <w:p w14:paraId="56A70196" w14:textId="7320DB20"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is it Joan?</w:t>
      </w:r>
    </w:p>
    <w:p w14:paraId="1E0CE21D" w14:textId="77777777" w:rsidR="0078665D" w:rsidRDefault="0078665D" w:rsidP="0078665D">
      <w:pPr>
        <w:spacing w:after="0" w:line="240" w:lineRule="auto"/>
        <w:ind w:left="1985" w:hanging="1985"/>
        <w:jc w:val="both"/>
        <w:rPr>
          <w:rFonts w:ascii="Arial" w:hAnsi="Arial" w:cs="Arial"/>
          <w:sz w:val="24"/>
          <w:szCs w:val="24"/>
        </w:rPr>
      </w:pPr>
    </w:p>
    <w:p w14:paraId="3248A3E4" w14:textId="25CCB5BC"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Joan Campbell.</w:t>
      </w:r>
    </w:p>
    <w:p w14:paraId="68D9AB2A" w14:textId="77777777" w:rsidR="0078665D" w:rsidRDefault="0078665D" w:rsidP="0078665D">
      <w:pPr>
        <w:spacing w:after="0" w:line="240" w:lineRule="auto"/>
        <w:ind w:left="1985" w:hanging="1985"/>
        <w:jc w:val="both"/>
        <w:rPr>
          <w:rFonts w:ascii="Arial" w:hAnsi="Arial" w:cs="Arial"/>
          <w:sz w:val="24"/>
          <w:szCs w:val="24"/>
        </w:rPr>
      </w:pPr>
    </w:p>
    <w:p w14:paraId="64333E8B" w14:textId="5F6F731F"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By way of </w:t>
      </w:r>
      <w:r w:rsidR="003E0608">
        <w:rPr>
          <w:rFonts w:ascii="Arial" w:hAnsi="Arial" w:cs="Arial"/>
          <w:sz w:val="24"/>
          <w:szCs w:val="24"/>
        </w:rPr>
        <w:t>apology</w:t>
      </w:r>
      <w:r>
        <w:rPr>
          <w:rFonts w:ascii="Arial" w:hAnsi="Arial" w:cs="Arial"/>
          <w:sz w:val="24"/>
          <w:szCs w:val="24"/>
        </w:rPr>
        <w:t xml:space="preserve"> for the trouble she has suffered because of me, I leave the amount of $5,000 in support </w:t>
      </w:r>
      <w:r w:rsidR="00A81675">
        <w:rPr>
          <w:rFonts w:ascii="Arial" w:hAnsi="Arial" w:cs="Arial"/>
          <w:sz w:val="24"/>
          <w:szCs w:val="24"/>
        </w:rPr>
        <w:t>of the</w:t>
      </w:r>
      <w:r>
        <w:rPr>
          <w:rFonts w:ascii="Arial" w:hAnsi="Arial" w:cs="Arial"/>
          <w:sz w:val="24"/>
          <w:szCs w:val="24"/>
        </w:rPr>
        <w:t xml:space="preserve"> Safe Devil’s Well Foundation.  Should she fail to survive me, or if any reason refuses this bequest, the amount be donated to the Perdition Animal Rescue Society, in the name of Vinegar Tom, the cat.  Oh.  Yeah, so this lady is organising the rituals, but she had an alibi, because there was a lady on the night.  For Donna Marie Goddard, in recognition of her years of loyal patronage, I provide that she shall receive free drinks at Old Scratch Tavern for the period of her natural life, or for as long as the bar remains in business, </w:t>
      </w:r>
      <w:r w:rsidR="003E0608">
        <w:rPr>
          <w:rFonts w:ascii="Arial" w:hAnsi="Arial" w:cs="Arial"/>
          <w:sz w:val="24"/>
          <w:szCs w:val="24"/>
        </w:rPr>
        <w:t>whichever</w:t>
      </w:r>
      <w:r>
        <w:rPr>
          <w:rFonts w:ascii="Arial" w:hAnsi="Arial" w:cs="Arial"/>
          <w:sz w:val="24"/>
          <w:szCs w:val="24"/>
        </w:rPr>
        <w:t xml:space="preserve"> is longest.  Should she fail to survive me, or refuse this bequest, it is not transferable to any other individual.  Okay, and she said in the newspaper that she'll have an old-fashioned in his honour, or something.  I think she was just, like, </w:t>
      </w:r>
      <w:r w:rsidR="003E0608">
        <w:rPr>
          <w:rFonts w:ascii="Arial" w:hAnsi="Arial" w:cs="Arial"/>
          <w:sz w:val="24"/>
          <w:szCs w:val="24"/>
        </w:rPr>
        <w:t>happy</w:t>
      </w:r>
      <w:r>
        <w:rPr>
          <w:rFonts w:ascii="Arial" w:hAnsi="Arial" w:cs="Arial"/>
          <w:sz w:val="24"/>
          <w:szCs w:val="24"/>
        </w:rPr>
        <w:t xml:space="preserve"> to get drinks.  </w:t>
      </w:r>
    </w:p>
    <w:p w14:paraId="1C469C2C" w14:textId="77777777" w:rsidR="0078665D" w:rsidRDefault="0078665D" w:rsidP="0078665D">
      <w:pPr>
        <w:spacing w:after="0" w:line="240" w:lineRule="auto"/>
        <w:ind w:left="1985" w:hanging="1985"/>
        <w:jc w:val="both"/>
        <w:rPr>
          <w:rFonts w:ascii="Arial" w:hAnsi="Arial" w:cs="Arial"/>
          <w:sz w:val="24"/>
          <w:szCs w:val="24"/>
        </w:rPr>
      </w:pPr>
    </w:p>
    <w:p w14:paraId="085AAA79" w14:textId="22091E4C"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ab/>
        <w:t xml:space="preserve">To Carmen Maria Rojas, as thanks for her steadfast service, and honest friendship, I leave the remainder of my estate, including Old Scratch Tavern, and all associated assets, the balance of my retirement account, and the payout of my life </w:t>
      </w:r>
      <w:r w:rsidR="003E0608">
        <w:rPr>
          <w:rFonts w:ascii="Arial" w:hAnsi="Arial" w:cs="Arial"/>
          <w:sz w:val="24"/>
          <w:szCs w:val="24"/>
        </w:rPr>
        <w:t>insurance</w:t>
      </w:r>
      <w:r>
        <w:rPr>
          <w:rFonts w:ascii="Arial" w:hAnsi="Arial" w:cs="Arial"/>
          <w:sz w:val="24"/>
          <w:szCs w:val="24"/>
        </w:rPr>
        <w:t xml:space="preserve"> policy.  Should she fail to survive me, or refuse this bequest, I then </w:t>
      </w:r>
      <w:r w:rsidR="003E0608">
        <w:rPr>
          <w:rFonts w:ascii="Arial" w:hAnsi="Arial" w:cs="Arial"/>
          <w:sz w:val="24"/>
          <w:szCs w:val="24"/>
        </w:rPr>
        <w:t>bequeath</w:t>
      </w:r>
      <w:r>
        <w:rPr>
          <w:rFonts w:ascii="Arial" w:hAnsi="Arial" w:cs="Arial"/>
          <w:sz w:val="24"/>
          <w:szCs w:val="24"/>
        </w:rPr>
        <w:t xml:space="preserve"> the remainder of my estate to her sister, Christina Anna Rojas.  It's the </w:t>
      </w:r>
      <w:r w:rsidR="003E0608">
        <w:rPr>
          <w:rFonts w:ascii="Arial" w:hAnsi="Arial" w:cs="Arial"/>
          <w:sz w:val="24"/>
          <w:szCs w:val="24"/>
        </w:rPr>
        <w:t>least</w:t>
      </w:r>
      <w:r>
        <w:rPr>
          <w:rFonts w:ascii="Arial" w:hAnsi="Arial" w:cs="Arial"/>
          <w:sz w:val="24"/>
          <w:szCs w:val="24"/>
        </w:rPr>
        <w:t xml:space="preserve"> I can do for </w:t>
      </w:r>
      <w:proofErr w:type="gramStart"/>
      <w:r>
        <w:rPr>
          <w:rFonts w:ascii="Arial" w:hAnsi="Arial" w:cs="Arial"/>
          <w:sz w:val="24"/>
          <w:szCs w:val="24"/>
        </w:rPr>
        <w:t>you</w:t>
      </w:r>
      <w:proofErr w:type="gramEnd"/>
      <w:r>
        <w:rPr>
          <w:rFonts w:ascii="Arial" w:hAnsi="Arial" w:cs="Arial"/>
          <w:sz w:val="24"/>
          <w:szCs w:val="24"/>
        </w:rPr>
        <w:t xml:space="preserve"> kiddo, you're the best damn bartender in Indiana, and the kind of family I always hoped I'd find.  I shouldn't leave the bar in better hands, couldn't.  An </w:t>
      </w:r>
      <w:r w:rsidR="003E0608">
        <w:rPr>
          <w:rFonts w:ascii="Arial" w:hAnsi="Arial" w:cs="Arial"/>
          <w:sz w:val="24"/>
          <w:szCs w:val="24"/>
        </w:rPr>
        <w:t>omission</w:t>
      </w:r>
      <w:r>
        <w:rPr>
          <w:rFonts w:ascii="Arial" w:hAnsi="Arial" w:cs="Arial"/>
          <w:sz w:val="24"/>
          <w:szCs w:val="24"/>
        </w:rPr>
        <w:t xml:space="preserve">, I have intentionally, and not as a </w:t>
      </w:r>
      <w:r w:rsidR="003E0608">
        <w:rPr>
          <w:rFonts w:ascii="Arial" w:hAnsi="Arial" w:cs="Arial"/>
          <w:sz w:val="24"/>
          <w:szCs w:val="24"/>
        </w:rPr>
        <w:t>result</w:t>
      </w:r>
      <w:r>
        <w:rPr>
          <w:rFonts w:ascii="Arial" w:hAnsi="Arial" w:cs="Arial"/>
          <w:sz w:val="24"/>
          <w:szCs w:val="24"/>
        </w:rPr>
        <w:t xml:space="preserve"> of any mistake or inadvertence, </w:t>
      </w:r>
      <w:r w:rsidR="003E0608">
        <w:rPr>
          <w:rFonts w:ascii="Arial" w:hAnsi="Arial" w:cs="Arial"/>
          <w:sz w:val="24"/>
          <w:szCs w:val="24"/>
        </w:rPr>
        <w:t>omitted</w:t>
      </w:r>
      <w:r>
        <w:rPr>
          <w:rFonts w:ascii="Arial" w:hAnsi="Arial" w:cs="Arial"/>
          <w:sz w:val="24"/>
          <w:szCs w:val="24"/>
        </w:rPr>
        <w:t xml:space="preserve"> in this will, to provide for my spouse, Cherie Webster.  I know you never cared </w:t>
      </w:r>
      <w:r w:rsidR="003E0608">
        <w:rPr>
          <w:rFonts w:ascii="Arial" w:hAnsi="Arial" w:cs="Arial"/>
          <w:sz w:val="24"/>
          <w:szCs w:val="24"/>
        </w:rPr>
        <w:t>much</w:t>
      </w:r>
      <w:r>
        <w:rPr>
          <w:rFonts w:ascii="Arial" w:hAnsi="Arial" w:cs="Arial"/>
          <w:sz w:val="24"/>
          <w:szCs w:val="24"/>
        </w:rPr>
        <w:t xml:space="preserve"> for the bar, but I thought at least you still cared for me.  I was a fool to think so, but better a fool than a liar, I guess.</w:t>
      </w:r>
    </w:p>
    <w:p w14:paraId="37F59292" w14:textId="77777777" w:rsidR="0078665D" w:rsidRDefault="0078665D" w:rsidP="0078665D">
      <w:pPr>
        <w:spacing w:after="0" w:line="240" w:lineRule="auto"/>
        <w:ind w:left="1985" w:hanging="1985"/>
        <w:jc w:val="both"/>
        <w:rPr>
          <w:rFonts w:ascii="Arial" w:hAnsi="Arial" w:cs="Arial"/>
          <w:sz w:val="24"/>
          <w:szCs w:val="24"/>
        </w:rPr>
      </w:pPr>
    </w:p>
    <w:p w14:paraId="4807A8A9" w14:textId="09D70F24"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lastRenderedPageBreak/>
        <w:tab/>
        <w:t>Okay, so Carmen had a motive, and that was, like, pretty obvious.  But she also, like, started this whole investigation.  He made this on the 3rd of December.</w:t>
      </w:r>
    </w:p>
    <w:p w14:paraId="51B6D24F" w14:textId="77777777" w:rsidR="0078665D" w:rsidRDefault="0078665D" w:rsidP="0078665D">
      <w:pPr>
        <w:spacing w:after="0" w:line="240" w:lineRule="auto"/>
        <w:ind w:left="1985" w:hanging="1985"/>
        <w:jc w:val="both"/>
        <w:rPr>
          <w:rFonts w:ascii="Arial" w:hAnsi="Arial" w:cs="Arial"/>
          <w:sz w:val="24"/>
          <w:szCs w:val="24"/>
        </w:rPr>
      </w:pPr>
    </w:p>
    <w:p w14:paraId="6D134EB3" w14:textId="566CC336"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just over half time, by the way.</w:t>
      </w:r>
    </w:p>
    <w:p w14:paraId="34EF9EBE" w14:textId="77777777" w:rsidR="0078665D" w:rsidRDefault="0078665D" w:rsidP="0078665D">
      <w:pPr>
        <w:spacing w:after="0" w:line="240" w:lineRule="auto"/>
        <w:ind w:left="1985" w:hanging="1985"/>
        <w:jc w:val="both"/>
        <w:rPr>
          <w:rFonts w:ascii="Arial" w:hAnsi="Arial" w:cs="Arial"/>
          <w:sz w:val="24"/>
          <w:szCs w:val="24"/>
        </w:rPr>
      </w:pPr>
    </w:p>
    <w:p w14:paraId="72966571" w14:textId="78DDD9B4"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half time.  So, 3rd of December, that’s like, maybe when he found out she was having an affair.  He said, how is she…well, anyway.  So, what do we think?  Could it be Carmen?  </w:t>
      </w:r>
    </w:p>
    <w:p w14:paraId="7C8DBFC6" w14:textId="77777777" w:rsidR="0078665D" w:rsidRDefault="0078665D" w:rsidP="0078665D">
      <w:pPr>
        <w:spacing w:after="0" w:line="240" w:lineRule="auto"/>
        <w:ind w:left="1985" w:hanging="1985"/>
        <w:jc w:val="both"/>
        <w:rPr>
          <w:rFonts w:ascii="Arial" w:hAnsi="Arial" w:cs="Arial"/>
          <w:sz w:val="24"/>
          <w:szCs w:val="24"/>
        </w:rPr>
      </w:pPr>
    </w:p>
    <w:p w14:paraId="4231940C" w14:textId="110864B2"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Why would it be Carmen?</w:t>
      </w:r>
    </w:p>
    <w:p w14:paraId="7F102EFA" w14:textId="77777777" w:rsidR="0078665D" w:rsidRDefault="0078665D" w:rsidP="0078665D">
      <w:pPr>
        <w:spacing w:after="0" w:line="240" w:lineRule="auto"/>
        <w:ind w:left="1985" w:hanging="1985"/>
        <w:jc w:val="both"/>
        <w:rPr>
          <w:rFonts w:ascii="Arial" w:hAnsi="Arial" w:cs="Arial"/>
          <w:sz w:val="24"/>
          <w:szCs w:val="24"/>
        </w:rPr>
      </w:pPr>
    </w:p>
    <w:p w14:paraId="02F062C2" w14:textId="33B7EF50"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Well, because she was, like, inheriting all of his estate, and the bar.  </w:t>
      </w:r>
    </w:p>
    <w:p w14:paraId="580DF4A9" w14:textId="77777777" w:rsidR="0078665D" w:rsidRDefault="0078665D" w:rsidP="0078665D">
      <w:pPr>
        <w:spacing w:after="0" w:line="240" w:lineRule="auto"/>
        <w:ind w:left="1985" w:hanging="1985"/>
        <w:jc w:val="both"/>
        <w:rPr>
          <w:rFonts w:ascii="Arial" w:hAnsi="Arial" w:cs="Arial"/>
          <w:sz w:val="24"/>
          <w:szCs w:val="24"/>
        </w:rPr>
      </w:pPr>
    </w:p>
    <w:p w14:paraId="225852D4" w14:textId="0BE2BDDD"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does, yeah, she does have a motive, but…but did she know about, like, the will?</w:t>
      </w:r>
    </w:p>
    <w:p w14:paraId="041F8B21" w14:textId="77777777" w:rsidR="0078665D" w:rsidRDefault="0078665D" w:rsidP="0078665D">
      <w:pPr>
        <w:spacing w:after="0" w:line="240" w:lineRule="auto"/>
        <w:ind w:left="1985" w:hanging="1985"/>
        <w:jc w:val="both"/>
        <w:rPr>
          <w:rFonts w:ascii="Arial" w:hAnsi="Arial" w:cs="Arial"/>
          <w:sz w:val="24"/>
          <w:szCs w:val="24"/>
        </w:rPr>
      </w:pPr>
    </w:p>
    <w:p w14:paraId="4B23927F" w14:textId="101B6228"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don't know if it says anywhere that she knew.  But, so was this, this was in, what, in whose, in Cherie’s documents, or in his documents?</w:t>
      </w:r>
    </w:p>
    <w:p w14:paraId="33C16785" w14:textId="77777777" w:rsidR="0078665D" w:rsidRDefault="0078665D" w:rsidP="0078665D">
      <w:pPr>
        <w:spacing w:after="0" w:line="240" w:lineRule="auto"/>
        <w:ind w:left="1985" w:hanging="1985"/>
        <w:jc w:val="both"/>
        <w:rPr>
          <w:rFonts w:ascii="Arial" w:hAnsi="Arial" w:cs="Arial"/>
          <w:sz w:val="24"/>
          <w:szCs w:val="24"/>
        </w:rPr>
      </w:pPr>
    </w:p>
    <w:p w14:paraId="1491053F" w14:textId="255A2787"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A81675">
        <w:rPr>
          <w:rFonts w:ascii="Arial" w:hAnsi="Arial" w:cs="Arial"/>
          <w:sz w:val="24"/>
          <w:szCs w:val="24"/>
        </w:rPr>
        <w:t>Well,</w:t>
      </w:r>
      <w:r>
        <w:rPr>
          <w:rFonts w:ascii="Arial" w:hAnsi="Arial" w:cs="Arial"/>
          <w:sz w:val="24"/>
          <w:szCs w:val="24"/>
        </w:rPr>
        <w:t xml:space="preserve"> it's code, so…</w:t>
      </w:r>
    </w:p>
    <w:p w14:paraId="05186CAA" w14:textId="77777777" w:rsidR="0078665D" w:rsidRDefault="0078665D" w:rsidP="0078665D">
      <w:pPr>
        <w:spacing w:after="0" w:line="240" w:lineRule="auto"/>
        <w:ind w:left="1985" w:hanging="1985"/>
        <w:jc w:val="both"/>
        <w:rPr>
          <w:rFonts w:ascii="Arial" w:hAnsi="Arial" w:cs="Arial"/>
          <w:sz w:val="24"/>
          <w:szCs w:val="24"/>
        </w:rPr>
      </w:pPr>
    </w:p>
    <w:p w14:paraId="3D3D8379" w14:textId="6321FA2C"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don't know.  Anyway, where is the chat, the thing from this thing?</w:t>
      </w:r>
    </w:p>
    <w:p w14:paraId="47C88A3A" w14:textId="77777777" w:rsidR="0078665D" w:rsidRDefault="0078665D" w:rsidP="0078665D">
      <w:pPr>
        <w:spacing w:after="0" w:line="240" w:lineRule="auto"/>
        <w:ind w:left="1985" w:hanging="1985"/>
        <w:jc w:val="both"/>
        <w:rPr>
          <w:rFonts w:ascii="Arial" w:hAnsi="Arial" w:cs="Arial"/>
          <w:sz w:val="24"/>
          <w:szCs w:val="24"/>
        </w:rPr>
      </w:pPr>
    </w:p>
    <w:p w14:paraId="03C9E459" w14:textId="45623489"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Here?</w:t>
      </w:r>
    </w:p>
    <w:p w14:paraId="3270F49A" w14:textId="77777777" w:rsidR="0078665D" w:rsidRDefault="0078665D" w:rsidP="0078665D">
      <w:pPr>
        <w:spacing w:after="0" w:line="240" w:lineRule="auto"/>
        <w:ind w:left="1985" w:hanging="1985"/>
        <w:jc w:val="both"/>
        <w:rPr>
          <w:rFonts w:ascii="Arial" w:hAnsi="Arial" w:cs="Arial"/>
          <w:sz w:val="24"/>
          <w:szCs w:val="24"/>
        </w:rPr>
      </w:pPr>
    </w:p>
    <w:p w14:paraId="55BE2EC3" w14:textId="0D8F3305"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No, that was available, there was, like, a conversation?</w:t>
      </w:r>
    </w:p>
    <w:p w14:paraId="5B2E0961" w14:textId="77777777" w:rsidR="0078665D" w:rsidRDefault="0078665D" w:rsidP="0078665D">
      <w:pPr>
        <w:spacing w:after="0" w:line="240" w:lineRule="auto"/>
        <w:ind w:left="1985" w:hanging="1985"/>
        <w:jc w:val="both"/>
        <w:rPr>
          <w:rFonts w:ascii="Arial" w:hAnsi="Arial" w:cs="Arial"/>
          <w:sz w:val="24"/>
          <w:szCs w:val="24"/>
        </w:rPr>
      </w:pPr>
    </w:p>
    <w:p w14:paraId="5202BBF8" w14:textId="3D569EDD"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Oh, the email chain?</w:t>
      </w:r>
    </w:p>
    <w:p w14:paraId="4C59567E" w14:textId="77777777" w:rsidR="0078665D" w:rsidRDefault="0078665D" w:rsidP="0078665D">
      <w:pPr>
        <w:spacing w:after="0" w:line="240" w:lineRule="auto"/>
        <w:ind w:left="1985" w:hanging="1985"/>
        <w:jc w:val="both"/>
        <w:rPr>
          <w:rFonts w:ascii="Arial" w:hAnsi="Arial" w:cs="Arial"/>
          <w:sz w:val="24"/>
          <w:szCs w:val="24"/>
        </w:rPr>
      </w:pPr>
    </w:p>
    <w:p w14:paraId="3E18164D" w14:textId="0014A883"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the email, what was that about?</w:t>
      </w:r>
    </w:p>
    <w:p w14:paraId="69395788" w14:textId="77777777" w:rsidR="0078665D" w:rsidRDefault="0078665D" w:rsidP="0078665D">
      <w:pPr>
        <w:spacing w:after="0" w:line="240" w:lineRule="auto"/>
        <w:ind w:left="1985" w:hanging="1985"/>
        <w:jc w:val="both"/>
        <w:rPr>
          <w:rFonts w:ascii="Arial" w:hAnsi="Arial" w:cs="Arial"/>
          <w:sz w:val="24"/>
          <w:szCs w:val="24"/>
        </w:rPr>
      </w:pPr>
    </w:p>
    <w:p w14:paraId="4253133D" w14:textId="14EED301" w:rsidR="0078665D" w:rsidRDefault="0078665D"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So, first the wife says that, she's speaking to her realtor about selling the property.  Even though </w:t>
      </w:r>
      <w:r w:rsidR="00B8313F">
        <w:rPr>
          <w:rFonts w:ascii="Arial" w:hAnsi="Arial" w:cs="Arial"/>
          <w:sz w:val="24"/>
          <w:szCs w:val="24"/>
        </w:rPr>
        <w:t xml:space="preserve">it means a lot to Nick she says, owning Old Scratch means so much to him, but these days I can't shake this thing that something terrible will happen to him.  As you can imagine, he's been preoccupied recently, so he's asked me to handle the sale directly.  I hope you understand.  </w:t>
      </w:r>
    </w:p>
    <w:p w14:paraId="05A0668C" w14:textId="77777777" w:rsidR="00B8313F" w:rsidRDefault="00B8313F" w:rsidP="0078665D">
      <w:pPr>
        <w:spacing w:after="0" w:line="240" w:lineRule="auto"/>
        <w:ind w:left="1985" w:hanging="1985"/>
        <w:jc w:val="both"/>
        <w:rPr>
          <w:rFonts w:ascii="Arial" w:hAnsi="Arial" w:cs="Arial"/>
          <w:sz w:val="24"/>
          <w:szCs w:val="24"/>
        </w:rPr>
      </w:pPr>
    </w:p>
    <w:p w14:paraId="68258CDE" w14:textId="7568F3DB"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Who said that?</w:t>
      </w:r>
    </w:p>
    <w:p w14:paraId="3FA2C296" w14:textId="77777777" w:rsidR="00B8313F" w:rsidRDefault="00B8313F" w:rsidP="0078665D">
      <w:pPr>
        <w:spacing w:after="0" w:line="240" w:lineRule="auto"/>
        <w:ind w:left="1985" w:hanging="1985"/>
        <w:jc w:val="both"/>
        <w:rPr>
          <w:rFonts w:ascii="Arial" w:hAnsi="Arial" w:cs="Arial"/>
          <w:sz w:val="24"/>
          <w:szCs w:val="24"/>
        </w:rPr>
      </w:pPr>
    </w:p>
    <w:p w14:paraId="1465794D" w14:textId="2F6CBD4C"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Cherie.</w:t>
      </w:r>
    </w:p>
    <w:p w14:paraId="106B37E7" w14:textId="77777777" w:rsidR="00B8313F" w:rsidRDefault="00B8313F" w:rsidP="0078665D">
      <w:pPr>
        <w:spacing w:after="0" w:line="240" w:lineRule="auto"/>
        <w:ind w:left="1985" w:hanging="1985"/>
        <w:jc w:val="both"/>
        <w:rPr>
          <w:rFonts w:ascii="Arial" w:hAnsi="Arial" w:cs="Arial"/>
          <w:sz w:val="24"/>
          <w:szCs w:val="24"/>
        </w:rPr>
      </w:pPr>
    </w:p>
    <w:p w14:paraId="19B366FB" w14:textId="144E4B6E"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Oh.  </w:t>
      </w:r>
    </w:p>
    <w:p w14:paraId="7C6FDD08" w14:textId="77777777" w:rsidR="00B8313F" w:rsidRDefault="00B8313F" w:rsidP="0078665D">
      <w:pPr>
        <w:spacing w:after="0" w:line="240" w:lineRule="auto"/>
        <w:ind w:left="1985" w:hanging="1985"/>
        <w:jc w:val="both"/>
        <w:rPr>
          <w:rFonts w:ascii="Arial" w:hAnsi="Arial" w:cs="Arial"/>
          <w:sz w:val="24"/>
          <w:szCs w:val="24"/>
        </w:rPr>
      </w:pPr>
    </w:p>
    <w:p w14:paraId="35002FFE" w14:textId="7640816E"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And then he says, yeah that’s fine, we can have a phone call at your earliest </w:t>
      </w:r>
      <w:r w:rsidR="003E0608">
        <w:rPr>
          <w:rFonts w:ascii="Arial" w:hAnsi="Arial" w:cs="Arial"/>
          <w:sz w:val="24"/>
          <w:szCs w:val="24"/>
        </w:rPr>
        <w:t>convenience</w:t>
      </w:r>
      <w:r>
        <w:rPr>
          <w:rFonts w:ascii="Arial" w:hAnsi="Arial" w:cs="Arial"/>
          <w:sz w:val="24"/>
          <w:szCs w:val="24"/>
        </w:rPr>
        <w:t xml:space="preserve">.  And she replies saying, dear Mr Trafford, I'm so glad we’re able to come to an </w:t>
      </w:r>
      <w:r w:rsidR="003E0608">
        <w:rPr>
          <w:rFonts w:ascii="Arial" w:hAnsi="Arial" w:cs="Arial"/>
          <w:sz w:val="24"/>
          <w:szCs w:val="24"/>
        </w:rPr>
        <w:t>arrangement</w:t>
      </w:r>
      <w:r>
        <w:rPr>
          <w:rFonts w:ascii="Arial" w:hAnsi="Arial" w:cs="Arial"/>
          <w:sz w:val="24"/>
          <w:szCs w:val="24"/>
        </w:rPr>
        <w:t xml:space="preserve">, Nick and I just need a few weeks to put our affairs in order, and then we </w:t>
      </w:r>
      <w:r>
        <w:rPr>
          <w:rFonts w:ascii="Arial" w:hAnsi="Arial" w:cs="Arial"/>
          <w:sz w:val="24"/>
          <w:szCs w:val="24"/>
        </w:rPr>
        <w:lastRenderedPageBreak/>
        <w:t xml:space="preserve">should be ready to finalise the deal, thank you for your patience, I'll be in touch soon.  He replies saying, Miss Webster, I </w:t>
      </w:r>
      <w:r w:rsidR="003E0608">
        <w:rPr>
          <w:rFonts w:ascii="Arial" w:hAnsi="Arial" w:cs="Arial"/>
          <w:sz w:val="24"/>
          <w:szCs w:val="24"/>
        </w:rPr>
        <w:t>appreciate</w:t>
      </w:r>
      <w:r>
        <w:rPr>
          <w:rFonts w:ascii="Arial" w:hAnsi="Arial" w:cs="Arial"/>
          <w:sz w:val="24"/>
          <w:szCs w:val="24"/>
        </w:rPr>
        <w:t xml:space="preserve"> that big </w:t>
      </w:r>
      <w:r w:rsidR="003E0608">
        <w:rPr>
          <w:rFonts w:ascii="Arial" w:hAnsi="Arial" w:cs="Arial"/>
          <w:sz w:val="24"/>
          <w:szCs w:val="24"/>
        </w:rPr>
        <w:t>decisions</w:t>
      </w:r>
      <w:r>
        <w:rPr>
          <w:rFonts w:ascii="Arial" w:hAnsi="Arial" w:cs="Arial"/>
          <w:sz w:val="24"/>
          <w:szCs w:val="24"/>
        </w:rPr>
        <w:t xml:space="preserve"> like this one take time, but I hope to hear from you soon to discuss finalising our offer.  If there's anything </w:t>
      </w:r>
      <w:r w:rsidR="00A81675">
        <w:rPr>
          <w:rFonts w:ascii="Arial" w:hAnsi="Arial" w:cs="Arial"/>
          <w:sz w:val="24"/>
          <w:szCs w:val="24"/>
        </w:rPr>
        <w:t>further,</w:t>
      </w:r>
      <w:r>
        <w:rPr>
          <w:rFonts w:ascii="Arial" w:hAnsi="Arial" w:cs="Arial"/>
          <w:sz w:val="24"/>
          <w:szCs w:val="24"/>
        </w:rPr>
        <w:t xml:space="preserve"> I can do, please let me know.  And then there's no response from Cherie, and he messages Nick </w:t>
      </w:r>
      <w:r w:rsidR="003E0608">
        <w:rPr>
          <w:rFonts w:ascii="Arial" w:hAnsi="Arial" w:cs="Arial"/>
          <w:sz w:val="24"/>
          <w:szCs w:val="24"/>
        </w:rPr>
        <w:t>directly</w:t>
      </w:r>
      <w:r>
        <w:rPr>
          <w:rFonts w:ascii="Arial" w:hAnsi="Arial" w:cs="Arial"/>
          <w:sz w:val="24"/>
          <w:szCs w:val="24"/>
        </w:rPr>
        <w:t xml:space="preserve">.  He says, dear Mr Webster, I apologise for reaching out to you.  I understand you're a busy man, but since I haven't heard back </w:t>
      </w:r>
      <w:r w:rsidR="003E0608">
        <w:rPr>
          <w:rFonts w:ascii="Arial" w:hAnsi="Arial" w:cs="Arial"/>
          <w:sz w:val="24"/>
          <w:szCs w:val="24"/>
        </w:rPr>
        <w:t>from</w:t>
      </w:r>
      <w:r>
        <w:rPr>
          <w:rFonts w:ascii="Arial" w:hAnsi="Arial" w:cs="Arial"/>
          <w:sz w:val="24"/>
          <w:szCs w:val="24"/>
        </w:rPr>
        <w:t xml:space="preserve"> </w:t>
      </w:r>
      <w:r w:rsidR="003E0608">
        <w:rPr>
          <w:rFonts w:ascii="Arial" w:hAnsi="Arial" w:cs="Arial"/>
          <w:sz w:val="24"/>
          <w:szCs w:val="24"/>
        </w:rPr>
        <w:t>your</w:t>
      </w:r>
      <w:r>
        <w:rPr>
          <w:rFonts w:ascii="Arial" w:hAnsi="Arial" w:cs="Arial"/>
          <w:sz w:val="24"/>
          <w:szCs w:val="24"/>
        </w:rPr>
        <w:t xml:space="preserve"> wife about our latest offer, I thought I'd try you instead.  </w:t>
      </w:r>
    </w:p>
    <w:p w14:paraId="2B263F5C" w14:textId="77777777" w:rsidR="00B8313F" w:rsidRDefault="00B8313F" w:rsidP="0078665D">
      <w:pPr>
        <w:spacing w:after="0" w:line="240" w:lineRule="auto"/>
        <w:ind w:left="1985" w:hanging="1985"/>
        <w:jc w:val="both"/>
        <w:rPr>
          <w:rFonts w:ascii="Arial" w:hAnsi="Arial" w:cs="Arial"/>
          <w:sz w:val="24"/>
          <w:szCs w:val="24"/>
        </w:rPr>
      </w:pPr>
    </w:p>
    <w:p w14:paraId="01BAE0FB" w14:textId="5C5F9525"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ab/>
        <w:t xml:space="preserve">I can assure you that we are still highly motivated to acquire your </w:t>
      </w:r>
      <w:r w:rsidR="003E0608">
        <w:rPr>
          <w:rFonts w:ascii="Arial" w:hAnsi="Arial" w:cs="Arial"/>
          <w:sz w:val="24"/>
          <w:szCs w:val="24"/>
        </w:rPr>
        <w:t>property</w:t>
      </w:r>
      <w:r>
        <w:rPr>
          <w:rFonts w:ascii="Arial" w:hAnsi="Arial" w:cs="Arial"/>
          <w:sz w:val="24"/>
          <w:szCs w:val="24"/>
        </w:rPr>
        <w:t xml:space="preserve">.  If there are any aspects of our offer on which I can provide clarification, please don't </w:t>
      </w:r>
      <w:r w:rsidR="003E0608">
        <w:rPr>
          <w:rFonts w:ascii="Arial" w:hAnsi="Arial" w:cs="Arial"/>
          <w:sz w:val="24"/>
          <w:szCs w:val="24"/>
        </w:rPr>
        <w:t>hesitate</w:t>
      </w:r>
      <w:r>
        <w:rPr>
          <w:rFonts w:ascii="Arial" w:hAnsi="Arial" w:cs="Arial"/>
          <w:sz w:val="24"/>
          <w:szCs w:val="24"/>
        </w:rPr>
        <w:t xml:space="preserve"> to ask.  Now, these emails are all dated, so the first one is on October 18th, it's then a span of within seven days, and then it's on November 8th, and November 23rd is the last one.  </w:t>
      </w:r>
    </w:p>
    <w:p w14:paraId="4BAF8A47" w14:textId="77777777" w:rsidR="00B8313F" w:rsidRDefault="00B8313F" w:rsidP="0078665D">
      <w:pPr>
        <w:spacing w:after="0" w:line="240" w:lineRule="auto"/>
        <w:ind w:left="1985" w:hanging="1985"/>
        <w:jc w:val="both"/>
        <w:rPr>
          <w:rFonts w:ascii="Arial" w:hAnsi="Arial" w:cs="Arial"/>
          <w:sz w:val="24"/>
          <w:szCs w:val="24"/>
        </w:rPr>
      </w:pPr>
    </w:p>
    <w:p w14:paraId="6B699617" w14:textId="6083A1E8"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that’s when he found out that she was going behind his back.</w:t>
      </w:r>
    </w:p>
    <w:p w14:paraId="22081A6D" w14:textId="77777777" w:rsidR="00B8313F" w:rsidRDefault="00B8313F" w:rsidP="0078665D">
      <w:pPr>
        <w:spacing w:after="0" w:line="240" w:lineRule="auto"/>
        <w:ind w:left="1985" w:hanging="1985"/>
        <w:jc w:val="both"/>
        <w:rPr>
          <w:rFonts w:ascii="Arial" w:hAnsi="Arial" w:cs="Arial"/>
          <w:sz w:val="24"/>
          <w:szCs w:val="24"/>
        </w:rPr>
      </w:pPr>
    </w:p>
    <w:p w14:paraId="5FF5DD40" w14:textId="2D74AB70"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w:t>
      </w:r>
    </w:p>
    <w:p w14:paraId="410F7DA2" w14:textId="77777777" w:rsidR="00B8313F" w:rsidRDefault="00B8313F" w:rsidP="0078665D">
      <w:pPr>
        <w:spacing w:after="0" w:line="240" w:lineRule="auto"/>
        <w:ind w:left="1985" w:hanging="1985"/>
        <w:jc w:val="both"/>
        <w:rPr>
          <w:rFonts w:ascii="Arial" w:hAnsi="Arial" w:cs="Arial"/>
          <w:sz w:val="24"/>
          <w:szCs w:val="24"/>
        </w:rPr>
      </w:pPr>
    </w:p>
    <w:p w14:paraId="3F243C03" w14:textId="61AE9FE8"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Uh-huh.  </w:t>
      </w:r>
    </w:p>
    <w:p w14:paraId="4FB6813D" w14:textId="77777777" w:rsidR="00B8313F" w:rsidRDefault="00B8313F" w:rsidP="0078665D">
      <w:pPr>
        <w:spacing w:after="0" w:line="240" w:lineRule="auto"/>
        <w:ind w:left="1985" w:hanging="1985"/>
        <w:jc w:val="both"/>
        <w:rPr>
          <w:rFonts w:ascii="Arial" w:hAnsi="Arial" w:cs="Arial"/>
          <w:sz w:val="24"/>
          <w:szCs w:val="24"/>
        </w:rPr>
      </w:pPr>
    </w:p>
    <w:p w14:paraId="47943FB1" w14:textId="6605DD03"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she was like, selling the tavern, I guess.</w:t>
      </w:r>
    </w:p>
    <w:p w14:paraId="3AD9D415" w14:textId="77777777" w:rsidR="00B8313F" w:rsidRDefault="00B8313F" w:rsidP="0078665D">
      <w:pPr>
        <w:spacing w:after="0" w:line="240" w:lineRule="auto"/>
        <w:ind w:left="1985" w:hanging="1985"/>
        <w:jc w:val="both"/>
        <w:rPr>
          <w:rFonts w:ascii="Arial" w:hAnsi="Arial" w:cs="Arial"/>
          <w:sz w:val="24"/>
          <w:szCs w:val="24"/>
        </w:rPr>
      </w:pPr>
    </w:p>
    <w:p w14:paraId="7F460770" w14:textId="66B0BB09"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she wanted to sell the bar without consulting him first.</w:t>
      </w:r>
    </w:p>
    <w:p w14:paraId="2C130D08" w14:textId="77777777" w:rsidR="00B8313F" w:rsidRDefault="00B8313F" w:rsidP="0078665D">
      <w:pPr>
        <w:spacing w:after="0" w:line="240" w:lineRule="auto"/>
        <w:ind w:left="1985" w:hanging="1985"/>
        <w:jc w:val="both"/>
        <w:rPr>
          <w:rFonts w:ascii="Arial" w:hAnsi="Arial" w:cs="Arial"/>
          <w:sz w:val="24"/>
          <w:szCs w:val="24"/>
        </w:rPr>
      </w:pPr>
    </w:p>
    <w:p w14:paraId="63BC8081" w14:textId="0F2E340E"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  Okay, so…</w:t>
      </w:r>
    </w:p>
    <w:p w14:paraId="779D3D27" w14:textId="77777777" w:rsidR="00B8313F" w:rsidRDefault="00B8313F" w:rsidP="0078665D">
      <w:pPr>
        <w:spacing w:after="0" w:line="240" w:lineRule="auto"/>
        <w:ind w:left="1985" w:hanging="1985"/>
        <w:jc w:val="both"/>
        <w:rPr>
          <w:rFonts w:ascii="Arial" w:hAnsi="Arial" w:cs="Arial"/>
          <w:sz w:val="24"/>
          <w:szCs w:val="24"/>
        </w:rPr>
      </w:pPr>
    </w:p>
    <w:p w14:paraId="3CDE1529" w14:textId="4CDECFE7" w:rsidR="00B8313F" w:rsidRDefault="00B8313F" w:rsidP="0078665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it okay if I use the bathroom?</w:t>
      </w:r>
    </w:p>
    <w:p w14:paraId="515FCB73" w14:textId="77777777" w:rsidR="00B8313F" w:rsidRDefault="00B8313F" w:rsidP="0078665D">
      <w:pPr>
        <w:spacing w:after="0" w:line="240" w:lineRule="auto"/>
        <w:ind w:left="1985" w:hanging="1985"/>
        <w:jc w:val="both"/>
        <w:rPr>
          <w:rFonts w:ascii="Arial" w:hAnsi="Arial" w:cs="Arial"/>
          <w:sz w:val="24"/>
          <w:szCs w:val="24"/>
        </w:rPr>
      </w:pPr>
    </w:p>
    <w:p w14:paraId="1BE9E5DD" w14:textId="539D2D68"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of course.  It's just down the hall, and on the right.</w:t>
      </w:r>
    </w:p>
    <w:p w14:paraId="72409A29" w14:textId="77777777" w:rsidR="00B8313F" w:rsidRDefault="00B8313F" w:rsidP="00B8313F">
      <w:pPr>
        <w:spacing w:after="0" w:line="240" w:lineRule="auto"/>
        <w:ind w:left="1985" w:hanging="1985"/>
        <w:jc w:val="both"/>
        <w:rPr>
          <w:rFonts w:ascii="Arial" w:hAnsi="Arial" w:cs="Arial"/>
          <w:sz w:val="24"/>
          <w:szCs w:val="24"/>
        </w:rPr>
      </w:pPr>
    </w:p>
    <w:p w14:paraId="14D40D12" w14:textId="2EFA1F5C"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What's the…</w:t>
      </w:r>
    </w:p>
    <w:p w14:paraId="14A2E55C" w14:textId="77777777" w:rsidR="00B8313F" w:rsidRDefault="00B8313F" w:rsidP="00B8313F">
      <w:pPr>
        <w:spacing w:after="0" w:line="240" w:lineRule="auto"/>
        <w:ind w:left="1985" w:hanging="1985"/>
        <w:jc w:val="both"/>
        <w:rPr>
          <w:rFonts w:ascii="Arial" w:hAnsi="Arial" w:cs="Arial"/>
          <w:sz w:val="24"/>
          <w:szCs w:val="24"/>
        </w:rPr>
      </w:pPr>
    </w:p>
    <w:p w14:paraId="34DF5A36" w14:textId="432E7A86"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there's an email about the will in the papers, because the will was signed December 3rd.</w:t>
      </w:r>
    </w:p>
    <w:p w14:paraId="7045911D" w14:textId="77777777" w:rsidR="00B8313F" w:rsidRDefault="00B8313F" w:rsidP="00B8313F">
      <w:pPr>
        <w:spacing w:after="0" w:line="240" w:lineRule="auto"/>
        <w:ind w:left="1985" w:hanging="1985"/>
        <w:jc w:val="both"/>
        <w:rPr>
          <w:rFonts w:ascii="Arial" w:hAnsi="Arial" w:cs="Arial"/>
          <w:sz w:val="24"/>
          <w:szCs w:val="24"/>
        </w:rPr>
      </w:pPr>
    </w:p>
    <w:p w14:paraId="67AA6152" w14:textId="3B486E28"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oh yeah. </w:t>
      </w:r>
    </w:p>
    <w:p w14:paraId="509CCC46" w14:textId="77777777" w:rsidR="00B8313F" w:rsidRDefault="00B8313F" w:rsidP="00B8313F">
      <w:pPr>
        <w:spacing w:after="0" w:line="240" w:lineRule="auto"/>
        <w:ind w:left="1985" w:hanging="1985"/>
        <w:jc w:val="both"/>
        <w:rPr>
          <w:rFonts w:ascii="Arial" w:hAnsi="Arial" w:cs="Arial"/>
          <w:sz w:val="24"/>
          <w:szCs w:val="24"/>
        </w:rPr>
      </w:pPr>
    </w:p>
    <w:p w14:paraId="2CDD5C99" w14:textId="42C21EBC"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did no one else know about the will?</w:t>
      </w:r>
    </w:p>
    <w:p w14:paraId="2BDD12DB" w14:textId="77777777" w:rsidR="00B8313F" w:rsidRDefault="00B8313F" w:rsidP="00B8313F">
      <w:pPr>
        <w:spacing w:after="0" w:line="240" w:lineRule="auto"/>
        <w:ind w:left="1985" w:hanging="1985"/>
        <w:jc w:val="both"/>
        <w:rPr>
          <w:rFonts w:ascii="Arial" w:hAnsi="Arial" w:cs="Arial"/>
          <w:sz w:val="24"/>
          <w:szCs w:val="24"/>
        </w:rPr>
      </w:pPr>
    </w:p>
    <w:p w14:paraId="53438625" w14:textId="2BF5AFF5"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no one else, I guess.  But, okay, yeah, that’s a good point.  And this was, like, his documents, right, and his evidence.</w:t>
      </w:r>
    </w:p>
    <w:p w14:paraId="4A695807" w14:textId="77777777" w:rsidR="00B8313F" w:rsidRDefault="00B8313F" w:rsidP="00B8313F">
      <w:pPr>
        <w:spacing w:after="0" w:line="240" w:lineRule="auto"/>
        <w:ind w:left="1985" w:hanging="1985"/>
        <w:jc w:val="both"/>
        <w:rPr>
          <w:rFonts w:ascii="Arial" w:hAnsi="Arial" w:cs="Arial"/>
          <w:sz w:val="24"/>
          <w:szCs w:val="24"/>
        </w:rPr>
      </w:pPr>
    </w:p>
    <w:p w14:paraId="6B07F974" w14:textId="72BC7CB1"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There's no one </w:t>
      </w:r>
      <w:r w:rsidR="003E0608">
        <w:rPr>
          <w:rFonts w:ascii="Arial" w:hAnsi="Arial" w:cs="Arial"/>
          <w:sz w:val="24"/>
          <w:szCs w:val="24"/>
        </w:rPr>
        <w:t>called</w:t>
      </w:r>
      <w:r>
        <w:rPr>
          <w:rFonts w:ascii="Arial" w:hAnsi="Arial" w:cs="Arial"/>
          <w:sz w:val="24"/>
          <w:szCs w:val="24"/>
        </w:rPr>
        <w:t xml:space="preserve">, like, </w:t>
      </w:r>
      <w:r w:rsidR="00F11B61">
        <w:rPr>
          <w:rFonts w:ascii="Arial" w:hAnsi="Arial" w:cs="Arial"/>
          <w:sz w:val="24"/>
          <w:szCs w:val="24"/>
        </w:rPr>
        <w:t>Nolan</w:t>
      </w:r>
      <w:r>
        <w:rPr>
          <w:rFonts w:ascii="Arial" w:hAnsi="Arial" w:cs="Arial"/>
          <w:sz w:val="24"/>
          <w:szCs w:val="24"/>
        </w:rPr>
        <w:t xml:space="preserve"> and Courtney, that’s a suspect.</w:t>
      </w:r>
    </w:p>
    <w:p w14:paraId="6C4A7F91" w14:textId="77777777" w:rsidR="00B8313F" w:rsidRDefault="00B8313F" w:rsidP="00B8313F">
      <w:pPr>
        <w:spacing w:after="0" w:line="240" w:lineRule="auto"/>
        <w:ind w:left="1985" w:hanging="1985"/>
        <w:jc w:val="both"/>
        <w:rPr>
          <w:rFonts w:ascii="Arial" w:hAnsi="Arial" w:cs="Arial"/>
          <w:sz w:val="24"/>
          <w:szCs w:val="24"/>
        </w:rPr>
      </w:pPr>
    </w:p>
    <w:p w14:paraId="6607AE24" w14:textId="12BF9EA9"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 maybe Carmen didn’t know about the will.</w:t>
      </w:r>
    </w:p>
    <w:p w14:paraId="310C60E4" w14:textId="77777777" w:rsidR="00B8313F" w:rsidRDefault="00B8313F" w:rsidP="00B8313F">
      <w:pPr>
        <w:spacing w:after="0" w:line="240" w:lineRule="auto"/>
        <w:ind w:left="1985" w:hanging="1985"/>
        <w:jc w:val="both"/>
        <w:rPr>
          <w:rFonts w:ascii="Arial" w:hAnsi="Arial" w:cs="Arial"/>
          <w:sz w:val="24"/>
          <w:szCs w:val="24"/>
        </w:rPr>
      </w:pPr>
    </w:p>
    <w:p w14:paraId="36F23944" w14:textId="35EAD484"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No.  I think Cherie, I've written something that Cherie had a motive, for like, just the motive to…</w:t>
      </w:r>
    </w:p>
    <w:p w14:paraId="2F207F4A" w14:textId="77777777" w:rsidR="00B8313F" w:rsidRDefault="00B8313F" w:rsidP="00B8313F">
      <w:pPr>
        <w:spacing w:after="0" w:line="240" w:lineRule="auto"/>
        <w:ind w:left="1985" w:hanging="1985"/>
        <w:jc w:val="both"/>
        <w:rPr>
          <w:rFonts w:ascii="Arial" w:hAnsi="Arial" w:cs="Arial"/>
          <w:sz w:val="24"/>
          <w:szCs w:val="24"/>
        </w:rPr>
      </w:pPr>
    </w:p>
    <w:p w14:paraId="3C6BB84A" w14:textId="7A15CC3A"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well this was the guy’s motive.  Hmm.</w:t>
      </w:r>
    </w:p>
    <w:p w14:paraId="520BBBC3" w14:textId="77777777" w:rsidR="00B8313F" w:rsidRDefault="00B8313F" w:rsidP="00B8313F">
      <w:pPr>
        <w:spacing w:after="0" w:line="240" w:lineRule="auto"/>
        <w:ind w:left="1985" w:hanging="1985"/>
        <w:jc w:val="both"/>
        <w:rPr>
          <w:rFonts w:ascii="Arial" w:hAnsi="Arial" w:cs="Arial"/>
          <w:sz w:val="24"/>
          <w:szCs w:val="24"/>
        </w:rPr>
      </w:pPr>
    </w:p>
    <w:p w14:paraId="508E6B53" w14:textId="3F724707"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Because the guy seems like he was pretty busy, and then she, at night, she was knocking down everything, to make it seem like she was there.  There was, like, songs, and she was really loud.</w:t>
      </w:r>
    </w:p>
    <w:p w14:paraId="26B036F1" w14:textId="77777777" w:rsidR="00B8313F" w:rsidRDefault="00B8313F" w:rsidP="00B8313F">
      <w:pPr>
        <w:spacing w:after="0" w:line="240" w:lineRule="auto"/>
        <w:ind w:left="1985" w:hanging="1985"/>
        <w:jc w:val="both"/>
        <w:rPr>
          <w:rFonts w:ascii="Arial" w:hAnsi="Arial" w:cs="Arial"/>
          <w:sz w:val="24"/>
          <w:szCs w:val="24"/>
        </w:rPr>
      </w:pPr>
    </w:p>
    <w:p w14:paraId="7E1944ED" w14:textId="241F8A9E" w:rsidR="00B8313F" w:rsidRDefault="00B8313F"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so either she was </w:t>
      </w:r>
      <w:r w:rsidR="003E0608">
        <w:rPr>
          <w:rFonts w:ascii="Arial" w:hAnsi="Arial" w:cs="Arial"/>
          <w:sz w:val="24"/>
          <w:szCs w:val="24"/>
        </w:rPr>
        <w:t>covering</w:t>
      </w:r>
      <w:r>
        <w:rPr>
          <w:rFonts w:ascii="Arial" w:hAnsi="Arial" w:cs="Arial"/>
          <w:sz w:val="24"/>
          <w:szCs w:val="24"/>
        </w:rPr>
        <w:t xml:space="preserve"> for him, or she wanted, like, </w:t>
      </w:r>
      <w:r w:rsidR="00A81675">
        <w:rPr>
          <w:rFonts w:ascii="Arial" w:hAnsi="Arial" w:cs="Arial"/>
          <w:sz w:val="24"/>
          <w:szCs w:val="24"/>
        </w:rPr>
        <w:t>to have</w:t>
      </w:r>
      <w:r>
        <w:rPr>
          <w:rFonts w:ascii="Arial" w:hAnsi="Arial" w:cs="Arial"/>
          <w:sz w:val="24"/>
          <w:szCs w:val="24"/>
        </w:rPr>
        <w:t xml:space="preserve"> an alibi, and then she snuck out of </w:t>
      </w:r>
      <w:r w:rsidR="00A81675">
        <w:rPr>
          <w:rFonts w:ascii="Arial" w:hAnsi="Arial" w:cs="Arial"/>
          <w:sz w:val="24"/>
          <w:szCs w:val="24"/>
        </w:rPr>
        <w:t>the house</w:t>
      </w:r>
      <w:r>
        <w:rPr>
          <w:rFonts w:ascii="Arial" w:hAnsi="Arial" w:cs="Arial"/>
          <w:sz w:val="24"/>
          <w:szCs w:val="24"/>
        </w:rPr>
        <w:t>, and did it.  So, well this was around the time that they were, in the photo, they were still at the bar</w:t>
      </w:r>
      <w:r w:rsidR="007A1D76">
        <w:rPr>
          <w:rFonts w:ascii="Arial" w:hAnsi="Arial" w:cs="Arial"/>
          <w:sz w:val="24"/>
          <w:szCs w:val="24"/>
        </w:rPr>
        <w:t xml:space="preserve">.  Silver Lincoln, tail-lights out, uh-huh.  Then, 401 </w:t>
      </w:r>
      <w:proofErr w:type="gramStart"/>
      <w:r w:rsidR="00A81675">
        <w:rPr>
          <w:rFonts w:ascii="Arial" w:hAnsi="Arial" w:cs="Arial"/>
          <w:sz w:val="24"/>
          <w:szCs w:val="24"/>
        </w:rPr>
        <w:t>collision</w:t>
      </w:r>
      <w:proofErr w:type="gramEnd"/>
      <w:r w:rsidR="007A1D76">
        <w:rPr>
          <w:rFonts w:ascii="Arial" w:hAnsi="Arial" w:cs="Arial"/>
          <w:sz w:val="24"/>
          <w:szCs w:val="24"/>
        </w:rPr>
        <w:t xml:space="preserve"> between blue Cadillac and black Lincoln, Hawkings Road, near the Higgledy-piggledy </w:t>
      </w:r>
      <w:r w:rsidR="003E0608">
        <w:rPr>
          <w:rFonts w:ascii="Arial" w:hAnsi="Arial" w:cs="Arial"/>
          <w:sz w:val="24"/>
          <w:szCs w:val="24"/>
        </w:rPr>
        <w:t>Convenience</w:t>
      </w:r>
      <w:r w:rsidR="007A1D76">
        <w:rPr>
          <w:rFonts w:ascii="Arial" w:hAnsi="Arial" w:cs="Arial"/>
          <w:sz w:val="24"/>
          <w:szCs w:val="24"/>
        </w:rPr>
        <w:t xml:space="preserve"> Store.  No serious injuries.  Booked Lincoln driver for…</w:t>
      </w:r>
    </w:p>
    <w:p w14:paraId="57765CA7" w14:textId="77777777" w:rsidR="007A1D76" w:rsidRDefault="007A1D76" w:rsidP="00B8313F">
      <w:pPr>
        <w:spacing w:after="0" w:line="240" w:lineRule="auto"/>
        <w:ind w:left="1985" w:hanging="1985"/>
        <w:jc w:val="both"/>
        <w:rPr>
          <w:rFonts w:ascii="Arial" w:hAnsi="Arial" w:cs="Arial"/>
          <w:sz w:val="24"/>
          <w:szCs w:val="24"/>
        </w:rPr>
      </w:pPr>
    </w:p>
    <w:p w14:paraId="49A68145" w14:textId="4E3435D2" w:rsidR="007A1D76" w:rsidRDefault="007A1D76"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I think he was really far away from the place.</w:t>
      </w:r>
    </w:p>
    <w:p w14:paraId="0A98D49F" w14:textId="77777777" w:rsidR="007A1D76" w:rsidRDefault="007A1D76" w:rsidP="00B8313F">
      <w:pPr>
        <w:spacing w:after="0" w:line="240" w:lineRule="auto"/>
        <w:ind w:left="1985" w:hanging="1985"/>
        <w:jc w:val="both"/>
        <w:rPr>
          <w:rFonts w:ascii="Arial" w:hAnsi="Arial" w:cs="Arial"/>
          <w:sz w:val="24"/>
          <w:szCs w:val="24"/>
        </w:rPr>
      </w:pPr>
    </w:p>
    <w:p w14:paraId="3765C3A2" w14:textId="0CF3E9C8" w:rsidR="007A1D76" w:rsidRDefault="007A1D76"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he could have been.  But also, I don't know, like, we don't know the time of death of this guy.  And there's like, a lot of time between 4.01 and 6.37.</w:t>
      </w:r>
    </w:p>
    <w:p w14:paraId="6393232E" w14:textId="77777777" w:rsidR="007A1D76" w:rsidRDefault="007A1D76" w:rsidP="00B8313F">
      <w:pPr>
        <w:spacing w:after="0" w:line="240" w:lineRule="auto"/>
        <w:ind w:left="1985" w:hanging="1985"/>
        <w:jc w:val="both"/>
        <w:rPr>
          <w:rFonts w:ascii="Arial" w:hAnsi="Arial" w:cs="Arial"/>
          <w:sz w:val="24"/>
          <w:szCs w:val="24"/>
        </w:rPr>
      </w:pPr>
    </w:p>
    <w:p w14:paraId="4C5DEE34" w14:textId="54D4A4F0" w:rsidR="007A1D76" w:rsidRDefault="007A1D76" w:rsidP="00B8313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30BE595C" w14:textId="77777777" w:rsidR="007A1D76" w:rsidRDefault="007A1D76" w:rsidP="00B8313F">
      <w:pPr>
        <w:spacing w:after="0" w:line="240" w:lineRule="auto"/>
        <w:ind w:left="1985" w:hanging="1985"/>
        <w:jc w:val="both"/>
        <w:rPr>
          <w:rFonts w:ascii="Arial" w:hAnsi="Arial" w:cs="Arial"/>
          <w:sz w:val="24"/>
          <w:szCs w:val="24"/>
        </w:rPr>
      </w:pPr>
    </w:p>
    <w:p w14:paraId="1B2D7EE1" w14:textId="46195278" w:rsidR="007A1D76" w:rsidRDefault="007A1D76" w:rsidP="00B8313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 ID, but able to confirm victim’s identity, secured scene.  Made initial </w:t>
      </w:r>
      <w:r w:rsidR="003E0608">
        <w:rPr>
          <w:rFonts w:ascii="Arial" w:hAnsi="Arial" w:cs="Arial"/>
          <w:sz w:val="24"/>
          <w:szCs w:val="24"/>
        </w:rPr>
        <w:t>search</w:t>
      </w:r>
      <w:r>
        <w:rPr>
          <w:rFonts w:ascii="Arial" w:hAnsi="Arial" w:cs="Arial"/>
          <w:sz w:val="24"/>
          <w:szCs w:val="24"/>
        </w:rPr>
        <w:t xml:space="preserve"> of area, no signs of struggle on riverbank.  Fall from the ledge seems likely.  Oh yeah, coroner arrived – why didn’t we read this – </w:t>
      </w:r>
      <w:r w:rsidR="003E0608">
        <w:rPr>
          <w:rFonts w:ascii="Arial" w:hAnsi="Arial" w:cs="Arial"/>
          <w:sz w:val="24"/>
          <w:szCs w:val="24"/>
        </w:rPr>
        <w:t>coroner</w:t>
      </w:r>
      <w:r>
        <w:rPr>
          <w:rFonts w:ascii="Arial" w:hAnsi="Arial" w:cs="Arial"/>
          <w:sz w:val="24"/>
          <w:szCs w:val="24"/>
        </w:rPr>
        <w:t xml:space="preserve"> arrived, agreed fall is likely cause of death. Says he's probably been dead three, four hours.  </w:t>
      </w:r>
    </w:p>
    <w:p w14:paraId="6E065554" w14:textId="77777777" w:rsidR="007A1D76" w:rsidRDefault="007A1D76" w:rsidP="00B8313F">
      <w:pPr>
        <w:spacing w:after="0" w:line="240" w:lineRule="auto"/>
        <w:ind w:left="1985" w:hanging="1985"/>
        <w:jc w:val="both"/>
        <w:rPr>
          <w:rFonts w:ascii="Arial" w:hAnsi="Arial" w:cs="Arial"/>
          <w:sz w:val="24"/>
          <w:szCs w:val="24"/>
        </w:rPr>
      </w:pPr>
    </w:p>
    <w:p w14:paraId="5E370FF9" w14:textId="47F7249F"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he did die between this, 2.04, and…</w:t>
      </w:r>
    </w:p>
    <w:p w14:paraId="3B11CAA3" w14:textId="77777777" w:rsidR="007A1D76" w:rsidRDefault="007A1D76" w:rsidP="007A1D76">
      <w:pPr>
        <w:spacing w:after="0" w:line="240" w:lineRule="auto"/>
        <w:ind w:left="1985" w:hanging="1985"/>
        <w:jc w:val="both"/>
        <w:rPr>
          <w:rFonts w:ascii="Arial" w:hAnsi="Arial" w:cs="Arial"/>
          <w:sz w:val="24"/>
          <w:szCs w:val="24"/>
        </w:rPr>
      </w:pPr>
    </w:p>
    <w:p w14:paraId="350F0E1C" w14:textId="0AC8B567"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 guess, yeah.  Went to talk to neighbour who found body.  Stated she was out for a walk shortly after six, when she discovered the body on the rocks beside the waterfall, then returned home to call police.  Okay, ten o'clock, back to scene, search of water underway.  Haven't found much so far, besides some empty beer bottles, probably just litter, beer bottles.  Gave up day to McGinty, he agrees with accident </w:t>
      </w:r>
      <w:r w:rsidR="003E0608">
        <w:rPr>
          <w:rFonts w:ascii="Arial" w:hAnsi="Arial" w:cs="Arial"/>
          <w:sz w:val="24"/>
          <w:szCs w:val="24"/>
        </w:rPr>
        <w:t>scenario</w:t>
      </w:r>
      <w:r>
        <w:rPr>
          <w:rFonts w:ascii="Arial" w:hAnsi="Arial" w:cs="Arial"/>
          <w:sz w:val="24"/>
          <w:szCs w:val="24"/>
        </w:rPr>
        <w:t xml:space="preserve">, will proceed accordingly.  Coroner okayed removal of remains mortis, Bob’s Funeral Home to pick up.  Told Cherie, she took it about as expected.  Did my best to calm her down.  Reassured her, foul play was </w:t>
      </w:r>
      <w:r w:rsidR="003E0608">
        <w:rPr>
          <w:rFonts w:ascii="Arial" w:hAnsi="Arial" w:cs="Arial"/>
          <w:sz w:val="24"/>
          <w:szCs w:val="24"/>
        </w:rPr>
        <w:t>unlikely</w:t>
      </w:r>
      <w:r>
        <w:rPr>
          <w:rFonts w:ascii="Arial" w:hAnsi="Arial" w:cs="Arial"/>
          <w:sz w:val="24"/>
          <w:szCs w:val="24"/>
        </w:rPr>
        <w:t>.  Made sure she called her mother to come down, and stay, so she's not alone at a time like this.  So, I guess the Deputy did not do it.  Maybe she did it, like, maybe Cherie did it.</w:t>
      </w:r>
    </w:p>
    <w:p w14:paraId="74F19454" w14:textId="77777777" w:rsidR="007A1D76" w:rsidRDefault="007A1D76" w:rsidP="007A1D76">
      <w:pPr>
        <w:spacing w:after="0" w:line="240" w:lineRule="auto"/>
        <w:ind w:left="1985" w:hanging="1985"/>
        <w:jc w:val="both"/>
        <w:rPr>
          <w:rFonts w:ascii="Arial" w:hAnsi="Arial" w:cs="Arial"/>
          <w:sz w:val="24"/>
          <w:szCs w:val="24"/>
        </w:rPr>
      </w:pPr>
    </w:p>
    <w:p w14:paraId="72966FAB" w14:textId="5C153A17"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I think so.  Because, so this was posted on 6.32 a.m., the body was </w:t>
      </w:r>
      <w:r w:rsidR="003E0608">
        <w:rPr>
          <w:rFonts w:ascii="Arial" w:hAnsi="Arial" w:cs="Arial"/>
          <w:sz w:val="24"/>
          <w:szCs w:val="24"/>
        </w:rPr>
        <w:t>discovered</w:t>
      </w:r>
      <w:r>
        <w:rPr>
          <w:rFonts w:ascii="Arial" w:hAnsi="Arial" w:cs="Arial"/>
          <w:sz w:val="24"/>
          <w:szCs w:val="24"/>
        </w:rPr>
        <w:t xml:space="preserve"> at 6.37.</w:t>
      </w:r>
    </w:p>
    <w:p w14:paraId="0D8491E2" w14:textId="77777777" w:rsidR="007A1D76" w:rsidRDefault="007A1D76" w:rsidP="007A1D76">
      <w:pPr>
        <w:spacing w:after="0" w:line="240" w:lineRule="auto"/>
        <w:ind w:left="1985" w:hanging="1985"/>
        <w:jc w:val="both"/>
        <w:rPr>
          <w:rFonts w:ascii="Arial" w:hAnsi="Arial" w:cs="Arial"/>
          <w:sz w:val="24"/>
          <w:szCs w:val="24"/>
        </w:rPr>
      </w:pPr>
    </w:p>
    <w:p w14:paraId="10BC19AC" w14:textId="37195B42"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t>Yeah.</w:t>
      </w:r>
    </w:p>
    <w:p w14:paraId="310A7151" w14:textId="77777777" w:rsidR="007A1D76" w:rsidRDefault="007A1D76" w:rsidP="007A1D76">
      <w:pPr>
        <w:spacing w:after="0" w:line="240" w:lineRule="auto"/>
        <w:ind w:left="1985" w:hanging="1985"/>
        <w:jc w:val="both"/>
        <w:rPr>
          <w:rFonts w:ascii="Arial" w:hAnsi="Arial" w:cs="Arial"/>
          <w:sz w:val="24"/>
          <w:szCs w:val="24"/>
        </w:rPr>
      </w:pPr>
    </w:p>
    <w:p w14:paraId="2CA697E8" w14:textId="4F37D236"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the sound, like, the knocking, the songs, and everything, was for a couple of hours.</w:t>
      </w:r>
    </w:p>
    <w:p w14:paraId="25270020" w14:textId="77777777" w:rsidR="007A1D76" w:rsidRDefault="007A1D76" w:rsidP="007A1D76">
      <w:pPr>
        <w:spacing w:after="0" w:line="240" w:lineRule="auto"/>
        <w:ind w:left="1985" w:hanging="1985"/>
        <w:jc w:val="both"/>
        <w:rPr>
          <w:rFonts w:ascii="Arial" w:hAnsi="Arial" w:cs="Arial"/>
          <w:sz w:val="24"/>
          <w:szCs w:val="24"/>
        </w:rPr>
      </w:pPr>
    </w:p>
    <w:p w14:paraId="0296BB15" w14:textId="60CFE851"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this one says, that’s what all the noise was around 2.30 last night.  So, I think she showed up, like, at 2.30, maybe.</w:t>
      </w:r>
    </w:p>
    <w:p w14:paraId="450CB30B" w14:textId="77777777" w:rsidR="007A1D76" w:rsidRDefault="007A1D76" w:rsidP="007A1D76">
      <w:pPr>
        <w:spacing w:after="0" w:line="240" w:lineRule="auto"/>
        <w:ind w:left="1985" w:hanging="1985"/>
        <w:jc w:val="both"/>
        <w:rPr>
          <w:rFonts w:ascii="Arial" w:hAnsi="Arial" w:cs="Arial"/>
          <w:sz w:val="24"/>
          <w:szCs w:val="24"/>
        </w:rPr>
      </w:pPr>
    </w:p>
    <w:p w14:paraId="3B2E089F" w14:textId="7EE6B633"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0A7C3AA5" w14:textId="77777777" w:rsidR="007A1D76" w:rsidRDefault="007A1D76" w:rsidP="007A1D76">
      <w:pPr>
        <w:spacing w:after="0" w:line="240" w:lineRule="auto"/>
        <w:ind w:left="1985" w:hanging="1985"/>
        <w:jc w:val="both"/>
        <w:rPr>
          <w:rFonts w:ascii="Arial" w:hAnsi="Arial" w:cs="Arial"/>
          <w:sz w:val="24"/>
          <w:szCs w:val="24"/>
        </w:rPr>
      </w:pPr>
    </w:p>
    <w:p w14:paraId="3BEBF850" w14:textId="0960EA06"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Uh-huh.  Well…</w:t>
      </w:r>
    </w:p>
    <w:p w14:paraId="7601F28B" w14:textId="77777777" w:rsidR="007A1D76" w:rsidRDefault="007A1D76" w:rsidP="007A1D76">
      <w:pPr>
        <w:spacing w:after="0" w:line="240" w:lineRule="auto"/>
        <w:ind w:left="1985" w:hanging="1985"/>
        <w:jc w:val="both"/>
        <w:rPr>
          <w:rFonts w:ascii="Arial" w:hAnsi="Arial" w:cs="Arial"/>
          <w:sz w:val="24"/>
          <w:szCs w:val="24"/>
        </w:rPr>
      </w:pPr>
    </w:p>
    <w:p w14:paraId="1DD3508A" w14:textId="44119EE7"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But there is no, like, possibility that she was in there, she got some, like, sounds, and just put songs for hours, and hours.</w:t>
      </w:r>
    </w:p>
    <w:p w14:paraId="5F13F00C" w14:textId="77777777" w:rsidR="007A1D76" w:rsidRDefault="007A1D76" w:rsidP="007A1D76">
      <w:pPr>
        <w:spacing w:after="0" w:line="240" w:lineRule="auto"/>
        <w:ind w:left="1985" w:hanging="1985"/>
        <w:jc w:val="both"/>
        <w:rPr>
          <w:rFonts w:ascii="Arial" w:hAnsi="Arial" w:cs="Arial"/>
          <w:sz w:val="24"/>
          <w:szCs w:val="24"/>
        </w:rPr>
      </w:pPr>
    </w:p>
    <w:p w14:paraId="0F997DE3" w14:textId="34024E3A"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she doesn't have an alibi.  What's the things we need to be, like, motive, means, and, motive, something else, and something, I forgot?</w:t>
      </w:r>
    </w:p>
    <w:p w14:paraId="5F4043B0" w14:textId="77777777" w:rsidR="007A1D76" w:rsidRDefault="007A1D76" w:rsidP="007A1D76">
      <w:pPr>
        <w:spacing w:after="0" w:line="240" w:lineRule="auto"/>
        <w:ind w:left="1985" w:hanging="1985"/>
        <w:jc w:val="both"/>
        <w:rPr>
          <w:rFonts w:ascii="Arial" w:hAnsi="Arial" w:cs="Arial"/>
          <w:sz w:val="24"/>
          <w:szCs w:val="24"/>
        </w:rPr>
      </w:pPr>
    </w:p>
    <w:p w14:paraId="036FCC99" w14:textId="3EE94082"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Was it…</w:t>
      </w:r>
    </w:p>
    <w:p w14:paraId="1ABB8B44" w14:textId="77777777" w:rsidR="007A1D76" w:rsidRDefault="007A1D76" w:rsidP="007A1D76">
      <w:pPr>
        <w:spacing w:after="0" w:line="240" w:lineRule="auto"/>
        <w:ind w:left="1985" w:hanging="1985"/>
        <w:jc w:val="both"/>
        <w:rPr>
          <w:rFonts w:ascii="Arial" w:hAnsi="Arial" w:cs="Arial"/>
          <w:sz w:val="24"/>
          <w:szCs w:val="24"/>
        </w:rPr>
      </w:pPr>
    </w:p>
    <w:p w14:paraId="01D65979" w14:textId="7CC2D515"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r>
      <w:r w:rsidR="00A81675">
        <w:rPr>
          <w:rFonts w:ascii="Arial" w:hAnsi="Arial" w:cs="Arial"/>
          <w:sz w:val="24"/>
          <w:szCs w:val="24"/>
        </w:rPr>
        <w:t>Means, motive</w:t>
      </w:r>
      <w:r>
        <w:rPr>
          <w:rFonts w:ascii="Arial" w:hAnsi="Arial" w:cs="Arial"/>
          <w:sz w:val="24"/>
          <w:szCs w:val="24"/>
        </w:rPr>
        <w:t>, and…</w:t>
      </w:r>
    </w:p>
    <w:p w14:paraId="44A3B524" w14:textId="77777777" w:rsidR="007A1D76" w:rsidRDefault="007A1D76" w:rsidP="007A1D76">
      <w:pPr>
        <w:spacing w:after="0" w:line="240" w:lineRule="auto"/>
        <w:ind w:left="1985" w:hanging="1985"/>
        <w:jc w:val="both"/>
        <w:rPr>
          <w:rFonts w:ascii="Arial" w:hAnsi="Arial" w:cs="Arial"/>
          <w:sz w:val="24"/>
          <w:szCs w:val="24"/>
        </w:rPr>
      </w:pPr>
    </w:p>
    <w:p w14:paraId="72C9E50E" w14:textId="1B9BE0A1"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r>
      <w:r w:rsidR="003E0608">
        <w:rPr>
          <w:rFonts w:ascii="Arial" w:hAnsi="Arial" w:cs="Arial"/>
          <w:sz w:val="24"/>
          <w:szCs w:val="24"/>
        </w:rPr>
        <w:t>Opportunity</w:t>
      </w:r>
      <w:r>
        <w:rPr>
          <w:rFonts w:ascii="Arial" w:hAnsi="Arial" w:cs="Arial"/>
          <w:sz w:val="24"/>
          <w:szCs w:val="24"/>
        </w:rPr>
        <w:t>?</w:t>
      </w:r>
    </w:p>
    <w:p w14:paraId="5C8490E9" w14:textId="77777777" w:rsidR="007A1D76" w:rsidRDefault="007A1D76" w:rsidP="007A1D76">
      <w:pPr>
        <w:spacing w:after="0" w:line="240" w:lineRule="auto"/>
        <w:ind w:left="1985" w:hanging="1985"/>
        <w:jc w:val="both"/>
        <w:rPr>
          <w:rFonts w:ascii="Arial" w:hAnsi="Arial" w:cs="Arial"/>
          <w:sz w:val="24"/>
          <w:szCs w:val="24"/>
        </w:rPr>
      </w:pPr>
    </w:p>
    <w:p w14:paraId="0832857A" w14:textId="51039E7F"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59DF6CA5" w14:textId="77777777" w:rsidR="007A1D76" w:rsidRDefault="007A1D76" w:rsidP="007A1D76">
      <w:pPr>
        <w:spacing w:after="0" w:line="240" w:lineRule="auto"/>
        <w:ind w:left="1985" w:hanging="1985"/>
        <w:jc w:val="both"/>
        <w:rPr>
          <w:rFonts w:ascii="Arial" w:hAnsi="Arial" w:cs="Arial"/>
          <w:sz w:val="24"/>
          <w:szCs w:val="24"/>
        </w:rPr>
      </w:pPr>
    </w:p>
    <w:p w14:paraId="268B1223" w14:textId="1E258785"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But it means…</w:t>
      </w:r>
    </w:p>
    <w:p w14:paraId="679A9314" w14:textId="77777777" w:rsidR="007A1D76" w:rsidRDefault="007A1D76" w:rsidP="007A1D76">
      <w:pPr>
        <w:spacing w:after="0" w:line="240" w:lineRule="auto"/>
        <w:ind w:left="1985" w:hanging="1985"/>
        <w:jc w:val="both"/>
        <w:rPr>
          <w:rFonts w:ascii="Arial" w:hAnsi="Arial" w:cs="Arial"/>
          <w:sz w:val="24"/>
          <w:szCs w:val="24"/>
        </w:rPr>
      </w:pPr>
    </w:p>
    <w:p w14:paraId="72178D7F" w14:textId="1F13F0A9"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 says here.</w:t>
      </w:r>
    </w:p>
    <w:p w14:paraId="4C4F53F5" w14:textId="77777777" w:rsidR="007A1D76" w:rsidRDefault="007A1D76" w:rsidP="007A1D76">
      <w:pPr>
        <w:spacing w:after="0" w:line="240" w:lineRule="auto"/>
        <w:ind w:left="1985" w:hanging="1985"/>
        <w:jc w:val="both"/>
        <w:rPr>
          <w:rFonts w:ascii="Arial" w:hAnsi="Arial" w:cs="Arial"/>
          <w:sz w:val="24"/>
          <w:szCs w:val="24"/>
        </w:rPr>
      </w:pPr>
    </w:p>
    <w:p w14:paraId="416DD080" w14:textId="4BF08111" w:rsidR="007A1D76" w:rsidRDefault="007A1D76" w:rsidP="007A1D7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 means is how they did it, I assume, or</w:t>
      </w:r>
      <w:r w:rsidR="00F11B61">
        <w:rPr>
          <w:rFonts w:ascii="Arial" w:hAnsi="Arial" w:cs="Arial"/>
          <w:sz w:val="24"/>
          <w:szCs w:val="24"/>
        </w:rPr>
        <w:t xml:space="preserve"> she just pushed him off the cliff.</w:t>
      </w:r>
    </w:p>
    <w:p w14:paraId="25381502" w14:textId="77777777" w:rsidR="00F11B61" w:rsidRDefault="00F11B61" w:rsidP="007A1D76">
      <w:pPr>
        <w:spacing w:after="0" w:line="240" w:lineRule="auto"/>
        <w:ind w:left="1985" w:hanging="1985"/>
        <w:jc w:val="both"/>
        <w:rPr>
          <w:rFonts w:ascii="Arial" w:hAnsi="Arial" w:cs="Arial"/>
          <w:sz w:val="24"/>
          <w:szCs w:val="24"/>
        </w:rPr>
      </w:pPr>
    </w:p>
    <w:p w14:paraId="2C33ED13" w14:textId="1C680761" w:rsidR="00F11B61" w:rsidRDefault="00F11B61"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means, motive, and opportunity.  So…</w:t>
      </w:r>
    </w:p>
    <w:p w14:paraId="56EC79B0" w14:textId="77777777" w:rsidR="00F11B61" w:rsidRDefault="00F11B61" w:rsidP="007A1D76">
      <w:pPr>
        <w:spacing w:after="0" w:line="240" w:lineRule="auto"/>
        <w:ind w:left="1985" w:hanging="1985"/>
        <w:jc w:val="both"/>
        <w:rPr>
          <w:rFonts w:ascii="Arial" w:hAnsi="Arial" w:cs="Arial"/>
          <w:sz w:val="24"/>
          <w:szCs w:val="24"/>
        </w:rPr>
      </w:pPr>
    </w:p>
    <w:p w14:paraId="6A1F1496" w14:textId="5FD3F110" w:rsidR="00F11B61" w:rsidRDefault="00F11B61" w:rsidP="007A1D76">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we have the means.  I know the motive, she wanted to stay with Chris.</w:t>
      </w:r>
    </w:p>
    <w:p w14:paraId="3A13E0AF" w14:textId="77777777" w:rsidR="00F11B61" w:rsidRDefault="00F11B61" w:rsidP="007A1D76">
      <w:pPr>
        <w:spacing w:after="0" w:line="240" w:lineRule="auto"/>
        <w:ind w:left="1985" w:hanging="1985"/>
        <w:jc w:val="both"/>
        <w:rPr>
          <w:rFonts w:ascii="Arial" w:hAnsi="Arial" w:cs="Arial"/>
          <w:sz w:val="24"/>
          <w:szCs w:val="24"/>
        </w:rPr>
      </w:pPr>
    </w:p>
    <w:p w14:paraId="292751AF" w14:textId="335F716D" w:rsidR="00F11B61" w:rsidRDefault="00F11B61" w:rsidP="007A1D76">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647EACD3" w14:textId="77777777" w:rsidR="00F11B61" w:rsidRDefault="00F11B61" w:rsidP="007A1D76">
      <w:pPr>
        <w:spacing w:after="0" w:line="240" w:lineRule="auto"/>
        <w:ind w:left="1985" w:hanging="1985"/>
        <w:jc w:val="both"/>
        <w:rPr>
          <w:rFonts w:ascii="Arial" w:hAnsi="Arial" w:cs="Arial"/>
          <w:sz w:val="24"/>
          <w:szCs w:val="24"/>
        </w:rPr>
      </w:pPr>
    </w:p>
    <w:p w14:paraId="56993FA6" w14:textId="145E4D17" w:rsidR="00F11B61" w:rsidRDefault="00F11B61" w:rsidP="007A1D76">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 think a motive is different.  I think a motive is to either get him out the picture to sell the land…</w:t>
      </w:r>
    </w:p>
    <w:p w14:paraId="66181B4A" w14:textId="77777777" w:rsidR="00F11B61" w:rsidRDefault="00F11B61" w:rsidP="007A1D76">
      <w:pPr>
        <w:spacing w:after="0" w:line="240" w:lineRule="auto"/>
        <w:ind w:left="1985" w:hanging="1985"/>
        <w:jc w:val="both"/>
        <w:rPr>
          <w:rFonts w:ascii="Arial" w:hAnsi="Arial" w:cs="Arial"/>
          <w:sz w:val="24"/>
          <w:szCs w:val="24"/>
        </w:rPr>
      </w:pPr>
    </w:p>
    <w:p w14:paraId="4D881F34" w14:textId="3BE31A12" w:rsidR="00F11B61" w:rsidRDefault="00F11B61" w:rsidP="00F11B6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But I don't think she'll get anything.  So, she's not sure she'll get something, because I think the will was, like, revised after November 23rd.</w:t>
      </w:r>
    </w:p>
    <w:p w14:paraId="52DCCE7D" w14:textId="77777777" w:rsidR="00F11B61" w:rsidRDefault="00F11B61" w:rsidP="00F11B61">
      <w:pPr>
        <w:spacing w:after="0" w:line="240" w:lineRule="auto"/>
        <w:ind w:left="1985" w:hanging="1985"/>
        <w:jc w:val="both"/>
        <w:rPr>
          <w:rFonts w:ascii="Arial" w:hAnsi="Arial" w:cs="Arial"/>
          <w:sz w:val="24"/>
          <w:szCs w:val="24"/>
        </w:rPr>
      </w:pPr>
    </w:p>
    <w:p w14:paraId="6CAB1634" w14:textId="519A91B9" w:rsidR="00F11B61" w:rsidRDefault="00F11B61"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but she doesn't know that.</w:t>
      </w:r>
    </w:p>
    <w:p w14:paraId="5E4BAF6A" w14:textId="77777777" w:rsidR="00F11B61" w:rsidRDefault="00F11B61" w:rsidP="00F11B61">
      <w:pPr>
        <w:spacing w:after="0" w:line="240" w:lineRule="auto"/>
        <w:ind w:left="1985" w:hanging="1985"/>
        <w:jc w:val="both"/>
        <w:rPr>
          <w:rFonts w:ascii="Arial" w:hAnsi="Arial" w:cs="Arial"/>
          <w:sz w:val="24"/>
          <w:szCs w:val="24"/>
        </w:rPr>
      </w:pPr>
    </w:p>
    <w:p w14:paraId="37F442BF" w14:textId="0AEE4641" w:rsidR="00F11B61" w:rsidRDefault="00F11B61" w:rsidP="00F11B6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Yeah.</w:t>
      </w:r>
    </w:p>
    <w:p w14:paraId="0249E9CE" w14:textId="77777777" w:rsidR="00F11B61" w:rsidRDefault="00F11B61" w:rsidP="00F11B61">
      <w:pPr>
        <w:spacing w:after="0" w:line="240" w:lineRule="auto"/>
        <w:ind w:left="1985" w:hanging="1985"/>
        <w:jc w:val="both"/>
        <w:rPr>
          <w:rFonts w:ascii="Arial" w:hAnsi="Arial" w:cs="Arial"/>
          <w:sz w:val="24"/>
          <w:szCs w:val="24"/>
        </w:rPr>
      </w:pPr>
    </w:p>
    <w:p w14:paraId="23FC5CE1" w14:textId="7E476040" w:rsidR="00F11B61" w:rsidRDefault="00F11B61"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what else has been happening?  Nolan and Courtney.  Note in mailbox, so when you are cold in the ground who will be </w:t>
      </w:r>
      <w:r w:rsidR="00A81675">
        <w:rPr>
          <w:rFonts w:ascii="Arial" w:hAnsi="Arial" w:cs="Arial"/>
          <w:sz w:val="24"/>
          <w:szCs w:val="24"/>
        </w:rPr>
        <w:t>sorry,</w:t>
      </w:r>
      <w:r>
        <w:rPr>
          <w:rFonts w:ascii="Arial" w:hAnsi="Arial" w:cs="Arial"/>
          <w:sz w:val="24"/>
          <w:szCs w:val="24"/>
        </w:rPr>
        <w:t xml:space="preserve"> you're gone, these days I'm not so sure.  Hmm, move</w:t>
      </w:r>
      <w:r w:rsidR="00DD5DF4">
        <w:rPr>
          <w:rFonts w:ascii="Arial" w:hAnsi="Arial" w:cs="Arial"/>
          <w:sz w:val="24"/>
          <w:szCs w:val="24"/>
        </w:rPr>
        <w:t xml:space="preserve">ment in cam again, maybe I'll finally catch the devil in the act if he doesn't get me first.  So, he moved, yes, okay.  November 28th, </w:t>
      </w:r>
      <w:proofErr w:type="spellStart"/>
      <w:r w:rsidR="00DD5DF4">
        <w:rPr>
          <w:rFonts w:ascii="Arial" w:hAnsi="Arial" w:cs="Arial"/>
          <w:sz w:val="24"/>
          <w:szCs w:val="24"/>
        </w:rPr>
        <w:t xml:space="preserve">C </w:t>
      </w:r>
      <w:r w:rsidR="00A81675">
        <w:rPr>
          <w:rFonts w:ascii="Arial" w:hAnsi="Arial" w:cs="Arial"/>
          <w:sz w:val="24"/>
          <w:szCs w:val="24"/>
        </w:rPr>
        <w:t>at</w:t>
      </w:r>
      <w:proofErr w:type="spellEnd"/>
      <w:r w:rsidR="00A81675">
        <w:rPr>
          <w:rFonts w:ascii="Arial" w:hAnsi="Arial" w:cs="Arial"/>
          <w:sz w:val="24"/>
          <w:szCs w:val="24"/>
        </w:rPr>
        <w:t xml:space="preserve"> </w:t>
      </w:r>
      <w:proofErr w:type="gramStart"/>
      <w:r w:rsidR="00A81675">
        <w:rPr>
          <w:rFonts w:ascii="Arial" w:hAnsi="Arial" w:cs="Arial"/>
          <w:sz w:val="24"/>
          <w:szCs w:val="24"/>
        </w:rPr>
        <w:t>mother’s</w:t>
      </w:r>
      <w:proofErr w:type="gramEnd"/>
      <w:r w:rsidR="00DD5DF4">
        <w:rPr>
          <w:rFonts w:ascii="Arial" w:hAnsi="Arial" w:cs="Arial"/>
          <w:sz w:val="24"/>
          <w:szCs w:val="24"/>
        </w:rPr>
        <w:t>.  So maybe, like, she was cheating on him.</w:t>
      </w:r>
    </w:p>
    <w:p w14:paraId="07B8A818" w14:textId="77777777" w:rsidR="00DD5DF4" w:rsidRDefault="00DD5DF4" w:rsidP="00F11B61">
      <w:pPr>
        <w:spacing w:after="0" w:line="240" w:lineRule="auto"/>
        <w:ind w:left="1985" w:hanging="1985"/>
        <w:jc w:val="both"/>
        <w:rPr>
          <w:rFonts w:ascii="Arial" w:hAnsi="Arial" w:cs="Arial"/>
          <w:sz w:val="24"/>
          <w:szCs w:val="24"/>
        </w:rPr>
      </w:pPr>
    </w:p>
    <w:p w14:paraId="18B8E36A" w14:textId="616DA8F0"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60 minutes.</w:t>
      </w:r>
    </w:p>
    <w:p w14:paraId="0B51C0C8" w14:textId="77777777" w:rsidR="00DD5DF4" w:rsidRDefault="00DD5DF4" w:rsidP="00F11B61">
      <w:pPr>
        <w:spacing w:after="0" w:line="240" w:lineRule="auto"/>
        <w:ind w:left="1985" w:hanging="1985"/>
        <w:jc w:val="both"/>
        <w:rPr>
          <w:rFonts w:ascii="Arial" w:hAnsi="Arial" w:cs="Arial"/>
          <w:sz w:val="24"/>
          <w:szCs w:val="24"/>
        </w:rPr>
      </w:pPr>
    </w:p>
    <w:p w14:paraId="4D941FD1" w14:textId="17F861FA"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Sixty minutes left, or…?</w:t>
      </w:r>
    </w:p>
    <w:p w14:paraId="7E6E08F1" w14:textId="77777777" w:rsidR="00DD5DF4" w:rsidRDefault="00DD5DF4" w:rsidP="00F11B61">
      <w:pPr>
        <w:spacing w:after="0" w:line="240" w:lineRule="auto"/>
        <w:ind w:left="1985" w:hanging="1985"/>
        <w:jc w:val="both"/>
        <w:rPr>
          <w:rFonts w:ascii="Arial" w:hAnsi="Arial" w:cs="Arial"/>
          <w:sz w:val="24"/>
          <w:szCs w:val="24"/>
        </w:rPr>
      </w:pPr>
    </w:p>
    <w:p w14:paraId="3FACA2A6" w14:textId="39AA6CA7"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Sixty minutes gone, so 30 minutes left.</w:t>
      </w:r>
    </w:p>
    <w:p w14:paraId="439959CE" w14:textId="77777777" w:rsidR="00DD5DF4" w:rsidRDefault="00DD5DF4" w:rsidP="00F11B61">
      <w:pPr>
        <w:spacing w:after="0" w:line="240" w:lineRule="auto"/>
        <w:ind w:left="1985" w:hanging="1985"/>
        <w:jc w:val="both"/>
        <w:rPr>
          <w:rFonts w:ascii="Arial" w:hAnsi="Arial" w:cs="Arial"/>
          <w:sz w:val="24"/>
          <w:szCs w:val="24"/>
        </w:rPr>
      </w:pPr>
    </w:p>
    <w:p w14:paraId="26F628B9" w14:textId="1D88A09C"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Oh, guys, we’d better crack this.  Right, let's look at the suspects, and like, see which one is the more likely.  </w:t>
      </w:r>
    </w:p>
    <w:p w14:paraId="4473BA79" w14:textId="77777777" w:rsidR="00DD5DF4" w:rsidRDefault="00DD5DF4" w:rsidP="00F11B61">
      <w:pPr>
        <w:spacing w:after="0" w:line="240" w:lineRule="auto"/>
        <w:ind w:left="1985" w:hanging="1985"/>
        <w:jc w:val="both"/>
        <w:rPr>
          <w:rFonts w:ascii="Arial" w:hAnsi="Arial" w:cs="Arial"/>
          <w:sz w:val="24"/>
          <w:szCs w:val="24"/>
        </w:rPr>
      </w:pPr>
    </w:p>
    <w:p w14:paraId="0198F6E9" w14:textId="349B34F6"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from all the evidence, I think I will go for Cherie.</w:t>
      </w:r>
    </w:p>
    <w:p w14:paraId="0A8E7FF4" w14:textId="77777777" w:rsidR="00DD5DF4" w:rsidRDefault="00DD5DF4" w:rsidP="00F11B61">
      <w:pPr>
        <w:spacing w:after="0" w:line="240" w:lineRule="auto"/>
        <w:ind w:left="1985" w:hanging="1985"/>
        <w:jc w:val="both"/>
        <w:rPr>
          <w:rFonts w:ascii="Arial" w:hAnsi="Arial" w:cs="Arial"/>
          <w:sz w:val="24"/>
          <w:szCs w:val="24"/>
        </w:rPr>
      </w:pPr>
    </w:p>
    <w:p w14:paraId="09F8E3FB" w14:textId="08EE0DA4"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me too, I would also.</w:t>
      </w:r>
    </w:p>
    <w:p w14:paraId="768AE069" w14:textId="77777777" w:rsidR="00DD5DF4" w:rsidRDefault="00DD5DF4" w:rsidP="00F11B61">
      <w:pPr>
        <w:spacing w:after="0" w:line="240" w:lineRule="auto"/>
        <w:ind w:left="1985" w:hanging="1985"/>
        <w:jc w:val="both"/>
        <w:rPr>
          <w:rFonts w:ascii="Arial" w:hAnsi="Arial" w:cs="Arial"/>
          <w:sz w:val="24"/>
          <w:szCs w:val="24"/>
        </w:rPr>
      </w:pPr>
    </w:p>
    <w:p w14:paraId="6F613C2B" w14:textId="61104537"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I would go for that.</w:t>
      </w:r>
    </w:p>
    <w:p w14:paraId="4A9FE7CD" w14:textId="77777777" w:rsidR="00DD5DF4" w:rsidRDefault="00DD5DF4" w:rsidP="00F11B61">
      <w:pPr>
        <w:spacing w:after="0" w:line="240" w:lineRule="auto"/>
        <w:ind w:left="1985" w:hanging="1985"/>
        <w:jc w:val="both"/>
        <w:rPr>
          <w:rFonts w:ascii="Arial" w:hAnsi="Arial" w:cs="Arial"/>
          <w:sz w:val="24"/>
          <w:szCs w:val="24"/>
        </w:rPr>
      </w:pPr>
    </w:p>
    <w:p w14:paraId="6F8239CD" w14:textId="27569C1B"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but like, okay, this lady is innocent.  This guy is also clueless.  And Cherie.  You all know how highly my husband thought of me, how grateful she was, and had always been there for him.  Losing Nick has been hard on her, but she's been really gracious.  She and Nick were an odd couple, she's so polished, and Nick at his best was kind of, a mess.  A loveable mess, but the kind of guy who buys a round of drinks for the whole bar, and then forgets his wallet.  She could be kind of, hard on him sometimes, like, once he missed their anniversary, and he slept in the bar for a week.  He was crazy about her, and called her the love of his life.  Courtney, is that Nolan and Courtney.</w:t>
      </w:r>
    </w:p>
    <w:p w14:paraId="26854C3E" w14:textId="77777777" w:rsidR="00DD5DF4" w:rsidRDefault="00DD5DF4" w:rsidP="00F11B61">
      <w:pPr>
        <w:spacing w:after="0" w:line="240" w:lineRule="auto"/>
        <w:ind w:left="1985" w:hanging="1985"/>
        <w:jc w:val="both"/>
        <w:rPr>
          <w:rFonts w:ascii="Arial" w:hAnsi="Arial" w:cs="Arial"/>
          <w:sz w:val="24"/>
          <w:szCs w:val="24"/>
        </w:rPr>
      </w:pPr>
    </w:p>
    <w:p w14:paraId="14E11CE1" w14:textId="3E2221AA"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Oh, she knows about the will.</w:t>
      </w:r>
    </w:p>
    <w:p w14:paraId="37103E55" w14:textId="77777777" w:rsidR="00DD5DF4" w:rsidRDefault="00DD5DF4" w:rsidP="00F11B61">
      <w:pPr>
        <w:spacing w:after="0" w:line="240" w:lineRule="auto"/>
        <w:ind w:left="1985" w:hanging="1985"/>
        <w:jc w:val="both"/>
        <w:rPr>
          <w:rFonts w:ascii="Arial" w:hAnsi="Arial" w:cs="Arial"/>
          <w:sz w:val="24"/>
          <w:szCs w:val="24"/>
        </w:rPr>
      </w:pPr>
    </w:p>
    <w:p w14:paraId="396165FC" w14:textId="471E1CE5" w:rsidR="00DD5DF4" w:rsidRDefault="00DD5DF4" w:rsidP="00F11B61">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The will.  Courtney who works the day shift at Old Scratch loves Cherie’s bar class at the fitness centre.  So, Cherie is kind of, a </w:t>
      </w:r>
      <w:r w:rsidR="003E0608">
        <w:rPr>
          <w:rFonts w:ascii="Arial" w:hAnsi="Arial" w:cs="Arial"/>
          <w:sz w:val="24"/>
          <w:szCs w:val="24"/>
        </w:rPr>
        <w:t>perfectionist</w:t>
      </w:r>
      <w:r>
        <w:rPr>
          <w:rFonts w:ascii="Arial" w:hAnsi="Arial" w:cs="Arial"/>
          <w:sz w:val="24"/>
          <w:szCs w:val="24"/>
        </w:rPr>
        <w:t xml:space="preserve">, but in a good way.  Apparently, she was accepted to study ballet, </w:t>
      </w:r>
      <w:r w:rsidR="000D2ABD">
        <w:rPr>
          <w:rFonts w:ascii="Arial" w:hAnsi="Arial" w:cs="Arial"/>
          <w:sz w:val="24"/>
          <w:szCs w:val="24"/>
        </w:rPr>
        <w:t xml:space="preserve">but her scholarship fell through.  She broke the news that she doesn't have plans to open up Old Scratch, and I don't know how I could bear it, not when there's a memory of poor Nick around every corner.  Okay, so she's a fitness trainer, so she would have the physique to maybe push the guy over.  But if Courtney knew about the will, she could have told Carmen, because they worked </w:t>
      </w:r>
      <w:r w:rsidR="003E0608">
        <w:rPr>
          <w:rFonts w:ascii="Arial" w:hAnsi="Arial" w:cs="Arial"/>
          <w:sz w:val="24"/>
          <w:szCs w:val="24"/>
        </w:rPr>
        <w:t>together</w:t>
      </w:r>
      <w:r w:rsidR="000D2ABD">
        <w:rPr>
          <w:rFonts w:ascii="Arial" w:hAnsi="Arial" w:cs="Arial"/>
          <w:sz w:val="24"/>
          <w:szCs w:val="24"/>
        </w:rPr>
        <w:t>.</w:t>
      </w:r>
    </w:p>
    <w:p w14:paraId="351C0FC1" w14:textId="77777777" w:rsidR="000D2ABD" w:rsidRDefault="000D2ABD" w:rsidP="00F11B61">
      <w:pPr>
        <w:spacing w:after="0" w:line="240" w:lineRule="auto"/>
        <w:ind w:left="1985" w:hanging="1985"/>
        <w:jc w:val="both"/>
        <w:rPr>
          <w:rFonts w:ascii="Arial" w:hAnsi="Arial" w:cs="Arial"/>
          <w:sz w:val="24"/>
          <w:szCs w:val="24"/>
        </w:rPr>
      </w:pPr>
    </w:p>
    <w:p w14:paraId="71F1E3DB" w14:textId="56D72A17"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Uh-huh.  And that could be the motive, too, she didn’t know anything.</w:t>
      </w:r>
    </w:p>
    <w:p w14:paraId="3C4ACE0A" w14:textId="77777777" w:rsidR="000D2ABD" w:rsidRDefault="000D2ABD" w:rsidP="000D2ABD">
      <w:pPr>
        <w:spacing w:after="0" w:line="240" w:lineRule="auto"/>
        <w:ind w:left="1985" w:hanging="1985"/>
        <w:jc w:val="both"/>
        <w:rPr>
          <w:rFonts w:ascii="Arial" w:hAnsi="Arial" w:cs="Arial"/>
          <w:sz w:val="24"/>
          <w:szCs w:val="24"/>
        </w:rPr>
      </w:pPr>
    </w:p>
    <w:p w14:paraId="54A4B7E3" w14:textId="7389010E"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But </w:t>
      </w:r>
      <w:r w:rsidR="003E0608">
        <w:rPr>
          <w:rFonts w:ascii="Arial" w:hAnsi="Arial" w:cs="Arial"/>
          <w:sz w:val="24"/>
          <w:szCs w:val="24"/>
        </w:rPr>
        <w:t>motive</w:t>
      </w:r>
      <w:r>
        <w:rPr>
          <w:rFonts w:ascii="Arial" w:hAnsi="Arial" w:cs="Arial"/>
          <w:sz w:val="24"/>
          <w:szCs w:val="24"/>
        </w:rPr>
        <w:t xml:space="preserve"> for who?</w:t>
      </w:r>
    </w:p>
    <w:p w14:paraId="283925CF" w14:textId="77777777" w:rsidR="000D2ABD" w:rsidRDefault="000D2ABD" w:rsidP="000D2ABD">
      <w:pPr>
        <w:spacing w:after="0" w:line="240" w:lineRule="auto"/>
        <w:ind w:left="1985" w:hanging="1985"/>
        <w:jc w:val="both"/>
        <w:rPr>
          <w:rFonts w:ascii="Arial" w:hAnsi="Arial" w:cs="Arial"/>
          <w:sz w:val="24"/>
          <w:szCs w:val="24"/>
        </w:rPr>
      </w:pPr>
    </w:p>
    <w:p w14:paraId="5C478CD0" w14:textId="5A25AB61"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For Cherie to get rid of Nick.</w:t>
      </w:r>
    </w:p>
    <w:p w14:paraId="336409F6" w14:textId="77777777" w:rsidR="000D2ABD" w:rsidRDefault="000D2ABD" w:rsidP="000D2ABD">
      <w:pPr>
        <w:spacing w:after="0" w:line="240" w:lineRule="auto"/>
        <w:ind w:left="1985" w:hanging="1985"/>
        <w:jc w:val="both"/>
        <w:rPr>
          <w:rFonts w:ascii="Arial" w:hAnsi="Arial" w:cs="Arial"/>
          <w:sz w:val="24"/>
          <w:szCs w:val="24"/>
        </w:rPr>
      </w:pPr>
    </w:p>
    <w:p w14:paraId="462E2991" w14:textId="13929570"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Oh, for Cherie, I don't know if she would have told Cherie.  </w:t>
      </w:r>
    </w:p>
    <w:p w14:paraId="1771389D" w14:textId="77777777" w:rsidR="000D2ABD" w:rsidRDefault="000D2ABD" w:rsidP="000D2ABD">
      <w:pPr>
        <w:spacing w:after="0" w:line="240" w:lineRule="auto"/>
        <w:ind w:left="1985" w:hanging="1985"/>
        <w:jc w:val="both"/>
        <w:rPr>
          <w:rFonts w:ascii="Arial" w:hAnsi="Arial" w:cs="Arial"/>
          <w:sz w:val="24"/>
          <w:szCs w:val="24"/>
        </w:rPr>
      </w:pPr>
    </w:p>
    <w:p w14:paraId="1DB5422E" w14:textId="144A143F"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Or something like, they saw it.</w:t>
      </w:r>
    </w:p>
    <w:p w14:paraId="46462B23" w14:textId="77777777" w:rsidR="000D2ABD" w:rsidRDefault="000D2ABD" w:rsidP="000D2ABD">
      <w:pPr>
        <w:spacing w:after="0" w:line="240" w:lineRule="auto"/>
        <w:ind w:left="1985" w:hanging="1985"/>
        <w:jc w:val="both"/>
        <w:rPr>
          <w:rFonts w:ascii="Arial" w:hAnsi="Arial" w:cs="Arial"/>
          <w:sz w:val="24"/>
          <w:szCs w:val="24"/>
        </w:rPr>
      </w:pPr>
    </w:p>
    <w:p w14:paraId="3254BAA7" w14:textId="2B99F896"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Huh?</w:t>
      </w:r>
    </w:p>
    <w:p w14:paraId="241279AF" w14:textId="77777777" w:rsidR="000D2ABD" w:rsidRDefault="000D2ABD" w:rsidP="000D2ABD">
      <w:pPr>
        <w:spacing w:after="0" w:line="240" w:lineRule="auto"/>
        <w:ind w:left="1985" w:hanging="1985"/>
        <w:jc w:val="both"/>
        <w:rPr>
          <w:rFonts w:ascii="Arial" w:hAnsi="Arial" w:cs="Arial"/>
          <w:sz w:val="24"/>
          <w:szCs w:val="24"/>
        </w:rPr>
      </w:pPr>
    </w:p>
    <w:p w14:paraId="7F6A1988" w14:textId="5BD63A61"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could have said, oh I saw Nick putting this in.</w:t>
      </w:r>
    </w:p>
    <w:p w14:paraId="12BF63A4" w14:textId="77777777" w:rsidR="000D2ABD" w:rsidRDefault="000D2ABD" w:rsidP="000D2ABD">
      <w:pPr>
        <w:spacing w:after="0" w:line="240" w:lineRule="auto"/>
        <w:ind w:left="1985" w:hanging="1985"/>
        <w:jc w:val="both"/>
        <w:rPr>
          <w:rFonts w:ascii="Arial" w:hAnsi="Arial" w:cs="Arial"/>
          <w:sz w:val="24"/>
          <w:szCs w:val="24"/>
        </w:rPr>
      </w:pPr>
    </w:p>
    <w:p w14:paraId="648D4D94" w14:textId="43CCF8B7"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I don't know.  Well, I actually don't know how it works, maybe you're not supposed to tell people.  But I'm thinking, if she was witnessing for this will, then she would know that Carmen got everything.  She would have probably told Carmen, like, Carmen, girl, do you </w:t>
      </w:r>
      <w:r w:rsidR="00A81675">
        <w:rPr>
          <w:rFonts w:ascii="Arial" w:hAnsi="Arial" w:cs="Arial"/>
          <w:sz w:val="24"/>
          <w:szCs w:val="24"/>
        </w:rPr>
        <w:t>know, you're</w:t>
      </w:r>
      <w:r>
        <w:rPr>
          <w:rFonts w:ascii="Arial" w:hAnsi="Arial" w:cs="Arial"/>
          <w:sz w:val="24"/>
          <w:szCs w:val="24"/>
        </w:rPr>
        <w:t xml:space="preserve"> getting everything.</w:t>
      </w:r>
    </w:p>
    <w:p w14:paraId="68980E13" w14:textId="77777777" w:rsidR="000D2ABD" w:rsidRDefault="000D2ABD" w:rsidP="000D2ABD">
      <w:pPr>
        <w:spacing w:after="0" w:line="240" w:lineRule="auto"/>
        <w:ind w:left="1985" w:hanging="1985"/>
        <w:jc w:val="both"/>
        <w:rPr>
          <w:rFonts w:ascii="Arial" w:hAnsi="Arial" w:cs="Arial"/>
          <w:sz w:val="24"/>
          <w:szCs w:val="24"/>
        </w:rPr>
      </w:pPr>
    </w:p>
    <w:p w14:paraId="1A9714F4" w14:textId="0660C5F7"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4A8658C3" w14:textId="77777777" w:rsidR="000D2ABD" w:rsidRDefault="000D2ABD" w:rsidP="000D2ABD">
      <w:pPr>
        <w:spacing w:after="0" w:line="240" w:lineRule="auto"/>
        <w:ind w:left="1985" w:hanging="1985"/>
        <w:jc w:val="both"/>
        <w:rPr>
          <w:rFonts w:ascii="Arial" w:hAnsi="Arial" w:cs="Arial"/>
          <w:sz w:val="24"/>
          <w:szCs w:val="24"/>
        </w:rPr>
      </w:pPr>
    </w:p>
    <w:p w14:paraId="155486F1" w14:textId="72906306"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But maybe that’s stretching it.  </w:t>
      </w:r>
    </w:p>
    <w:p w14:paraId="64CCF7DE" w14:textId="77777777" w:rsidR="000D2ABD" w:rsidRDefault="000D2ABD" w:rsidP="000D2ABD">
      <w:pPr>
        <w:spacing w:after="0" w:line="240" w:lineRule="auto"/>
        <w:ind w:left="1985" w:hanging="1985"/>
        <w:jc w:val="both"/>
        <w:rPr>
          <w:rFonts w:ascii="Arial" w:hAnsi="Arial" w:cs="Arial"/>
          <w:sz w:val="24"/>
          <w:szCs w:val="24"/>
        </w:rPr>
      </w:pPr>
    </w:p>
    <w:p w14:paraId="19434109" w14:textId="3FBD4666"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Look what I found here on the matchbox.</w:t>
      </w:r>
    </w:p>
    <w:p w14:paraId="213C6FB5" w14:textId="77777777" w:rsidR="000D2ABD" w:rsidRDefault="000D2ABD" w:rsidP="000D2ABD">
      <w:pPr>
        <w:spacing w:after="0" w:line="240" w:lineRule="auto"/>
        <w:ind w:left="1985" w:hanging="1985"/>
        <w:jc w:val="both"/>
        <w:rPr>
          <w:rFonts w:ascii="Arial" w:hAnsi="Arial" w:cs="Arial"/>
          <w:sz w:val="24"/>
          <w:szCs w:val="24"/>
        </w:rPr>
      </w:pPr>
    </w:p>
    <w:p w14:paraId="68F21ADB" w14:textId="25B9E4DC"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Ooh.</w:t>
      </w:r>
    </w:p>
    <w:p w14:paraId="3D8D9900" w14:textId="77777777" w:rsidR="000D2ABD" w:rsidRDefault="000D2ABD" w:rsidP="000D2ABD">
      <w:pPr>
        <w:spacing w:after="0" w:line="240" w:lineRule="auto"/>
        <w:ind w:left="1985" w:hanging="1985"/>
        <w:jc w:val="both"/>
        <w:rPr>
          <w:rFonts w:ascii="Arial" w:hAnsi="Arial" w:cs="Arial"/>
          <w:sz w:val="24"/>
          <w:szCs w:val="24"/>
        </w:rPr>
      </w:pPr>
    </w:p>
    <w:p w14:paraId="5933622D" w14:textId="5FDE19E3"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This number on the bottom.  </w:t>
      </w:r>
    </w:p>
    <w:p w14:paraId="57342EA0" w14:textId="77777777" w:rsidR="000D2ABD" w:rsidRDefault="000D2ABD" w:rsidP="000D2ABD">
      <w:pPr>
        <w:spacing w:after="0" w:line="240" w:lineRule="auto"/>
        <w:ind w:left="1985" w:hanging="1985"/>
        <w:jc w:val="both"/>
        <w:rPr>
          <w:rFonts w:ascii="Arial" w:hAnsi="Arial" w:cs="Arial"/>
          <w:sz w:val="24"/>
          <w:szCs w:val="24"/>
        </w:rPr>
      </w:pPr>
    </w:p>
    <w:p w14:paraId="3F3FD57D" w14:textId="7C55A4FE"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w:t>
      </w:r>
    </w:p>
    <w:p w14:paraId="4757C2E4" w14:textId="77777777" w:rsidR="000D2ABD" w:rsidRDefault="000D2ABD" w:rsidP="000D2ABD">
      <w:pPr>
        <w:spacing w:after="0" w:line="240" w:lineRule="auto"/>
        <w:ind w:left="1985" w:hanging="1985"/>
        <w:jc w:val="both"/>
        <w:rPr>
          <w:rFonts w:ascii="Arial" w:hAnsi="Arial" w:cs="Arial"/>
          <w:sz w:val="24"/>
          <w:szCs w:val="24"/>
        </w:rPr>
      </w:pPr>
    </w:p>
    <w:p w14:paraId="01FFB748" w14:textId="6AB2D35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it a phone number, do we have phone numbers anywhere?</w:t>
      </w:r>
    </w:p>
    <w:p w14:paraId="1C5F14FA" w14:textId="77777777" w:rsidR="000D2ABD" w:rsidRDefault="000D2ABD" w:rsidP="000D2ABD">
      <w:pPr>
        <w:spacing w:after="0" w:line="240" w:lineRule="auto"/>
        <w:ind w:left="1985" w:hanging="1985"/>
        <w:jc w:val="both"/>
        <w:rPr>
          <w:rFonts w:ascii="Arial" w:hAnsi="Arial" w:cs="Arial"/>
          <w:sz w:val="24"/>
          <w:szCs w:val="24"/>
        </w:rPr>
      </w:pPr>
    </w:p>
    <w:p w14:paraId="56A9E0BB" w14:textId="66E858F8"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We have…</w:t>
      </w:r>
    </w:p>
    <w:p w14:paraId="69A549CA" w14:textId="77777777" w:rsidR="000D2ABD" w:rsidRDefault="000D2ABD" w:rsidP="000D2ABD">
      <w:pPr>
        <w:spacing w:after="0" w:line="240" w:lineRule="auto"/>
        <w:ind w:left="1985" w:hanging="1985"/>
        <w:jc w:val="both"/>
        <w:rPr>
          <w:rFonts w:ascii="Arial" w:hAnsi="Arial" w:cs="Arial"/>
          <w:sz w:val="24"/>
          <w:szCs w:val="24"/>
        </w:rPr>
      </w:pPr>
    </w:p>
    <w:p w14:paraId="56D5ED63" w14:textId="6F49AF9D"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It looks like something in here.  </w:t>
      </w:r>
    </w:p>
    <w:p w14:paraId="3A8C7241" w14:textId="77777777" w:rsidR="000D2ABD" w:rsidRDefault="000D2ABD" w:rsidP="000D2ABD">
      <w:pPr>
        <w:spacing w:after="0" w:line="240" w:lineRule="auto"/>
        <w:ind w:left="1985" w:hanging="1985"/>
        <w:jc w:val="both"/>
        <w:rPr>
          <w:rFonts w:ascii="Arial" w:hAnsi="Arial" w:cs="Arial"/>
          <w:sz w:val="24"/>
          <w:szCs w:val="24"/>
        </w:rPr>
      </w:pPr>
    </w:p>
    <w:p w14:paraId="01D3A056" w14:textId="6E593BB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It looks like a phone number to me, but I don't know where it is.</w:t>
      </w:r>
    </w:p>
    <w:p w14:paraId="18E61830" w14:textId="77777777" w:rsidR="000D2ABD" w:rsidRDefault="000D2ABD" w:rsidP="000D2ABD">
      <w:pPr>
        <w:spacing w:after="0" w:line="240" w:lineRule="auto"/>
        <w:ind w:left="1985" w:hanging="1985"/>
        <w:jc w:val="both"/>
        <w:rPr>
          <w:rFonts w:ascii="Arial" w:hAnsi="Arial" w:cs="Arial"/>
          <w:sz w:val="24"/>
          <w:szCs w:val="24"/>
        </w:rPr>
      </w:pPr>
    </w:p>
    <w:p w14:paraId="3DFDDC80" w14:textId="46821EAF"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This doesn't have phone </w:t>
      </w:r>
      <w:r w:rsidR="003E0608">
        <w:rPr>
          <w:rFonts w:ascii="Arial" w:hAnsi="Arial" w:cs="Arial"/>
          <w:sz w:val="24"/>
          <w:szCs w:val="24"/>
        </w:rPr>
        <w:t>numbers</w:t>
      </w:r>
      <w:r>
        <w:rPr>
          <w:rFonts w:ascii="Arial" w:hAnsi="Arial" w:cs="Arial"/>
          <w:sz w:val="24"/>
          <w:szCs w:val="24"/>
        </w:rPr>
        <w:t>.</w:t>
      </w:r>
    </w:p>
    <w:p w14:paraId="5B23585B" w14:textId="77777777" w:rsidR="000D2ABD" w:rsidRDefault="000D2ABD" w:rsidP="000D2ABD">
      <w:pPr>
        <w:spacing w:after="0" w:line="240" w:lineRule="auto"/>
        <w:ind w:left="1985" w:hanging="1985"/>
        <w:jc w:val="both"/>
        <w:rPr>
          <w:rFonts w:ascii="Arial" w:hAnsi="Arial" w:cs="Arial"/>
          <w:sz w:val="24"/>
          <w:szCs w:val="24"/>
        </w:rPr>
      </w:pPr>
    </w:p>
    <w:p w14:paraId="359477B0" w14:textId="77B5EC11"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 probably should.</w:t>
      </w:r>
    </w:p>
    <w:p w14:paraId="20451B6F" w14:textId="77777777" w:rsidR="000D2ABD" w:rsidRDefault="000D2ABD" w:rsidP="000D2ABD">
      <w:pPr>
        <w:spacing w:after="0" w:line="240" w:lineRule="auto"/>
        <w:ind w:left="1985" w:hanging="1985"/>
        <w:jc w:val="both"/>
        <w:rPr>
          <w:rFonts w:ascii="Arial" w:hAnsi="Arial" w:cs="Arial"/>
          <w:sz w:val="24"/>
          <w:szCs w:val="24"/>
        </w:rPr>
      </w:pPr>
    </w:p>
    <w:p w14:paraId="4FB6BD3D" w14:textId="12959585"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Maybe it's something else.</w:t>
      </w:r>
    </w:p>
    <w:p w14:paraId="02A611A9" w14:textId="77777777" w:rsidR="000D2ABD" w:rsidRDefault="000D2ABD" w:rsidP="000D2ABD">
      <w:pPr>
        <w:spacing w:after="0" w:line="240" w:lineRule="auto"/>
        <w:ind w:left="1985" w:hanging="1985"/>
        <w:jc w:val="both"/>
        <w:rPr>
          <w:rFonts w:ascii="Arial" w:hAnsi="Arial" w:cs="Arial"/>
          <w:sz w:val="24"/>
          <w:szCs w:val="24"/>
        </w:rPr>
      </w:pPr>
    </w:p>
    <w:p w14:paraId="78A51CC6" w14:textId="7C7C3DFC"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Is it, oh what's this?  Oh, it's for the code, okay.  </w:t>
      </w:r>
    </w:p>
    <w:p w14:paraId="7DBA03BC" w14:textId="77777777" w:rsidR="000D2ABD" w:rsidRDefault="000D2ABD" w:rsidP="000D2ABD">
      <w:pPr>
        <w:spacing w:after="0" w:line="240" w:lineRule="auto"/>
        <w:ind w:left="1985" w:hanging="1985"/>
        <w:jc w:val="both"/>
        <w:rPr>
          <w:rFonts w:ascii="Arial" w:hAnsi="Arial" w:cs="Arial"/>
          <w:sz w:val="24"/>
          <w:szCs w:val="24"/>
        </w:rPr>
      </w:pPr>
    </w:p>
    <w:p w14:paraId="5C9B85EF" w14:textId="10FA1177"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But that could be, because it had, like, numbers in here, and stuff, but it's not that.</w:t>
      </w:r>
    </w:p>
    <w:p w14:paraId="2195786F" w14:textId="77777777" w:rsidR="000D2ABD" w:rsidRDefault="000D2ABD" w:rsidP="000D2ABD">
      <w:pPr>
        <w:spacing w:after="0" w:line="240" w:lineRule="auto"/>
        <w:ind w:left="1985" w:hanging="1985"/>
        <w:jc w:val="both"/>
        <w:rPr>
          <w:rFonts w:ascii="Arial" w:hAnsi="Arial" w:cs="Arial"/>
          <w:sz w:val="24"/>
          <w:szCs w:val="24"/>
        </w:rPr>
      </w:pPr>
    </w:p>
    <w:p w14:paraId="11AC28E5" w14:textId="608FBB88"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It looks like a phone number.  </w:t>
      </w:r>
    </w:p>
    <w:p w14:paraId="587D1CED" w14:textId="77777777" w:rsidR="000D2ABD" w:rsidRDefault="000D2ABD" w:rsidP="000D2ABD">
      <w:pPr>
        <w:spacing w:after="0" w:line="240" w:lineRule="auto"/>
        <w:ind w:left="1985" w:hanging="1985"/>
        <w:jc w:val="both"/>
        <w:rPr>
          <w:rFonts w:ascii="Arial" w:hAnsi="Arial" w:cs="Arial"/>
          <w:sz w:val="24"/>
          <w:szCs w:val="24"/>
        </w:rPr>
      </w:pPr>
    </w:p>
    <w:p w14:paraId="6934C2CB" w14:textId="34C1EF5A"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Is that an A, oh yeah.</w:t>
      </w:r>
    </w:p>
    <w:p w14:paraId="437F68DC" w14:textId="77777777" w:rsidR="000D2ABD" w:rsidRDefault="000D2ABD" w:rsidP="000D2ABD">
      <w:pPr>
        <w:spacing w:after="0" w:line="240" w:lineRule="auto"/>
        <w:ind w:left="1985" w:hanging="1985"/>
        <w:jc w:val="both"/>
        <w:rPr>
          <w:rFonts w:ascii="Arial" w:hAnsi="Arial" w:cs="Arial"/>
          <w:sz w:val="24"/>
          <w:szCs w:val="24"/>
        </w:rPr>
      </w:pPr>
    </w:p>
    <w:p w14:paraId="6FED50C4" w14:textId="029A6741"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It's like an A.  Do we have the, I don't know, the initial letter?  Oh, what's this?</w:t>
      </w:r>
    </w:p>
    <w:p w14:paraId="276325A1" w14:textId="77777777" w:rsidR="000D2ABD" w:rsidRDefault="000D2ABD" w:rsidP="000D2ABD">
      <w:pPr>
        <w:spacing w:after="0" w:line="240" w:lineRule="auto"/>
        <w:ind w:left="1985" w:hanging="1985"/>
        <w:jc w:val="both"/>
        <w:rPr>
          <w:rFonts w:ascii="Arial" w:hAnsi="Arial" w:cs="Arial"/>
          <w:sz w:val="24"/>
          <w:szCs w:val="24"/>
        </w:rPr>
      </w:pPr>
    </w:p>
    <w:p w14:paraId="2C15A67C" w14:textId="455F3872"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Did you guys ever see this one?</w:t>
      </w:r>
    </w:p>
    <w:p w14:paraId="72E47646" w14:textId="77777777" w:rsidR="000D2ABD" w:rsidRDefault="000D2ABD" w:rsidP="000D2ABD">
      <w:pPr>
        <w:spacing w:after="0" w:line="240" w:lineRule="auto"/>
        <w:ind w:left="1985" w:hanging="1985"/>
        <w:jc w:val="both"/>
        <w:rPr>
          <w:rFonts w:ascii="Arial" w:hAnsi="Arial" w:cs="Arial"/>
          <w:sz w:val="24"/>
          <w:szCs w:val="24"/>
        </w:rPr>
      </w:pPr>
    </w:p>
    <w:p w14:paraId="57C5FE1A" w14:textId="770EAA19"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Notice of warning.  Driver’s licence.  </w:t>
      </w:r>
    </w:p>
    <w:p w14:paraId="102803B9" w14:textId="77777777" w:rsidR="000D2ABD" w:rsidRDefault="000D2ABD" w:rsidP="000D2ABD">
      <w:pPr>
        <w:spacing w:after="0" w:line="240" w:lineRule="auto"/>
        <w:ind w:left="1985" w:hanging="1985"/>
        <w:jc w:val="both"/>
        <w:rPr>
          <w:rFonts w:ascii="Arial" w:hAnsi="Arial" w:cs="Arial"/>
          <w:sz w:val="24"/>
          <w:szCs w:val="24"/>
        </w:rPr>
      </w:pPr>
    </w:p>
    <w:p w14:paraId="6E0CD2ED" w14:textId="4C9BD87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Oh, that’s like…</w:t>
      </w:r>
    </w:p>
    <w:p w14:paraId="77C61D8E" w14:textId="77777777" w:rsidR="000D2ABD" w:rsidRDefault="000D2ABD" w:rsidP="000D2ABD">
      <w:pPr>
        <w:spacing w:after="0" w:line="240" w:lineRule="auto"/>
        <w:ind w:left="1985" w:hanging="1985"/>
        <w:jc w:val="both"/>
        <w:rPr>
          <w:rFonts w:ascii="Arial" w:hAnsi="Arial" w:cs="Arial"/>
          <w:sz w:val="24"/>
          <w:szCs w:val="24"/>
        </w:rPr>
      </w:pPr>
    </w:p>
    <w:p w14:paraId="7C4CFC14" w14:textId="0E5E7C0D"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Traffic stopped, silver Lincoln, okay, I don't think he was lying.  </w:t>
      </w:r>
    </w:p>
    <w:p w14:paraId="2BD42889" w14:textId="77777777" w:rsidR="000D2ABD" w:rsidRDefault="000D2ABD" w:rsidP="000D2ABD">
      <w:pPr>
        <w:spacing w:after="0" w:line="240" w:lineRule="auto"/>
        <w:ind w:left="1985" w:hanging="1985"/>
        <w:jc w:val="both"/>
        <w:rPr>
          <w:rFonts w:ascii="Arial" w:hAnsi="Arial" w:cs="Arial"/>
          <w:sz w:val="24"/>
          <w:szCs w:val="24"/>
        </w:rPr>
      </w:pPr>
    </w:p>
    <w:p w14:paraId="49EBE3B4" w14:textId="1D2E62A8"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because he was…</w:t>
      </w:r>
    </w:p>
    <w:p w14:paraId="5C8E82E8" w14:textId="77777777" w:rsidR="000D2ABD" w:rsidRDefault="000D2ABD" w:rsidP="000D2ABD">
      <w:pPr>
        <w:spacing w:after="0" w:line="240" w:lineRule="auto"/>
        <w:ind w:left="1985" w:hanging="1985"/>
        <w:jc w:val="both"/>
        <w:rPr>
          <w:rFonts w:ascii="Arial" w:hAnsi="Arial" w:cs="Arial"/>
          <w:sz w:val="24"/>
          <w:szCs w:val="24"/>
        </w:rPr>
      </w:pPr>
    </w:p>
    <w:p w14:paraId="6E8479DA" w14:textId="5B2FE2C3"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Violation, tail-lights out.  Yeah, okay, that’s true.  </w:t>
      </w:r>
    </w:p>
    <w:p w14:paraId="4C7ED37D" w14:textId="77777777" w:rsidR="000D2ABD" w:rsidRDefault="000D2ABD" w:rsidP="000D2ABD">
      <w:pPr>
        <w:spacing w:after="0" w:line="240" w:lineRule="auto"/>
        <w:ind w:left="1985" w:hanging="1985"/>
        <w:jc w:val="both"/>
        <w:rPr>
          <w:rFonts w:ascii="Arial" w:hAnsi="Arial" w:cs="Arial"/>
          <w:sz w:val="24"/>
          <w:szCs w:val="24"/>
        </w:rPr>
      </w:pPr>
    </w:p>
    <w:p w14:paraId="45A9022B" w14:textId="77E86B7F"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this guy has an alibi.</w:t>
      </w:r>
    </w:p>
    <w:p w14:paraId="44B05116" w14:textId="77777777" w:rsidR="000D2ABD" w:rsidRDefault="000D2ABD" w:rsidP="000D2ABD">
      <w:pPr>
        <w:spacing w:after="0" w:line="240" w:lineRule="auto"/>
        <w:ind w:left="1985" w:hanging="1985"/>
        <w:jc w:val="both"/>
        <w:rPr>
          <w:rFonts w:ascii="Arial" w:hAnsi="Arial" w:cs="Arial"/>
          <w:sz w:val="24"/>
          <w:szCs w:val="24"/>
        </w:rPr>
      </w:pPr>
    </w:p>
    <w:p w14:paraId="5C27052F" w14:textId="475D1648"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yeah.</w:t>
      </w:r>
    </w:p>
    <w:p w14:paraId="20388658" w14:textId="77777777" w:rsidR="000D2ABD" w:rsidRDefault="000D2ABD" w:rsidP="000D2ABD">
      <w:pPr>
        <w:spacing w:after="0" w:line="240" w:lineRule="auto"/>
        <w:ind w:left="1985" w:hanging="1985"/>
        <w:jc w:val="both"/>
        <w:rPr>
          <w:rFonts w:ascii="Arial" w:hAnsi="Arial" w:cs="Arial"/>
          <w:sz w:val="24"/>
          <w:szCs w:val="24"/>
        </w:rPr>
      </w:pPr>
    </w:p>
    <w:p w14:paraId="51661BF5" w14:textId="6FBA27E8"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Joan Campbell has an alibi.</w:t>
      </w:r>
    </w:p>
    <w:p w14:paraId="52F86034" w14:textId="77777777" w:rsidR="000D2ABD" w:rsidRDefault="000D2ABD" w:rsidP="000D2ABD">
      <w:pPr>
        <w:spacing w:after="0" w:line="240" w:lineRule="auto"/>
        <w:ind w:left="1985" w:hanging="1985"/>
        <w:jc w:val="both"/>
        <w:rPr>
          <w:rFonts w:ascii="Arial" w:hAnsi="Arial" w:cs="Arial"/>
          <w:sz w:val="24"/>
          <w:szCs w:val="24"/>
        </w:rPr>
      </w:pPr>
    </w:p>
    <w:p w14:paraId="296D42DF" w14:textId="046F0252"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181069B8" w14:textId="77777777" w:rsidR="000D2ABD" w:rsidRDefault="000D2ABD" w:rsidP="000D2ABD">
      <w:pPr>
        <w:spacing w:after="0" w:line="240" w:lineRule="auto"/>
        <w:ind w:left="1985" w:hanging="1985"/>
        <w:jc w:val="both"/>
        <w:rPr>
          <w:rFonts w:ascii="Arial" w:hAnsi="Arial" w:cs="Arial"/>
          <w:sz w:val="24"/>
          <w:szCs w:val="24"/>
        </w:rPr>
      </w:pPr>
    </w:p>
    <w:p w14:paraId="50518EC0" w14:textId="24ABEE7E"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 other woman…</w:t>
      </w:r>
    </w:p>
    <w:p w14:paraId="7688CC8F" w14:textId="77777777" w:rsidR="000D2ABD" w:rsidRDefault="000D2ABD" w:rsidP="000D2ABD">
      <w:pPr>
        <w:spacing w:after="0" w:line="240" w:lineRule="auto"/>
        <w:ind w:left="1985" w:hanging="1985"/>
        <w:jc w:val="both"/>
        <w:rPr>
          <w:rFonts w:ascii="Arial" w:hAnsi="Arial" w:cs="Arial"/>
          <w:sz w:val="24"/>
          <w:szCs w:val="24"/>
        </w:rPr>
      </w:pPr>
    </w:p>
    <w:p w14:paraId="551B20DD" w14:textId="2FF48A36"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This one doesn't, I don't know if she has an alibi.</w:t>
      </w:r>
    </w:p>
    <w:p w14:paraId="340C050E" w14:textId="77777777" w:rsidR="000D2ABD" w:rsidRDefault="000D2ABD" w:rsidP="000D2ABD">
      <w:pPr>
        <w:spacing w:after="0" w:line="240" w:lineRule="auto"/>
        <w:ind w:left="1985" w:hanging="1985"/>
        <w:jc w:val="both"/>
        <w:rPr>
          <w:rFonts w:ascii="Arial" w:hAnsi="Arial" w:cs="Arial"/>
          <w:sz w:val="24"/>
          <w:szCs w:val="24"/>
        </w:rPr>
      </w:pPr>
    </w:p>
    <w:p w14:paraId="20E19ECE" w14:textId="23643A02"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At least, there is no proof of that.</w:t>
      </w:r>
    </w:p>
    <w:p w14:paraId="6B8AA3F9" w14:textId="77777777" w:rsidR="000D2ABD" w:rsidRDefault="000D2ABD" w:rsidP="000D2ABD">
      <w:pPr>
        <w:spacing w:after="0" w:line="240" w:lineRule="auto"/>
        <w:ind w:left="1985" w:hanging="1985"/>
        <w:jc w:val="both"/>
        <w:rPr>
          <w:rFonts w:ascii="Arial" w:hAnsi="Arial" w:cs="Arial"/>
          <w:sz w:val="24"/>
          <w:szCs w:val="24"/>
        </w:rPr>
      </w:pPr>
    </w:p>
    <w:p w14:paraId="5A927ABF" w14:textId="6641BE52"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but she doesn't really have a motive to kill him because…</w:t>
      </w:r>
    </w:p>
    <w:p w14:paraId="48DD57CA" w14:textId="77777777" w:rsidR="000D2ABD" w:rsidRDefault="000D2ABD" w:rsidP="000D2ABD">
      <w:pPr>
        <w:spacing w:after="0" w:line="240" w:lineRule="auto"/>
        <w:ind w:left="1985" w:hanging="1985"/>
        <w:jc w:val="both"/>
        <w:rPr>
          <w:rFonts w:ascii="Arial" w:hAnsi="Arial" w:cs="Arial"/>
          <w:sz w:val="24"/>
          <w:szCs w:val="24"/>
        </w:rPr>
      </w:pPr>
    </w:p>
    <w:p w14:paraId="6A636E1A" w14:textId="488CFDA1"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No.</w:t>
      </w:r>
    </w:p>
    <w:p w14:paraId="4844BAFA" w14:textId="77777777" w:rsidR="000D2ABD" w:rsidRDefault="000D2ABD" w:rsidP="000D2ABD">
      <w:pPr>
        <w:spacing w:after="0" w:line="240" w:lineRule="auto"/>
        <w:ind w:left="1985" w:hanging="1985"/>
        <w:jc w:val="both"/>
        <w:rPr>
          <w:rFonts w:ascii="Arial" w:hAnsi="Arial" w:cs="Arial"/>
          <w:sz w:val="24"/>
          <w:szCs w:val="24"/>
        </w:rPr>
      </w:pPr>
    </w:p>
    <w:p w14:paraId="35110504" w14:textId="65A99B8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…she just gets free drinks.</w:t>
      </w:r>
    </w:p>
    <w:p w14:paraId="26B4E78B" w14:textId="77777777" w:rsidR="000D2ABD" w:rsidRDefault="000D2ABD" w:rsidP="000D2ABD">
      <w:pPr>
        <w:spacing w:after="0" w:line="240" w:lineRule="auto"/>
        <w:ind w:left="1985" w:hanging="1985"/>
        <w:jc w:val="both"/>
        <w:rPr>
          <w:rFonts w:ascii="Arial" w:hAnsi="Arial" w:cs="Arial"/>
          <w:sz w:val="24"/>
          <w:szCs w:val="24"/>
        </w:rPr>
      </w:pPr>
    </w:p>
    <w:p w14:paraId="3E51915C" w14:textId="68E2176C"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And I'm not sure if she's trying to warn him, as well, from this message, so I don't think it's her.</w:t>
      </w:r>
    </w:p>
    <w:p w14:paraId="3675E4C4" w14:textId="77777777" w:rsidR="000D2ABD" w:rsidRDefault="000D2ABD" w:rsidP="000D2ABD">
      <w:pPr>
        <w:spacing w:after="0" w:line="240" w:lineRule="auto"/>
        <w:ind w:left="1985" w:hanging="1985"/>
        <w:jc w:val="both"/>
        <w:rPr>
          <w:rFonts w:ascii="Arial" w:hAnsi="Arial" w:cs="Arial"/>
          <w:sz w:val="24"/>
          <w:szCs w:val="24"/>
        </w:rPr>
      </w:pPr>
    </w:p>
    <w:p w14:paraId="2594129C" w14:textId="7A42124F"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I think Cherie is the one.</w:t>
      </w:r>
    </w:p>
    <w:p w14:paraId="557117AF" w14:textId="77777777" w:rsidR="000D2ABD" w:rsidRDefault="000D2ABD" w:rsidP="000D2ABD">
      <w:pPr>
        <w:spacing w:after="0" w:line="240" w:lineRule="auto"/>
        <w:ind w:left="1985" w:hanging="1985"/>
        <w:jc w:val="both"/>
        <w:rPr>
          <w:rFonts w:ascii="Arial" w:hAnsi="Arial" w:cs="Arial"/>
          <w:sz w:val="24"/>
          <w:szCs w:val="24"/>
        </w:rPr>
      </w:pPr>
    </w:p>
    <w:p w14:paraId="00EC956F" w14:textId="7C167CAE"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Cherie, or Carmen.  I'm not putting it past her at this point.  </w:t>
      </w:r>
      <w:r w:rsidR="003E0608">
        <w:rPr>
          <w:rFonts w:ascii="Arial" w:hAnsi="Arial" w:cs="Arial"/>
          <w:sz w:val="24"/>
          <w:szCs w:val="24"/>
        </w:rPr>
        <w:t>Where’s</w:t>
      </w:r>
      <w:r>
        <w:rPr>
          <w:rFonts w:ascii="Arial" w:hAnsi="Arial" w:cs="Arial"/>
          <w:sz w:val="24"/>
          <w:szCs w:val="24"/>
        </w:rPr>
        <w:t xml:space="preserve"> the initial letter?</w:t>
      </w:r>
    </w:p>
    <w:p w14:paraId="5BACE57D" w14:textId="77777777" w:rsidR="000D2ABD" w:rsidRDefault="000D2ABD" w:rsidP="000D2ABD">
      <w:pPr>
        <w:spacing w:after="0" w:line="240" w:lineRule="auto"/>
        <w:ind w:left="1985" w:hanging="1985"/>
        <w:jc w:val="both"/>
        <w:rPr>
          <w:rFonts w:ascii="Arial" w:hAnsi="Arial" w:cs="Arial"/>
          <w:sz w:val="24"/>
          <w:szCs w:val="24"/>
        </w:rPr>
      </w:pPr>
    </w:p>
    <w:p w14:paraId="24276CC3" w14:textId="3100B289"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There you are, here.  There's nothing about Carmen, though.</w:t>
      </w:r>
    </w:p>
    <w:p w14:paraId="352496E8" w14:textId="77777777" w:rsidR="000D2ABD" w:rsidRDefault="000D2ABD" w:rsidP="000D2ABD">
      <w:pPr>
        <w:spacing w:after="0" w:line="240" w:lineRule="auto"/>
        <w:ind w:left="1985" w:hanging="1985"/>
        <w:jc w:val="both"/>
        <w:rPr>
          <w:rFonts w:ascii="Arial" w:hAnsi="Arial" w:cs="Arial"/>
          <w:sz w:val="24"/>
          <w:szCs w:val="24"/>
        </w:rPr>
      </w:pPr>
    </w:p>
    <w:p w14:paraId="3107F3EF" w14:textId="5AA6C96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But no one was investigating her.  Okay, so this, what does she say?  I'm writing because I think my boss was murdered, but I can't prove it on my own.  Well, okay, why would she start all of this, right?  Maybe it wasn’t her.  </w:t>
      </w:r>
    </w:p>
    <w:p w14:paraId="073CE3C1" w14:textId="77777777" w:rsidR="000D2ABD" w:rsidRDefault="000D2ABD" w:rsidP="000D2ABD">
      <w:pPr>
        <w:spacing w:after="0" w:line="240" w:lineRule="auto"/>
        <w:ind w:left="1985" w:hanging="1985"/>
        <w:jc w:val="both"/>
        <w:rPr>
          <w:rFonts w:ascii="Arial" w:hAnsi="Arial" w:cs="Arial"/>
          <w:sz w:val="24"/>
          <w:szCs w:val="24"/>
        </w:rPr>
      </w:pPr>
    </w:p>
    <w:p w14:paraId="277222D2" w14:textId="56FE636A"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it says not to overlook the innocent.</w:t>
      </w:r>
    </w:p>
    <w:p w14:paraId="343398C3" w14:textId="77777777" w:rsidR="000D2ABD" w:rsidRDefault="000D2ABD" w:rsidP="000D2ABD">
      <w:pPr>
        <w:spacing w:after="0" w:line="240" w:lineRule="auto"/>
        <w:ind w:left="1985" w:hanging="1985"/>
        <w:jc w:val="both"/>
        <w:rPr>
          <w:rFonts w:ascii="Arial" w:hAnsi="Arial" w:cs="Arial"/>
          <w:sz w:val="24"/>
          <w:szCs w:val="24"/>
        </w:rPr>
      </w:pPr>
    </w:p>
    <w:p w14:paraId="310CE6F5" w14:textId="7577F6A5"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It seems like a lot of trouble to go through for someone who didn’t do it, like, gather all these suspect profiles, so I don't know.</w:t>
      </w:r>
    </w:p>
    <w:p w14:paraId="6819EAA3" w14:textId="77777777" w:rsidR="000D2ABD" w:rsidRDefault="000D2ABD" w:rsidP="000D2ABD">
      <w:pPr>
        <w:spacing w:after="0" w:line="240" w:lineRule="auto"/>
        <w:ind w:left="1985" w:hanging="1985"/>
        <w:jc w:val="both"/>
        <w:rPr>
          <w:rFonts w:ascii="Arial" w:hAnsi="Arial" w:cs="Arial"/>
          <w:sz w:val="24"/>
          <w:szCs w:val="24"/>
        </w:rPr>
      </w:pPr>
    </w:p>
    <w:p w14:paraId="29B4E29D" w14:textId="2AAEA2CD"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Okay, why do you think they killed Nick, what's the reason?</w:t>
      </w:r>
    </w:p>
    <w:p w14:paraId="3B0EC742" w14:textId="77777777" w:rsidR="000D2ABD" w:rsidRDefault="000D2ABD" w:rsidP="000D2ABD">
      <w:pPr>
        <w:spacing w:after="0" w:line="240" w:lineRule="auto"/>
        <w:ind w:left="1985" w:hanging="1985"/>
        <w:jc w:val="both"/>
        <w:rPr>
          <w:rFonts w:ascii="Arial" w:hAnsi="Arial" w:cs="Arial"/>
          <w:sz w:val="24"/>
          <w:szCs w:val="24"/>
        </w:rPr>
      </w:pPr>
    </w:p>
    <w:p w14:paraId="14833A45" w14:textId="17726D7B"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It depends on who did it.  </w:t>
      </w:r>
    </w:p>
    <w:p w14:paraId="4B18018F" w14:textId="77777777" w:rsidR="000D2ABD" w:rsidRDefault="000D2ABD" w:rsidP="000D2ABD">
      <w:pPr>
        <w:spacing w:after="0" w:line="240" w:lineRule="auto"/>
        <w:ind w:left="1985" w:hanging="1985"/>
        <w:jc w:val="both"/>
        <w:rPr>
          <w:rFonts w:ascii="Arial" w:hAnsi="Arial" w:cs="Arial"/>
          <w:sz w:val="24"/>
          <w:szCs w:val="24"/>
        </w:rPr>
      </w:pPr>
    </w:p>
    <w:p w14:paraId="78C7A1AF" w14:textId="3CBEC886"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So, I don't think </w:t>
      </w:r>
      <w:r w:rsidR="004307E7">
        <w:rPr>
          <w:rFonts w:ascii="Arial" w:hAnsi="Arial" w:cs="Arial"/>
          <w:sz w:val="24"/>
          <w:szCs w:val="24"/>
        </w:rPr>
        <w:t>Joan</w:t>
      </w:r>
      <w:r>
        <w:rPr>
          <w:rFonts w:ascii="Arial" w:hAnsi="Arial" w:cs="Arial"/>
          <w:sz w:val="24"/>
          <w:szCs w:val="24"/>
        </w:rPr>
        <w:t xml:space="preserve"> has an actual reason.</w:t>
      </w:r>
    </w:p>
    <w:p w14:paraId="08FD1A4F" w14:textId="77777777" w:rsidR="000D2ABD" w:rsidRDefault="000D2ABD" w:rsidP="000D2ABD">
      <w:pPr>
        <w:spacing w:after="0" w:line="240" w:lineRule="auto"/>
        <w:ind w:left="1985" w:hanging="1985"/>
        <w:jc w:val="both"/>
        <w:rPr>
          <w:rFonts w:ascii="Arial" w:hAnsi="Arial" w:cs="Arial"/>
          <w:sz w:val="24"/>
          <w:szCs w:val="24"/>
        </w:rPr>
      </w:pPr>
    </w:p>
    <w:p w14:paraId="6745A8F3" w14:textId="1E0370CD"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  </w:t>
      </w:r>
      <w:r w:rsidR="004307E7">
        <w:rPr>
          <w:rFonts w:ascii="Arial" w:hAnsi="Arial" w:cs="Arial"/>
          <w:sz w:val="24"/>
          <w:szCs w:val="24"/>
        </w:rPr>
        <w:t>Joan</w:t>
      </w:r>
      <w:r>
        <w:rPr>
          <w:rFonts w:ascii="Arial" w:hAnsi="Arial" w:cs="Arial"/>
          <w:sz w:val="24"/>
          <w:szCs w:val="24"/>
        </w:rPr>
        <w:t xml:space="preserve">, well she has an alibi, she was with that girl doing the rituals.  Okay, </w:t>
      </w:r>
    </w:p>
    <w:p w14:paraId="6667BE9A" w14:textId="77777777" w:rsidR="000D2ABD" w:rsidRDefault="000D2ABD" w:rsidP="000D2ABD">
      <w:pPr>
        <w:spacing w:after="0" w:line="240" w:lineRule="auto"/>
        <w:ind w:left="1985" w:hanging="1985"/>
        <w:jc w:val="both"/>
        <w:rPr>
          <w:rFonts w:ascii="Arial" w:hAnsi="Arial" w:cs="Arial"/>
          <w:sz w:val="24"/>
          <w:szCs w:val="24"/>
        </w:rPr>
      </w:pPr>
    </w:p>
    <w:p w14:paraId="0FDC283E" w14:textId="4D295BB9"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Donna does not have, like, a reason to, a proper </w:t>
      </w:r>
      <w:r w:rsidR="003E0608">
        <w:rPr>
          <w:rFonts w:ascii="Arial" w:hAnsi="Arial" w:cs="Arial"/>
          <w:sz w:val="24"/>
          <w:szCs w:val="24"/>
        </w:rPr>
        <w:t>reason</w:t>
      </w:r>
      <w:r>
        <w:rPr>
          <w:rFonts w:ascii="Arial" w:hAnsi="Arial" w:cs="Arial"/>
          <w:sz w:val="24"/>
          <w:szCs w:val="24"/>
        </w:rPr>
        <w:t>.  Carmen could have a reason too, because it would be passed over, she will get everything.</w:t>
      </w:r>
    </w:p>
    <w:p w14:paraId="57EB0F39" w14:textId="77777777" w:rsidR="000D2ABD" w:rsidRDefault="000D2ABD" w:rsidP="000D2ABD">
      <w:pPr>
        <w:spacing w:after="0" w:line="240" w:lineRule="auto"/>
        <w:ind w:left="1985" w:hanging="1985"/>
        <w:jc w:val="both"/>
        <w:rPr>
          <w:rFonts w:ascii="Arial" w:hAnsi="Arial" w:cs="Arial"/>
          <w:sz w:val="24"/>
          <w:szCs w:val="24"/>
        </w:rPr>
      </w:pPr>
    </w:p>
    <w:p w14:paraId="647D23B5" w14:textId="0D8A485A" w:rsidR="000D2ABD" w:rsidRDefault="000D2ABD" w:rsidP="000D2ABD">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49E9C534" w14:textId="77777777" w:rsidR="000D2ABD" w:rsidRDefault="000D2ABD" w:rsidP="000D2ABD">
      <w:pPr>
        <w:spacing w:after="0" w:line="240" w:lineRule="auto"/>
        <w:ind w:left="1985" w:hanging="1985"/>
        <w:jc w:val="both"/>
        <w:rPr>
          <w:rFonts w:ascii="Arial" w:hAnsi="Arial" w:cs="Arial"/>
          <w:sz w:val="24"/>
          <w:szCs w:val="24"/>
        </w:rPr>
      </w:pPr>
    </w:p>
    <w:p w14:paraId="621A2CC0" w14:textId="01DE58CD" w:rsidR="0005612F" w:rsidRDefault="000D2ABD"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Cherie</w:t>
      </w:r>
      <w:r w:rsidR="0005612F">
        <w:rPr>
          <w:rFonts w:ascii="Arial" w:hAnsi="Arial" w:cs="Arial"/>
          <w:sz w:val="24"/>
          <w:szCs w:val="24"/>
        </w:rPr>
        <w:t xml:space="preserve"> will not get anything, no matter what, anyway.  But she has a reason, because she wants to stay with Chris.  </w:t>
      </w:r>
    </w:p>
    <w:p w14:paraId="34C885C7" w14:textId="77777777" w:rsidR="0005612F" w:rsidRDefault="0005612F" w:rsidP="0005612F">
      <w:pPr>
        <w:spacing w:after="0" w:line="240" w:lineRule="auto"/>
        <w:ind w:left="1985" w:hanging="1985"/>
        <w:jc w:val="both"/>
        <w:rPr>
          <w:rFonts w:ascii="Arial" w:hAnsi="Arial" w:cs="Arial"/>
          <w:sz w:val="24"/>
          <w:szCs w:val="24"/>
        </w:rPr>
      </w:pPr>
    </w:p>
    <w:p w14:paraId="05A4D410" w14:textId="6BC5CFAD"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And because she doesn't know that she's not getting anything.</w:t>
      </w:r>
    </w:p>
    <w:p w14:paraId="56B4995D" w14:textId="77777777" w:rsidR="0005612F" w:rsidRDefault="0005612F" w:rsidP="0005612F">
      <w:pPr>
        <w:spacing w:after="0" w:line="240" w:lineRule="auto"/>
        <w:ind w:left="1985" w:hanging="1985"/>
        <w:jc w:val="both"/>
        <w:rPr>
          <w:rFonts w:ascii="Arial" w:hAnsi="Arial" w:cs="Arial"/>
          <w:sz w:val="24"/>
          <w:szCs w:val="24"/>
        </w:rPr>
      </w:pPr>
    </w:p>
    <w:p w14:paraId="012E66FE" w14:textId="0E2D6488"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w:t>
      </w:r>
    </w:p>
    <w:p w14:paraId="1EB102A4" w14:textId="77777777" w:rsidR="0005612F" w:rsidRDefault="0005612F" w:rsidP="0005612F">
      <w:pPr>
        <w:spacing w:after="0" w:line="240" w:lineRule="auto"/>
        <w:ind w:left="1985" w:hanging="1985"/>
        <w:jc w:val="both"/>
        <w:rPr>
          <w:rFonts w:ascii="Arial" w:hAnsi="Arial" w:cs="Arial"/>
          <w:sz w:val="24"/>
          <w:szCs w:val="24"/>
        </w:rPr>
      </w:pPr>
    </w:p>
    <w:p w14:paraId="45AF46B9" w14:textId="70C6B749"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we need to find more, those letters from Cherie again, what was she talking about?   Oh, okay.  I haven't heard back from your wife yet.  Hmm.  Yeah, that’s when he…</w:t>
      </w:r>
    </w:p>
    <w:p w14:paraId="46B316F6" w14:textId="77777777" w:rsidR="0005612F" w:rsidRDefault="0005612F" w:rsidP="0005612F">
      <w:pPr>
        <w:spacing w:after="0" w:line="240" w:lineRule="auto"/>
        <w:ind w:left="1985" w:hanging="1985"/>
        <w:jc w:val="both"/>
        <w:rPr>
          <w:rFonts w:ascii="Arial" w:hAnsi="Arial" w:cs="Arial"/>
          <w:sz w:val="24"/>
          <w:szCs w:val="24"/>
        </w:rPr>
      </w:pPr>
    </w:p>
    <w:p w14:paraId="4D5D2BA7" w14:textId="312E253D"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this is like, this date was the one that Nick saw the biggest fire.</w:t>
      </w:r>
    </w:p>
    <w:p w14:paraId="7DA397AE" w14:textId="77777777" w:rsidR="0005612F" w:rsidRDefault="0005612F" w:rsidP="0005612F">
      <w:pPr>
        <w:spacing w:after="0" w:line="240" w:lineRule="auto"/>
        <w:ind w:left="1985" w:hanging="1985"/>
        <w:jc w:val="both"/>
        <w:rPr>
          <w:rFonts w:ascii="Arial" w:hAnsi="Arial" w:cs="Arial"/>
          <w:sz w:val="24"/>
          <w:szCs w:val="24"/>
        </w:rPr>
      </w:pPr>
    </w:p>
    <w:p w14:paraId="58C858F1" w14:textId="6F7F0191"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2B476B36" w14:textId="77777777" w:rsidR="0005612F" w:rsidRDefault="0005612F" w:rsidP="0005612F">
      <w:pPr>
        <w:spacing w:after="0" w:line="240" w:lineRule="auto"/>
        <w:ind w:left="1985" w:hanging="1985"/>
        <w:jc w:val="both"/>
        <w:rPr>
          <w:rFonts w:ascii="Arial" w:hAnsi="Arial" w:cs="Arial"/>
          <w:sz w:val="24"/>
          <w:szCs w:val="24"/>
        </w:rPr>
      </w:pPr>
    </w:p>
    <w:p w14:paraId="162D7A37" w14:textId="3362E1E9"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Then, after that, they could not reach her at all.</w:t>
      </w:r>
    </w:p>
    <w:p w14:paraId="46C4EC96" w14:textId="77777777" w:rsidR="0005612F" w:rsidRDefault="0005612F" w:rsidP="0005612F">
      <w:pPr>
        <w:spacing w:after="0" w:line="240" w:lineRule="auto"/>
        <w:ind w:left="1985" w:hanging="1985"/>
        <w:jc w:val="both"/>
        <w:rPr>
          <w:rFonts w:ascii="Arial" w:hAnsi="Arial" w:cs="Arial"/>
          <w:sz w:val="24"/>
          <w:szCs w:val="24"/>
        </w:rPr>
      </w:pPr>
    </w:p>
    <w:p w14:paraId="3BE462B1" w14:textId="0228AB95"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w:t>
      </w:r>
    </w:p>
    <w:p w14:paraId="76A79EE5" w14:textId="77777777" w:rsidR="0005612F" w:rsidRDefault="0005612F" w:rsidP="0005612F">
      <w:pPr>
        <w:spacing w:after="0" w:line="240" w:lineRule="auto"/>
        <w:ind w:left="1985" w:hanging="1985"/>
        <w:jc w:val="both"/>
        <w:rPr>
          <w:rFonts w:ascii="Arial" w:hAnsi="Arial" w:cs="Arial"/>
          <w:sz w:val="24"/>
          <w:szCs w:val="24"/>
        </w:rPr>
      </w:pPr>
    </w:p>
    <w:p w14:paraId="4AB0852A" w14:textId="7E4E3278"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Fires by the loading dock.  What is the loading dock, is that for the tavern, or for something else, or…?</w:t>
      </w:r>
    </w:p>
    <w:p w14:paraId="40B08F71" w14:textId="77777777" w:rsidR="0005612F" w:rsidRDefault="0005612F" w:rsidP="0005612F">
      <w:pPr>
        <w:spacing w:after="0" w:line="240" w:lineRule="auto"/>
        <w:ind w:left="1985" w:hanging="1985"/>
        <w:jc w:val="both"/>
        <w:rPr>
          <w:rFonts w:ascii="Arial" w:hAnsi="Arial" w:cs="Arial"/>
          <w:sz w:val="24"/>
          <w:szCs w:val="24"/>
        </w:rPr>
      </w:pPr>
    </w:p>
    <w:p w14:paraId="3808F2CD" w14:textId="1CCE0D2D"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Where was the loading dock?</w:t>
      </w:r>
    </w:p>
    <w:p w14:paraId="46691B0C" w14:textId="77777777" w:rsidR="0005612F" w:rsidRDefault="0005612F" w:rsidP="0005612F">
      <w:pPr>
        <w:spacing w:after="0" w:line="240" w:lineRule="auto"/>
        <w:ind w:left="1985" w:hanging="1985"/>
        <w:jc w:val="both"/>
        <w:rPr>
          <w:rFonts w:ascii="Arial" w:hAnsi="Arial" w:cs="Arial"/>
          <w:sz w:val="24"/>
          <w:szCs w:val="24"/>
        </w:rPr>
      </w:pPr>
    </w:p>
    <w:p w14:paraId="20804E39" w14:textId="543C8036"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I don't know, there's a little map here, it doesn't give you anything.  </w:t>
      </w:r>
    </w:p>
    <w:p w14:paraId="5C329F28" w14:textId="77777777" w:rsidR="0005612F" w:rsidRDefault="0005612F" w:rsidP="0005612F">
      <w:pPr>
        <w:spacing w:after="0" w:line="240" w:lineRule="auto"/>
        <w:ind w:left="1985" w:hanging="1985"/>
        <w:jc w:val="both"/>
        <w:rPr>
          <w:rFonts w:ascii="Arial" w:hAnsi="Arial" w:cs="Arial"/>
          <w:sz w:val="24"/>
          <w:szCs w:val="24"/>
        </w:rPr>
      </w:pPr>
    </w:p>
    <w:p w14:paraId="23084775" w14:textId="54C6CCA8"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Is it always, like, the same kind of area?</w:t>
      </w:r>
    </w:p>
    <w:p w14:paraId="2452A52C" w14:textId="77777777" w:rsidR="0005612F" w:rsidRDefault="0005612F" w:rsidP="0005612F">
      <w:pPr>
        <w:spacing w:after="0" w:line="240" w:lineRule="auto"/>
        <w:ind w:left="1985" w:hanging="1985"/>
        <w:jc w:val="both"/>
        <w:rPr>
          <w:rFonts w:ascii="Arial" w:hAnsi="Arial" w:cs="Arial"/>
          <w:sz w:val="24"/>
          <w:szCs w:val="24"/>
        </w:rPr>
      </w:pPr>
    </w:p>
    <w:p w14:paraId="72140B3E" w14:textId="41068A1C"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It's always by the loading dock.</w:t>
      </w:r>
    </w:p>
    <w:p w14:paraId="4EF9E70C" w14:textId="77777777" w:rsidR="0005612F" w:rsidRDefault="0005612F" w:rsidP="0005612F">
      <w:pPr>
        <w:spacing w:after="0" w:line="240" w:lineRule="auto"/>
        <w:ind w:left="1985" w:hanging="1985"/>
        <w:jc w:val="both"/>
        <w:rPr>
          <w:rFonts w:ascii="Arial" w:hAnsi="Arial" w:cs="Arial"/>
          <w:sz w:val="24"/>
          <w:szCs w:val="24"/>
        </w:rPr>
      </w:pPr>
    </w:p>
    <w:p w14:paraId="77E8B665" w14:textId="25FF84BC"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01B9F2E3" w14:textId="77777777" w:rsidR="0005612F" w:rsidRDefault="0005612F" w:rsidP="0005612F">
      <w:pPr>
        <w:spacing w:after="0" w:line="240" w:lineRule="auto"/>
        <w:ind w:left="1985" w:hanging="1985"/>
        <w:jc w:val="both"/>
        <w:rPr>
          <w:rFonts w:ascii="Arial" w:hAnsi="Arial" w:cs="Arial"/>
          <w:sz w:val="24"/>
          <w:szCs w:val="24"/>
        </w:rPr>
      </w:pPr>
    </w:p>
    <w:p w14:paraId="0FAAB4C0" w14:textId="114CF5B9"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November 12th, shadow, uh-huh.  Hmm.  Where is it, I think number 15.  Okay, so Cherie said, these days I can't shake the feeling that something terrible will happen to him.  As you can imagine, he's been pretty occupied recently, so he asked me to handle the sale directly.  That was talking about selling it.  </w:t>
      </w:r>
    </w:p>
    <w:p w14:paraId="2E11175F" w14:textId="77777777" w:rsidR="0005612F" w:rsidRDefault="0005612F" w:rsidP="0005612F">
      <w:pPr>
        <w:spacing w:after="0" w:line="240" w:lineRule="auto"/>
        <w:ind w:left="1985" w:hanging="1985"/>
        <w:jc w:val="both"/>
        <w:rPr>
          <w:rFonts w:ascii="Arial" w:hAnsi="Arial" w:cs="Arial"/>
          <w:sz w:val="24"/>
          <w:szCs w:val="24"/>
        </w:rPr>
      </w:pPr>
    </w:p>
    <w:p w14:paraId="69F4CE60" w14:textId="381CCF54"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That was the day after, there was, like, two fires in one night.</w:t>
      </w:r>
    </w:p>
    <w:p w14:paraId="4C995DF4" w14:textId="14A5130E" w:rsidR="0005612F" w:rsidRDefault="0005612F" w:rsidP="0005612F">
      <w:pPr>
        <w:spacing w:after="0" w:line="240" w:lineRule="auto"/>
        <w:ind w:left="1985" w:hanging="1985"/>
        <w:jc w:val="both"/>
        <w:rPr>
          <w:rFonts w:ascii="Arial" w:hAnsi="Arial" w:cs="Arial"/>
          <w:sz w:val="24"/>
          <w:szCs w:val="24"/>
        </w:rPr>
      </w:pPr>
    </w:p>
    <w:p w14:paraId="642284D6" w14:textId="7F59B7A4"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4D20AC8F" w14:textId="77777777" w:rsidR="0005612F" w:rsidRDefault="0005612F" w:rsidP="0005612F">
      <w:pPr>
        <w:spacing w:after="0" w:line="240" w:lineRule="auto"/>
        <w:ind w:left="1985" w:hanging="1985"/>
        <w:jc w:val="both"/>
        <w:rPr>
          <w:rFonts w:ascii="Arial" w:hAnsi="Arial" w:cs="Arial"/>
          <w:sz w:val="24"/>
          <w:szCs w:val="24"/>
        </w:rPr>
      </w:pPr>
    </w:p>
    <w:p w14:paraId="1055BC57" w14:textId="2A666BA1"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Or sorry, the day before.  </w:t>
      </w:r>
    </w:p>
    <w:p w14:paraId="2F750F8E" w14:textId="77777777" w:rsidR="0005612F" w:rsidRDefault="0005612F" w:rsidP="0005612F">
      <w:pPr>
        <w:spacing w:after="0" w:line="240" w:lineRule="auto"/>
        <w:ind w:left="1985" w:hanging="1985"/>
        <w:jc w:val="both"/>
        <w:rPr>
          <w:rFonts w:ascii="Arial" w:hAnsi="Arial" w:cs="Arial"/>
          <w:sz w:val="24"/>
          <w:szCs w:val="24"/>
        </w:rPr>
      </w:pPr>
    </w:p>
    <w:p w14:paraId="63099D72" w14:textId="2D9E1525" w:rsidR="0005612F" w:rsidRDefault="0005612F"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Th</w:t>
      </w:r>
      <w:r w:rsidR="00950426">
        <w:rPr>
          <w:rFonts w:ascii="Arial" w:hAnsi="Arial" w:cs="Arial"/>
          <w:sz w:val="24"/>
          <w:szCs w:val="24"/>
        </w:rPr>
        <w:t xml:space="preserve">e </w:t>
      </w:r>
      <w:r w:rsidR="00675B78">
        <w:rPr>
          <w:rFonts w:ascii="Arial" w:hAnsi="Arial" w:cs="Arial"/>
          <w:sz w:val="24"/>
          <w:szCs w:val="24"/>
        </w:rPr>
        <w:t>boots</w:t>
      </w:r>
      <w:r w:rsidR="00950426">
        <w:rPr>
          <w:rFonts w:ascii="Arial" w:hAnsi="Arial" w:cs="Arial"/>
          <w:sz w:val="24"/>
          <w:szCs w:val="24"/>
        </w:rPr>
        <w:t>, that’s strange, like that’s so strange.  I think if it was Cherie, she would…I don't know what these photos are, do you guys know what this is?</w:t>
      </w:r>
    </w:p>
    <w:p w14:paraId="51F33A23" w14:textId="77777777" w:rsidR="00950426" w:rsidRDefault="00950426" w:rsidP="0005612F">
      <w:pPr>
        <w:spacing w:after="0" w:line="240" w:lineRule="auto"/>
        <w:ind w:left="1985" w:hanging="1985"/>
        <w:jc w:val="both"/>
        <w:rPr>
          <w:rFonts w:ascii="Arial" w:hAnsi="Arial" w:cs="Arial"/>
          <w:sz w:val="24"/>
          <w:szCs w:val="24"/>
        </w:rPr>
      </w:pPr>
    </w:p>
    <w:p w14:paraId="5228E313" w14:textId="5B8729CD" w:rsidR="00950426" w:rsidRDefault="00950426"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It's like, boots.</w:t>
      </w:r>
    </w:p>
    <w:p w14:paraId="2FEE7EDF" w14:textId="77777777" w:rsidR="00950426" w:rsidRDefault="00950426" w:rsidP="0005612F">
      <w:pPr>
        <w:spacing w:after="0" w:line="240" w:lineRule="auto"/>
        <w:ind w:left="1985" w:hanging="1985"/>
        <w:jc w:val="both"/>
        <w:rPr>
          <w:rFonts w:ascii="Arial" w:hAnsi="Arial" w:cs="Arial"/>
          <w:sz w:val="24"/>
          <w:szCs w:val="24"/>
        </w:rPr>
      </w:pPr>
    </w:p>
    <w:p w14:paraId="102D20F1" w14:textId="0C10CB5A" w:rsidR="00950426" w:rsidRDefault="00950426"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but where does it say, boot photos, like, whose </w:t>
      </w:r>
      <w:r w:rsidR="00A81675">
        <w:rPr>
          <w:rFonts w:ascii="Arial" w:hAnsi="Arial" w:cs="Arial"/>
          <w:sz w:val="24"/>
          <w:szCs w:val="24"/>
        </w:rPr>
        <w:t>boots, and</w:t>
      </w:r>
      <w:r>
        <w:rPr>
          <w:rFonts w:ascii="Arial" w:hAnsi="Arial" w:cs="Arial"/>
          <w:sz w:val="24"/>
          <w:szCs w:val="24"/>
        </w:rPr>
        <w:t xml:space="preserve"> from where are these photos?  Yeah, these are </w:t>
      </w:r>
      <w:r w:rsidR="00675B78">
        <w:rPr>
          <w:rFonts w:ascii="Arial" w:hAnsi="Arial" w:cs="Arial"/>
          <w:sz w:val="24"/>
          <w:szCs w:val="24"/>
        </w:rPr>
        <w:t xml:space="preserve">boots.  </w:t>
      </w:r>
    </w:p>
    <w:p w14:paraId="3AEE1942" w14:textId="77777777" w:rsidR="00675B78" w:rsidRDefault="00675B78" w:rsidP="0005612F">
      <w:pPr>
        <w:spacing w:after="0" w:line="240" w:lineRule="auto"/>
        <w:ind w:left="1985" w:hanging="1985"/>
        <w:jc w:val="both"/>
        <w:rPr>
          <w:rFonts w:ascii="Arial" w:hAnsi="Arial" w:cs="Arial"/>
          <w:sz w:val="24"/>
          <w:szCs w:val="24"/>
        </w:rPr>
      </w:pPr>
    </w:p>
    <w:p w14:paraId="07760701" w14:textId="784AAC61"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3E0608">
        <w:rPr>
          <w:rFonts w:ascii="Arial" w:hAnsi="Arial" w:cs="Arial"/>
          <w:sz w:val="24"/>
          <w:szCs w:val="24"/>
        </w:rPr>
        <w:t>Where’s</w:t>
      </w:r>
      <w:r>
        <w:rPr>
          <w:rFonts w:ascii="Arial" w:hAnsi="Arial" w:cs="Arial"/>
          <w:sz w:val="24"/>
          <w:szCs w:val="24"/>
        </w:rPr>
        <w:t xml:space="preserve"> the ritual fire, it's after the ritual fire.</w:t>
      </w:r>
    </w:p>
    <w:p w14:paraId="576630BE" w14:textId="77777777" w:rsidR="00675B78" w:rsidRDefault="00675B78" w:rsidP="0005612F">
      <w:pPr>
        <w:spacing w:after="0" w:line="240" w:lineRule="auto"/>
        <w:ind w:left="1985" w:hanging="1985"/>
        <w:jc w:val="both"/>
        <w:rPr>
          <w:rFonts w:ascii="Arial" w:hAnsi="Arial" w:cs="Arial"/>
          <w:sz w:val="24"/>
          <w:szCs w:val="24"/>
        </w:rPr>
      </w:pPr>
    </w:p>
    <w:p w14:paraId="7DE2B49D" w14:textId="7B55E08F"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here's the ritual fire.  Okay.  Donna Goddard, my favourite patron of the Old Scratch, comes three, four times a week.  A week, okay.  Kills at karaoke, most…did you guys catch that…likes to win in the </w:t>
      </w:r>
      <w:r w:rsidR="003E0608">
        <w:rPr>
          <w:rFonts w:ascii="Arial" w:hAnsi="Arial" w:cs="Arial"/>
          <w:sz w:val="24"/>
          <w:szCs w:val="24"/>
        </w:rPr>
        <w:t>competition</w:t>
      </w:r>
      <w:r>
        <w:rPr>
          <w:rFonts w:ascii="Arial" w:hAnsi="Arial" w:cs="Arial"/>
          <w:sz w:val="24"/>
          <w:szCs w:val="24"/>
        </w:rPr>
        <w:t xml:space="preserve"> of pool, always tips well.  Okay, so she does </w:t>
      </w:r>
      <w:proofErr w:type="gramStart"/>
      <w:r>
        <w:rPr>
          <w:rFonts w:ascii="Arial" w:hAnsi="Arial" w:cs="Arial"/>
          <w:sz w:val="24"/>
          <w:szCs w:val="24"/>
        </w:rPr>
        <w:t>hiking</w:t>
      </w:r>
      <w:proofErr w:type="gramEnd"/>
      <w:r>
        <w:rPr>
          <w:rFonts w:ascii="Arial" w:hAnsi="Arial" w:cs="Arial"/>
          <w:sz w:val="24"/>
          <w:szCs w:val="24"/>
        </w:rPr>
        <w:t xml:space="preserve"> too, this lady.  She doesn't really have motive.  The funeral reception, said </w:t>
      </w:r>
      <w:r w:rsidR="003E0608">
        <w:rPr>
          <w:rFonts w:ascii="Arial" w:hAnsi="Arial" w:cs="Arial"/>
          <w:sz w:val="24"/>
          <w:szCs w:val="24"/>
        </w:rPr>
        <w:t>hello to</w:t>
      </w:r>
      <w:r>
        <w:rPr>
          <w:rFonts w:ascii="Arial" w:hAnsi="Arial" w:cs="Arial"/>
          <w:sz w:val="24"/>
          <w:szCs w:val="24"/>
        </w:rPr>
        <w:t xml:space="preserve"> her, anyone could see that…uh-huh.  </w:t>
      </w:r>
    </w:p>
    <w:p w14:paraId="2E691861" w14:textId="77777777" w:rsidR="00675B78" w:rsidRDefault="00675B78" w:rsidP="0005612F">
      <w:pPr>
        <w:spacing w:after="0" w:line="240" w:lineRule="auto"/>
        <w:ind w:left="1985" w:hanging="1985"/>
        <w:jc w:val="both"/>
        <w:rPr>
          <w:rFonts w:ascii="Arial" w:hAnsi="Arial" w:cs="Arial"/>
          <w:sz w:val="24"/>
          <w:szCs w:val="24"/>
        </w:rPr>
      </w:pPr>
    </w:p>
    <w:p w14:paraId="716F9CC6" w14:textId="49B10BDF"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Can you check what company she works for?</w:t>
      </w:r>
    </w:p>
    <w:p w14:paraId="205CE68D" w14:textId="77777777" w:rsidR="00675B78" w:rsidRDefault="00675B78" w:rsidP="0005612F">
      <w:pPr>
        <w:spacing w:after="0" w:line="240" w:lineRule="auto"/>
        <w:ind w:left="1985" w:hanging="1985"/>
        <w:jc w:val="both"/>
        <w:rPr>
          <w:rFonts w:ascii="Arial" w:hAnsi="Arial" w:cs="Arial"/>
          <w:sz w:val="24"/>
          <w:szCs w:val="24"/>
        </w:rPr>
      </w:pPr>
    </w:p>
    <w:p w14:paraId="143823BF" w14:textId="0DF2A601"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She's a real estate agent.</w:t>
      </w:r>
    </w:p>
    <w:p w14:paraId="4CB24BA7" w14:textId="77777777" w:rsidR="00675B78" w:rsidRDefault="00675B78" w:rsidP="0005612F">
      <w:pPr>
        <w:spacing w:after="0" w:line="240" w:lineRule="auto"/>
        <w:ind w:left="1985" w:hanging="1985"/>
        <w:jc w:val="both"/>
        <w:rPr>
          <w:rFonts w:ascii="Arial" w:hAnsi="Arial" w:cs="Arial"/>
          <w:sz w:val="24"/>
          <w:szCs w:val="24"/>
        </w:rPr>
      </w:pPr>
    </w:p>
    <w:p w14:paraId="64819B47" w14:textId="7B941072"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And does it say where?</w:t>
      </w:r>
    </w:p>
    <w:p w14:paraId="319D0307" w14:textId="77777777" w:rsidR="00675B78" w:rsidRDefault="00675B78" w:rsidP="0005612F">
      <w:pPr>
        <w:spacing w:after="0" w:line="240" w:lineRule="auto"/>
        <w:ind w:left="1985" w:hanging="1985"/>
        <w:jc w:val="both"/>
        <w:rPr>
          <w:rFonts w:ascii="Arial" w:hAnsi="Arial" w:cs="Arial"/>
          <w:sz w:val="24"/>
          <w:szCs w:val="24"/>
        </w:rPr>
      </w:pPr>
    </w:p>
    <w:p w14:paraId="1AF5B3D9" w14:textId="795F84E8"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At Hozier Realtor.</w:t>
      </w:r>
    </w:p>
    <w:p w14:paraId="5CF076CB" w14:textId="77777777" w:rsidR="00675B78" w:rsidRDefault="00675B78" w:rsidP="0005612F">
      <w:pPr>
        <w:spacing w:after="0" w:line="240" w:lineRule="auto"/>
        <w:ind w:left="1985" w:hanging="1985"/>
        <w:jc w:val="both"/>
        <w:rPr>
          <w:rFonts w:ascii="Arial" w:hAnsi="Arial" w:cs="Arial"/>
          <w:sz w:val="24"/>
          <w:szCs w:val="24"/>
        </w:rPr>
      </w:pPr>
    </w:p>
    <w:p w14:paraId="714E944A" w14:textId="01BF0D4D"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 that’s not the same.</w:t>
      </w:r>
    </w:p>
    <w:p w14:paraId="284725F7" w14:textId="77777777" w:rsidR="00675B78" w:rsidRDefault="00675B78" w:rsidP="0005612F">
      <w:pPr>
        <w:spacing w:after="0" w:line="240" w:lineRule="auto"/>
        <w:ind w:left="1985" w:hanging="1985"/>
        <w:jc w:val="both"/>
        <w:rPr>
          <w:rFonts w:ascii="Arial" w:hAnsi="Arial" w:cs="Arial"/>
          <w:sz w:val="24"/>
          <w:szCs w:val="24"/>
        </w:rPr>
      </w:pPr>
    </w:p>
    <w:p w14:paraId="21FC2294" w14:textId="6C1229D0"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t xml:space="preserve">It says, wait, this girl, this woman says, if only I'd been faster, maybe I could have made a difference.  Before I could ask her what she meant, Nolan came over, and she started telling him about a job opening for a fry-cook at the Limestone Diner.  He was grateful for the </w:t>
      </w:r>
      <w:r w:rsidR="00A81675">
        <w:rPr>
          <w:rFonts w:ascii="Arial" w:hAnsi="Arial" w:cs="Arial"/>
          <w:sz w:val="24"/>
          <w:szCs w:val="24"/>
        </w:rPr>
        <w:t>lead;</w:t>
      </w:r>
      <w:r>
        <w:rPr>
          <w:rFonts w:ascii="Arial" w:hAnsi="Arial" w:cs="Arial"/>
          <w:sz w:val="24"/>
          <w:szCs w:val="24"/>
        </w:rPr>
        <w:t xml:space="preserve"> we've all been struggling to find the words since Old Scratch closed.  So, Nolan was a cook at the bar.  And Courtney was another waitress.</w:t>
      </w:r>
    </w:p>
    <w:p w14:paraId="07CA1F43" w14:textId="77777777" w:rsidR="00675B78" w:rsidRDefault="00675B78" w:rsidP="0005612F">
      <w:pPr>
        <w:spacing w:after="0" w:line="240" w:lineRule="auto"/>
        <w:ind w:left="1985" w:hanging="1985"/>
        <w:jc w:val="both"/>
        <w:rPr>
          <w:rFonts w:ascii="Arial" w:hAnsi="Arial" w:cs="Arial"/>
          <w:sz w:val="24"/>
          <w:szCs w:val="24"/>
        </w:rPr>
      </w:pPr>
    </w:p>
    <w:p w14:paraId="49C766F6" w14:textId="2441CDA1"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731495C8" w14:textId="77777777" w:rsidR="00675B78" w:rsidRDefault="00675B78" w:rsidP="0005612F">
      <w:pPr>
        <w:spacing w:after="0" w:line="240" w:lineRule="auto"/>
        <w:ind w:left="1985" w:hanging="1985"/>
        <w:jc w:val="both"/>
        <w:rPr>
          <w:rFonts w:ascii="Arial" w:hAnsi="Arial" w:cs="Arial"/>
          <w:sz w:val="24"/>
          <w:szCs w:val="24"/>
        </w:rPr>
      </w:pPr>
    </w:p>
    <w:p w14:paraId="0FB3220E" w14:textId="0E5772EB"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guess, I don't know, I don't think she had motive.  So, it's between Cherie and Carmen.  I think Cherie could do it, like, she could wear Chris’ boots.</w:t>
      </w:r>
    </w:p>
    <w:p w14:paraId="7612F24C" w14:textId="77777777" w:rsidR="00675B78" w:rsidRDefault="00675B78" w:rsidP="0005612F">
      <w:pPr>
        <w:spacing w:after="0" w:line="240" w:lineRule="auto"/>
        <w:ind w:left="1985" w:hanging="1985"/>
        <w:jc w:val="both"/>
        <w:rPr>
          <w:rFonts w:ascii="Arial" w:hAnsi="Arial" w:cs="Arial"/>
          <w:sz w:val="24"/>
          <w:szCs w:val="24"/>
        </w:rPr>
      </w:pPr>
    </w:p>
    <w:p w14:paraId="4FD9C69B" w14:textId="43A4D81F"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3E0608">
        <w:rPr>
          <w:rFonts w:ascii="Arial" w:hAnsi="Arial" w:cs="Arial"/>
          <w:sz w:val="24"/>
          <w:szCs w:val="24"/>
        </w:rPr>
        <w:t>Where’s</w:t>
      </w:r>
      <w:r>
        <w:rPr>
          <w:rFonts w:ascii="Arial" w:hAnsi="Arial" w:cs="Arial"/>
          <w:sz w:val="24"/>
          <w:szCs w:val="24"/>
        </w:rPr>
        <w:t xml:space="preserve"> the boot photo, which is…these are kind of, </w:t>
      </w:r>
      <w:r w:rsidR="003E0608">
        <w:rPr>
          <w:rFonts w:ascii="Arial" w:hAnsi="Arial" w:cs="Arial"/>
          <w:sz w:val="24"/>
          <w:szCs w:val="24"/>
        </w:rPr>
        <w:t>similar</w:t>
      </w:r>
      <w:r>
        <w:rPr>
          <w:rFonts w:ascii="Arial" w:hAnsi="Arial" w:cs="Arial"/>
          <w:sz w:val="24"/>
          <w:szCs w:val="24"/>
        </w:rPr>
        <w:t>, aren't they?</w:t>
      </w:r>
    </w:p>
    <w:p w14:paraId="2438D979" w14:textId="77777777" w:rsidR="00675B78" w:rsidRDefault="00675B78" w:rsidP="0005612F">
      <w:pPr>
        <w:spacing w:after="0" w:line="240" w:lineRule="auto"/>
        <w:ind w:left="1985" w:hanging="1985"/>
        <w:jc w:val="both"/>
        <w:rPr>
          <w:rFonts w:ascii="Arial" w:hAnsi="Arial" w:cs="Arial"/>
          <w:sz w:val="24"/>
          <w:szCs w:val="24"/>
        </w:rPr>
      </w:pPr>
    </w:p>
    <w:p w14:paraId="5E21584E" w14:textId="7A878812"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Oh yeah, </w:t>
      </w:r>
      <w:r w:rsidR="003E0608">
        <w:rPr>
          <w:rFonts w:ascii="Arial" w:hAnsi="Arial" w:cs="Arial"/>
          <w:sz w:val="24"/>
          <w:szCs w:val="24"/>
        </w:rPr>
        <w:t>these</w:t>
      </w:r>
      <w:r>
        <w:rPr>
          <w:rFonts w:ascii="Arial" w:hAnsi="Arial" w:cs="Arial"/>
          <w:sz w:val="24"/>
          <w:szCs w:val="24"/>
        </w:rPr>
        <w:t xml:space="preserve"> are similar.  </w:t>
      </w:r>
    </w:p>
    <w:p w14:paraId="79B4D41B" w14:textId="77777777" w:rsidR="00675B78" w:rsidRDefault="00675B78" w:rsidP="0005612F">
      <w:pPr>
        <w:spacing w:after="0" w:line="240" w:lineRule="auto"/>
        <w:ind w:left="1985" w:hanging="1985"/>
        <w:jc w:val="both"/>
        <w:rPr>
          <w:rFonts w:ascii="Arial" w:hAnsi="Arial" w:cs="Arial"/>
          <w:sz w:val="24"/>
          <w:szCs w:val="24"/>
        </w:rPr>
      </w:pPr>
    </w:p>
    <w:p w14:paraId="30E4731A" w14:textId="7E31FFD3"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they're the same, yeah, and these are men’s.  So, there's, in the photo these boots are men’s boots.</w:t>
      </w:r>
    </w:p>
    <w:p w14:paraId="56E89C7F" w14:textId="77777777" w:rsidR="00675B78" w:rsidRDefault="00675B78" w:rsidP="0005612F">
      <w:pPr>
        <w:spacing w:after="0" w:line="240" w:lineRule="auto"/>
        <w:ind w:left="1985" w:hanging="1985"/>
        <w:jc w:val="both"/>
        <w:rPr>
          <w:rFonts w:ascii="Arial" w:hAnsi="Arial" w:cs="Arial"/>
          <w:sz w:val="24"/>
          <w:szCs w:val="24"/>
        </w:rPr>
      </w:pPr>
    </w:p>
    <w:p w14:paraId="105CBA91" w14:textId="0F3F41E9"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3784656B" w14:textId="77777777" w:rsidR="00675B78" w:rsidRDefault="00675B78" w:rsidP="0005612F">
      <w:pPr>
        <w:spacing w:after="0" w:line="240" w:lineRule="auto"/>
        <w:ind w:left="1985" w:hanging="1985"/>
        <w:jc w:val="both"/>
        <w:rPr>
          <w:rFonts w:ascii="Arial" w:hAnsi="Arial" w:cs="Arial"/>
          <w:sz w:val="24"/>
          <w:szCs w:val="24"/>
        </w:rPr>
      </w:pPr>
    </w:p>
    <w:p w14:paraId="6C2CDC04" w14:textId="009EABFC"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And even the print, because this is the print of this.  </w:t>
      </w:r>
    </w:p>
    <w:p w14:paraId="30FCC90D" w14:textId="77777777" w:rsidR="00675B78" w:rsidRDefault="00675B78" w:rsidP="0005612F">
      <w:pPr>
        <w:spacing w:after="0" w:line="240" w:lineRule="auto"/>
        <w:ind w:left="1985" w:hanging="1985"/>
        <w:jc w:val="both"/>
        <w:rPr>
          <w:rFonts w:ascii="Arial" w:hAnsi="Arial" w:cs="Arial"/>
          <w:sz w:val="24"/>
          <w:szCs w:val="24"/>
        </w:rPr>
      </w:pPr>
    </w:p>
    <w:p w14:paraId="2DA9AA01" w14:textId="4CC3145D"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Well, I think she could be wearing his boots.  But who else is a man?</w:t>
      </w:r>
    </w:p>
    <w:p w14:paraId="23E9AD34" w14:textId="77777777" w:rsidR="00675B78" w:rsidRDefault="00675B78" w:rsidP="0005612F">
      <w:pPr>
        <w:spacing w:after="0" w:line="240" w:lineRule="auto"/>
        <w:ind w:left="1985" w:hanging="1985"/>
        <w:jc w:val="both"/>
        <w:rPr>
          <w:rFonts w:ascii="Arial" w:hAnsi="Arial" w:cs="Arial"/>
          <w:sz w:val="24"/>
          <w:szCs w:val="24"/>
        </w:rPr>
      </w:pPr>
    </w:p>
    <w:p w14:paraId="4C0A026A" w14:textId="523654E4"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Apparently nobody, like Carmen didn’t know that he was…are these hiking boots?</w:t>
      </w:r>
    </w:p>
    <w:p w14:paraId="49EF2042" w14:textId="77777777" w:rsidR="00675B78" w:rsidRDefault="00675B78" w:rsidP="0005612F">
      <w:pPr>
        <w:spacing w:after="0" w:line="240" w:lineRule="auto"/>
        <w:ind w:left="1985" w:hanging="1985"/>
        <w:jc w:val="both"/>
        <w:rPr>
          <w:rFonts w:ascii="Arial" w:hAnsi="Arial" w:cs="Arial"/>
          <w:sz w:val="24"/>
          <w:szCs w:val="24"/>
        </w:rPr>
      </w:pPr>
    </w:p>
    <w:p w14:paraId="4BEDD4CD" w14:textId="25A17F2C"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I think so.  </w:t>
      </w:r>
    </w:p>
    <w:p w14:paraId="5A3663F9" w14:textId="77777777" w:rsidR="00675B78" w:rsidRDefault="00675B78" w:rsidP="0005612F">
      <w:pPr>
        <w:spacing w:after="0" w:line="240" w:lineRule="auto"/>
        <w:ind w:left="1985" w:hanging="1985"/>
        <w:jc w:val="both"/>
        <w:rPr>
          <w:rFonts w:ascii="Arial" w:hAnsi="Arial" w:cs="Arial"/>
          <w:sz w:val="24"/>
          <w:szCs w:val="24"/>
        </w:rPr>
      </w:pPr>
    </w:p>
    <w:p w14:paraId="47441330" w14:textId="5BC79AD5" w:rsidR="00675B78" w:rsidRDefault="00675B78" w:rsidP="0005612F">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Just to say, that’s 75 minutes, so 15 minutes remaining.</w:t>
      </w:r>
    </w:p>
    <w:p w14:paraId="740BD97A" w14:textId="77777777" w:rsidR="00675B78" w:rsidRDefault="00675B78" w:rsidP="0005612F">
      <w:pPr>
        <w:spacing w:after="0" w:line="240" w:lineRule="auto"/>
        <w:ind w:left="1985" w:hanging="1985"/>
        <w:jc w:val="both"/>
        <w:rPr>
          <w:rFonts w:ascii="Arial" w:hAnsi="Arial" w:cs="Arial"/>
          <w:sz w:val="24"/>
          <w:szCs w:val="24"/>
        </w:rPr>
      </w:pPr>
    </w:p>
    <w:p w14:paraId="1E642B48" w14:textId="2B6E4E12"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  Real quick, why did you guys think Joan didn’t do it, the crazy lady?</w:t>
      </w:r>
    </w:p>
    <w:p w14:paraId="7498D002" w14:textId="77777777" w:rsidR="00675B78" w:rsidRDefault="00675B78" w:rsidP="00675B78">
      <w:pPr>
        <w:spacing w:after="0" w:line="240" w:lineRule="auto"/>
        <w:ind w:left="1985" w:hanging="1985"/>
        <w:jc w:val="both"/>
        <w:rPr>
          <w:rFonts w:ascii="Arial" w:hAnsi="Arial" w:cs="Arial"/>
          <w:sz w:val="24"/>
          <w:szCs w:val="24"/>
        </w:rPr>
      </w:pPr>
    </w:p>
    <w:p w14:paraId="764E42D4" w14:textId="7FE9F5F8"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Because she has, there was a girl saying that she was with a crazy lady.  And they were shouting for Vinegar Tom, and that was, like, she gives you the…and they </w:t>
      </w:r>
      <w:r w:rsidR="003E0608">
        <w:rPr>
          <w:rFonts w:ascii="Arial" w:hAnsi="Arial" w:cs="Arial"/>
          <w:sz w:val="24"/>
          <w:szCs w:val="24"/>
        </w:rPr>
        <w:t>heard</w:t>
      </w:r>
      <w:r>
        <w:rPr>
          <w:rFonts w:ascii="Arial" w:hAnsi="Arial" w:cs="Arial"/>
          <w:sz w:val="24"/>
          <w:szCs w:val="24"/>
        </w:rPr>
        <w:t xml:space="preserve"> something, like, fall, and she thought maybe it's an animal, or something.</w:t>
      </w:r>
    </w:p>
    <w:p w14:paraId="03E146FA" w14:textId="77777777" w:rsidR="00675B78" w:rsidRDefault="00675B78" w:rsidP="00675B78">
      <w:pPr>
        <w:spacing w:after="0" w:line="240" w:lineRule="auto"/>
        <w:ind w:left="1985" w:hanging="1985"/>
        <w:jc w:val="both"/>
        <w:rPr>
          <w:rFonts w:ascii="Arial" w:hAnsi="Arial" w:cs="Arial"/>
          <w:sz w:val="24"/>
          <w:szCs w:val="24"/>
        </w:rPr>
      </w:pPr>
    </w:p>
    <w:p w14:paraId="071B1644" w14:textId="47D9946E"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it was at that time.</w:t>
      </w:r>
    </w:p>
    <w:p w14:paraId="485C75B4" w14:textId="77777777" w:rsidR="00675B78" w:rsidRDefault="00675B78" w:rsidP="00675B78">
      <w:pPr>
        <w:spacing w:after="0" w:line="240" w:lineRule="auto"/>
        <w:ind w:left="1985" w:hanging="1985"/>
        <w:jc w:val="both"/>
        <w:rPr>
          <w:rFonts w:ascii="Arial" w:hAnsi="Arial" w:cs="Arial"/>
          <w:sz w:val="24"/>
          <w:szCs w:val="24"/>
        </w:rPr>
      </w:pPr>
    </w:p>
    <w:p w14:paraId="40AFCEDF" w14:textId="7655846E"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 I'm just going to read this.</w:t>
      </w:r>
    </w:p>
    <w:p w14:paraId="59E9EE1C" w14:textId="77777777" w:rsidR="00675B78" w:rsidRDefault="00675B78" w:rsidP="00675B78">
      <w:pPr>
        <w:spacing w:after="0" w:line="240" w:lineRule="auto"/>
        <w:ind w:left="1985" w:hanging="1985"/>
        <w:jc w:val="both"/>
        <w:rPr>
          <w:rFonts w:ascii="Arial" w:hAnsi="Arial" w:cs="Arial"/>
          <w:sz w:val="24"/>
          <w:szCs w:val="24"/>
        </w:rPr>
      </w:pPr>
    </w:p>
    <w:p w14:paraId="0502E7AF" w14:textId="6DE7BD98"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Sorry.  What do we think?</w:t>
      </w:r>
    </w:p>
    <w:p w14:paraId="2BB26A84" w14:textId="77777777" w:rsidR="00675B78" w:rsidRDefault="00675B78" w:rsidP="00675B78">
      <w:pPr>
        <w:spacing w:after="0" w:line="240" w:lineRule="auto"/>
        <w:ind w:left="1985" w:hanging="1985"/>
        <w:jc w:val="both"/>
        <w:rPr>
          <w:rFonts w:ascii="Arial" w:hAnsi="Arial" w:cs="Arial"/>
          <w:sz w:val="24"/>
          <w:szCs w:val="24"/>
        </w:rPr>
      </w:pPr>
    </w:p>
    <w:p w14:paraId="6A1DC19B" w14:textId="1E8A2BBF"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 xml:space="preserve">I think Carmen was the one who saw these boots.  </w:t>
      </w:r>
    </w:p>
    <w:p w14:paraId="315A4620" w14:textId="497AFAEF" w:rsidR="00675B78" w:rsidRDefault="00675B78" w:rsidP="00675B78">
      <w:pPr>
        <w:spacing w:after="0" w:line="240" w:lineRule="auto"/>
        <w:ind w:left="1985" w:hanging="1985"/>
        <w:jc w:val="both"/>
        <w:rPr>
          <w:rFonts w:ascii="Arial" w:hAnsi="Arial" w:cs="Arial"/>
          <w:sz w:val="24"/>
          <w:szCs w:val="24"/>
        </w:rPr>
      </w:pPr>
    </w:p>
    <w:p w14:paraId="36899EEE" w14:textId="558711CD"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yeah, she was talking about what she did, and where she took pictures.  Okay, so let's see.  No, she was talking, I think she was talking about, like the evidence, her suspects, like, would it be here, like, what the boots are?</w:t>
      </w:r>
    </w:p>
    <w:p w14:paraId="7E3DDCB9" w14:textId="77777777" w:rsidR="00675B78" w:rsidRDefault="00675B78" w:rsidP="00675B78">
      <w:pPr>
        <w:spacing w:after="0" w:line="240" w:lineRule="auto"/>
        <w:ind w:left="1985" w:hanging="1985"/>
        <w:jc w:val="both"/>
        <w:rPr>
          <w:rFonts w:ascii="Arial" w:hAnsi="Arial" w:cs="Arial"/>
          <w:sz w:val="24"/>
          <w:szCs w:val="24"/>
        </w:rPr>
      </w:pPr>
    </w:p>
    <w:p w14:paraId="730AD6ED" w14:textId="6291A256" w:rsidR="00675B78" w:rsidRDefault="00675B78" w:rsidP="00675B7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They</w:t>
      </w:r>
      <w:r w:rsidR="004307E7">
        <w:rPr>
          <w:rFonts w:ascii="Arial" w:hAnsi="Arial" w:cs="Arial"/>
          <w:sz w:val="24"/>
          <w:szCs w:val="24"/>
        </w:rPr>
        <w:t xml:space="preserve"> were</w:t>
      </w:r>
      <w:r>
        <w:rPr>
          <w:rFonts w:ascii="Arial" w:hAnsi="Arial" w:cs="Arial"/>
          <w:sz w:val="24"/>
          <w:szCs w:val="24"/>
        </w:rPr>
        <w:t xml:space="preserve"> talking about boots.</w:t>
      </w:r>
    </w:p>
    <w:p w14:paraId="3BF4D271" w14:textId="77777777" w:rsidR="00675B78" w:rsidRDefault="00675B78" w:rsidP="00675B78">
      <w:pPr>
        <w:spacing w:after="0" w:line="240" w:lineRule="auto"/>
        <w:ind w:left="1985" w:hanging="1985"/>
        <w:jc w:val="both"/>
        <w:rPr>
          <w:rFonts w:ascii="Arial" w:hAnsi="Arial" w:cs="Arial"/>
          <w:sz w:val="24"/>
          <w:szCs w:val="24"/>
        </w:rPr>
      </w:pPr>
    </w:p>
    <w:p w14:paraId="61A2DE9C" w14:textId="60BE4430" w:rsidR="00675B78" w:rsidRDefault="004307E7" w:rsidP="00675B7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She said, she took some </w:t>
      </w:r>
      <w:r w:rsidR="003E0608">
        <w:rPr>
          <w:rFonts w:ascii="Arial" w:hAnsi="Arial" w:cs="Arial"/>
          <w:sz w:val="24"/>
          <w:szCs w:val="24"/>
        </w:rPr>
        <w:t>pictures</w:t>
      </w:r>
      <w:r>
        <w:rPr>
          <w:rFonts w:ascii="Arial" w:hAnsi="Arial" w:cs="Arial"/>
          <w:sz w:val="24"/>
          <w:szCs w:val="24"/>
        </w:rPr>
        <w:t xml:space="preserve"> somewhere.</w:t>
      </w:r>
    </w:p>
    <w:p w14:paraId="52702D8D" w14:textId="77777777" w:rsidR="004307E7" w:rsidRDefault="004307E7" w:rsidP="00675B78">
      <w:pPr>
        <w:spacing w:after="0" w:line="240" w:lineRule="auto"/>
        <w:ind w:left="1985" w:hanging="1985"/>
        <w:jc w:val="both"/>
        <w:rPr>
          <w:rFonts w:ascii="Arial" w:hAnsi="Arial" w:cs="Arial"/>
          <w:sz w:val="24"/>
          <w:szCs w:val="24"/>
        </w:rPr>
      </w:pPr>
    </w:p>
    <w:p w14:paraId="23BE6FE7" w14:textId="699F1B52" w:rsidR="004307E7" w:rsidRDefault="004307E7" w:rsidP="00675B78">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Do you think it was like, in here?</w:t>
      </w:r>
    </w:p>
    <w:p w14:paraId="39341213" w14:textId="77777777" w:rsidR="004307E7" w:rsidRDefault="004307E7" w:rsidP="00675B78">
      <w:pPr>
        <w:spacing w:after="0" w:line="240" w:lineRule="auto"/>
        <w:ind w:left="1985" w:hanging="1985"/>
        <w:jc w:val="both"/>
        <w:rPr>
          <w:rFonts w:ascii="Arial" w:hAnsi="Arial" w:cs="Arial"/>
          <w:sz w:val="24"/>
          <w:szCs w:val="24"/>
        </w:rPr>
      </w:pPr>
    </w:p>
    <w:p w14:paraId="0B363090" w14:textId="5F0F8E95" w:rsidR="004307E7" w:rsidRDefault="004307E7" w:rsidP="00675B78">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don't know.  Can you look through this, and I'll look through this.</w:t>
      </w:r>
    </w:p>
    <w:p w14:paraId="0D7DC5E4" w14:textId="77777777" w:rsidR="004307E7" w:rsidRDefault="004307E7" w:rsidP="00675B78">
      <w:pPr>
        <w:spacing w:after="0" w:line="240" w:lineRule="auto"/>
        <w:ind w:left="1985" w:hanging="1985"/>
        <w:jc w:val="both"/>
        <w:rPr>
          <w:rFonts w:ascii="Arial" w:hAnsi="Arial" w:cs="Arial"/>
          <w:sz w:val="24"/>
          <w:szCs w:val="24"/>
        </w:rPr>
      </w:pPr>
    </w:p>
    <w:p w14:paraId="3D544EA9" w14:textId="15C0EB26"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It says in here, she took a </w:t>
      </w:r>
      <w:r w:rsidR="003E0608">
        <w:rPr>
          <w:rFonts w:ascii="Arial" w:hAnsi="Arial" w:cs="Arial"/>
          <w:sz w:val="24"/>
          <w:szCs w:val="24"/>
        </w:rPr>
        <w:t>picture</w:t>
      </w:r>
      <w:r>
        <w:rPr>
          <w:rFonts w:ascii="Arial" w:hAnsi="Arial" w:cs="Arial"/>
          <w:sz w:val="24"/>
          <w:szCs w:val="24"/>
        </w:rPr>
        <w:t xml:space="preserve"> of something, she didn’t say anything.</w:t>
      </w:r>
    </w:p>
    <w:p w14:paraId="3C6B53B8" w14:textId="77777777" w:rsidR="004307E7" w:rsidRDefault="004307E7" w:rsidP="004307E7">
      <w:pPr>
        <w:spacing w:after="0" w:line="240" w:lineRule="auto"/>
        <w:ind w:left="1985" w:hanging="1985"/>
        <w:jc w:val="both"/>
        <w:rPr>
          <w:rFonts w:ascii="Arial" w:hAnsi="Arial" w:cs="Arial"/>
          <w:sz w:val="24"/>
          <w:szCs w:val="24"/>
        </w:rPr>
      </w:pPr>
    </w:p>
    <w:p w14:paraId="53EFFFE2" w14:textId="03F96A90"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Where did she take the picture, took a picture of something?</w:t>
      </w:r>
    </w:p>
    <w:p w14:paraId="6708277D" w14:textId="77777777" w:rsidR="004307E7" w:rsidRDefault="004307E7" w:rsidP="004307E7">
      <w:pPr>
        <w:spacing w:after="0" w:line="240" w:lineRule="auto"/>
        <w:ind w:left="1985" w:hanging="1985"/>
        <w:jc w:val="both"/>
        <w:rPr>
          <w:rFonts w:ascii="Arial" w:hAnsi="Arial" w:cs="Arial"/>
          <w:sz w:val="24"/>
          <w:szCs w:val="24"/>
        </w:rPr>
      </w:pPr>
    </w:p>
    <w:p w14:paraId="2E17CCC9" w14:textId="5A52A620"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On her property, so this one.</w:t>
      </w:r>
    </w:p>
    <w:p w14:paraId="585E0F11" w14:textId="77777777" w:rsidR="004307E7" w:rsidRDefault="004307E7" w:rsidP="004307E7">
      <w:pPr>
        <w:spacing w:after="0" w:line="240" w:lineRule="auto"/>
        <w:ind w:left="1985" w:hanging="1985"/>
        <w:jc w:val="both"/>
        <w:rPr>
          <w:rFonts w:ascii="Arial" w:hAnsi="Arial" w:cs="Arial"/>
          <w:sz w:val="24"/>
          <w:szCs w:val="24"/>
        </w:rPr>
      </w:pPr>
    </w:p>
    <w:p w14:paraId="3C74231A" w14:textId="31202475"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On her property?</w:t>
      </w:r>
    </w:p>
    <w:p w14:paraId="1ED952A7" w14:textId="77777777" w:rsidR="004307E7" w:rsidRDefault="004307E7" w:rsidP="004307E7">
      <w:pPr>
        <w:spacing w:after="0" w:line="240" w:lineRule="auto"/>
        <w:ind w:left="1985" w:hanging="1985"/>
        <w:jc w:val="both"/>
        <w:rPr>
          <w:rFonts w:ascii="Arial" w:hAnsi="Arial" w:cs="Arial"/>
          <w:sz w:val="24"/>
          <w:szCs w:val="24"/>
        </w:rPr>
      </w:pPr>
    </w:p>
    <w:p w14:paraId="6E093D82" w14:textId="6234BDCA"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Because it looks like that.</w:t>
      </w:r>
    </w:p>
    <w:p w14:paraId="719DDE19" w14:textId="77777777" w:rsidR="004307E7" w:rsidRDefault="004307E7" w:rsidP="004307E7">
      <w:pPr>
        <w:spacing w:after="0" w:line="240" w:lineRule="auto"/>
        <w:ind w:left="1985" w:hanging="1985"/>
        <w:jc w:val="both"/>
        <w:rPr>
          <w:rFonts w:ascii="Arial" w:hAnsi="Arial" w:cs="Arial"/>
          <w:sz w:val="24"/>
          <w:szCs w:val="24"/>
        </w:rPr>
      </w:pPr>
    </w:p>
    <w:p w14:paraId="4BBA68CF" w14:textId="6DB92C0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w:t>
      </w:r>
    </w:p>
    <w:p w14:paraId="61C9D458" w14:textId="77777777" w:rsidR="004307E7" w:rsidRDefault="004307E7" w:rsidP="004307E7">
      <w:pPr>
        <w:spacing w:after="0" w:line="240" w:lineRule="auto"/>
        <w:ind w:left="1985" w:hanging="1985"/>
        <w:jc w:val="both"/>
        <w:rPr>
          <w:rFonts w:ascii="Arial" w:hAnsi="Arial" w:cs="Arial"/>
          <w:sz w:val="24"/>
          <w:szCs w:val="24"/>
        </w:rPr>
      </w:pPr>
    </w:p>
    <w:p w14:paraId="4B33D359" w14:textId="40E3C9ED"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then these are the database, this is from the [</w:t>
      </w:r>
      <w:r w:rsidRPr="004307E7">
        <w:rPr>
          <w:rFonts w:ascii="Arial" w:hAnsi="Arial" w:cs="Arial"/>
          <w:sz w:val="24"/>
          <w:szCs w:val="24"/>
          <w:highlight w:val="yellow"/>
        </w:rPr>
        <w:t>inaudible 1:17:43</w:t>
      </w:r>
      <w:r>
        <w:rPr>
          <w:rFonts w:ascii="Arial" w:hAnsi="Arial" w:cs="Arial"/>
          <w:sz w:val="24"/>
          <w:szCs w:val="24"/>
        </w:rPr>
        <w:t xml:space="preserve">].  </w:t>
      </w:r>
      <w:r w:rsidR="00A81675">
        <w:rPr>
          <w:rFonts w:ascii="Arial" w:hAnsi="Arial" w:cs="Arial"/>
          <w:sz w:val="24"/>
          <w:szCs w:val="24"/>
        </w:rPr>
        <w:t>So,</w:t>
      </w:r>
      <w:r>
        <w:rPr>
          <w:rFonts w:ascii="Arial" w:hAnsi="Arial" w:cs="Arial"/>
          <w:sz w:val="24"/>
          <w:szCs w:val="24"/>
        </w:rPr>
        <w:t xml:space="preserve"> these two are the ones that she took a picture of in her property, of Joan.</w:t>
      </w:r>
    </w:p>
    <w:p w14:paraId="533A001C" w14:textId="77777777" w:rsidR="004307E7" w:rsidRDefault="004307E7" w:rsidP="004307E7">
      <w:pPr>
        <w:spacing w:after="0" w:line="240" w:lineRule="auto"/>
        <w:ind w:left="1985" w:hanging="1985"/>
        <w:jc w:val="both"/>
        <w:rPr>
          <w:rFonts w:ascii="Arial" w:hAnsi="Arial" w:cs="Arial"/>
          <w:sz w:val="24"/>
          <w:szCs w:val="24"/>
        </w:rPr>
      </w:pPr>
    </w:p>
    <w:p w14:paraId="22CA1E2D" w14:textId="66ED75CD"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Uh-huh.  </w:t>
      </w:r>
    </w:p>
    <w:p w14:paraId="60222AED" w14:textId="77777777" w:rsidR="004307E7" w:rsidRDefault="004307E7" w:rsidP="004307E7">
      <w:pPr>
        <w:spacing w:after="0" w:line="240" w:lineRule="auto"/>
        <w:ind w:left="1985" w:hanging="1985"/>
        <w:jc w:val="both"/>
        <w:rPr>
          <w:rFonts w:ascii="Arial" w:hAnsi="Arial" w:cs="Arial"/>
          <w:sz w:val="24"/>
          <w:szCs w:val="24"/>
        </w:rPr>
      </w:pPr>
    </w:p>
    <w:p w14:paraId="35E0CF47" w14:textId="375D82A3"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And then she put them in, like, this.</w:t>
      </w:r>
    </w:p>
    <w:p w14:paraId="00CAB947" w14:textId="77777777" w:rsidR="004307E7" w:rsidRDefault="004307E7" w:rsidP="004307E7">
      <w:pPr>
        <w:spacing w:after="0" w:line="240" w:lineRule="auto"/>
        <w:ind w:left="1985" w:hanging="1985"/>
        <w:jc w:val="both"/>
        <w:rPr>
          <w:rFonts w:ascii="Arial" w:hAnsi="Arial" w:cs="Arial"/>
          <w:sz w:val="24"/>
          <w:szCs w:val="24"/>
        </w:rPr>
      </w:pPr>
    </w:p>
    <w:p w14:paraId="39FCC796" w14:textId="645FB2E6"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These are a bit different, aren't they, the prints on the bottom?</w:t>
      </w:r>
    </w:p>
    <w:p w14:paraId="46C7CD61" w14:textId="77777777" w:rsidR="004307E7" w:rsidRDefault="004307E7" w:rsidP="004307E7">
      <w:pPr>
        <w:spacing w:after="0" w:line="240" w:lineRule="auto"/>
        <w:ind w:left="1985" w:hanging="1985"/>
        <w:jc w:val="both"/>
        <w:rPr>
          <w:rFonts w:ascii="Arial" w:hAnsi="Arial" w:cs="Arial"/>
          <w:sz w:val="24"/>
          <w:szCs w:val="24"/>
        </w:rPr>
      </w:pPr>
    </w:p>
    <w:p w14:paraId="2DB7642C" w14:textId="0FEAA2E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Yes.  They're both men boots, I was thinking of.  These are the ones, yeah, these are women boots.</w:t>
      </w:r>
    </w:p>
    <w:p w14:paraId="44887423" w14:textId="77777777" w:rsidR="004307E7" w:rsidRDefault="004307E7" w:rsidP="004307E7">
      <w:pPr>
        <w:spacing w:after="0" w:line="240" w:lineRule="auto"/>
        <w:ind w:left="1985" w:hanging="1985"/>
        <w:jc w:val="both"/>
        <w:rPr>
          <w:rFonts w:ascii="Arial" w:hAnsi="Arial" w:cs="Arial"/>
          <w:sz w:val="24"/>
          <w:szCs w:val="24"/>
        </w:rPr>
      </w:pPr>
    </w:p>
    <w:p w14:paraId="3B0E6E1C" w14:textId="13BC638E"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so these are Joan’s, and these are Chris’, I'm guessing.</w:t>
      </w:r>
    </w:p>
    <w:p w14:paraId="71FAC95F" w14:textId="77777777" w:rsidR="004307E7" w:rsidRDefault="004307E7" w:rsidP="004307E7">
      <w:pPr>
        <w:spacing w:after="0" w:line="240" w:lineRule="auto"/>
        <w:ind w:left="1985" w:hanging="1985"/>
        <w:jc w:val="both"/>
        <w:rPr>
          <w:rFonts w:ascii="Arial" w:hAnsi="Arial" w:cs="Arial"/>
          <w:sz w:val="24"/>
          <w:szCs w:val="24"/>
        </w:rPr>
      </w:pPr>
    </w:p>
    <w:p w14:paraId="179E598C" w14:textId="0C2CA689"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But she took those photos in her property.</w:t>
      </w:r>
    </w:p>
    <w:p w14:paraId="45B1FA1C" w14:textId="77777777" w:rsidR="004307E7" w:rsidRDefault="004307E7" w:rsidP="004307E7">
      <w:pPr>
        <w:spacing w:after="0" w:line="240" w:lineRule="auto"/>
        <w:ind w:left="1985" w:hanging="1985"/>
        <w:jc w:val="both"/>
        <w:rPr>
          <w:rFonts w:ascii="Arial" w:hAnsi="Arial" w:cs="Arial"/>
          <w:sz w:val="24"/>
          <w:szCs w:val="24"/>
        </w:rPr>
      </w:pPr>
    </w:p>
    <w:p w14:paraId="1B47B6EC" w14:textId="039C847E"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071341C1" w14:textId="77777777" w:rsidR="004307E7" w:rsidRDefault="004307E7" w:rsidP="004307E7">
      <w:pPr>
        <w:spacing w:after="0" w:line="240" w:lineRule="auto"/>
        <w:ind w:left="1985" w:hanging="1985"/>
        <w:jc w:val="both"/>
        <w:rPr>
          <w:rFonts w:ascii="Arial" w:hAnsi="Arial" w:cs="Arial"/>
          <w:sz w:val="24"/>
          <w:szCs w:val="24"/>
        </w:rPr>
      </w:pPr>
    </w:p>
    <w:p w14:paraId="6DE9CC94" w14:textId="46EEE097"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Did she say, I think she took some photos at Chris’ property, didn’t she?</w:t>
      </w:r>
    </w:p>
    <w:p w14:paraId="67C9F3B2" w14:textId="77777777" w:rsidR="004307E7" w:rsidRDefault="004307E7" w:rsidP="004307E7">
      <w:pPr>
        <w:spacing w:after="0" w:line="240" w:lineRule="auto"/>
        <w:ind w:left="1985" w:hanging="1985"/>
        <w:jc w:val="both"/>
        <w:rPr>
          <w:rFonts w:ascii="Arial" w:hAnsi="Arial" w:cs="Arial"/>
          <w:sz w:val="24"/>
          <w:szCs w:val="24"/>
        </w:rPr>
      </w:pPr>
    </w:p>
    <w:p w14:paraId="3DD46BCE" w14:textId="076CE547"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She took a letter.</w:t>
      </w:r>
    </w:p>
    <w:p w14:paraId="7DC793D7" w14:textId="77777777" w:rsidR="004307E7" w:rsidRDefault="004307E7" w:rsidP="004307E7">
      <w:pPr>
        <w:spacing w:after="0" w:line="240" w:lineRule="auto"/>
        <w:ind w:left="1985" w:hanging="1985"/>
        <w:jc w:val="both"/>
        <w:rPr>
          <w:rFonts w:ascii="Arial" w:hAnsi="Arial" w:cs="Arial"/>
          <w:sz w:val="24"/>
          <w:szCs w:val="24"/>
        </w:rPr>
      </w:pPr>
    </w:p>
    <w:p w14:paraId="749707E5" w14:textId="288674B9"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It doesn't say in here that she took that in his property, so…</w:t>
      </w:r>
    </w:p>
    <w:p w14:paraId="1C945E69" w14:textId="77777777" w:rsidR="004307E7" w:rsidRDefault="004307E7" w:rsidP="004307E7">
      <w:pPr>
        <w:spacing w:after="0" w:line="240" w:lineRule="auto"/>
        <w:ind w:left="1985" w:hanging="1985"/>
        <w:jc w:val="both"/>
        <w:rPr>
          <w:rFonts w:ascii="Arial" w:hAnsi="Arial" w:cs="Arial"/>
          <w:sz w:val="24"/>
          <w:szCs w:val="24"/>
        </w:rPr>
      </w:pPr>
    </w:p>
    <w:p w14:paraId="4907A43C" w14:textId="4A946506"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said that she stole an envelope.</w:t>
      </w:r>
    </w:p>
    <w:p w14:paraId="739A87B9" w14:textId="77777777" w:rsidR="004307E7" w:rsidRDefault="004307E7" w:rsidP="004307E7">
      <w:pPr>
        <w:spacing w:after="0" w:line="240" w:lineRule="auto"/>
        <w:ind w:left="1985" w:hanging="1985"/>
        <w:jc w:val="both"/>
        <w:rPr>
          <w:rFonts w:ascii="Arial" w:hAnsi="Arial" w:cs="Arial"/>
          <w:sz w:val="24"/>
          <w:szCs w:val="24"/>
        </w:rPr>
      </w:pPr>
    </w:p>
    <w:p w14:paraId="17D57C76" w14:textId="47D9DDE3"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sorry.</w:t>
      </w:r>
    </w:p>
    <w:p w14:paraId="149E34C5" w14:textId="77777777" w:rsidR="004307E7" w:rsidRDefault="004307E7" w:rsidP="004307E7">
      <w:pPr>
        <w:spacing w:after="0" w:line="240" w:lineRule="auto"/>
        <w:ind w:left="1985" w:hanging="1985"/>
        <w:jc w:val="both"/>
        <w:rPr>
          <w:rFonts w:ascii="Arial" w:hAnsi="Arial" w:cs="Arial"/>
          <w:sz w:val="24"/>
          <w:szCs w:val="24"/>
        </w:rPr>
      </w:pPr>
    </w:p>
    <w:p w14:paraId="08F423F6" w14:textId="052FD433"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But his, I've got, his hobbies.</w:t>
      </w:r>
    </w:p>
    <w:p w14:paraId="05CE95D0" w14:textId="77777777" w:rsidR="004307E7" w:rsidRDefault="004307E7" w:rsidP="004307E7">
      <w:pPr>
        <w:spacing w:after="0" w:line="240" w:lineRule="auto"/>
        <w:ind w:left="1985" w:hanging="1985"/>
        <w:jc w:val="both"/>
        <w:rPr>
          <w:rFonts w:ascii="Arial" w:hAnsi="Arial" w:cs="Arial"/>
          <w:sz w:val="24"/>
          <w:szCs w:val="24"/>
        </w:rPr>
      </w:pPr>
    </w:p>
    <w:p w14:paraId="2D5EE06A" w14:textId="0E9DD68C"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  I'm guessing it's nearly time for us to stop?</w:t>
      </w:r>
    </w:p>
    <w:p w14:paraId="1F6E7AEE" w14:textId="77777777" w:rsidR="004307E7" w:rsidRDefault="004307E7" w:rsidP="004307E7">
      <w:pPr>
        <w:spacing w:after="0" w:line="240" w:lineRule="auto"/>
        <w:ind w:left="1985" w:hanging="1985"/>
        <w:jc w:val="both"/>
        <w:rPr>
          <w:rFonts w:ascii="Arial" w:hAnsi="Arial" w:cs="Arial"/>
          <w:sz w:val="24"/>
          <w:szCs w:val="24"/>
        </w:rPr>
      </w:pPr>
    </w:p>
    <w:p w14:paraId="707F77E7" w14:textId="024E94B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So, five </w:t>
      </w:r>
      <w:r w:rsidR="003E0608">
        <w:rPr>
          <w:rFonts w:ascii="Arial" w:hAnsi="Arial" w:cs="Arial"/>
          <w:sz w:val="24"/>
          <w:szCs w:val="24"/>
        </w:rPr>
        <w:t>minutes</w:t>
      </w:r>
      <w:r>
        <w:rPr>
          <w:rFonts w:ascii="Arial" w:hAnsi="Arial" w:cs="Arial"/>
          <w:sz w:val="24"/>
          <w:szCs w:val="24"/>
        </w:rPr>
        <w:t>, we've got…hang on.</w:t>
      </w:r>
    </w:p>
    <w:p w14:paraId="692E1792" w14:textId="77777777" w:rsidR="004307E7" w:rsidRDefault="004307E7" w:rsidP="004307E7">
      <w:pPr>
        <w:spacing w:after="0" w:line="240" w:lineRule="auto"/>
        <w:ind w:left="1985" w:hanging="1985"/>
        <w:jc w:val="both"/>
        <w:rPr>
          <w:rFonts w:ascii="Arial" w:hAnsi="Arial" w:cs="Arial"/>
          <w:sz w:val="24"/>
          <w:szCs w:val="24"/>
        </w:rPr>
      </w:pPr>
    </w:p>
    <w:p w14:paraId="64D68BD2" w14:textId="035BF2BA"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Is that it?</w:t>
      </w:r>
    </w:p>
    <w:p w14:paraId="0F2BC18C" w14:textId="77777777" w:rsidR="004307E7" w:rsidRDefault="004307E7" w:rsidP="004307E7">
      <w:pPr>
        <w:spacing w:after="0" w:line="240" w:lineRule="auto"/>
        <w:ind w:left="1985" w:hanging="1985"/>
        <w:jc w:val="both"/>
        <w:rPr>
          <w:rFonts w:ascii="Arial" w:hAnsi="Arial" w:cs="Arial"/>
          <w:sz w:val="24"/>
          <w:szCs w:val="24"/>
        </w:rPr>
      </w:pPr>
    </w:p>
    <w:p w14:paraId="2C12B324" w14:textId="190AC8E5"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Yes, ten minutes left now.</w:t>
      </w:r>
    </w:p>
    <w:p w14:paraId="54F35929" w14:textId="77777777" w:rsidR="004307E7" w:rsidRDefault="004307E7" w:rsidP="004307E7">
      <w:pPr>
        <w:spacing w:after="0" w:line="240" w:lineRule="auto"/>
        <w:ind w:left="1985" w:hanging="1985"/>
        <w:jc w:val="both"/>
        <w:rPr>
          <w:rFonts w:ascii="Arial" w:hAnsi="Arial" w:cs="Arial"/>
          <w:sz w:val="24"/>
          <w:szCs w:val="24"/>
        </w:rPr>
      </w:pPr>
    </w:p>
    <w:p w14:paraId="082CA695" w14:textId="48FB8C64"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Ten minutes left, now.</w:t>
      </w:r>
    </w:p>
    <w:p w14:paraId="0CDF7829" w14:textId="77777777" w:rsidR="004307E7" w:rsidRDefault="004307E7" w:rsidP="004307E7">
      <w:pPr>
        <w:spacing w:after="0" w:line="240" w:lineRule="auto"/>
        <w:ind w:left="1985" w:hanging="1985"/>
        <w:jc w:val="both"/>
        <w:rPr>
          <w:rFonts w:ascii="Arial" w:hAnsi="Arial" w:cs="Arial"/>
          <w:sz w:val="24"/>
          <w:szCs w:val="24"/>
        </w:rPr>
      </w:pPr>
    </w:p>
    <w:p w14:paraId="5C27BD26" w14:textId="74C2B369"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Do you mind if I borrow the car again.  </w:t>
      </w:r>
      <w:r w:rsidR="00A81675">
        <w:rPr>
          <w:rFonts w:ascii="Arial" w:hAnsi="Arial" w:cs="Arial"/>
          <w:sz w:val="24"/>
          <w:szCs w:val="24"/>
        </w:rPr>
        <w:t>So,</w:t>
      </w:r>
      <w:r>
        <w:rPr>
          <w:rFonts w:ascii="Arial" w:hAnsi="Arial" w:cs="Arial"/>
          <w:sz w:val="24"/>
          <w:szCs w:val="24"/>
        </w:rPr>
        <w:t xml:space="preserve"> I think Cherie was borrowing the car from Chris.</w:t>
      </w:r>
    </w:p>
    <w:p w14:paraId="64440A09" w14:textId="330AD32A" w:rsidR="004307E7" w:rsidRDefault="004307E7" w:rsidP="004307E7">
      <w:pPr>
        <w:spacing w:after="0" w:line="240" w:lineRule="auto"/>
        <w:ind w:left="1985" w:hanging="1985"/>
        <w:jc w:val="both"/>
        <w:rPr>
          <w:rFonts w:ascii="Arial" w:hAnsi="Arial" w:cs="Arial"/>
          <w:sz w:val="24"/>
          <w:szCs w:val="24"/>
        </w:rPr>
      </w:pPr>
    </w:p>
    <w:p w14:paraId="47C3C181" w14:textId="074257FA"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Uh-huh.</w:t>
      </w:r>
    </w:p>
    <w:p w14:paraId="052982EC" w14:textId="77777777" w:rsidR="004307E7" w:rsidRDefault="004307E7" w:rsidP="004307E7">
      <w:pPr>
        <w:spacing w:after="0" w:line="240" w:lineRule="auto"/>
        <w:ind w:left="1985" w:hanging="1985"/>
        <w:jc w:val="both"/>
        <w:rPr>
          <w:rFonts w:ascii="Arial" w:hAnsi="Arial" w:cs="Arial"/>
          <w:sz w:val="24"/>
          <w:szCs w:val="24"/>
        </w:rPr>
      </w:pPr>
    </w:p>
    <w:p w14:paraId="4FC19B5B" w14:textId="5ABA694D"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That’s obvious.  And then in his letter he said, any time, and I would like if it was just us.  </w:t>
      </w:r>
      <w:r w:rsidR="003E0608">
        <w:rPr>
          <w:rFonts w:ascii="Arial" w:hAnsi="Arial" w:cs="Arial"/>
          <w:sz w:val="24"/>
          <w:szCs w:val="24"/>
        </w:rPr>
        <w:t>Anyway</w:t>
      </w:r>
      <w:r>
        <w:rPr>
          <w:rFonts w:ascii="Arial" w:hAnsi="Arial" w:cs="Arial"/>
          <w:sz w:val="24"/>
          <w:szCs w:val="24"/>
        </w:rPr>
        <w:t>, do you guys have any more leads?</w:t>
      </w:r>
    </w:p>
    <w:p w14:paraId="4A66DC8E" w14:textId="77777777" w:rsidR="004307E7" w:rsidRDefault="004307E7" w:rsidP="004307E7">
      <w:pPr>
        <w:spacing w:after="0" w:line="240" w:lineRule="auto"/>
        <w:ind w:left="1985" w:hanging="1985"/>
        <w:jc w:val="both"/>
        <w:rPr>
          <w:rFonts w:ascii="Arial" w:hAnsi="Arial" w:cs="Arial"/>
          <w:sz w:val="24"/>
          <w:szCs w:val="24"/>
        </w:rPr>
      </w:pPr>
    </w:p>
    <w:p w14:paraId="0946E15D" w14:textId="1DF85D8E"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I'm really </w:t>
      </w:r>
      <w:r w:rsidR="003E0608">
        <w:rPr>
          <w:rFonts w:ascii="Arial" w:hAnsi="Arial" w:cs="Arial"/>
          <w:sz w:val="24"/>
          <w:szCs w:val="24"/>
        </w:rPr>
        <w:t>suspicious</w:t>
      </w:r>
      <w:r>
        <w:rPr>
          <w:rFonts w:ascii="Arial" w:hAnsi="Arial" w:cs="Arial"/>
          <w:sz w:val="24"/>
          <w:szCs w:val="24"/>
        </w:rPr>
        <w:t xml:space="preserve"> of the crazy lady.  I read this through as well, it was posted at 4.47, they spent </w:t>
      </w:r>
      <w:proofErr w:type="gramStart"/>
      <w:r>
        <w:rPr>
          <w:rFonts w:ascii="Arial" w:hAnsi="Arial" w:cs="Arial"/>
          <w:sz w:val="24"/>
          <w:szCs w:val="24"/>
        </w:rPr>
        <w:t>30 or 40 minutes</w:t>
      </w:r>
      <w:proofErr w:type="gramEnd"/>
      <w:r>
        <w:rPr>
          <w:rFonts w:ascii="Arial" w:hAnsi="Arial" w:cs="Arial"/>
          <w:sz w:val="24"/>
          <w:szCs w:val="24"/>
        </w:rPr>
        <w:t xml:space="preserve"> burning herbs, and then she helps carry a dead fox, and buried it with ash at the porch of the Dive Bar.  And that lines up with all the fires that have been being set near the loading bay.  And it makes sense if Joan is like, really </w:t>
      </w:r>
      <w:r w:rsidR="003E0608">
        <w:rPr>
          <w:rFonts w:ascii="Arial" w:hAnsi="Arial" w:cs="Arial"/>
          <w:sz w:val="24"/>
          <w:szCs w:val="24"/>
        </w:rPr>
        <w:t>suspicious</w:t>
      </w:r>
      <w:r>
        <w:rPr>
          <w:rFonts w:ascii="Arial" w:hAnsi="Arial" w:cs="Arial"/>
          <w:sz w:val="24"/>
          <w:szCs w:val="24"/>
        </w:rPr>
        <w:t xml:space="preserve"> that the, like, evil </w:t>
      </w:r>
      <w:r w:rsidR="003E0608">
        <w:rPr>
          <w:rFonts w:ascii="Arial" w:hAnsi="Arial" w:cs="Arial"/>
          <w:sz w:val="24"/>
          <w:szCs w:val="24"/>
        </w:rPr>
        <w:t>company</w:t>
      </w:r>
      <w:r>
        <w:rPr>
          <w:rFonts w:ascii="Arial" w:hAnsi="Arial" w:cs="Arial"/>
          <w:sz w:val="24"/>
          <w:szCs w:val="24"/>
        </w:rPr>
        <w:t xml:space="preserve"> wants to buy the land, that’s why she's setting fires to the land, and killing people on the land, to put them off from buying the land.  That would make sense to me.  That being said, the prints don't match up.</w:t>
      </w:r>
    </w:p>
    <w:p w14:paraId="06400E52" w14:textId="77777777" w:rsidR="004307E7" w:rsidRDefault="004307E7" w:rsidP="004307E7">
      <w:pPr>
        <w:spacing w:after="0" w:line="240" w:lineRule="auto"/>
        <w:ind w:left="1985" w:hanging="1985"/>
        <w:jc w:val="both"/>
        <w:rPr>
          <w:rFonts w:ascii="Arial" w:hAnsi="Arial" w:cs="Arial"/>
          <w:sz w:val="24"/>
          <w:szCs w:val="24"/>
        </w:rPr>
      </w:pPr>
    </w:p>
    <w:p w14:paraId="4E459EC5" w14:textId="4C2D8AA3"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I think it's just a </w:t>
      </w:r>
      <w:r w:rsidR="003E0608">
        <w:rPr>
          <w:rFonts w:ascii="Arial" w:hAnsi="Arial" w:cs="Arial"/>
          <w:sz w:val="24"/>
          <w:szCs w:val="24"/>
        </w:rPr>
        <w:t>coincidence</w:t>
      </w:r>
      <w:r>
        <w:rPr>
          <w:rFonts w:ascii="Arial" w:hAnsi="Arial" w:cs="Arial"/>
          <w:sz w:val="24"/>
          <w:szCs w:val="24"/>
        </w:rPr>
        <w:t>, like, she was doing her thing, and the fires, and this guy was going crazy.</w:t>
      </w:r>
    </w:p>
    <w:p w14:paraId="3F93ED97" w14:textId="77777777" w:rsidR="004307E7" w:rsidRDefault="004307E7" w:rsidP="004307E7">
      <w:pPr>
        <w:spacing w:after="0" w:line="240" w:lineRule="auto"/>
        <w:ind w:left="1985" w:hanging="1985"/>
        <w:jc w:val="both"/>
        <w:rPr>
          <w:rFonts w:ascii="Arial" w:hAnsi="Arial" w:cs="Arial"/>
          <w:sz w:val="24"/>
          <w:szCs w:val="24"/>
        </w:rPr>
      </w:pPr>
    </w:p>
    <w:p w14:paraId="2CC9A1EB" w14:textId="4433A340"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See these prints, they had like the matchbox in here, too, like, from the one that Donna left.</w:t>
      </w:r>
    </w:p>
    <w:p w14:paraId="0EF95660" w14:textId="77777777" w:rsidR="004307E7" w:rsidRDefault="004307E7" w:rsidP="004307E7">
      <w:pPr>
        <w:spacing w:after="0" w:line="240" w:lineRule="auto"/>
        <w:ind w:left="1985" w:hanging="1985"/>
        <w:jc w:val="both"/>
        <w:rPr>
          <w:rFonts w:ascii="Arial" w:hAnsi="Arial" w:cs="Arial"/>
          <w:sz w:val="24"/>
          <w:szCs w:val="24"/>
        </w:rPr>
      </w:pPr>
    </w:p>
    <w:p w14:paraId="7CD06BD3" w14:textId="2F869756"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 what does that mean?</w:t>
      </w:r>
    </w:p>
    <w:p w14:paraId="1B29801E" w14:textId="77777777" w:rsidR="004307E7" w:rsidRDefault="004307E7" w:rsidP="004307E7">
      <w:pPr>
        <w:spacing w:after="0" w:line="240" w:lineRule="auto"/>
        <w:ind w:left="1985" w:hanging="1985"/>
        <w:jc w:val="both"/>
        <w:rPr>
          <w:rFonts w:ascii="Arial" w:hAnsi="Arial" w:cs="Arial"/>
          <w:sz w:val="24"/>
          <w:szCs w:val="24"/>
        </w:rPr>
      </w:pPr>
    </w:p>
    <w:p w14:paraId="7496E1A6" w14:textId="6312236A"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And </w:t>
      </w:r>
      <w:r w:rsidR="003E0608">
        <w:rPr>
          <w:rFonts w:ascii="Arial" w:hAnsi="Arial" w:cs="Arial"/>
          <w:sz w:val="24"/>
          <w:szCs w:val="24"/>
        </w:rPr>
        <w:t>there</w:t>
      </w:r>
      <w:r>
        <w:rPr>
          <w:rFonts w:ascii="Arial" w:hAnsi="Arial" w:cs="Arial"/>
          <w:sz w:val="24"/>
          <w:szCs w:val="24"/>
        </w:rPr>
        <w:t xml:space="preserve"> is a number in here. </w:t>
      </w:r>
    </w:p>
    <w:p w14:paraId="11F56799" w14:textId="77777777" w:rsidR="004307E7" w:rsidRDefault="004307E7" w:rsidP="004307E7">
      <w:pPr>
        <w:spacing w:after="0" w:line="240" w:lineRule="auto"/>
        <w:ind w:left="1985" w:hanging="1985"/>
        <w:jc w:val="both"/>
        <w:rPr>
          <w:rFonts w:ascii="Arial" w:hAnsi="Arial" w:cs="Arial"/>
          <w:sz w:val="24"/>
          <w:szCs w:val="24"/>
        </w:rPr>
      </w:pPr>
    </w:p>
    <w:p w14:paraId="63E1079D" w14:textId="5F31538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 she left the matchbox at the bar, and he never got to see it.</w:t>
      </w:r>
    </w:p>
    <w:p w14:paraId="2354FF9B" w14:textId="77777777" w:rsidR="004307E7" w:rsidRDefault="004307E7" w:rsidP="004307E7">
      <w:pPr>
        <w:spacing w:after="0" w:line="240" w:lineRule="auto"/>
        <w:ind w:left="1985" w:hanging="1985"/>
        <w:jc w:val="both"/>
        <w:rPr>
          <w:rFonts w:ascii="Arial" w:hAnsi="Arial" w:cs="Arial"/>
          <w:sz w:val="24"/>
          <w:szCs w:val="24"/>
        </w:rPr>
      </w:pPr>
    </w:p>
    <w:p w14:paraId="1016E1A4" w14:textId="6570FF3A"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No, he never got to see the menu or the matchbox.</w:t>
      </w:r>
    </w:p>
    <w:p w14:paraId="78600AF8" w14:textId="285A4575" w:rsidR="004307E7" w:rsidRDefault="004307E7" w:rsidP="004307E7">
      <w:pPr>
        <w:spacing w:after="0" w:line="240" w:lineRule="auto"/>
        <w:ind w:left="1985" w:hanging="1985"/>
        <w:jc w:val="both"/>
        <w:rPr>
          <w:rFonts w:ascii="Arial" w:hAnsi="Arial" w:cs="Arial"/>
          <w:sz w:val="24"/>
          <w:szCs w:val="24"/>
        </w:rPr>
      </w:pPr>
    </w:p>
    <w:p w14:paraId="41B27FFE" w14:textId="04589A0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They were closing up, so that means the only one who could </w:t>
      </w:r>
      <w:r w:rsidR="003E0608">
        <w:rPr>
          <w:rFonts w:ascii="Arial" w:hAnsi="Arial" w:cs="Arial"/>
          <w:sz w:val="24"/>
          <w:szCs w:val="24"/>
        </w:rPr>
        <w:t>have</w:t>
      </w:r>
      <w:r>
        <w:rPr>
          <w:rFonts w:ascii="Arial" w:hAnsi="Arial" w:cs="Arial"/>
          <w:sz w:val="24"/>
          <w:szCs w:val="24"/>
        </w:rPr>
        <w:t xml:space="preserve"> picked up the matchbox is somebody who worked at the bar.</w:t>
      </w:r>
    </w:p>
    <w:p w14:paraId="1C0E4319" w14:textId="77777777" w:rsidR="004307E7" w:rsidRDefault="004307E7" w:rsidP="004307E7">
      <w:pPr>
        <w:spacing w:after="0" w:line="240" w:lineRule="auto"/>
        <w:ind w:left="1985" w:hanging="1985"/>
        <w:jc w:val="both"/>
        <w:rPr>
          <w:rFonts w:ascii="Arial" w:hAnsi="Arial" w:cs="Arial"/>
          <w:sz w:val="24"/>
          <w:szCs w:val="24"/>
        </w:rPr>
      </w:pPr>
    </w:p>
    <w:p w14:paraId="6E6ED093" w14:textId="658A1F32"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w:t>
      </w:r>
    </w:p>
    <w:p w14:paraId="4F53E7CB" w14:textId="77777777" w:rsidR="004307E7" w:rsidRDefault="004307E7" w:rsidP="004307E7">
      <w:pPr>
        <w:spacing w:after="0" w:line="240" w:lineRule="auto"/>
        <w:ind w:left="1985" w:hanging="1985"/>
        <w:jc w:val="both"/>
        <w:rPr>
          <w:rFonts w:ascii="Arial" w:hAnsi="Arial" w:cs="Arial"/>
          <w:sz w:val="24"/>
          <w:szCs w:val="24"/>
        </w:rPr>
      </w:pPr>
    </w:p>
    <w:p w14:paraId="7C2B1DA4" w14:textId="5E6BC52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And Cherie does, like, </w:t>
      </w:r>
      <w:r w:rsidR="003E0608">
        <w:rPr>
          <w:rFonts w:ascii="Arial" w:hAnsi="Arial" w:cs="Arial"/>
          <w:sz w:val="24"/>
          <w:szCs w:val="24"/>
        </w:rPr>
        <w:t>morning</w:t>
      </w:r>
      <w:r>
        <w:rPr>
          <w:rFonts w:ascii="Arial" w:hAnsi="Arial" w:cs="Arial"/>
          <w:sz w:val="24"/>
          <w:szCs w:val="24"/>
        </w:rPr>
        <w:t xml:space="preserve"> shifts.  </w:t>
      </w:r>
    </w:p>
    <w:p w14:paraId="2A430DA8" w14:textId="77777777" w:rsidR="004307E7" w:rsidRDefault="004307E7" w:rsidP="004307E7">
      <w:pPr>
        <w:spacing w:after="0" w:line="240" w:lineRule="auto"/>
        <w:ind w:left="1985" w:hanging="1985"/>
        <w:jc w:val="both"/>
        <w:rPr>
          <w:rFonts w:ascii="Arial" w:hAnsi="Arial" w:cs="Arial"/>
          <w:sz w:val="24"/>
          <w:szCs w:val="24"/>
        </w:rPr>
      </w:pPr>
    </w:p>
    <w:p w14:paraId="7D185717" w14:textId="7656D5D0"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Courtney, yeah.</w:t>
      </w:r>
    </w:p>
    <w:p w14:paraId="78AFD0D4" w14:textId="77777777" w:rsidR="004307E7" w:rsidRDefault="004307E7" w:rsidP="004307E7">
      <w:pPr>
        <w:spacing w:after="0" w:line="240" w:lineRule="auto"/>
        <w:ind w:left="1985" w:hanging="1985"/>
        <w:jc w:val="both"/>
        <w:rPr>
          <w:rFonts w:ascii="Arial" w:hAnsi="Arial" w:cs="Arial"/>
          <w:sz w:val="24"/>
          <w:szCs w:val="24"/>
        </w:rPr>
      </w:pPr>
    </w:p>
    <w:p w14:paraId="5AB5FF2E" w14:textId="637ABDFF"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Oh, Courtney.</w:t>
      </w:r>
    </w:p>
    <w:p w14:paraId="519399B6" w14:textId="77777777" w:rsidR="004307E7" w:rsidRDefault="004307E7" w:rsidP="004307E7">
      <w:pPr>
        <w:spacing w:after="0" w:line="240" w:lineRule="auto"/>
        <w:ind w:left="1985" w:hanging="1985"/>
        <w:jc w:val="both"/>
        <w:rPr>
          <w:rFonts w:ascii="Arial" w:hAnsi="Arial" w:cs="Arial"/>
          <w:sz w:val="24"/>
          <w:szCs w:val="24"/>
        </w:rPr>
      </w:pPr>
    </w:p>
    <w:p w14:paraId="17AFFE44" w14:textId="44C041C9"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w:t>
      </w:r>
    </w:p>
    <w:p w14:paraId="456180E5" w14:textId="77777777" w:rsidR="004307E7" w:rsidRDefault="004307E7" w:rsidP="004307E7">
      <w:pPr>
        <w:spacing w:after="0" w:line="240" w:lineRule="auto"/>
        <w:ind w:left="1985" w:hanging="1985"/>
        <w:jc w:val="both"/>
        <w:rPr>
          <w:rFonts w:ascii="Arial" w:hAnsi="Arial" w:cs="Arial"/>
          <w:sz w:val="24"/>
          <w:szCs w:val="24"/>
        </w:rPr>
      </w:pPr>
    </w:p>
    <w:p w14:paraId="703B881A" w14:textId="25A7D4E1"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Oh yeah, it's Courtney who </w:t>
      </w:r>
      <w:r w:rsidR="003E0608">
        <w:rPr>
          <w:rFonts w:ascii="Arial" w:hAnsi="Arial" w:cs="Arial"/>
          <w:sz w:val="24"/>
          <w:szCs w:val="24"/>
        </w:rPr>
        <w:t>does</w:t>
      </w:r>
      <w:r>
        <w:rPr>
          <w:rFonts w:ascii="Arial" w:hAnsi="Arial" w:cs="Arial"/>
          <w:sz w:val="24"/>
          <w:szCs w:val="24"/>
        </w:rPr>
        <w:t xml:space="preserve"> the morning </w:t>
      </w:r>
      <w:r w:rsidR="003E0608">
        <w:rPr>
          <w:rFonts w:ascii="Arial" w:hAnsi="Arial" w:cs="Arial"/>
          <w:sz w:val="24"/>
          <w:szCs w:val="24"/>
        </w:rPr>
        <w:t>shift</w:t>
      </w:r>
      <w:r>
        <w:rPr>
          <w:rFonts w:ascii="Arial" w:hAnsi="Arial" w:cs="Arial"/>
          <w:sz w:val="24"/>
          <w:szCs w:val="24"/>
        </w:rPr>
        <w:t xml:space="preserve">.  </w:t>
      </w:r>
    </w:p>
    <w:p w14:paraId="56A9A2C7" w14:textId="77777777" w:rsidR="004307E7" w:rsidRDefault="004307E7" w:rsidP="004307E7">
      <w:pPr>
        <w:spacing w:after="0" w:line="240" w:lineRule="auto"/>
        <w:ind w:left="1985" w:hanging="1985"/>
        <w:jc w:val="both"/>
        <w:rPr>
          <w:rFonts w:ascii="Arial" w:hAnsi="Arial" w:cs="Arial"/>
          <w:sz w:val="24"/>
          <w:szCs w:val="24"/>
        </w:rPr>
      </w:pPr>
    </w:p>
    <w:p w14:paraId="763AA8A1" w14:textId="23F057D2"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But she doesn't have a motive.</w:t>
      </w:r>
    </w:p>
    <w:p w14:paraId="1D38D454" w14:textId="77777777" w:rsidR="004307E7" w:rsidRDefault="004307E7" w:rsidP="004307E7">
      <w:pPr>
        <w:spacing w:after="0" w:line="240" w:lineRule="auto"/>
        <w:ind w:left="1985" w:hanging="1985"/>
        <w:jc w:val="both"/>
        <w:rPr>
          <w:rFonts w:ascii="Arial" w:hAnsi="Arial" w:cs="Arial"/>
          <w:sz w:val="24"/>
          <w:szCs w:val="24"/>
        </w:rPr>
      </w:pPr>
    </w:p>
    <w:p w14:paraId="4A125023" w14:textId="0C811526"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No.</w:t>
      </w:r>
    </w:p>
    <w:p w14:paraId="7667D543" w14:textId="77777777" w:rsidR="004307E7" w:rsidRDefault="004307E7" w:rsidP="004307E7">
      <w:pPr>
        <w:spacing w:after="0" w:line="240" w:lineRule="auto"/>
        <w:ind w:left="1985" w:hanging="1985"/>
        <w:jc w:val="both"/>
        <w:rPr>
          <w:rFonts w:ascii="Arial" w:hAnsi="Arial" w:cs="Arial"/>
          <w:sz w:val="24"/>
          <w:szCs w:val="24"/>
        </w:rPr>
      </w:pPr>
    </w:p>
    <w:p w14:paraId="683C6B3E" w14:textId="7FF09940" w:rsidR="004307E7" w:rsidRDefault="004307E7"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Unless she was, unless she and Carmen are…no, I don't think it's Carmen, because Carmen, like, did all this investigation.  But like, she would be the prime suspect, because she has the biggest motive.  </w:t>
      </w:r>
    </w:p>
    <w:p w14:paraId="1F678B9D" w14:textId="77777777" w:rsidR="00513DBB" w:rsidRDefault="00513DBB" w:rsidP="004307E7">
      <w:pPr>
        <w:spacing w:after="0" w:line="240" w:lineRule="auto"/>
        <w:ind w:left="1985" w:hanging="1985"/>
        <w:jc w:val="both"/>
        <w:rPr>
          <w:rFonts w:ascii="Arial" w:hAnsi="Arial" w:cs="Arial"/>
          <w:sz w:val="24"/>
          <w:szCs w:val="24"/>
        </w:rPr>
      </w:pPr>
    </w:p>
    <w:p w14:paraId="2A31E156" w14:textId="1BE47957"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was there with him when…</w:t>
      </w:r>
    </w:p>
    <w:p w14:paraId="1F762E45" w14:textId="77777777" w:rsidR="00513DBB" w:rsidRDefault="00513DBB" w:rsidP="004307E7">
      <w:pPr>
        <w:spacing w:after="0" w:line="240" w:lineRule="auto"/>
        <w:ind w:left="1985" w:hanging="1985"/>
        <w:jc w:val="both"/>
        <w:rPr>
          <w:rFonts w:ascii="Arial" w:hAnsi="Arial" w:cs="Arial"/>
          <w:sz w:val="24"/>
          <w:szCs w:val="24"/>
        </w:rPr>
      </w:pPr>
    </w:p>
    <w:p w14:paraId="23DEE49E" w14:textId="36CE37C7"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 yeah, someone else was dressed as the devil.</w:t>
      </w:r>
    </w:p>
    <w:p w14:paraId="1C0C52A4" w14:textId="77777777" w:rsidR="00513DBB" w:rsidRDefault="00513DBB" w:rsidP="004307E7">
      <w:pPr>
        <w:spacing w:after="0" w:line="240" w:lineRule="auto"/>
        <w:ind w:left="1985" w:hanging="1985"/>
        <w:jc w:val="both"/>
        <w:rPr>
          <w:rFonts w:ascii="Arial" w:hAnsi="Arial" w:cs="Arial"/>
          <w:sz w:val="24"/>
          <w:szCs w:val="24"/>
        </w:rPr>
      </w:pPr>
    </w:p>
    <w:p w14:paraId="4FBB50D4" w14:textId="2533F70C"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w:t>
      </w:r>
    </w:p>
    <w:p w14:paraId="7521F681" w14:textId="77777777" w:rsidR="00513DBB" w:rsidRDefault="00513DBB" w:rsidP="004307E7">
      <w:pPr>
        <w:spacing w:after="0" w:line="240" w:lineRule="auto"/>
        <w:ind w:left="1985" w:hanging="1985"/>
        <w:jc w:val="both"/>
        <w:rPr>
          <w:rFonts w:ascii="Arial" w:hAnsi="Arial" w:cs="Arial"/>
          <w:sz w:val="24"/>
          <w:szCs w:val="24"/>
        </w:rPr>
      </w:pPr>
    </w:p>
    <w:p w14:paraId="52C3723D" w14:textId="48FB5B8C"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And it's also a really tall person, and it doesn't match the profile of any of the suspects.  </w:t>
      </w:r>
    </w:p>
    <w:p w14:paraId="3E0BF760" w14:textId="77777777" w:rsidR="00513DBB" w:rsidRDefault="00513DBB" w:rsidP="004307E7">
      <w:pPr>
        <w:spacing w:after="0" w:line="240" w:lineRule="auto"/>
        <w:ind w:left="1985" w:hanging="1985"/>
        <w:jc w:val="both"/>
        <w:rPr>
          <w:rFonts w:ascii="Arial" w:hAnsi="Arial" w:cs="Arial"/>
          <w:sz w:val="24"/>
          <w:szCs w:val="24"/>
        </w:rPr>
      </w:pPr>
    </w:p>
    <w:p w14:paraId="54927AB4" w14:textId="395DA3E5"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Hmm.</w:t>
      </w:r>
    </w:p>
    <w:p w14:paraId="458851E7" w14:textId="77777777" w:rsidR="00513DBB" w:rsidRDefault="00513DBB" w:rsidP="004307E7">
      <w:pPr>
        <w:spacing w:after="0" w:line="240" w:lineRule="auto"/>
        <w:ind w:left="1985" w:hanging="1985"/>
        <w:jc w:val="both"/>
        <w:rPr>
          <w:rFonts w:ascii="Arial" w:hAnsi="Arial" w:cs="Arial"/>
          <w:sz w:val="24"/>
          <w:szCs w:val="24"/>
        </w:rPr>
      </w:pPr>
    </w:p>
    <w:p w14:paraId="348D19A1" w14:textId="4352DB82" w:rsidR="00513DBB" w:rsidRDefault="00513DBB"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Because this person is about six </w:t>
      </w:r>
      <w:proofErr w:type="gramStart"/>
      <w:r w:rsidR="00A81675">
        <w:rPr>
          <w:rFonts w:ascii="Arial" w:hAnsi="Arial" w:cs="Arial"/>
          <w:sz w:val="24"/>
          <w:szCs w:val="24"/>
        </w:rPr>
        <w:t>foot</w:t>
      </w:r>
      <w:proofErr w:type="gramEnd"/>
      <w:r>
        <w:rPr>
          <w:rFonts w:ascii="Arial" w:hAnsi="Arial" w:cs="Arial"/>
          <w:sz w:val="24"/>
          <w:szCs w:val="24"/>
        </w:rPr>
        <w:t xml:space="preserve">, I guess, in full perspective </w:t>
      </w:r>
      <w:r w:rsidR="004D1159">
        <w:rPr>
          <w:rFonts w:ascii="Arial" w:hAnsi="Arial" w:cs="Arial"/>
          <w:sz w:val="24"/>
          <w:szCs w:val="24"/>
        </w:rPr>
        <w:t>taking account of everything, but.</w:t>
      </w:r>
    </w:p>
    <w:p w14:paraId="2CC42A3C" w14:textId="77777777" w:rsidR="004D1159" w:rsidRDefault="004D1159" w:rsidP="004307E7">
      <w:pPr>
        <w:spacing w:after="0" w:line="240" w:lineRule="auto"/>
        <w:ind w:left="1985" w:hanging="1985"/>
        <w:jc w:val="both"/>
        <w:rPr>
          <w:rFonts w:ascii="Arial" w:hAnsi="Arial" w:cs="Arial"/>
          <w:sz w:val="24"/>
          <w:szCs w:val="24"/>
        </w:rPr>
      </w:pPr>
    </w:p>
    <w:p w14:paraId="7BACBA6C" w14:textId="527902AD"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4EC4959E" w14:textId="77777777" w:rsidR="004D1159" w:rsidRDefault="004D1159" w:rsidP="004307E7">
      <w:pPr>
        <w:spacing w:after="0" w:line="240" w:lineRule="auto"/>
        <w:ind w:left="1985" w:hanging="1985"/>
        <w:jc w:val="both"/>
        <w:rPr>
          <w:rFonts w:ascii="Arial" w:hAnsi="Arial" w:cs="Arial"/>
          <w:sz w:val="24"/>
          <w:szCs w:val="24"/>
        </w:rPr>
      </w:pPr>
    </w:p>
    <w:p w14:paraId="0A9388C1" w14:textId="67EBB67A"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don't think it's a very tall person, to be honest.</w:t>
      </w:r>
    </w:p>
    <w:p w14:paraId="7C990E28" w14:textId="77777777" w:rsidR="004D1159" w:rsidRDefault="004D1159" w:rsidP="004307E7">
      <w:pPr>
        <w:spacing w:after="0" w:line="240" w:lineRule="auto"/>
        <w:ind w:left="1985" w:hanging="1985"/>
        <w:jc w:val="both"/>
        <w:rPr>
          <w:rFonts w:ascii="Arial" w:hAnsi="Arial" w:cs="Arial"/>
          <w:sz w:val="24"/>
          <w:szCs w:val="24"/>
        </w:rPr>
      </w:pPr>
    </w:p>
    <w:p w14:paraId="084DE1BC" w14:textId="4C65D2A5"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Yeah, it's just like the </w:t>
      </w:r>
      <w:r w:rsidR="003E0608">
        <w:rPr>
          <w:rFonts w:ascii="Arial" w:hAnsi="Arial" w:cs="Arial"/>
          <w:sz w:val="24"/>
          <w:szCs w:val="24"/>
        </w:rPr>
        <w:t>shadow</w:t>
      </w:r>
      <w:r>
        <w:rPr>
          <w:rFonts w:ascii="Arial" w:hAnsi="Arial" w:cs="Arial"/>
          <w:sz w:val="24"/>
          <w:szCs w:val="24"/>
        </w:rPr>
        <w:t>.</w:t>
      </w:r>
    </w:p>
    <w:p w14:paraId="43A0E77E" w14:textId="77777777" w:rsidR="004D1159" w:rsidRDefault="004D1159" w:rsidP="004307E7">
      <w:pPr>
        <w:spacing w:after="0" w:line="240" w:lineRule="auto"/>
        <w:ind w:left="1985" w:hanging="1985"/>
        <w:jc w:val="both"/>
        <w:rPr>
          <w:rFonts w:ascii="Arial" w:hAnsi="Arial" w:cs="Arial"/>
          <w:sz w:val="24"/>
          <w:szCs w:val="24"/>
        </w:rPr>
      </w:pPr>
    </w:p>
    <w:p w14:paraId="6B02678A" w14:textId="3C960DE7"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It's like…oh, this is the, a very convenient, five foot eight, I would say.</w:t>
      </w:r>
    </w:p>
    <w:p w14:paraId="141C4CE9" w14:textId="77777777" w:rsidR="004D1159" w:rsidRDefault="004D1159" w:rsidP="004307E7">
      <w:pPr>
        <w:spacing w:after="0" w:line="240" w:lineRule="auto"/>
        <w:ind w:left="1985" w:hanging="1985"/>
        <w:jc w:val="both"/>
        <w:rPr>
          <w:rFonts w:ascii="Arial" w:hAnsi="Arial" w:cs="Arial"/>
          <w:sz w:val="24"/>
          <w:szCs w:val="24"/>
        </w:rPr>
      </w:pPr>
    </w:p>
    <w:p w14:paraId="6EFD4ABE" w14:textId="497E5832"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and that's like, five foot seven.</w:t>
      </w:r>
    </w:p>
    <w:p w14:paraId="6E4BA928" w14:textId="77777777" w:rsidR="004D1159" w:rsidRDefault="004D1159" w:rsidP="004307E7">
      <w:pPr>
        <w:spacing w:after="0" w:line="240" w:lineRule="auto"/>
        <w:ind w:left="1985" w:hanging="1985"/>
        <w:jc w:val="both"/>
        <w:rPr>
          <w:rFonts w:ascii="Arial" w:hAnsi="Arial" w:cs="Arial"/>
          <w:sz w:val="24"/>
          <w:szCs w:val="24"/>
        </w:rPr>
      </w:pPr>
    </w:p>
    <w:p w14:paraId="4C2FCBBB" w14:textId="0B71FDA3"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And this lady as well.  </w:t>
      </w:r>
    </w:p>
    <w:p w14:paraId="1C7937CF" w14:textId="77777777" w:rsidR="004D1159" w:rsidRDefault="004D1159" w:rsidP="004307E7">
      <w:pPr>
        <w:spacing w:after="0" w:line="240" w:lineRule="auto"/>
        <w:ind w:left="1985" w:hanging="1985"/>
        <w:jc w:val="both"/>
        <w:rPr>
          <w:rFonts w:ascii="Arial" w:hAnsi="Arial" w:cs="Arial"/>
          <w:sz w:val="24"/>
          <w:szCs w:val="24"/>
        </w:rPr>
      </w:pPr>
    </w:p>
    <w:p w14:paraId="5AB7F327" w14:textId="175CAEC3"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Maybe a bit shorter, if the camera is up there, so…</w:t>
      </w:r>
    </w:p>
    <w:p w14:paraId="4842F2D9" w14:textId="77777777" w:rsidR="004D1159" w:rsidRDefault="004D1159" w:rsidP="004307E7">
      <w:pPr>
        <w:spacing w:after="0" w:line="240" w:lineRule="auto"/>
        <w:ind w:left="1985" w:hanging="1985"/>
        <w:jc w:val="both"/>
        <w:rPr>
          <w:rFonts w:ascii="Arial" w:hAnsi="Arial" w:cs="Arial"/>
          <w:sz w:val="24"/>
          <w:szCs w:val="24"/>
        </w:rPr>
      </w:pPr>
    </w:p>
    <w:p w14:paraId="6E68194D" w14:textId="2B01F0D5"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and is this six foot two, which would be her, or it could be her.  But he was somewhere else, so he has an alibi.</w:t>
      </w:r>
    </w:p>
    <w:p w14:paraId="62187957" w14:textId="77777777" w:rsidR="004D1159" w:rsidRDefault="004D1159" w:rsidP="004307E7">
      <w:pPr>
        <w:spacing w:after="0" w:line="240" w:lineRule="auto"/>
        <w:ind w:left="1985" w:hanging="1985"/>
        <w:jc w:val="both"/>
        <w:rPr>
          <w:rFonts w:ascii="Arial" w:hAnsi="Arial" w:cs="Arial"/>
          <w:sz w:val="24"/>
          <w:szCs w:val="24"/>
        </w:rPr>
      </w:pPr>
    </w:p>
    <w:p w14:paraId="2E10220C" w14:textId="43C3A2F2"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I've no idea.</w:t>
      </w:r>
    </w:p>
    <w:p w14:paraId="47D3F52A" w14:textId="77777777" w:rsidR="004D1159" w:rsidRDefault="004D1159" w:rsidP="004307E7">
      <w:pPr>
        <w:spacing w:after="0" w:line="240" w:lineRule="auto"/>
        <w:ind w:left="1985" w:hanging="1985"/>
        <w:jc w:val="both"/>
        <w:rPr>
          <w:rFonts w:ascii="Arial" w:hAnsi="Arial" w:cs="Arial"/>
          <w:sz w:val="24"/>
          <w:szCs w:val="24"/>
        </w:rPr>
      </w:pPr>
    </w:p>
    <w:p w14:paraId="74B2A00B" w14:textId="4B3BD3FD"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It's getting confusing.</w:t>
      </w:r>
    </w:p>
    <w:p w14:paraId="308E0AF0" w14:textId="77777777" w:rsidR="004D1159" w:rsidRDefault="004D1159" w:rsidP="004307E7">
      <w:pPr>
        <w:spacing w:after="0" w:line="240" w:lineRule="auto"/>
        <w:ind w:left="1985" w:hanging="1985"/>
        <w:jc w:val="both"/>
        <w:rPr>
          <w:rFonts w:ascii="Arial" w:hAnsi="Arial" w:cs="Arial"/>
          <w:sz w:val="24"/>
          <w:szCs w:val="24"/>
        </w:rPr>
      </w:pPr>
    </w:p>
    <w:p w14:paraId="2D786810" w14:textId="7D0FCB46"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The only thing I know is that it's somebody from the bar.</w:t>
      </w:r>
    </w:p>
    <w:p w14:paraId="3C367EFB" w14:textId="77777777" w:rsidR="004D1159" w:rsidRDefault="004D1159" w:rsidP="004307E7">
      <w:pPr>
        <w:spacing w:after="0" w:line="240" w:lineRule="auto"/>
        <w:ind w:left="1985" w:hanging="1985"/>
        <w:jc w:val="both"/>
        <w:rPr>
          <w:rFonts w:ascii="Arial" w:hAnsi="Arial" w:cs="Arial"/>
          <w:sz w:val="24"/>
          <w:szCs w:val="24"/>
        </w:rPr>
      </w:pPr>
    </w:p>
    <w:p w14:paraId="7E577B49" w14:textId="30B925F7"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w:t>
      </w:r>
    </w:p>
    <w:p w14:paraId="6B141E61" w14:textId="77777777" w:rsidR="004D1159" w:rsidRDefault="004D1159" w:rsidP="004307E7">
      <w:pPr>
        <w:spacing w:after="0" w:line="240" w:lineRule="auto"/>
        <w:ind w:left="1985" w:hanging="1985"/>
        <w:jc w:val="both"/>
        <w:rPr>
          <w:rFonts w:ascii="Arial" w:hAnsi="Arial" w:cs="Arial"/>
          <w:sz w:val="24"/>
          <w:szCs w:val="24"/>
        </w:rPr>
      </w:pPr>
    </w:p>
    <w:p w14:paraId="56EAD074" w14:textId="4ADA7FF7"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w:t>
      </w:r>
    </w:p>
    <w:p w14:paraId="3830E04A" w14:textId="77777777" w:rsidR="004D1159" w:rsidRDefault="004D1159" w:rsidP="004307E7">
      <w:pPr>
        <w:spacing w:after="0" w:line="240" w:lineRule="auto"/>
        <w:ind w:left="1985" w:hanging="1985"/>
        <w:jc w:val="both"/>
        <w:rPr>
          <w:rFonts w:ascii="Arial" w:hAnsi="Arial" w:cs="Arial"/>
          <w:sz w:val="24"/>
          <w:szCs w:val="24"/>
        </w:rPr>
      </w:pPr>
    </w:p>
    <w:p w14:paraId="55C46929" w14:textId="4D7DBA0C"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Well, why would they be, like, teasing him, and scaring him, and wearing this mask, and like, always showing up, and like, haunting him?</w:t>
      </w:r>
    </w:p>
    <w:p w14:paraId="0E559435" w14:textId="77777777" w:rsidR="004D1159" w:rsidRDefault="004D1159" w:rsidP="004307E7">
      <w:pPr>
        <w:spacing w:after="0" w:line="240" w:lineRule="auto"/>
        <w:ind w:left="1985" w:hanging="1985"/>
        <w:jc w:val="both"/>
        <w:rPr>
          <w:rFonts w:ascii="Arial" w:hAnsi="Arial" w:cs="Arial"/>
          <w:sz w:val="24"/>
          <w:szCs w:val="24"/>
        </w:rPr>
      </w:pPr>
    </w:p>
    <w:p w14:paraId="5FC00539" w14:textId="1D48A409"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t>
      </w:r>
      <w:r w:rsidRPr="004D1159">
        <w:rPr>
          <w:rFonts w:ascii="Arial" w:hAnsi="Arial" w:cs="Arial"/>
          <w:sz w:val="24"/>
          <w:szCs w:val="24"/>
          <w:highlight w:val="yellow"/>
        </w:rPr>
        <w:t>Inaudible 1:24:15</w:t>
      </w:r>
      <w:r>
        <w:rPr>
          <w:rFonts w:ascii="Arial" w:hAnsi="Arial" w:cs="Arial"/>
          <w:sz w:val="24"/>
          <w:szCs w:val="24"/>
        </w:rPr>
        <w:t>].</w:t>
      </w:r>
    </w:p>
    <w:p w14:paraId="01E8FCE3" w14:textId="77777777" w:rsidR="004D1159" w:rsidRDefault="004D1159" w:rsidP="004307E7">
      <w:pPr>
        <w:spacing w:after="0" w:line="240" w:lineRule="auto"/>
        <w:ind w:left="1985" w:hanging="1985"/>
        <w:jc w:val="both"/>
        <w:rPr>
          <w:rFonts w:ascii="Arial" w:hAnsi="Arial" w:cs="Arial"/>
          <w:sz w:val="24"/>
          <w:szCs w:val="24"/>
        </w:rPr>
      </w:pPr>
    </w:p>
    <w:p w14:paraId="71A076F6" w14:textId="27F8B111"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Old Scratch Tavern.  Yeah.  So, who would, like, dress up, and keep doing this for months?  I didn’t think it was his wife.</w:t>
      </w:r>
    </w:p>
    <w:p w14:paraId="44ED2FCC" w14:textId="77777777" w:rsidR="004D1159" w:rsidRDefault="004D1159" w:rsidP="004307E7">
      <w:pPr>
        <w:spacing w:after="0" w:line="240" w:lineRule="auto"/>
        <w:ind w:left="1985" w:hanging="1985"/>
        <w:jc w:val="both"/>
        <w:rPr>
          <w:rFonts w:ascii="Arial" w:hAnsi="Arial" w:cs="Arial"/>
          <w:sz w:val="24"/>
          <w:szCs w:val="24"/>
        </w:rPr>
      </w:pPr>
    </w:p>
    <w:p w14:paraId="37167E54" w14:textId="7D583B7E" w:rsidR="004D1159" w:rsidRDefault="004D1159" w:rsidP="004307E7">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r>
      <w:r w:rsidR="00A568CE">
        <w:rPr>
          <w:rFonts w:ascii="Arial" w:hAnsi="Arial" w:cs="Arial"/>
          <w:sz w:val="24"/>
          <w:szCs w:val="24"/>
        </w:rPr>
        <w:t>It goes back to the [</w:t>
      </w:r>
      <w:r w:rsidR="00A568CE" w:rsidRPr="00A568CE">
        <w:rPr>
          <w:rFonts w:ascii="Arial" w:hAnsi="Arial" w:cs="Arial"/>
          <w:sz w:val="24"/>
          <w:szCs w:val="24"/>
          <w:highlight w:val="yellow"/>
        </w:rPr>
        <w:t>inaudible 1:24:32</w:t>
      </w:r>
      <w:r w:rsidR="00A568CE">
        <w:rPr>
          <w:rFonts w:ascii="Arial" w:hAnsi="Arial" w:cs="Arial"/>
          <w:sz w:val="24"/>
          <w:szCs w:val="24"/>
        </w:rPr>
        <w:t>].</w:t>
      </w:r>
    </w:p>
    <w:p w14:paraId="54F4CF40" w14:textId="77777777" w:rsidR="00A568CE" w:rsidRDefault="00A568CE" w:rsidP="004307E7">
      <w:pPr>
        <w:spacing w:after="0" w:line="240" w:lineRule="auto"/>
        <w:ind w:left="1985" w:hanging="1985"/>
        <w:jc w:val="both"/>
        <w:rPr>
          <w:rFonts w:ascii="Arial" w:hAnsi="Arial" w:cs="Arial"/>
          <w:sz w:val="24"/>
          <w:szCs w:val="24"/>
        </w:rPr>
      </w:pPr>
    </w:p>
    <w:p w14:paraId="263CC4EC" w14:textId="172DE145" w:rsidR="00A568CE" w:rsidRDefault="00A568CE" w:rsidP="00A568CE">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She would do it.</w:t>
      </w:r>
    </w:p>
    <w:p w14:paraId="52D9463B" w14:textId="77777777" w:rsidR="00A568CE" w:rsidRDefault="00A568CE" w:rsidP="00A568CE">
      <w:pPr>
        <w:spacing w:after="0" w:line="240" w:lineRule="auto"/>
        <w:ind w:left="1985" w:hanging="1985"/>
        <w:jc w:val="both"/>
        <w:rPr>
          <w:rFonts w:ascii="Arial" w:hAnsi="Arial" w:cs="Arial"/>
          <w:sz w:val="24"/>
          <w:szCs w:val="24"/>
        </w:rPr>
      </w:pPr>
    </w:p>
    <w:p w14:paraId="76EE6D7F" w14:textId="1715ED9F" w:rsidR="00675B78"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She would do that, she's crazy like that.</w:t>
      </w:r>
    </w:p>
    <w:p w14:paraId="072A8F1C" w14:textId="77777777" w:rsidR="00A568CE" w:rsidRDefault="00A568CE" w:rsidP="0005612F">
      <w:pPr>
        <w:spacing w:after="0" w:line="240" w:lineRule="auto"/>
        <w:ind w:left="1985" w:hanging="1985"/>
        <w:jc w:val="both"/>
        <w:rPr>
          <w:rFonts w:ascii="Arial" w:hAnsi="Arial" w:cs="Arial"/>
          <w:sz w:val="24"/>
          <w:szCs w:val="24"/>
        </w:rPr>
      </w:pPr>
    </w:p>
    <w:p w14:paraId="31944F56" w14:textId="3DC56C3A"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 does she actually have a good alibi, or not too good?</w:t>
      </w:r>
    </w:p>
    <w:p w14:paraId="761D8E44" w14:textId="77777777" w:rsidR="00A568CE" w:rsidRDefault="00A568CE" w:rsidP="0005612F">
      <w:pPr>
        <w:spacing w:after="0" w:line="240" w:lineRule="auto"/>
        <w:ind w:left="1985" w:hanging="1985"/>
        <w:jc w:val="both"/>
        <w:rPr>
          <w:rFonts w:ascii="Arial" w:hAnsi="Arial" w:cs="Arial"/>
          <w:sz w:val="24"/>
          <w:szCs w:val="24"/>
        </w:rPr>
      </w:pPr>
    </w:p>
    <w:p w14:paraId="63EC0DDB" w14:textId="535D9D4C"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 don't think it's very convincing, personally.</w:t>
      </w:r>
    </w:p>
    <w:p w14:paraId="4012FF12" w14:textId="77777777" w:rsidR="00A568CE" w:rsidRDefault="00A568CE" w:rsidP="0005612F">
      <w:pPr>
        <w:spacing w:after="0" w:line="240" w:lineRule="auto"/>
        <w:ind w:left="1985" w:hanging="1985"/>
        <w:jc w:val="both"/>
        <w:rPr>
          <w:rFonts w:ascii="Arial" w:hAnsi="Arial" w:cs="Arial"/>
          <w:sz w:val="24"/>
          <w:szCs w:val="24"/>
        </w:rPr>
      </w:pPr>
    </w:p>
    <w:p w14:paraId="54B0AE2B" w14:textId="7FA48CD0"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Okay, that’s five minutes left.  </w:t>
      </w:r>
    </w:p>
    <w:p w14:paraId="2D235E9C" w14:textId="77777777" w:rsidR="00A568CE" w:rsidRDefault="00A568CE" w:rsidP="0005612F">
      <w:pPr>
        <w:spacing w:after="0" w:line="240" w:lineRule="auto"/>
        <w:ind w:left="1985" w:hanging="1985"/>
        <w:jc w:val="both"/>
        <w:rPr>
          <w:rFonts w:ascii="Arial" w:hAnsi="Arial" w:cs="Arial"/>
          <w:sz w:val="24"/>
          <w:szCs w:val="24"/>
        </w:rPr>
      </w:pPr>
    </w:p>
    <w:p w14:paraId="06D3F5FB" w14:textId="332022BC"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r>
      <w:r w:rsidR="006016E4">
        <w:rPr>
          <w:rFonts w:ascii="Arial" w:hAnsi="Arial" w:cs="Arial"/>
          <w:sz w:val="24"/>
          <w:szCs w:val="24"/>
        </w:rPr>
        <w:t>Well,</w:t>
      </w:r>
      <w:r>
        <w:rPr>
          <w:rFonts w:ascii="Arial" w:hAnsi="Arial" w:cs="Arial"/>
          <w:sz w:val="24"/>
          <w:szCs w:val="24"/>
        </w:rPr>
        <w:t xml:space="preserve"> I mean, she heard something crashing around in the </w:t>
      </w:r>
      <w:r w:rsidR="003E0608">
        <w:rPr>
          <w:rFonts w:ascii="Arial" w:hAnsi="Arial" w:cs="Arial"/>
          <w:sz w:val="24"/>
          <w:szCs w:val="24"/>
        </w:rPr>
        <w:t>underbrush</w:t>
      </w:r>
      <w:r>
        <w:rPr>
          <w:rFonts w:ascii="Arial" w:hAnsi="Arial" w:cs="Arial"/>
          <w:sz w:val="24"/>
          <w:szCs w:val="24"/>
        </w:rPr>
        <w:t>.  That’s the only thing we can say, is her…</w:t>
      </w:r>
    </w:p>
    <w:p w14:paraId="35138AF7" w14:textId="77777777" w:rsidR="00A568CE" w:rsidRDefault="00A568CE" w:rsidP="0005612F">
      <w:pPr>
        <w:spacing w:after="0" w:line="240" w:lineRule="auto"/>
        <w:ind w:left="1985" w:hanging="1985"/>
        <w:jc w:val="both"/>
        <w:rPr>
          <w:rFonts w:ascii="Arial" w:hAnsi="Arial" w:cs="Arial"/>
          <w:sz w:val="24"/>
          <w:szCs w:val="24"/>
        </w:rPr>
      </w:pPr>
    </w:p>
    <w:p w14:paraId="6E5942F9" w14:textId="15471213"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but that was also posted…I don't know if the timeline matters too much, because it was posted at 4.57.</w:t>
      </w:r>
    </w:p>
    <w:p w14:paraId="5CD0B42E" w14:textId="77777777" w:rsidR="00A568CE" w:rsidRDefault="00A568CE" w:rsidP="0005612F">
      <w:pPr>
        <w:spacing w:after="0" w:line="240" w:lineRule="auto"/>
        <w:ind w:left="1985" w:hanging="1985"/>
        <w:jc w:val="both"/>
        <w:rPr>
          <w:rFonts w:ascii="Arial" w:hAnsi="Arial" w:cs="Arial"/>
          <w:sz w:val="24"/>
          <w:szCs w:val="24"/>
        </w:rPr>
      </w:pPr>
    </w:p>
    <w:p w14:paraId="23066D15" w14:textId="63B9F916"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well she came home, and like…</w:t>
      </w:r>
    </w:p>
    <w:p w14:paraId="387E16BD" w14:textId="77777777" w:rsidR="00A568CE" w:rsidRDefault="00A568CE" w:rsidP="0005612F">
      <w:pPr>
        <w:spacing w:after="0" w:line="240" w:lineRule="auto"/>
        <w:ind w:left="1985" w:hanging="1985"/>
        <w:jc w:val="both"/>
        <w:rPr>
          <w:rFonts w:ascii="Arial" w:hAnsi="Arial" w:cs="Arial"/>
          <w:sz w:val="24"/>
          <w:szCs w:val="24"/>
        </w:rPr>
      </w:pPr>
    </w:p>
    <w:p w14:paraId="6FAF4F9F" w14:textId="63A0C33C"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It could have been two hours later, I don't know if she did it right away, that’s the </w:t>
      </w:r>
      <w:r w:rsidR="003E0608">
        <w:rPr>
          <w:rFonts w:ascii="Arial" w:hAnsi="Arial" w:cs="Arial"/>
          <w:sz w:val="24"/>
          <w:szCs w:val="24"/>
        </w:rPr>
        <w:t>thing</w:t>
      </w:r>
      <w:r>
        <w:rPr>
          <w:rFonts w:ascii="Arial" w:hAnsi="Arial" w:cs="Arial"/>
          <w:sz w:val="24"/>
          <w:szCs w:val="24"/>
        </w:rPr>
        <w:t>.</w:t>
      </w:r>
    </w:p>
    <w:p w14:paraId="12C512EC" w14:textId="77777777" w:rsidR="00A568CE" w:rsidRDefault="00A568CE" w:rsidP="0005612F">
      <w:pPr>
        <w:spacing w:after="0" w:line="240" w:lineRule="auto"/>
        <w:ind w:left="1985" w:hanging="1985"/>
        <w:jc w:val="both"/>
        <w:rPr>
          <w:rFonts w:ascii="Arial" w:hAnsi="Arial" w:cs="Arial"/>
          <w:sz w:val="24"/>
          <w:szCs w:val="24"/>
        </w:rPr>
      </w:pPr>
    </w:p>
    <w:p w14:paraId="4627A306" w14:textId="0B50C9B8"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t>Yeah.</w:t>
      </w:r>
    </w:p>
    <w:p w14:paraId="726149E8" w14:textId="77777777" w:rsidR="00A568CE" w:rsidRDefault="00A568CE" w:rsidP="0005612F">
      <w:pPr>
        <w:spacing w:after="0" w:line="240" w:lineRule="auto"/>
        <w:ind w:left="1985" w:hanging="1985"/>
        <w:jc w:val="both"/>
        <w:rPr>
          <w:rFonts w:ascii="Arial" w:hAnsi="Arial" w:cs="Arial"/>
          <w:sz w:val="24"/>
          <w:szCs w:val="24"/>
        </w:rPr>
      </w:pPr>
    </w:p>
    <w:p w14:paraId="2677DE3C" w14:textId="55B1D663"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not really helpful.</w:t>
      </w:r>
    </w:p>
    <w:p w14:paraId="4E014770" w14:textId="77777777" w:rsidR="00A568CE" w:rsidRDefault="00A568CE" w:rsidP="0005612F">
      <w:pPr>
        <w:spacing w:after="0" w:line="240" w:lineRule="auto"/>
        <w:ind w:left="1985" w:hanging="1985"/>
        <w:jc w:val="both"/>
        <w:rPr>
          <w:rFonts w:ascii="Arial" w:hAnsi="Arial" w:cs="Arial"/>
          <w:sz w:val="24"/>
          <w:szCs w:val="24"/>
        </w:rPr>
      </w:pPr>
    </w:p>
    <w:p w14:paraId="05E953DF" w14:textId="009C6F90"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But then Rachel starts at 3.04.</w:t>
      </w:r>
    </w:p>
    <w:p w14:paraId="57A420E8" w14:textId="77777777" w:rsidR="00A568CE" w:rsidRDefault="00A568CE" w:rsidP="0005612F">
      <w:pPr>
        <w:spacing w:after="0" w:line="240" w:lineRule="auto"/>
        <w:ind w:left="1985" w:hanging="1985"/>
        <w:jc w:val="both"/>
        <w:rPr>
          <w:rFonts w:ascii="Arial" w:hAnsi="Arial" w:cs="Arial"/>
          <w:sz w:val="24"/>
          <w:szCs w:val="24"/>
        </w:rPr>
      </w:pPr>
    </w:p>
    <w:p w14:paraId="6B4D0A6E" w14:textId="11F6FCE7"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true, yeah.</w:t>
      </w:r>
    </w:p>
    <w:p w14:paraId="79D6EB83" w14:textId="77777777" w:rsidR="00A568CE" w:rsidRDefault="00A568CE" w:rsidP="0005612F">
      <w:pPr>
        <w:spacing w:after="0" w:line="240" w:lineRule="auto"/>
        <w:ind w:left="1985" w:hanging="1985"/>
        <w:jc w:val="both"/>
        <w:rPr>
          <w:rFonts w:ascii="Arial" w:hAnsi="Arial" w:cs="Arial"/>
          <w:sz w:val="24"/>
          <w:szCs w:val="24"/>
        </w:rPr>
      </w:pPr>
    </w:p>
    <w:p w14:paraId="791AB2A0" w14:textId="1625D547"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And so, she spent 40 </w:t>
      </w:r>
      <w:r w:rsidR="003E0608">
        <w:rPr>
          <w:rFonts w:ascii="Arial" w:hAnsi="Arial" w:cs="Arial"/>
          <w:sz w:val="24"/>
          <w:szCs w:val="24"/>
        </w:rPr>
        <w:t>minutes</w:t>
      </w:r>
      <w:r>
        <w:rPr>
          <w:rFonts w:ascii="Arial" w:hAnsi="Arial" w:cs="Arial"/>
          <w:sz w:val="24"/>
          <w:szCs w:val="24"/>
        </w:rPr>
        <w:t xml:space="preserve"> with her, burning herbs, and chanting.  I don't think they did it.</w:t>
      </w:r>
    </w:p>
    <w:p w14:paraId="7D1C05DC" w14:textId="77777777" w:rsidR="00A568CE" w:rsidRDefault="00A568CE" w:rsidP="0005612F">
      <w:pPr>
        <w:spacing w:after="0" w:line="240" w:lineRule="auto"/>
        <w:ind w:left="1985" w:hanging="1985"/>
        <w:jc w:val="both"/>
        <w:rPr>
          <w:rFonts w:ascii="Arial" w:hAnsi="Arial" w:cs="Arial"/>
          <w:sz w:val="24"/>
          <w:szCs w:val="24"/>
        </w:rPr>
      </w:pPr>
    </w:p>
    <w:p w14:paraId="72656C75" w14:textId="6C751CAB"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You're right, you're right, okay.</w:t>
      </w:r>
    </w:p>
    <w:p w14:paraId="331659A1" w14:textId="77777777" w:rsidR="00A568CE" w:rsidRDefault="00A568CE" w:rsidP="0005612F">
      <w:pPr>
        <w:spacing w:after="0" w:line="240" w:lineRule="auto"/>
        <w:ind w:left="1985" w:hanging="1985"/>
        <w:jc w:val="both"/>
        <w:rPr>
          <w:rFonts w:ascii="Arial" w:hAnsi="Arial" w:cs="Arial"/>
          <w:sz w:val="24"/>
          <w:szCs w:val="24"/>
        </w:rPr>
      </w:pPr>
    </w:p>
    <w:p w14:paraId="7860B5A0" w14:textId="3F0B07C2"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 do we know if this, if Donna did it?</w:t>
      </w:r>
    </w:p>
    <w:p w14:paraId="0F29705C" w14:textId="77777777" w:rsidR="00A568CE" w:rsidRDefault="00A568CE" w:rsidP="0005612F">
      <w:pPr>
        <w:spacing w:after="0" w:line="240" w:lineRule="auto"/>
        <w:ind w:left="1985" w:hanging="1985"/>
        <w:jc w:val="both"/>
        <w:rPr>
          <w:rFonts w:ascii="Arial" w:hAnsi="Arial" w:cs="Arial"/>
          <w:sz w:val="24"/>
          <w:szCs w:val="24"/>
        </w:rPr>
      </w:pPr>
    </w:p>
    <w:p w14:paraId="729A37C6" w14:textId="283A0C2D"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Donna, there's no, like, alibi for her, but there is nothing else, except for, like, the menu, and the matchbox.  And we need to try and figure out what's the </w:t>
      </w:r>
      <w:r w:rsidR="003E0608">
        <w:rPr>
          <w:rFonts w:ascii="Arial" w:hAnsi="Arial" w:cs="Arial"/>
          <w:sz w:val="24"/>
          <w:szCs w:val="24"/>
        </w:rPr>
        <w:t>number</w:t>
      </w:r>
      <w:r>
        <w:rPr>
          <w:rFonts w:ascii="Arial" w:hAnsi="Arial" w:cs="Arial"/>
          <w:sz w:val="24"/>
          <w:szCs w:val="24"/>
        </w:rPr>
        <w:t xml:space="preserve"> for.  So, what's the number for?</w:t>
      </w:r>
    </w:p>
    <w:p w14:paraId="1A76B00E" w14:textId="77777777" w:rsidR="00A568CE" w:rsidRDefault="00A568CE" w:rsidP="0005612F">
      <w:pPr>
        <w:spacing w:after="0" w:line="240" w:lineRule="auto"/>
        <w:ind w:left="1985" w:hanging="1985"/>
        <w:jc w:val="both"/>
        <w:rPr>
          <w:rFonts w:ascii="Arial" w:hAnsi="Arial" w:cs="Arial"/>
          <w:sz w:val="24"/>
          <w:szCs w:val="24"/>
        </w:rPr>
      </w:pPr>
    </w:p>
    <w:p w14:paraId="5A82DF9E" w14:textId="786DE483"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 and she left a menu, she was like, be careful, they're trying to steal your land, and then she drops the phone number just in case he wants to call about the land, I'm guessing.  Because she's a realtor, so she was trying to warn him, I think that’s a good enough reason.</w:t>
      </w:r>
    </w:p>
    <w:p w14:paraId="183D2D4B" w14:textId="77777777" w:rsidR="00A568CE" w:rsidRDefault="00A568CE" w:rsidP="0005612F">
      <w:pPr>
        <w:spacing w:after="0" w:line="240" w:lineRule="auto"/>
        <w:ind w:left="1985" w:hanging="1985"/>
        <w:jc w:val="both"/>
        <w:rPr>
          <w:rFonts w:ascii="Arial" w:hAnsi="Arial" w:cs="Arial"/>
          <w:sz w:val="24"/>
          <w:szCs w:val="24"/>
        </w:rPr>
      </w:pPr>
    </w:p>
    <w:p w14:paraId="47B3193F" w14:textId="5777B112"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Oh, and she says, if only I'd been faster, maybe I could have made a difference.  I guess that’s what she meant, maybe.</w:t>
      </w:r>
    </w:p>
    <w:p w14:paraId="5932E445" w14:textId="77777777" w:rsidR="00A568CE" w:rsidRDefault="00A568CE" w:rsidP="0005612F">
      <w:pPr>
        <w:spacing w:after="0" w:line="240" w:lineRule="auto"/>
        <w:ind w:left="1985" w:hanging="1985"/>
        <w:jc w:val="both"/>
        <w:rPr>
          <w:rFonts w:ascii="Arial" w:hAnsi="Arial" w:cs="Arial"/>
          <w:sz w:val="24"/>
          <w:szCs w:val="24"/>
        </w:rPr>
      </w:pPr>
    </w:p>
    <w:p w14:paraId="1CDC74BF" w14:textId="273F8109"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Uh-huh.</w:t>
      </w:r>
    </w:p>
    <w:p w14:paraId="7B89037D" w14:textId="77777777" w:rsidR="00A568CE" w:rsidRDefault="00A568CE" w:rsidP="0005612F">
      <w:pPr>
        <w:spacing w:after="0" w:line="240" w:lineRule="auto"/>
        <w:ind w:left="1985" w:hanging="1985"/>
        <w:jc w:val="both"/>
        <w:rPr>
          <w:rFonts w:ascii="Arial" w:hAnsi="Arial" w:cs="Arial"/>
          <w:sz w:val="24"/>
          <w:szCs w:val="24"/>
        </w:rPr>
      </w:pPr>
    </w:p>
    <w:p w14:paraId="0E23839E" w14:textId="2C2514A7"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Because she didn’t get to warn him in time. </w:t>
      </w:r>
    </w:p>
    <w:p w14:paraId="0B76873D" w14:textId="77777777" w:rsidR="00A568CE" w:rsidRDefault="00A568CE" w:rsidP="0005612F">
      <w:pPr>
        <w:spacing w:after="0" w:line="240" w:lineRule="auto"/>
        <w:ind w:left="1985" w:hanging="1985"/>
        <w:jc w:val="both"/>
        <w:rPr>
          <w:rFonts w:ascii="Arial" w:hAnsi="Arial" w:cs="Arial"/>
          <w:sz w:val="24"/>
          <w:szCs w:val="24"/>
        </w:rPr>
      </w:pPr>
    </w:p>
    <w:p w14:paraId="6C2C2834" w14:textId="7DDAECA2"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026BC2A2" w14:textId="77777777" w:rsidR="00A568CE" w:rsidRDefault="00A568CE" w:rsidP="0005612F">
      <w:pPr>
        <w:spacing w:after="0" w:line="240" w:lineRule="auto"/>
        <w:ind w:left="1985" w:hanging="1985"/>
        <w:jc w:val="both"/>
        <w:rPr>
          <w:rFonts w:ascii="Arial" w:hAnsi="Arial" w:cs="Arial"/>
          <w:sz w:val="24"/>
          <w:szCs w:val="24"/>
        </w:rPr>
      </w:pPr>
    </w:p>
    <w:p w14:paraId="24C4CB5C" w14:textId="6C298EB5"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So…</w:t>
      </w:r>
    </w:p>
    <w:p w14:paraId="757FBBAB" w14:textId="4DBE3BBE" w:rsidR="00A568CE" w:rsidRDefault="00A568CE" w:rsidP="0005612F">
      <w:pPr>
        <w:spacing w:after="0" w:line="240" w:lineRule="auto"/>
        <w:ind w:left="1985" w:hanging="1985"/>
        <w:jc w:val="both"/>
        <w:rPr>
          <w:rFonts w:ascii="Arial" w:hAnsi="Arial" w:cs="Arial"/>
          <w:sz w:val="24"/>
          <w:szCs w:val="24"/>
        </w:rPr>
      </w:pPr>
    </w:p>
    <w:p w14:paraId="4520AD02" w14:textId="4AC59CC1"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 it all comes back to the land, I guess.</w:t>
      </w:r>
    </w:p>
    <w:p w14:paraId="2D1A0AD8" w14:textId="77777777" w:rsidR="00A568CE" w:rsidRDefault="00A568CE" w:rsidP="0005612F">
      <w:pPr>
        <w:spacing w:after="0" w:line="240" w:lineRule="auto"/>
        <w:ind w:left="1985" w:hanging="1985"/>
        <w:jc w:val="both"/>
        <w:rPr>
          <w:rFonts w:ascii="Arial" w:hAnsi="Arial" w:cs="Arial"/>
          <w:sz w:val="24"/>
          <w:szCs w:val="24"/>
        </w:rPr>
      </w:pPr>
    </w:p>
    <w:p w14:paraId="47E96E8C" w14:textId="5FC7265A"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w:t>
      </w:r>
    </w:p>
    <w:p w14:paraId="72D876CE" w14:textId="77777777" w:rsidR="00A568CE" w:rsidRDefault="00A568CE" w:rsidP="0005612F">
      <w:pPr>
        <w:spacing w:after="0" w:line="240" w:lineRule="auto"/>
        <w:ind w:left="1985" w:hanging="1985"/>
        <w:jc w:val="both"/>
        <w:rPr>
          <w:rFonts w:ascii="Arial" w:hAnsi="Arial" w:cs="Arial"/>
          <w:sz w:val="24"/>
          <w:szCs w:val="24"/>
        </w:rPr>
      </w:pPr>
    </w:p>
    <w:p w14:paraId="0344ADB6" w14:textId="016AAC3D"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suppose, there's some stuff that she [</w:t>
      </w:r>
      <w:r w:rsidRPr="00A568CE">
        <w:rPr>
          <w:rFonts w:ascii="Arial" w:hAnsi="Arial" w:cs="Arial"/>
          <w:sz w:val="24"/>
          <w:szCs w:val="24"/>
          <w:highlight w:val="yellow"/>
        </w:rPr>
        <w:t>inaudible 1:27:07</w:t>
      </w:r>
      <w:r>
        <w:rPr>
          <w:rFonts w:ascii="Arial" w:hAnsi="Arial" w:cs="Arial"/>
          <w:sz w:val="24"/>
          <w:szCs w:val="24"/>
        </w:rPr>
        <w:t>].</w:t>
      </w:r>
    </w:p>
    <w:p w14:paraId="62569EE7" w14:textId="77777777" w:rsidR="00A568CE" w:rsidRDefault="00A568CE" w:rsidP="0005612F">
      <w:pPr>
        <w:spacing w:after="0" w:line="240" w:lineRule="auto"/>
        <w:ind w:left="1985" w:hanging="1985"/>
        <w:jc w:val="both"/>
        <w:rPr>
          <w:rFonts w:ascii="Arial" w:hAnsi="Arial" w:cs="Arial"/>
          <w:sz w:val="24"/>
          <w:szCs w:val="24"/>
        </w:rPr>
      </w:pPr>
    </w:p>
    <w:p w14:paraId="1488CCD2" w14:textId="0269BB24"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to the bottom…</w:t>
      </w:r>
    </w:p>
    <w:p w14:paraId="19B3A020" w14:textId="77777777" w:rsidR="00A568CE" w:rsidRDefault="00A568CE" w:rsidP="0005612F">
      <w:pPr>
        <w:spacing w:after="0" w:line="240" w:lineRule="auto"/>
        <w:ind w:left="1985" w:hanging="1985"/>
        <w:jc w:val="both"/>
        <w:rPr>
          <w:rFonts w:ascii="Arial" w:hAnsi="Arial" w:cs="Arial"/>
          <w:sz w:val="24"/>
          <w:szCs w:val="24"/>
        </w:rPr>
      </w:pPr>
    </w:p>
    <w:p w14:paraId="354BD029" w14:textId="30A4EC41"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The bottom of the Devil’s Well.  </w:t>
      </w:r>
      <w:r w:rsidR="006016E4">
        <w:rPr>
          <w:rFonts w:ascii="Arial" w:hAnsi="Arial" w:cs="Arial"/>
          <w:sz w:val="24"/>
          <w:szCs w:val="24"/>
        </w:rPr>
        <w:t>So,</w:t>
      </w:r>
      <w:r>
        <w:rPr>
          <w:rFonts w:ascii="Arial" w:hAnsi="Arial" w:cs="Arial"/>
          <w:sz w:val="24"/>
          <w:szCs w:val="24"/>
        </w:rPr>
        <w:t xml:space="preserve"> it seems like it's kind of, her sending </w:t>
      </w:r>
      <w:r w:rsidR="003E0608">
        <w:rPr>
          <w:rFonts w:ascii="Arial" w:hAnsi="Arial" w:cs="Arial"/>
          <w:sz w:val="24"/>
          <w:szCs w:val="24"/>
        </w:rPr>
        <w:t>threatening</w:t>
      </w:r>
      <w:r>
        <w:rPr>
          <w:rFonts w:ascii="Arial" w:hAnsi="Arial" w:cs="Arial"/>
          <w:sz w:val="24"/>
          <w:szCs w:val="24"/>
        </w:rPr>
        <w:t xml:space="preserve"> notes.</w:t>
      </w:r>
    </w:p>
    <w:p w14:paraId="5893CACC" w14:textId="77777777" w:rsidR="00A568CE" w:rsidRDefault="00A568CE" w:rsidP="0005612F">
      <w:pPr>
        <w:spacing w:after="0" w:line="240" w:lineRule="auto"/>
        <w:ind w:left="1985" w:hanging="1985"/>
        <w:jc w:val="both"/>
        <w:rPr>
          <w:rFonts w:ascii="Arial" w:hAnsi="Arial" w:cs="Arial"/>
          <w:sz w:val="24"/>
          <w:szCs w:val="24"/>
        </w:rPr>
      </w:pPr>
    </w:p>
    <w:p w14:paraId="4DB94A45" w14:textId="0A946F8C"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Maybe she was </w:t>
      </w:r>
      <w:r w:rsidR="003E0608">
        <w:rPr>
          <w:rFonts w:ascii="Arial" w:hAnsi="Arial" w:cs="Arial"/>
          <w:sz w:val="24"/>
          <w:szCs w:val="24"/>
        </w:rPr>
        <w:t>sending</w:t>
      </w:r>
      <w:r>
        <w:rPr>
          <w:rFonts w:ascii="Arial" w:hAnsi="Arial" w:cs="Arial"/>
          <w:sz w:val="24"/>
          <w:szCs w:val="24"/>
        </w:rPr>
        <w:t xml:space="preserve"> the notes, but then someone else just used that craziness to…</w:t>
      </w:r>
    </w:p>
    <w:p w14:paraId="7D06A6C0" w14:textId="77777777" w:rsidR="00A568CE" w:rsidRDefault="00A568CE" w:rsidP="0005612F">
      <w:pPr>
        <w:spacing w:after="0" w:line="240" w:lineRule="auto"/>
        <w:ind w:left="1985" w:hanging="1985"/>
        <w:jc w:val="both"/>
        <w:rPr>
          <w:rFonts w:ascii="Arial" w:hAnsi="Arial" w:cs="Arial"/>
          <w:sz w:val="24"/>
          <w:szCs w:val="24"/>
        </w:rPr>
      </w:pPr>
    </w:p>
    <w:p w14:paraId="18000159" w14:textId="68069D8A"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Yeah.</w:t>
      </w:r>
    </w:p>
    <w:p w14:paraId="27867874" w14:textId="77777777" w:rsidR="00A568CE" w:rsidRDefault="00A568CE" w:rsidP="0005612F">
      <w:pPr>
        <w:spacing w:after="0" w:line="240" w:lineRule="auto"/>
        <w:ind w:left="1985" w:hanging="1985"/>
        <w:jc w:val="both"/>
        <w:rPr>
          <w:rFonts w:ascii="Arial" w:hAnsi="Arial" w:cs="Arial"/>
          <w:sz w:val="24"/>
          <w:szCs w:val="24"/>
        </w:rPr>
      </w:pPr>
    </w:p>
    <w:p w14:paraId="43CF52E6" w14:textId="1BA6AAFE"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…do it.</w:t>
      </w:r>
    </w:p>
    <w:p w14:paraId="1D2645B5" w14:textId="77777777" w:rsidR="00A568CE" w:rsidRDefault="00A568CE" w:rsidP="0005612F">
      <w:pPr>
        <w:spacing w:after="0" w:line="240" w:lineRule="auto"/>
        <w:ind w:left="1985" w:hanging="1985"/>
        <w:jc w:val="both"/>
        <w:rPr>
          <w:rFonts w:ascii="Arial" w:hAnsi="Arial" w:cs="Arial"/>
          <w:sz w:val="24"/>
          <w:szCs w:val="24"/>
        </w:rPr>
      </w:pPr>
    </w:p>
    <w:p w14:paraId="05126C9D" w14:textId="6E17BBC1"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What if this is a fake account?</w:t>
      </w:r>
    </w:p>
    <w:p w14:paraId="29692E13" w14:textId="77777777" w:rsidR="00A568CE" w:rsidRDefault="00A568CE" w:rsidP="0005612F">
      <w:pPr>
        <w:spacing w:after="0" w:line="240" w:lineRule="auto"/>
        <w:ind w:left="1985" w:hanging="1985"/>
        <w:jc w:val="both"/>
        <w:rPr>
          <w:rFonts w:ascii="Arial" w:hAnsi="Arial" w:cs="Arial"/>
          <w:sz w:val="24"/>
          <w:szCs w:val="24"/>
        </w:rPr>
      </w:pPr>
    </w:p>
    <w:p w14:paraId="40AEB460" w14:textId="388F63C0"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It could be, it could be her.  </w:t>
      </w:r>
    </w:p>
    <w:p w14:paraId="4551D584" w14:textId="77777777" w:rsidR="00A568CE" w:rsidRDefault="00A568CE" w:rsidP="0005612F">
      <w:pPr>
        <w:spacing w:after="0" w:line="240" w:lineRule="auto"/>
        <w:ind w:left="1985" w:hanging="1985"/>
        <w:jc w:val="both"/>
        <w:rPr>
          <w:rFonts w:ascii="Arial" w:hAnsi="Arial" w:cs="Arial"/>
          <w:sz w:val="24"/>
          <w:szCs w:val="24"/>
        </w:rPr>
      </w:pPr>
    </w:p>
    <w:p w14:paraId="0EC38A90" w14:textId="00511711" w:rsidR="00A568CE" w:rsidRDefault="00A568CE"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r>
      <w:r w:rsidR="00FA5735">
        <w:rPr>
          <w:rFonts w:ascii="Arial" w:hAnsi="Arial" w:cs="Arial"/>
          <w:sz w:val="24"/>
          <w:szCs w:val="24"/>
        </w:rPr>
        <w:t>It could be [</w:t>
      </w:r>
      <w:r w:rsidR="00FA5735" w:rsidRPr="00FA5735">
        <w:rPr>
          <w:rFonts w:ascii="Arial" w:hAnsi="Arial" w:cs="Arial"/>
          <w:sz w:val="24"/>
          <w:szCs w:val="24"/>
          <w:highlight w:val="yellow"/>
        </w:rPr>
        <w:t>inaudible 1:27:35</w:t>
      </w:r>
      <w:r w:rsidR="00FA5735">
        <w:rPr>
          <w:rFonts w:ascii="Arial" w:hAnsi="Arial" w:cs="Arial"/>
          <w:sz w:val="24"/>
          <w:szCs w:val="24"/>
        </w:rPr>
        <w:t>], we don't know that.</w:t>
      </w:r>
    </w:p>
    <w:p w14:paraId="7876786F" w14:textId="77777777" w:rsidR="00FA5735" w:rsidRDefault="00FA5735" w:rsidP="0005612F">
      <w:pPr>
        <w:spacing w:after="0" w:line="240" w:lineRule="auto"/>
        <w:ind w:left="1985" w:hanging="1985"/>
        <w:jc w:val="both"/>
        <w:rPr>
          <w:rFonts w:ascii="Arial" w:hAnsi="Arial" w:cs="Arial"/>
          <w:sz w:val="24"/>
          <w:szCs w:val="24"/>
        </w:rPr>
      </w:pPr>
    </w:p>
    <w:p w14:paraId="6EF779ED" w14:textId="023F7E19"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I mean, that’s possible.  </w:t>
      </w:r>
    </w:p>
    <w:p w14:paraId="0965BAEB" w14:textId="77777777" w:rsidR="00FA5735" w:rsidRDefault="00FA5735" w:rsidP="0005612F">
      <w:pPr>
        <w:spacing w:after="0" w:line="240" w:lineRule="auto"/>
        <w:ind w:left="1985" w:hanging="1985"/>
        <w:jc w:val="both"/>
        <w:rPr>
          <w:rFonts w:ascii="Arial" w:hAnsi="Arial" w:cs="Arial"/>
          <w:sz w:val="24"/>
          <w:szCs w:val="24"/>
        </w:rPr>
      </w:pPr>
    </w:p>
    <w:p w14:paraId="580413B4" w14:textId="7BAB3E15"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my best guess, I don't have anything else.</w:t>
      </w:r>
    </w:p>
    <w:p w14:paraId="1C1E2F03" w14:textId="77777777" w:rsidR="00FA5735" w:rsidRDefault="00FA5735" w:rsidP="0005612F">
      <w:pPr>
        <w:spacing w:after="0" w:line="240" w:lineRule="auto"/>
        <w:ind w:left="1985" w:hanging="1985"/>
        <w:jc w:val="both"/>
        <w:rPr>
          <w:rFonts w:ascii="Arial" w:hAnsi="Arial" w:cs="Arial"/>
          <w:sz w:val="24"/>
          <w:szCs w:val="24"/>
        </w:rPr>
      </w:pPr>
    </w:p>
    <w:p w14:paraId="4F1E8AEB" w14:textId="51A9BDFE"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Hmm.  </w:t>
      </w:r>
    </w:p>
    <w:p w14:paraId="7BAAA1C2" w14:textId="77777777" w:rsidR="00FA5735" w:rsidRDefault="00FA5735" w:rsidP="0005612F">
      <w:pPr>
        <w:spacing w:after="0" w:line="240" w:lineRule="auto"/>
        <w:ind w:left="1985" w:hanging="1985"/>
        <w:jc w:val="both"/>
        <w:rPr>
          <w:rFonts w:ascii="Arial" w:hAnsi="Arial" w:cs="Arial"/>
          <w:sz w:val="24"/>
          <w:szCs w:val="24"/>
        </w:rPr>
      </w:pPr>
    </w:p>
    <w:p w14:paraId="67756907" w14:textId="13084F42"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Shall we call for final theories, then, because we don't have much time left.</w:t>
      </w:r>
    </w:p>
    <w:p w14:paraId="50C71F20" w14:textId="77777777" w:rsidR="00FA5735" w:rsidRDefault="00FA5735" w:rsidP="0005612F">
      <w:pPr>
        <w:spacing w:after="0" w:line="240" w:lineRule="auto"/>
        <w:ind w:left="1985" w:hanging="1985"/>
        <w:jc w:val="both"/>
        <w:rPr>
          <w:rFonts w:ascii="Arial" w:hAnsi="Arial" w:cs="Arial"/>
          <w:sz w:val="24"/>
          <w:szCs w:val="24"/>
        </w:rPr>
      </w:pPr>
    </w:p>
    <w:p w14:paraId="1CA7C145" w14:textId="35F81585"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That’s a compelling argument, wow.  </w:t>
      </w:r>
    </w:p>
    <w:p w14:paraId="02C499F0" w14:textId="77777777" w:rsidR="00FA5735" w:rsidRDefault="00FA5735" w:rsidP="0005612F">
      <w:pPr>
        <w:spacing w:after="0" w:line="240" w:lineRule="auto"/>
        <w:ind w:left="1985" w:hanging="1985"/>
        <w:jc w:val="both"/>
        <w:rPr>
          <w:rFonts w:ascii="Arial" w:hAnsi="Arial" w:cs="Arial"/>
          <w:sz w:val="24"/>
          <w:szCs w:val="24"/>
        </w:rPr>
      </w:pPr>
    </w:p>
    <w:p w14:paraId="2A7B8FCD" w14:textId="70F143A5"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But we don't have any proof.</w:t>
      </w:r>
    </w:p>
    <w:p w14:paraId="561D312C" w14:textId="77777777" w:rsidR="00FA5735" w:rsidRDefault="00FA5735" w:rsidP="0005612F">
      <w:pPr>
        <w:spacing w:after="0" w:line="240" w:lineRule="auto"/>
        <w:ind w:left="1985" w:hanging="1985"/>
        <w:jc w:val="both"/>
        <w:rPr>
          <w:rFonts w:ascii="Arial" w:hAnsi="Arial" w:cs="Arial"/>
          <w:sz w:val="24"/>
          <w:szCs w:val="24"/>
        </w:rPr>
      </w:pPr>
    </w:p>
    <w:p w14:paraId="0BE4844B" w14:textId="190A5C59"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4319A27A" w14:textId="77777777" w:rsidR="00FA5735" w:rsidRDefault="00FA5735" w:rsidP="0005612F">
      <w:pPr>
        <w:spacing w:after="0" w:line="240" w:lineRule="auto"/>
        <w:ind w:left="1985" w:hanging="1985"/>
        <w:jc w:val="both"/>
        <w:rPr>
          <w:rFonts w:ascii="Arial" w:hAnsi="Arial" w:cs="Arial"/>
          <w:sz w:val="24"/>
          <w:szCs w:val="24"/>
        </w:rPr>
      </w:pPr>
    </w:p>
    <w:p w14:paraId="0CFD9005" w14:textId="04E4D79B"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So, if this is a fake account or not.  But she, I feel like she was the only one who would.</w:t>
      </w:r>
    </w:p>
    <w:p w14:paraId="0126C92D" w14:textId="77777777" w:rsidR="00FA5735" w:rsidRDefault="00FA5735" w:rsidP="0005612F">
      <w:pPr>
        <w:spacing w:after="0" w:line="240" w:lineRule="auto"/>
        <w:ind w:left="1985" w:hanging="1985"/>
        <w:jc w:val="both"/>
        <w:rPr>
          <w:rFonts w:ascii="Arial" w:hAnsi="Arial" w:cs="Arial"/>
          <w:sz w:val="24"/>
          <w:szCs w:val="24"/>
        </w:rPr>
      </w:pPr>
    </w:p>
    <w:p w14:paraId="556B07DC" w14:textId="2E965FA7"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E005ECD" w14:textId="77777777" w:rsidR="00FA5735" w:rsidRDefault="00FA5735" w:rsidP="0005612F">
      <w:pPr>
        <w:spacing w:after="0" w:line="240" w:lineRule="auto"/>
        <w:ind w:left="1985" w:hanging="1985"/>
        <w:jc w:val="both"/>
        <w:rPr>
          <w:rFonts w:ascii="Arial" w:hAnsi="Arial" w:cs="Arial"/>
          <w:sz w:val="24"/>
          <w:szCs w:val="24"/>
        </w:rPr>
      </w:pPr>
    </w:p>
    <w:p w14:paraId="537192F7" w14:textId="6B75FB02" w:rsidR="00FA5735" w:rsidRDefault="00FA5735" w:rsidP="0005612F">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Because these two people, like, knew who was running it.  And they would not go at night.</w:t>
      </w:r>
    </w:p>
    <w:p w14:paraId="26A2F231" w14:textId="77777777" w:rsidR="00FA5735" w:rsidRDefault="00FA5735" w:rsidP="0005612F">
      <w:pPr>
        <w:spacing w:after="0" w:line="240" w:lineRule="auto"/>
        <w:ind w:left="1985" w:hanging="1985"/>
        <w:jc w:val="both"/>
        <w:rPr>
          <w:rFonts w:ascii="Arial" w:hAnsi="Arial" w:cs="Arial"/>
          <w:sz w:val="24"/>
          <w:szCs w:val="24"/>
        </w:rPr>
      </w:pPr>
    </w:p>
    <w:p w14:paraId="0AA42616" w14:textId="29BD15D3"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Okay, so there's only one…</w:t>
      </w:r>
    </w:p>
    <w:p w14:paraId="1BD4768B" w14:textId="77777777" w:rsidR="00FA5735" w:rsidRDefault="00FA5735" w:rsidP="00FA5735">
      <w:pPr>
        <w:spacing w:after="0" w:line="240" w:lineRule="auto"/>
        <w:ind w:left="1985" w:hanging="1985"/>
        <w:jc w:val="both"/>
        <w:rPr>
          <w:rFonts w:ascii="Arial" w:hAnsi="Arial" w:cs="Arial"/>
          <w:sz w:val="24"/>
          <w:szCs w:val="24"/>
        </w:rPr>
      </w:pPr>
    </w:p>
    <w:p w14:paraId="7C4909D1" w14:textId="44B6B15C"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For me, it's either Joan, or Carmen, right.</w:t>
      </w:r>
    </w:p>
    <w:p w14:paraId="490043F0" w14:textId="77777777" w:rsidR="00FA5735" w:rsidRDefault="00FA5735" w:rsidP="00FA5735">
      <w:pPr>
        <w:spacing w:after="0" w:line="240" w:lineRule="auto"/>
        <w:ind w:left="1985" w:hanging="1985"/>
        <w:jc w:val="both"/>
        <w:rPr>
          <w:rFonts w:ascii="Arial" w:hAnsi="Arial" w:cs="Arial"/>
          <w:sz w:val="24"/>
          <w:szCs w:val="24"/>
        </w:rPr>
      </w:pPr>
    </w:p>
    <w:p w14:paraId="39AF4F66" w14:textId="216547D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Carmen, it's not Cherie anymore?</w:t>
      </w:r>
    </w:p>
    <w:p w14:paraId="7436113C" w14:textId="77777777" w:rsidR="00FA5735" w:rsidRDefault="00FA5735" w:rsidP="00FA5735">
      <w:pPr>
        <w:spacing w:after="0" w:line="240" w:lineRule="auto"/>
        <w:ind w:left="1985" w:hanging="1985"/>
        <w:jc w:val="both"/>
        <w:rPr>
          <w:rFonts w:ascii="Arial" w:hAnsi="Arial" w:cs="Arial"/>
          <w:sz w:val="24"/>
          <w:szCs w:val="24"/>
        </w:rPr>
      </w:pPr>
    </w:p>
    <w:p w14:paraId="098B611E" w14:textId="3B373B56"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I don't think it's Cherie, no. </w:t>
      </w:r>
    </w:p>
    <w:p w14:paraId="0EF99817" w14:textId="77777777" w:rsidR="00FA5735" w:rsidRDefault="00FA5735" w:rsidP="00FA5735">
      <w:pPr>
        <w:spacing w:after="0" w:line="240" w:lineRule="auto"/>
        <w:ind w:left="1985" w:hanging="1985"/>
        <w:jc w:val="both"/>
        <w:rPr>
          <w:rFonts w:ascii="Arial" w:hAnsi="Arial" w:cs="Arial"/>
          <w:sz w:val="24"/>
          <w:szCs w:val="24"/>
        </w:rPr>
      </w:pPr>
    </w:p>
    <w:p w14:paraId="4481E882" w14:textId="1F26364F"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now we don't think it's Cherie, wow.</w:t>
      </w:r>
    </w:p>
    <w:p w14:paraId="0C8BD5B2" w14:textId="77777777" w:rsidR="00FA5735" w:rsidRDefault="00FA5735" w:rsidP="00FA5735">
      <w:pPr>
        <w:spacing w:after="0" w:line="240" w:lineRule="auto"/>
        <w:ind w:left="1985" w:hanging="1985"/>
        <w:jc w:val="both"/>
        <w:rPr>
          <w:rFonts w:ascii="Arial" w:hAnsi="Arial" w:cs="Arial"/>
          <w:sz w:val="24"/>
          <w:szCs w:val="24"/>
        </w:rPr>
      </w:pPr>
    </w:p>
    <w:p w14:paraId="51FBD021" w14:textId="67B6466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 don't, personally, what about you guys?</w:t>
      </w:r>
    </w:p>
    <w:p w14:paraId="3C91542F" w14:textId="77777777" w:rsidR="00FA5735" w:rsidRDefault="00FA5735" w:rsidP="00FA5735">
      <w:pPr>
        <w:spacing w:after="0" w:line="240" w:lineRule="auto"/>
        <w:ind w:left="1985" w:hanging="1985"/>
        <w:jc w:val="both"/>
        <w:rPr>
          <w:rFonts w:ascii="Arial" w:hAnsi="Arial" w:cs="Arial"/>
          <w:sz w:val="24"/>
          <w:szCs w:val="24"/>
        </w:rPr>
      </w:pPr>
    </w:p>
    <w:p w14:paraId="674D0E1D" w14:textId="2AFB99AD"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I feel I don't know about Carmen, just because of this, the picture.  Because she's standing there, okay, and there's a </w:t>
      </w:r>
      <w:r w:rsidR="003E0608">
        <w:rPr>
          <w:rFonts w:ascii="Arial" w:hAnsi="Arial" w:cs="Arial"/>
          <w:sz w:val="24"/>
          <w:szCs w:val="24"/>
        </w:rPr>
        <w:t>picture</w:t>
      </w:r>
      <w:r>
        <w:rPr>
          <w:rFonts w:ascii="Arial" w:hAnsi="Arial" w:cs="Arial"/>
          <w:sz w:val="24"/>
          <w:szCs w:val="24"/>
        </w:rPr>
        <w:t xml:space="preserve"> of the devil in there.</w:t>
      </w:r>
    </w:p>
    <w:p w14:paraId="0DBBAD65" w14:textId="77777777" w:rsidR="00FA5735" w:rsidRDefault="00FA5735" w:rsidP="00FA5735">
      <w:pPr>
        <w:spacing w:after="0" w:line="240" w:lineRule="auto"/>
        <w:ind w:left="1985" w:hanging="1985"/>
        <w:jc w:val="both"/>
        <w:rPr>
          <w:rFonts w:ascii="Arial" w:hAnsi="Arial" w:cs="Arial"/>
          <w:sz w:val="24"/>
          <w:szCs w:val="24"/>
        </w:rPr>
      </w:pPr>
    </w:p>
    <w:p w14:paraId="7E80E7E1" w14:textId="059B44B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B34088D" w14:textId="77777777" w:rsidR="00FA5735" w:rsidRDefault="00FA5735" w:rsidP="00FA5735">
      <w:pPr>
        <w:spacing w:after="0" w:line="240" w:lineRule="auto"/>
        <w:ind w:left="1985" w:hanging="1985"/>
        <w:jc w:val="both"/>
        <w:rPr>
          <w:rFonts w:ascii="Arial" w:hAnsi="Arial" w:cs="Arial"/>
          <w:sz w:val="24"/>
          <w:szCs w:val="24"/>
        </w:rPr>
      </w:pPr>
    </w:p>
    <w:p w14:paraId="2AC2C428" w14:textId="68A7ED35"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As long as she does not have, like, another person helping her, or some technology that could, like, you know.  And she's…</w:t>
      </w:r>
    </w:p>
    <w:p w14:paraId="687787AB" w14:textId="77777777" w:rsidR="00FA5735" w:rsidRDefault="00FA5735" w:rsidP="00FA5735">
      <w:pPr>
        <w:spacing w:after="0" w:line="240" w:lineRule="auto"/>
        <w:ind w:left="1985" w:hanging="1985"/>
        <w:jc w:val="both"/>
        <w:rPr>
          <w:rFonts w:ascii="Arial" w:hAnsi="Arial" w:cs="Arial"/>
          <w:sz w:val="24"/>
          <w:szCs w:val="24"/>
        </w:rPr>
      </w:pPr>
    </w:p>
    <w:p w14:paraId="2F7CB6D0" w14:textId="3C8C2BAE"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 xml:space="preserve">She submitted the evidence, though, so she could have tweaked it.  </w:t>
      </w:r>
    </w:p>
    <w:p w14:paraId="56D7E6CE" w14:textId="77777777" w:rsidR="00FA5735" w:rsidRDefault="00FA5735" w:rsidP="00FA5735">
      <w:pPr>
        <w:spacing w:after="0" w:line="240" w:lineRule="auto"/>
        <w:ind w:left="1985" w:hanging="1985"/>
        <w:jc w:val="both"/>
        <w:rPr>
          <w:rFonts w:ascii="Arial" w:hAnsi="Arial" w:cs="Arial"/>
          <w:sz w:val="24"/>
          <w:szCs w:val="24"/>
        </w:rPr>
      </w:pPr>
    </w:p>
    <w:p w14:paraId="6DCF7542" w14:textId="176DEBAD"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Did she use Photoshop?  Is this photo shadow, this is her?</w:t>
      </w:r>
    </w:p>
    <w:p w14:paraId="158B3ADE" w14:textId="77777777" w:rsidR="00FA5735" w:rsidRDefault="00FA5735" w:rsidP="00FA5735">
      <w:pPr>
        <w:spacing w:after="0" w:line="240" w:lineRule="auto"/>
        <w:ind w:left="1985" w:hanging="1985"/>
        <w:jc w:val="both"/>
        <w:rPr>
          <w:rFonts w:ascii="Arial" w:hAnsi="Arial" w:cs="Arial"/>
          <w:sz w:val="24"/>
          <w:szCs w:val="24"/>
        </w:rPr>
      </w:pPr>
    </w:p>
    <w:p w14:paraId="4BD90FB4" w14:textId="5CBC6D4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it's a little bit like…</w:t>
      </w:r>
    </w:p>
    <w:p w14:paraId="1611D19F" w14:textId="77777777" w:rsidR="00FA5735" w:rsidRDefault="00FA5735" w:rsidP="00FA5735">
      <w:pPr>
        <w:spacing w:after="0" w:line="240" w:lineRule="auto"/>
        <w:ind w:left="1985" w:hanging="1985"/>
        <w:jc w:val="both"/>
        <w:rPr>
          <w:rFonts w:ascii="Arial" w:hAnsi="Arial" w:cs="Arial"/>
          <w:sz w:val="24"/>
          <w:szCs w:val="24"/>
        </w:rPr>
      </w:pPr>
    </w:p>
    <w:p w14:paraId="4E7570E8" w14:textId="4FE36C69"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That’s another scenario, yeah.  What do you guys think?</w:t>
      </w:r>
    </w:p>
    <w:p w14:paraId="6AC5C6A9" w14:textId="77777777" w:rsidR="00FA5735" w:rsidRDefault="00FA5735" w:rsidP="00FA5735">
      <w:pPr>
        <w:spacing w:after="0" w:line="240" w:lineRule="auto"/>
        <w:ind w:left="1985" w:hanging="1985"/>
        <w:jc w:val="both"/>
        <w:rPr>
          <w:rFonts w:ascii="Arial" w:hAnsi="Arial" w:cs="Arial"/>
          <w:sz w:val="24"/>
          <w:szCs w:val="24"/>
        </w:rPr>
      </w:pPr>
    </w:p>
    <w:p w14:paraId="39686CE2" w14:textId="5DE8290B"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don't know why she would go…</w:t>
      </w:r>
    </w:p>
    <w:p w14:paraId="519E3778" w14:textId="77777777" w:rsidR="00FA5735" w:rsidRDefault="00FA5735" w:rsidP="00FA5735">
      <w:pPr>
        <w:spacing w:after="0" w:line="240" w:lineRule="auto"/>
        <w:ind w:left="1985" w:hanging="1985"/>
        <w:jc w:val="both"/>
        <w:rPr>
          <w:rFonts w:ascii="Arial" w:hAnsi="Arial" w:cs="Arial"/>
          <w:sz w:val="24"/>
          <w:szCs w:val="24"/>
        </w:rPr>
      </w:pPr>
    </w:p>
    <w:p w14:paraId="7860C5DC" w14:textId="7FB53B2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mean, Carmen does not have an alibi.  Because she was at the scene, there was no one else that could have seen her.</w:t>
      </w:r>
    </w:p>
    <w:p w14:paraId="2924656C" w14:textId="77777777" w:rsidR="00FA5735" w:rsidRDefault="00FA5735" w:rsidP="00FA5735">
      <w:pPr>
        <w:spacing w:after="0" w:line="240" w:lineRule="auto"/>
        <w:ind w:left="1985" w:hanging="1985"/>
        <w:jc w:val="both"/>
        <w:rPr>
          <w:rFonts w:ascii="Arial" w:hAnsi="Arial" w:cs="Arial"/>
          <w:sz w:val="24"/>
          <w:szCs w:val="24"/>
        </w:rPr>
      </w:pPr>
    </w:p>
    <w:p w14:paraId="45DD98B6" w14:textId="5CBD537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Yeah.  </w:t>
      </w:r>
    </w:p>
    <w:p w14:paraId="78B72801" w14:textId="77777777" w:rsidR="00FA5735" w:rsidRDefault="00FA5735" w:rsidP="00FA5735">
      <w:pPr>
        <w:spacing w:after="0" w:line="240" w:lineRule="auto"/>
        <w:ind w:left="1985" w:hanging="1985"/>
        <w:jc w:val="both"/>
        <w:rPr>
          <w:rFonts w:ascii="Arial" w:hAnsi="Arial" w:cs="Arial"/>
          <w:sz w:val="24"/>
          <w:szCs w:val="24"/>
        </w:rPr>
      </w:pPr>
    </w:p>
    <w:p w14:paraId="392ED615" w14:textId="5CE565DB"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 xml:space="preserve">But at the same time, because the Sheriff does not suspect anything, there </w:t>
      </w:r>
      <w:r w:rsidR="003E0608">
        <w:rPr>
          <w:rFonts w:ascii="Arial" w:hAnsi="Arial" w:cs="Arial"/>
          <w:sz w:val="24"/>
          <w:szCs w:val="24"/>
        </w:rPr>
        <w:t>was</w:t>
      </w:r>
      <w:r>
        <w:rPr>
          <w:rFonts w:ascii="Arial" w:hAnsi="Arial" w:cs="Arial"/>
          <w:sz w:val="24"/>
          <w:szCs w:val="24"/>
        </w:rPr>
        <w:t xml:space="preserve"> no point of her to, like, you know, investigate. </w:t>
      </w:r>
    </w:p>
    <w:p w14:paraId="79466AA1" w14:textId="77777777" w:rsidR="00FA5735" w:rsidRDefault="00FA5735" w:rsidP="00FA5735">
      <w:pPr>
        <w:spacing w:after="0" w:line="240" w:lineRule="auto"/>
        <w:ind w:left="1985" w:hanging="1985"/>
        <w:jc w:val="both"/>
        <w:rPr>
          <w:rFonts w:ascii="Arial" w:hAnsi="Arial" w:cs="Arial"/>
          <w:sz w:val="24"/>
          <w:szCs w:val="24"/>
        </w:rPr>
      </w:pPr>
    </w:p>
    <w:p w14:paraId="42CD0A9F" w14:textId="0239C888"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00F1679B" w14:textId="77777777" w:rsidR="00FA5735" w:rsidRDefault="00FA5735" w:rsidP="00FA5735">
      <w:pPr>
        <w:spacing w:after="0" w:line="240" w:lineRule="auto"/>
        <w:ind w:left="1985" w:hanging="1985"/>
        <w:jc w:val="both"/>
        <w:rPr>
          <w:rFonts w:ascii="Arial" w:hAnsi="Arial" w:cs="Arial"/>
          <w:sz w:val="24"/>
          <w:szCs w:val="24"/>
        </w:rPr>
      </w:pPr>
    </w:p>
    <w:p w14:paraId="1B03B3D1" w14:textId="3935307F"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Because she could have gotten away with it anyway.</w:t>
      </w:r>
    </w:p>
    <w:p w14:paraId="305CD59F" w14:textId="77777777" w:rsidR="00FA5735" w:rsidRDefault="00FA5735" w:rsidP="00FA5735">
      <w:pPr>
        <w:spacing w:after="0" w:line="240" w:lineRule="auto"/>
        <w:ind w:left="1985" w:hanging="1985"/>
        <w:jc w:val="both"/>
        <w:rPr>
          <w:rFonts w:ascii="Arial" w:hAnsi="Arial" w:cs="Arial"/>
          <w:sz w:val="24"/>
          <w:szCs w:val="24"/>
        </w:rPr>
      </w:pPr>
    </w:p>
    <w:p w14:paraId="56D5D547" w14:textId="55CD892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So, yeah.</w:t>
      </w:r>
    </w:p>
    <w:p w14:paraId="6FCB104C" w14:textId="77777777" w:rsidR="00FA5735" w:rsidRDefault="00FA5735" w:rsidP="00FA5735">
      <w:pPr>
        <w:spacing w:after="0" w:line="240" w:lineRule="auto"/>
        <w:ind w:left="1985" w:hanging="1985"/>
        <w:jc w:val="both"/>
        <w:rPr>
          <w:rFonts w:ascii="Arial" w:hAnsi="Arial" w:cs="Arial"/>
          <w:sz w:val="24"/>
          <w:szCs w:val="24"/>
        </w:rPr>
      </w:pPr>
    </w:p>
    <w:p w14:paraId="2E8CF744" w14:textId="68554BA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That’s time.  So, if you have a murderer that you'd like to submit, and their </w:t>
      </w:r>
      <w:r w:rsidR="003E0608">
        <w:rPr>
          <w:rFonts w:ascii="Arial" w:hAnsi="Arial" w:cs="Arial"/>
          <w:sz w:val="24"/>
          <w:szCs w:val="24"/>
        </w:rPr>
        <w:t>reasons</w:t>
      </w:r>
      <w:r>
        <w:rPr>
          <w:rFonts w:ascii="Arial" w:hAnsi="Arial" w:cs="Arial"/>
          <w:sz w:val="24"/>
          <w:szCs w:val="24"/>
        </w:rPr>
        <w:t xml:space="preserve"> for doing so, then now is your chance.</w:t>
      </w:r>
    </w:p>
    <w:p w14:paraId="5E6DF872" w14:textId="77777777" w:rsidR="00FA5735" w:rsidRDefault="00FA5735" w:rsidP="00FA5735">
      <w:pPr>
        <w:spacing w:after="0" w:line="240" w:lineRule="auto"/>
        <w:ind w:left="1985" w:hanging="1985"/>
        <w:jc w:val="both"/>
        <w:rPr>
          <w:rFonts w:ascii="Arial" w:hAnsi="Arial" w:cs="Arial"/>
          <w:sz w:val="24"/>
          <w:szCs w:val="24"/>
        </w:rPr>
      </w:pPr>
    </w:p>
    <w:p w14:paraId="43C60FF0" w14:textId="18F760AD"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Individually, or as a group?</w:t>
      </w:r>
    </w:p>
    <w:p w14:paraId="1B20ACA9" w14:textId="77777777" w:rsidR="00FA5735" w:rsidRDefault="00FA5735" w:rsidP="00FA5735">
      <w:pPr>
        <w:spacing w:after="0" w:line="240" w:lineRule="auto"/>
        <w:ind w:left="1985" w:hanging="1985"/>
        <w:jc w:val="both"/>
        <w:rPr>
          <w:rFonts w:ascii="Arial" w:hAnsi="Arial" w:cs="Arial"/>
          <w:sz w:val="24"/>
          <w:szCs w:val="24"/>
        </w:rPr>
      </w:pPr>
    </w:p>
    <w:p w14:paraId="611A41EB" w14:textId="4E046083"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As a group.</w:t>
      </w:r>
    </w:p>
    <w:p w14:paraId="12DE8097" w14:textId="77777777" w:rsidR="00FA5735" w:rsidRDefault="00FA5735" w:rsidP="00FA5735">
      <w:pPr>
        <w:spacing w:after="0" w:line="240" w:lineRule="auto"/>
        <w:ind w:left="1985" w:hanging="1985"/>
        <w:jc w:val="both"/>
        <w:rPr>
          <w:rFonts w:ascii="Arial" w:hAnsi="Arial" w:cs="Arial"/>
          <w:sz w:val="24"/>
          <w:szCs w:val="24"/>
        </w:rPr>
      </w:pPr>
    </w:p>
    <w:p w14:paraId="4CCA1955" w14:textId="66716856"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And what if we </w:t>
      </w:r>
      <w:r w:rsidR="003E0608">
        <w:rPr>
          <w:rFonts w:ascii="Arial" w:hAnsi="Arial" w:cs="Arial"/>
          <w:sz w:val="24"/>
          <w:szCs w:val="24"/>
        </w:rPr>
        <w:t>haven’t</w:t>
      </w:r>
      <w:r>
        <w:rPr>
          <w:rFonts w:ascii="Arial" w:hAnsi="Arial" w:cs="Arial"/>
          <w:sz w:val="24"/>
          <w:szCs w:val="24"/>
        </w:rPr>
        <w:t xml:space="preserve">, like, agreed on the </w:t>
      </w:r>
      <w:r w:rsidR="003E0608">
        <w:rPr>
          <w:rFonts w:ascii="Arial" w:hAnsi="Arial" w:cs="Arial"/>
          <w:sz w:val="24"/>
          <w:szCs w:val="24"/>
        </w:rPr>
        <w:t>murderer</w:t>
      </w:r>
      <w:r>
        <w:rPr>
          <w:rFonts w:ascii="Arial" w:hAnsi="Arial" w:cs="Arial"/>
          <w:sz w:val="24"/>
          <w:szCs w:val="24"/>
        </w:rPr>
        <w:t xml:space="preserve"> yet?</w:t>
      </w:r>
    </w:p>
    <w:p w14:paraId="7A9BFCD2" w14:textId="77777777" w:rsidR="00FA5735" w:rsidRDefault="00FA5735" w:rsidP="00FA5735">
      <w:pPr>
        <w:spacing w:after="0" w:line="240" w:lineRule="auto"/>
        <w:ind w:left="1985" w:hanging="1985"/>
        <w:jc w:val="both"/>
        <w:rPr>
          <w:rFonts w:ascii="Arial" w:hAnsi="Arial" w:cs="Arial"/>
          <w:sz w:val="24"/>
          <w:szCs w:val="24"/>
        </w:rPr>
      </w:pPr>
    </w:p>
    <w:p w14:paraId="02718BFF" w14:textId="23083DB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Then, I give you a minute, and then you have to agree, or not come to a </w:t>
      </w:r>
      <w:r w:rsidR="003E0608">
        <w:rPr>
          <w:rFonts w:ascii="Arial" w:hAnsi="Arial" w:cs="Arial"/>
          <w:sz w:val="24"/>
          <w:szCs w:val="24"/>
        </w:rPr>
        <w:t>conclusion</w:t>
      </w:r>
      <w:r>
        <w:rPr>
          <w:rFonts w:ascii="Arial" w:hAnsi="Arial" w:cs="Arial"/>
          <w:sz w:val="24"/>
          <w:szCs w:val="24"/>
        </w:rPr>
        <w:t>.</w:t>
      </w:r>
    </w:p>
    <w:p w14:paraId="38D3AC8F" w14:textId="77777777" w:rsidR="00FA5735" w:rsidRDefault="00FA5735" w:rsidP="00FA5735">
      <w:pPr>
        <w:spacing w:after="0" w:line="240" w:lineRule="auto"/>
        <w:ind w:left="1985" w:hanging="1985"/>
        <w:jc w:val="both"/>
        <w:rPr>
          <w:rFonts w:ascii="Arial" w:hAnsi="Arial" w:cs="Arial"/>
          <w:sz w:val="24"/>
          <w:szCs w:val="24"/>
        </w:rPr>
      </w:pPr>
    </w:p>
    <w:p w14:paraId="4698DF92" w14:textId="7DDA475F"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Okay.</w:t>
      </w:r>
    </w:p>
    <w:p w14:paraId="702918FC" w14:textId="77777777" w:rsidR="00FA5735" w:rsidRDefault="00FA5735" w:rsidP="00FA5735">
      <w:pPr>
        <w:spacing w:after="0" w:line="240" w:lineRule="auto"/>
        <w:ind w:left="1985" w:hanging="1985"/>
        <w:jc w:val="both"/>
        <w:rPr>
          <w:rFonts w:ascii="Arial" w:hAnsi="Arial" w:cs="Arial"/>
          <w:sz w:val="24"/>
          <w:szCs w:val="24"/>
        </w:rPr>
      </w:pPr>
    </w:p>
    <w:p w14:paraId="520183AB" w14:textId="1339684F"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Okay, logically, not Carmen, because she doesn't have a…</w:t>
      </w:r>
    </w:p>
    <w:p w14:paraId="29ECB32B" w14:textId="77777777" w:rsidR="00FA5735" w:rsidRDefault="00FA5735" w:rsidP="00FA5735">
      <w:pPr>
        <w:spacing w:after="0" w:line="240" w:lineRule="auto"/>
        <w:ind w:left="1985" w:hanging="1985"/>
        <w:jc w:val="both"/>
        <w:rPr>
          <w:rFonts w:ascii="Arial" w:hAnsi="Arial" w:cs="Arial"/>
          <w:sz w:val="24"/>
          <w:szCs w:val="24"/>
        </w:rPr>
      </w:pPr>
    </w:p>
    <w:p w14:paraId="0234993B" w14:textId="14846D36"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A motive, or anything.</w:t>
      </w:r>
    </w:p>
    <w:p w14:paraId="3AE24203" w14:textId="77777777" w:rsidR="00FA5735" w:rsidRDefault="00FA5735" w:rsidP="00FA5735">
      <w:pPr>
        <w:spacing w:after="0" w:line="240" w:lineRule="auto"/>
        <w:ind w:left="1985" w:hanging="1985"/>
        <w:jc w:val="both"/>
        <w:rPr>
          <w:rFonts w:ascii="Arial" w:hAnsi="Arial" w:cs="Arial"/>
          <w:sz w:val="24"/>
          <w:szCs w:val="24"/>
        </w:rPr>
      </w:pPr>
    </w:p>
    <w:p w14:paraId="6CA72A64" w14:textId="502FE3A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well she has a motive to kill, but not a motive to start the whole thing.</w:t>
      </w:r>
    </w:p>
    <w:p w14:paraId="32D47164" w14:textId="77777777" w:rsidR="00FA5735" w:rsidRDefault="00FA5735" w:rsidP="00FA5735">
      <w:pPr>
        <w:spacing w:after="0" w:line="240" w:lineRule="auto"/>
        <w:ind w:left="1985" w:hanging="1985"/>
        <w:jc w:val="both"/>
        <w:rPr>
          <w:rFonts w:ascii="Arial" w:hAnsi="Arial" w:cs="Arial"/>
          <w:sz w:val="24"/>
          <w:szCs w:val="24"/>
        </w:rPr>
      </w:pPr>
    </w:p>
    <w:p w14:paraId="2173653B" w14:textId="088AB5BE"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5:</w:t>
      </w:r>
      <w:r>
        <w:rPr>
          <w:rFonts w:ascii="Arial" w:hAnsi="Arial" w:cs="Arial"/>
          <w:sz w:val="24"/>
          <w:szCs w:val="24"/>
        </w:rPr>
        <w:tab/>
        <w:t>Investigation.  Because she could have gotten away, but she chose to start the investigation.</w:t>
      </w:r>
    </w:p>
    <w:p w14:paraId="3B8DEB89" w14:textId="77777777" w:rsidR="00FA5735" w:rsidRDefault="00FA5735" w:rsidP="00FA5735">
      <w:pPr>
        <w:spacing w:after="0" w:line="240" w:lineRule="auto"/>
        <w:ind w:left="1985" w:hanging="1985"/>
        <w:jc w:val="both"/>
        <w:rPr>
          <w:rFonts w:ascii="Arial" w:hAnsi="Arial" w:cs="Arial"/>
          <w:sz w:val="24"/>
          <w:szCs w:val="24"/>
        </w:rPr>
      </w:pPr>
    </w:p>
    <w:p w14:paraId="49FB624F" w14:textId="0DE12B1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7D1D48D2" w14:textId="77777777" w:rsidR="00FA5735" w:rsidRDefault="00FA5735" w:rsidP="00FA5735">
      <w:pPr>
        <w:spacing w:after="0" w:line="240" w:lineRule="auto"/>
        <w:ind w:left="1985" w:hanging="1985"/>
        <w:jc w:val="both"/>
        <w:rPr>
          <w:rFonts w:ascii="Arial" w:hAnsi="Arial" w:cs="Arial"/>
          <w:sz w:val="24"/>
          <w:szCs w:val="24"/>
        </w:rPr>
      </w:pPr>
    </w:p>
    <w:p w14:paraId="24234BA2" w14:textId="1FF4978B"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So, and we don't think it's Chris, and we don't think it's Donna.  So, it's between the wife, and the crazy lady, right?</w:t>
      </w:r>
    </w:p>
    <w:p w14:paraId="4850C9B1" w14:textId="77777777" w:rsidR="00FA5735" w:rsidRDefault="00FA5735" w:rsidP="00FA5735">
      <w:pPr>
        <w:spacing w:after="0" w:line="240" w:lineRule="auto"/>
        <w:ind w:left="1985" w:hanging="1985"/>
        <w:jc w:val="both"/>
        <w:rPr>
          <w:rFonts w:ascii="Arial" w:hAnsi="Arial" w:cs="Arial"/>
          <w:sz w:val="24"/>
          <w:szCs w:val="24"/>
        </w:rPr>
      </w:pPr>
    </w:p>
    <w:p w14:paraId="33FCE18B" w14:textId="7697CB7B"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Yeah.  The crazy lady has, like, boots, and stuff, but there's not enough…</w:t>
      </w:r>
    </w:p>
    <w:p w14:paraId="3F52195F" w14:textId="77777777" w:rsidR="00FA5735" w:rsidRDefault="00FA5735" w:rsidP="00FA5735">
      <w:pPr>
        <w:spacing w:after="0" w:line="240" w:lineRule="auto"/>
        <w:ind w:left="1985" w:hanging="1985"/>
        <w:jc w:val="both"/>
        <w:rPr>
          <w:rFonts w:ascii="Arial" w:hAnsi="Arial" w:cs="Arial"/>
          <w:sz w:val="24"/>
          <w:szCs w:val="24"/>
        </w:rPr>
      </w:pPr>
    </w:p>
    <w:p w14:paraId="7536C0D2" w14:textId="5EABB01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She could own different boots.</w:t>
      </w:r>
    </w:p>
    <w:p w14:paraId="1A117C78" w14:textId="77777777" w:rsidR="00FA5735" w:rsidRDefault="00FA5735" w:rsidP="00FA5735">
      <w:pPr>
        <w:spacing w:after="0" w:line="240" w:lineRule="auto"/>
        <w:ind w:left="1985" w:hanging="1985"/>
        <w:jc w:val="both"/>
        <w:rPr>
          <w:rFonts w:ascii="Arial" w:hAnsi="Arial" w:cs="Arial"/>
          <w:sz w:val="24"/>
          <w:szCs w:val="24"/>
        </w:rPr>
      </w:pPr>
    </w:p>
    <w:p w14:paraId="6B1E890C" w14:textId="6A952C1C"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Okay, ten seconds left.</w:t>
      </w:r>
    </w:p>
    <w:p w14:paraId="2023046A" w14:textId="77777777" w:rsidR="00FA5735" w:rsidRDefault="00FA5735" w:rsidP="00FA5735">
      <w:pPr>
        <w:spacing w:after="0" w:line="240" w:lineRule="auto"/>
        <w:ind w:left="1985" w:hanging="1985"/>
        <w:jc w:val="both"/>
        <w:rPr>
          <w:rFonts w:ascii="Arial" w:hAnsi="Arial" w:cs="Arial"/>
          <w:sz w:val="24"/>
          <w:szCs w:val="24"/>
        </w:rPr>
      </w:pPr>
    </w:p>
    <w:p w14:paraId="46E23AAA" w14:textId="4B220048"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it's Joan Campbell.</w:t>
      </w:r>
    </w:p>
    <w:p w14:paraId="184AD4CD" w14:textId="77777777" w:rsidR="00FA5735" w:rsidRDefault="00FA5735" w:rsidP="00FA5735">
      <w:pPr>
        <w:spacing w:after="0" w:line="240" w:lineRule="auto"/>
        <w:ind w:left="1985" w:hanging="1985"/>
        <w:jc w:val="both"/>
        <w:rPr>
          <w:rFonts w:ascii="Arial" w:hAnsi="Arial" w:cs="Arial"/>
          <w:sz w:val="24"/>
          <w:szCs w:val="24"/>
        </w:rPr>
      </w:pPr>
    </w:p>
    <w:p w14:paraId="6A11E3F4" w14:textId="5B1E63E0"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I think so, too.</w:t>
      </w:r>
    </w:p>
    <w:p w14:paraId="0E1D2EC2" w14:textId="77777777" w:rsidR="00FA5735" w:rsidRDefault="00FA5735" w:rsidP="00FA5735">
      <w:pPr>
        <w:spacing w:after="0" w:line="240" w:lineRule="auto"/>
        <w:ind w:left="1985" w:hanging="1985"/>
        <w:jc w:val="both"/>
        <w:rPr>
          <w:rFonts w:ascii="Arial" w:hAnsi="Arial" w:cs="Arial"/>
          <w:sz w:val="24"/>
          <w:szCs w:val="24"/>
        </w:rPr>
      </w:pPr>
    </w:p>
    <w:p w14:paraId="1FDF8147" w14:textId="54681A5E"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Because she's like, burning stuff, she could have gotten that, the matchbox.</w:t>
      </w:r>
    </w:p>
    <w:p w14:paraId="7B35CF23" w14:textId="77777777" w:rsidR="00FA5735" w:rsidRDefault="00FA5735" w:rsidP="00FA5735">
      <w:pPr>
        <w:spacing w:after="0" w:line="240" w:lineRule="auto"/>
        <w:ind w:left="1985" w:hanging="1985"/>
        <w:jc w:val="both"/>
        <w:rPr>
          <w:rFonts w:ascii="Arial" w:hAnsi="Arial" w:cs="Arial"/>
          <w:sz w:val="24"/>
          <w:szCs w:val="24"/>
        </w:rPr>
      </w:pPr>
    </w:p>
    <w:p w14:paraId="0EEEAC7F" w14:textId="787049F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Oh.</w:t>
      </w:r>
    </w:p>
    <w:p w14:paraId="3873BD34" w14:textId="77777777" w:rsidR="00FA5735" w:rsidRDefault="00FA5735" w:rsidP="00FA5735">
      <w:pPr>
        <w:spacing w:after="0" w:line="240" w:lineRule="auto"/>
        <w:ind w:left="1985" w:hanging="1985"/>
        <w:jc w:val="both"/>
        <w:rPr>
          <w:rFonts w:ascii="Arial" w:hAnsi="Arial" w:cs="Arial"/>
          <w:sz w:val="24"/>
          <w:szCs w:val="24"/>
        </w:rPr>
      </w:pPr>
    </w:p>
    <w:p w14:paraId="46891D39" w14:textId="2FECC5FE"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And then, the account is fake, and then the Sheriff [</w:t>
      </w:r>
      <w:r w:rsidRPr="00FA5735">
        <w:rPr>
          <w:rFonts w:ascii="Arial" w:hAnsi="Arial" w:cs="Arial"/>
          <w:sz w:val="24"/>
          <w:szCs w:val="24"/>
          <w:highlight w:val="yellow"/>
        </w:rPr>
        <w:t>inaudible 1:31:29</w:t>
      </w:r>
      <w:r>
        <w:rPr>
          <w:rFonts w:ascii="Arial" w:hAnsi="Arial" w:cs="Arial"/>
          <w:sz w:val="24"/>
          <w:szCs w:val="24"/>
        </w:rPr>
        <w:t>], I guess, I don't know.</w:t>
      </w:r>
    </w:p>
    <w:p w14:paraId="71E678C3" w14:textId="77777777" w:rsidR="00FA5735" w:rsidRDefault="00FA5735" w:rsidP="00FA5735">
      <w:pPr>
        <w:spacing w:after="0" w:line="240" w:lineRule="auto"/>
        <w:ind w:left="1985" w:hanging="1985"/>
        <w:jc w:val="both"/>
        <w:rPr>
          <w:rFonts w:ascii="Arial" w:hAnsi="Arial" w:cs="Arial"/>
          <w:sz w:val="24"/>
          <w:szCs w:val="24"/>
        </w:rPr>
      </w:pPr>
    </w:p>
    <w:p w14:paraId="55CCD9C4" w14:textId="373E046D"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Okay.  </w:t>
      </w:r>
    </w:p>
    <w:p w14:paraId="6A90FCD0" w14:textId="77777777" w:rsidR="00FA5735" w:rsidRDefault="00FA5735" w:rsidP="00FA5735">
      <w:pPr>
        <w:spacing w:after="0" w:line="240" w:lineRule="auto"/>
        <w:ind w:left="1985" w:hanging="1985"/>
        <w:jc w:val="both"/>
        <w:rPr>
          <w:rFonts w:ascii="Arial" w:hAnsi="Arial" w:cs="Arial"/>
          <w:sz w:val="24"/>
          <w:szCs w:val="24"/>
        </w:rPr>
      </w:pPr>
    </w:p>
    <w:p w14:paraId="3D32A8A9" w14:textId="19605D18"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I guess.</w:t>
      </w:r>
    </w:p>
    <w:p w14:paraId="4F1896A8" w14:textId="77777777" w:rsidR="00FA5735" w:rsidRDefault="00FA5735" w:rsidP="00FA5735">
      <w:pPr>
        <w:spacing w:after="0" w:line="240" w:lineRule="auto"/>
        <w:ind w:left="1985" w:hanging="1985"/>
        <w:jc w:val="both"/>
        <w:rPr>
          <w:rFonts w:ascii="Arial" w:hAnsi="Arial" w:cs="Arial"/>
          <w:sz w:val="24"/>
          <w:szCs w:val="24"/>
        </w:rPr>
      </w:pPr>
    </w:p>
    <w:p w14:paraId="46E89C74" w14:textId="55E3DC4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That’s time.  Is that your final submission?</w:t>
      </w:r>
    </w:p>
    <w:p w14:paraId="1F3B0F53" w14:textId="77777777" w:rsidR="00FA5735" w:rsidRDefault="00FA5735" w:rsidP="00FA5735">
      <w:pPr>
        <w:spacing w:after="0" w:line="240" w:lineRule="auto"/>
        <w:ind w:left="1985" w:hanging="1985"/>
        <w:jc w:val="both"/>
        <w:rPr>
          <w:rFonts w:ascii="Arial" w:hAnsi="Arial" w:cs="Arial"/>
          <w:sz w:val="24"/>
          <w:szCs w:val="24"/>
        </w:rPr>
      </w:pPr>
    </w:p>
    <w:p w14:paraId="02378A24" w14:textId="02D8BD3C"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6D21FF08" w14:textId="77777777" w:rsidR="00FA5735" w:rsidRDefault="00FA5735" w:rsidP="00FA5735">
      <w:pPr>
        <w:spacing w:after="0" w:line="240" w:lineRule="auto"/>
        <w:ind w:left="1985" w:hanging="1985"/>
        <w:jc w:val="both"/>
        <w:rPr>
          <w:rFonts w:ascii="Arial" w:hAnsi="Arial" w:cs="Arial"/>
          <w:sz w:val="24"/>
          <w:szCs w:val="24"/>
        </w:rPr>
      </w:pPr>
    </w:p>
    <w:p w14:paraId="13FF2A83" w14:textId="78EF6F3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Joan?</w:t>
      </w:r>
    </w:p>
    <w:p w14:paraId="0F9AA886" w14:textId="77777777" w:rsidR="00FA5735" w:rsidRDefault="00FA5735" w:rsidP="00FA5735">
      <w:pPr>
        <w:spacing w:after="0" w:line="240" w:lineRule="auto"/>
        <w:ind w:left="1985" w:hanging="1985"/>
        <w:jc w:val="both"/>
        <w:rPr>
          <w:rFonts w:ascii="Arial" w:hAnsi="Arial" w:cs="Arial"/>
          <w:sz w:val="24"/>
          <w:szCs w:val="24"/>
        </w:rPr>
      </w:pPr>
    </w:p>
    <w:p w14:paraId="1AFEB63F" w14:textId="3D35C8DD"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Yeah.</w:t>
      </w:r>
    </w:p>
    <w:p w14:paraId="48688974" w14:textId="77777777" w:rsidR="00FA5735" w:rsidRDefault="00FA5735" w:rsidP="00FA5735">
      <w:pPr>
        <w:spacing w:after="0" w:line="240" w:lineRule="auto"/>
        <w:ind w:left="1985" w:hanging="1985"/>
        <w:jc w:val="both"/>
        <w:rPr>
          <w:rFonts w:ascii="Arial" w:hAnsi="Arial" w:cs="Arial"/>
          <w:sz w:val="24"/>
          <w:szCs w:val="24"/>
        </w:rPr>
      </w:pPr>
    </w:p>
    <w:p w14:paraId="30A6E92B" w14:textId="7D9865B4"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Joan.</w:t>
      </w:r>
    </w:p>
    <w:p w14:paraId="5FA3F450" w14:textId="77777777" w:rsidR="00FA5735" w:rsidRDefault="00FA5735" w:rsidP="00FA5735">
      <w:pPr>
        <w:spacing w:after="0" w:line="240" w:lineRule="auto"/>
        <w:ind w:left="1985" w:hanging="1985"/>
        <w:jc w:val="both"/>
        <w:rPr>
          <w:rFonts w:ascii="Arial" w:hAnsi="Arial" w:cs="Arial"/>
          <w:sz w:val="24"/>
          <w:szCs w:val="24"/>
        </w:rPr>
      </w:pPr>
    </w:p>
    <w:p w14:paraId="532252B7" w14:textId="6F4B4042" w:rsidR="00FA5735" w:rsidRDefault="00FA5735"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Okay.  Well, before I give you the answer, I will ask you to fill out the second part of the questionnaire, and then I will give you the solution, so you can discover for </w:t>
      </w:r>
      <w:r w:rsidR="003E0608">
        <w:rPr>
          <w:rFonts w:ascii="Arial" w:hAnsi="Arial" w:cs="Arial"/>
          <w:sz w:val="24"/>
          <w:szCs w:val="24"/>
        </w:rPr>
        <w:t>yourself</w:t>
      </w:r>
      <w:r>
        <w:rPr>
          <w:rFonts w:ascii="Arial" w:hAnsi="Arial" w:cs="Arial"/>
          <w:sz w:val="24"/>
          <w:szCs w:val="24"/>
        </w:rPr>
        <w:t>.</w:t>
      </w:r>
    </w:p>
    <w:p w14:paraId="0DA88A2F" w14:textId="77777777" w:rsidR="00FA5735" w:rsidRDefault="00FA5735" w:rsidP="00FA5735">
      <w:pPr>
        <w:spacing w:after="0" w:line="240" w:lineRule="auto"/>
        <w:ind w:left="1985" w:hanging="1985"/>
        <w:jc w:val="both"/>
        <w:rPr>
          <w:rFonts w:ascii="Arial" w:hAnsi="Arial" w:cs="Arial"/>
          <w:sz w:val="24"/>
          <w:szCs w:val="24"/>
        </w:rPr>
      </w:pPr>
    </w:p>
    <w:p w14:paraId="7DC3A6DD" w14:textId="47BAE251" w:rsidR="00FA5735"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Thank you.</w:t>
      </w:r>
    </w:p>
    <w:p w14:paraId="133CC722" w14:textId="77777777" w:rsidR="003E0608" w:rsidRDefault="003E0608" w:rsidP="00FA5735">
      <w:pPr>
        <w:spacing w:after="0" w:line="240" w:lineRule="auto"/>
        <w:ind w:left="1985" w:hanging="1985"/>
        <w:jc w:val="both"/>
        <w:rPr>
          <w:rFonts w:ascii="Arial" w:hAnsi="Arial" w:cs="Arial"/>
          <w:sz w:val="24"/>
          <w:szCs w:val="24"/>
        </w:rPr>
      </w:pPr>
    </w:p>
    <w:p w14:paraId="0A59B2CF" w14:textId="575DCE4D"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No worries.  I can now give you the solution, and you can find out who it is.  </w:t>
      </w:r>
    </w:p>
    <w:p w14:paraId="1DAD4FC8" w14:textId="77777777" w:rsidR="003E0608" w:rsidRDefault="003E0608" w:rsidP="00FA5735">
      <w:pPr>
        <w:spacing w:after="0" w:line="240" w:lineRule="auto"/>
        <w:ind w:left="1985" w:hanging="1985"/>
        <w:jc w:val="both"/>
        <w:rPr>
          <w:rFonts w:ascii="Arial" w:hAnsi="Arial" w:cs="Arial"/>
          <w:sz w:val="24"/>
          <w:szCs w:val="24"/>
        </w:rPr>
      </w:pPr>
    </w:p>
    <w:p w14:paraId="0032D085" w14:textId="792619DE"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6:</w:t>
      </w:r>
      <w:r>
        <w:rPr>
          <w:rFonts w:ascii="Arial" w:hAnsi="Arial" w:cs="Arial"/>
          <w:sz w:val="24"/>
          <w:szCs w:val="24"/>
        </w:rPr>
        <w:tab/>
      </w:r>
      <w:r w:rsidR="006016E4">
        <w:rPr>
          <w:rFonts w:ascii="Arial" w:hAnsi="Arial" w:cs="Arial"/>
          <w:sz w:val="24"/>
          <w:szCs w:val="24"/>
        </w:rPr>
        <w:t>Oh,</w:t>
      </w:r>
      <w:r>
        <w:rPr>
          <w:rFonts w:ascii="Arial" w:hAnsi="Arial" w:cs="Arial"/>
          <w:sz w:val="24"/>
          <w:szCs w:val="24"/>
        </w:rPr>
        <w:t xml:space="preserve"> my goodness, spoiler is inside.</w:t>
      </w:r>
    </w:p>
    <w:p w14:paraId="48935690" w14:textId="77777777" w:rsidR="003E0608" w:rsidRDefault="003E0608" w:rsidP="00FA5735">
      <w:pPr>
        <w:spacing w:after="0" w:line="240" w:lineRule="auto"/>
        <w:ind w:left="1985" w:hanging="1985"/>
        <w:jc w:val="both"/>
        <w:rPr>
          <w:rFonts w:ascii="Arial" w:hAnsi="Arial" w:cs="Arial"/>
          <w:sz w:val="24"/>
          <w:szCs w:val="24"/>
        </w:rPr>
      </w:pPr>
    </w:p>
    <w:p w14:paraId="00121A77" w14:textId="037AC091"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It had better be Joan.</w:t>
      </w:r>
    </w:p>
    <w:p w14:paraId="2C7F918F" w14:textId="77777777" w:rsidR="003E0608" w:rsidRDefault="003E0608" w:rsidP="00FA5735">
      <w:pPr>
        <w:spacing w:after="0" w:line="240" w:lineRule="auto"/>
        <w:ind w:left="1985" w:hanging="1985"/>
        <w:jc w:val="both"/>
        <w:rPr>
          <w:rFonts w:ascii="Arial" w:hAnsi="Arial" w:cs="Arial"/>
          <w:sz w:val="24"/>
          <w:szCs w:val="24"/>
        </w:rPr>
      </w:pPr>
    </w:p>
    <w:p w14:paraId="58ACAE95" w14:textId="40EE40DF"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 xml:space="preserve">Okay.  Okay, hello Investigator, nice work.  Thanks to you, Cherie Webster is behind bars.  And your client, Carmen, found justice for her friend.  I knew you were up to this </w:t>
      </w:r>
      <w:r w:rsidR="006016E4">
        <w:rPr>
          <w:rFonts w:ascii="Arial" w:hAnsi="Arial" w:cs="Arial"/>
          <w:sz w:val="24"/>
          <w:szCs w:val="24"/>
        </w:rPr>
        <w:t>challenge;</w:t>
      </w:r>
      <w:r>
        <w:rPr>
          <w:rFonts w:ascii="Arial" w:hAnsi="Arial" w:cs="Arial"/>
          <w:sz w:val="24"/>
          <w:szCs w:val="24"/>
        </w:rPr>
        <w:t xml:space="preserve"> you can bet I'll be turning to you for help on future cases, too.  </w:t>
      </w:r>
    </w:p>
    <w:p w14:paraId="0624E593" w14:textId="77777777" w:rsidR="003E0608" w:rsidRDefault="003E0608" w:rsidP="00FA5735">
      <w:pPr>
        <w:spacing w:after="0" w:line="240" w:lineRule="auto"/>
        <w:ind w:left="1985" w:hanging="1985"/>
        <w:jc w:val="both"/>
        <w:rPr>
          <w:rFonts w:ascii="Arial" w:hAnsi="Arial" w:cs="Arial"/>
          <w:sz w:val="24"/>
          <w:szCs w:val="24"/>
        </w:rPr>
      </w:pPr>
    </w:p>
    <w:p w14:paraId="096848CD" w14:textId="33D0BF86"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We were there.</w:t>
      </w:r>
    </w:p>
    <w:p w14:paraId="5C67733A" w14:textId="77777777" w:rsidR="003E0608" w:rsidRDefault="003E0608" w:rsidP="00FA5735">
      <w:pPr>
        <w:spacing w:after="0" w:line="240" w:lineRule="auto"/>
        <w:ind w:left="1985" w:hanging="1985"/>
        <w:jc w:val="both"/>
        <w:rPr>
          <w:rFonts w:ascii="Arial" w:hAnsi="Arial" w:cs="Arial"/>
          <w:sz w:val="24"/>
          <w:szCs w:val="24"/>
        </w:rPr>
      </w:pPr>
    </w:p>
    <w:p w14:paraId="5E518CCF" w14:textId="0A924418"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Congratulations on your success.</w:t>
      </w:r>
    </w:p>
    <w:p w14:paraId="25133E30" w14:textId="77777777" w:rsidR="003E0608" w:rsidRDefault="003E0608" w:rsidP="00FA5735">
      <w:pPr>
        <w:spacing w:after="0" w:line="240" w:lineRule="auto"/>
        <w:ind w:left="1985" w:hanging="1985"/>
        <w:jc w:val="both"/>
        <w:rPr>
          <w:rFonts w:ascii="Arial" w:hAnsi="Arial" w:cs="Arial"/>
          <w:sz w:val="24"/>
          <w:szCs w:val="24"/>
        </w:rPr>
      </w:pPr>
    </w:p>
    <w:p w14:paraId="7D92A615" w14:textId="627700F8"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We were between the two, we just…</w:t>
      </w:r>
    </w:p>
    <w:p w14:paraId="136217D1" w14:textId="77777777" w:rsidR="003E0608" w:rsidRDefault="003E0608" w:rsidP="00FA5735">
      <w:pPr>
        <w:spacing w:after="0" w:line="240" w:lineRule="auto"/>
        <w:ind w:left="1985" w:hanging="1985"/>
        <w:jc w:val="both"/>
        <w:rPr>
          <w:rFonts w:ascii="Arial" w:hAnsi="Arial" w:cs="Arial"/>
          <w:sz w:val="24"/>
          <w:szCs w:val="24"/>
        </w:rPr>
      </w:pPr>
    </w:p>
    <w:p w14:paraId="523E19E7" w14:textId="393C58D7"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We got confused about this.</w:t>
      </w:r>
    </w:p>
    <w:p w14:paraId="520D47F6" w14:textId="77777777" w:rsidR="003E0608" w:rsidRDefault="003E0608" w:rsidP="00FA5735">
      <w:pPr>
        <w:spacing w:after="0" w:line="240" w:lineRule="auto"/>
        <w:ind w:left="1985" w:hanging="1985"/>
        <w:jc w:val="both"/>
        <w:rPr>
          <w:rFonts w:ascii="Arial" w:hAnsi="Arial" w:cs="Arial"/>
          <w:sz w:val="24"/>
          <w:szCs w:val="24"/>
        </w:rPr>
      </w:pPr>
    </w:p>
    <w:p w14:paraId="13229A87" w14:textId="19B61A2C"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  We thought too much of it.</w:t>
      </w:r>
    </w:p>
    <w:p w14:paraId="56B9BAAA" w14:textId="77777777" w:rsidR="003E0608" w:rsidRDefault="003E0608" w:rsidP="00FA5735">
      <w:pPr>
        <w:spacing w:after="0" w:line="240" w:lineRule="auto"/>
        <w:ind w:left="1985" w:hanging="1985"/>
        <w:jc w:val="both"/>
        <w:rPr>
          <w:rFonts w:ascii="Arial" w:hAnsi="Arial" w:cs="Arial"/>
          <w:sz w:val="24"/>
          <w:szCs w:val="24"/>
        </w:rPr>
      </w:pPr>
    </w:p>
    <w:p w14:paraId="28300618" w14:textId="0E7B834A"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We overthought it.</w:t>
      </w:r>
    </w:p>
    <w:p w14:paraId="4862E176" w14:textId="77777777" w:rsidR="003E0608" w:rsidRDefault="003E0608" w:rsidP="00FA5735">
      <w:pPr>
        <w:spacing w:after="0" w:line="240" w:lineRule="auto"/>
        <w:ind w:left="1985" w:hanging="1985"/>
        <w:jc w:val="both"/>
        <w:rPr>
          <w:rFonts w:ascii="Arial" w:hAnsi="Arial" w:cs="Arial"/>
          <w:sz w:val="24"/>
          <w:szCs w:val="24"/>
        </w:rPr>
      </w:pPr>
    </w:p>
    <w:p w14:paraId="3345D5E2" w14:textId="0B112BEF"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2025A2AF" w14:textId="77777777" w:rsidR="003E0608" w:rsidRDefault="003E0608" w:rsidP="00FA5735">
      <w:pPr>
        <w:spacing w:after="0" w:line="240" w:lineRule="auto"/>
        <w:ind w:left="1985" w:hanging="1985"/>
        <w:jc w:val="both"/>
        <w:rPr>
          <w:rFonts w:ascii="Arial" w:hAnsi="Arial" w:cs="Arial"/>
          <w:sz w:val="24"/>
          <w:szCs w:val="24"/>
        </w:rPr>
      </w:pPr>
    </w:p>
    <w:p w14:paraId="254D3AF7" w14:textId="35CD7268"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Do we find out how she killed him?</w:t>
      </w:r>
    </w:p>
    <w:p w14:paraId="2385D108" w14:textId="77777777" w:rsidR="003E0608" w:rsidRDefault="003E0608" w:rsidP="00FA5735">
      <w:pPr>
        <w:spacing w:after="0" w:line="240" w:lineRule="auto"/>
        <w:ind w:left="1985" w:hanging="1985"/>
        <w:jc w:val="both"/>
        <w:rPr>
          <w:rFonts w:ascii="Arial" w:hAnsi="Arial" w:cs="Arial"/>
          <w:sz w:val="24"/>
          <w:szCs w:val="24"/>
        </w:rPr>
      </w:pPr>
    </w:p>
    <w:p w14:paraId="21E5D785" w14:textId="498B3EFE"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Huh?</w:t>
      </w:r>
    </w:p>
    <w:p w14:paraId="5AF81C97" w14:textId="77777777" w:rsidR="003E0608" w:rsidRDefault="003E0608" w:rsidP="00FA5735">
      <w:pPr>
        <w:spacing w:after="0" w:line="240" w:lineRule="auto"/>
        <w:ind w:left="1985" w:hanging="1985"/>
        <w:jc w:val="both"/>
        <w:rPr>
          <w:rFonts w:ascii="Arial" w:hAnsi="Arial" w:cs="Arial"/>
          <w:sz w:val="24"/>
          <w:szCs w:val="24"/>
        </w:rPr>
      </w:pPr>
    </w:p>
    <w:p w14:paraId="3ADFB279" w14:textId="58D6BABC"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Do we find out how she kills him?</w:t>
      </w:r>
    </w:p>
    <w:p w14:paraId="22D3A3D2" w14:textId="77777777" w:rsidR="003E0608" w:rsidRDefault="003E0608" w:rsidP="00FA5735">
      <w:pPr>
        <w:spacing w:after="0" w:line="240" w:lineRule="auto"/>
        <w:ind w:left="1985" w:hanging="1985"/>
        <w:jc w:val="both"/>
        <w:rPr>
          <w:rFonts w:ascii="Arial" w:hAnsi="Arial" w:cs="Arial"/>
          <w:sz w:val="24"/>
          <w:szCs w:val="24"/>
        </w:rPr>
      </w:pPr>
    </w:p>
    <w:p w14:paraId="3F3072D2" w14:textId="34B23E0E"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I think by pushing him.</w:t>
      </w:r>
    </w:p>
    <w:p w14:paraId="5E1B321C" w14:textId="77777777" w:rsidR="003E0608" w:rsidRDefault="003E0608" w:rsidP="00FA5735">
      <w:pPr>
        <w:spacing w:after="0" w:line="240" w:lineRule="auto"/>
        <w:ind w:left="1985" w:hanging="1985"/>
        <w:jc w:val="both"/>
        <w:rPr>
          <w:rFonts w:ascii="Arial" w:hAnsi="Arial" w:cs="Arial"/>
          <w:sz w:val="24"/>
          <w:szCs w:val="24"/>
        </w:rPr>
      </w:pPr>
    </w:p>
    <w:p w14:paraId="3E4AB741" w14:textId="5F47FBDD"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4:</w:t>
      </w:r>
      <w:r>
        <w:rPr>
          <w:rFonts w:ascii="Arial" w:hAnsi="Arial" w:cs="Arial"/>
          <w:sz w:val="24"/>
          <w:szCs w:val="24"/>
        </w:rPr>
        <w:tab/>
        <w:t>But like, what's the reason?</w:t>
      </w:r>
    </w:p>
    <w:p w14:paraId="47C7996F" w14:textId="77777777" w:rsidR="003E0608" w:rsidRDefault="003E0608" w:rsidP="00FA5735">
      <w:pPr>
        <w:spacing w:after="0" w:line="240" w:lineRule="auto"/>
        <w:ind w:left="1985" w:hanging="1985"/>
        <w:jc w:val="both"/>
        <w:rPr>
          <w:rFonts w:ascii="Arial" w:hAnsi="Arial" w:cs="Arial"/>
          <w:sz w:val="24"/>
          <w:szCs w:val="24"/>
        </w:rPr>
      </w:pPr>
    </w:p>
    <w:p w14:paraId="365E4D17" w14:textId="5EA431BD"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I think, to sell the bar, but she doesn't know about the will, so she doesn't know that she doesn't get any of it.</w:t>
      </w:r>
    </w:p>
    <w:p w14:paraId="2B753805" w14:textId="77777777" w:rsidR="003E0608" w:rsidRDefault="003E0608" w:rsidP="00FA5735">
      <w:pPr>
        <w:spacing w:after="0" w:line="240" w:lineRule="auto"/>
        <w:ind w:left="1985" w:hanging="1985"/>
        <w:jc w:val="both"/>
        <w:rPr>
          <w:rFonts w:ascii="Arial" w:hAnsi="Arial" w:cs="Arial"/>
          <w:sz w:val="24"/>
          <w:szCs w:val="24"/>
        </w:rPr>
      </w:pPr>
    </w:p>
    <w:p w14:paraId="617336A3" w14:textId="34E4434D"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6:</w:t>
      </w:r>
      <w:r>
        <w:rPr>
          <w:rFonts w:ascii="Arial" w:hAnsi="Arial" w:cs="Arial"/>
          <w:sz w:val="24"/>
          <w:szCs w:val="24"/>
        </w:rPr>
        <w:tab/>
        <w:t>Yeah.</w:t>
      </w:r>
    </w:p>
    <w:p w14:paraId="1889B058" w14:textId="77777777" w:rsidR="003E0608" w:rsidRDefault="003E0608" w:rsidP="00FA5735">
      <w:pPr>
        <w:spacing w:after="0" w:line="240" w:lineRule="auto"/>
        <w:ind w:left="1985" w:hanging="1985"/>
        <w:jc w:val="both"/>
        <w:rPr>
          <w:rFonts w:ascii="Arial" w:hAnsi="Arial" w:cs="Arial"/>
          <w:sz w:val="24"/>
          <w:szCs w:val="24"/>
        </w:rPr>
      </w:pPr>
    </w:p>
    <w:p w14:paraId="09112DC2" w14:textId="2873DEFF"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Well…</w:t>
      </w:r>
    </w:p>
    <w:p w14:paraId="0080DCC8" w14:textId="77777777" w:rsidR="003E0608" w:rsidRDefault="003E0608" w:rsidP="00FA5735">
      <w:pPr>
        <w:spacing w:after="0" w:line="240" w:lineRule="auto"/>
        <w:ind w:left="1985" w:hanging="1985"/>
        <w:jc w:val="both"/>
        <w:rPr>
          <w:rFonts w:ascii="Arial" w:hAnsi="Arial" w:cs="Arial"/>
          <w:sz w:val="24"/>
          <w:szCs w:val="24"/>
        </w:rPr>
      </w:pPr>
    </w:p>
    <w:p w14:paraId="7A7C92DA" w14:textId="45BBD3F7" w:rsidR="003E0608" w:rsidRDefault="003E0608" w:rsidP="00FA5735">
      <w:pPr>
        <w:spacing w:after="0" w:line="240" w:lineRule="auto"/>
        <w:ind w:left="1985" w:hanging="1985"/>
        <w:jc w:val="both"/>
        <w:rPr>
          <w:rFonts w:ascii="Arial" w:hAnsi="Arial" w:cs="Arial"/>
          <w:sz w:val="24"/>
          <w:szCs w:val="24"/>
        </w:rPr>
      </w:pPr>
      <w:r>
        <w:rPr>
          <w:rFonts w:ascii="Arial" w:hAnsi="Arial" w:cs="Arial"/>
          <w:sz w:val="24"/>
          <w:szCs w:val="24"/>
        </w:rPr>
        <w:t>Participant 5:</w:t>
      </w:r>
      <w:r>
        <w:rPr>
          <w:rFonts w:ascii="Arial" w:hAnsi="Arial" w:cs="Arial"/>
          <w:sz w:val="24"/>
          <w:szCs w:val="24"/>
        </w:rPr>
        <w:tab/>
        <w:t>Oh, well.</w:t>
      </w:r>
    </w:p>
    <w:p w14:paraId="38CF836C" w14:textId="77777777" w:rsidR="003E0608" w:rsidRDefault="003E0608" w:rsidP="00FA5735">
      <w:pPr>
        <w:spacing w:after="0" w:line="240" w:lineRule="auto"/>
        <w:ind w:left="1985" w:hanging="1985"/>
        <w:jc w:val="both"/>
        <w:rPr>
          <w:rFonts w:ascii="Arial" w:hAnsi="Arial" w:cs="Arial"/>
          <w:sz w:val="24"/>
          <w:szCs w:val="24"/>
        </w:rPr>
      </w:pPr>
    </w:p>
    <w:p w14:paraId="1953BB62" w14:textId="5E115C07" w:rsidR="00AF68A9" w:rsidRDefault="003E0608" w:rsidP="002F06A4">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…thank you very much.</w:t>
      </w:r>
    </w:p>
    <w:p w14:paraId="50C220CC" w14:textId="77777777" w:rsidR="003E0608" w:rsidRDefault="003E0608" w:rsidP="002F06A4">
      <w:pPr>
        <w:spacing w:after="0" w:line="240" w:lineRule="auto"/>
        <w:ind w:left="1985" w:hanging="1985"/>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0CE1"/>
    <w:rsid w:val="00003AF0"/>
    <w:rsid w:val="00050AAD"/>
    <w:rsid w:val="0005612F"/>
    <w:rsid w:val="00077F75"/>
    <w:rsid w:val="000C1915"/>
    <w:rsid w:val="000D2ABD"/>
    <w:rsid w:val="000D4D1E"/>
    <w:rsid w:val="001367C6"/>
    <w:rsid w:val="00137F33"/>
    <w:rsid w:val="00154F5C"/>
    <w:rsid w:val="00162B7C"/>
    <w:rsid w:val="00165563"/>
    <w:rsid w:val="001A5FD5"/>
    <w:rsid w:val="001B5D48"/>
    <w:rsid w:val="001D496B"/>
    <w:rsid w:val="00203401"/>
    <w:rsid w:val="00232F28"/>
    <w:rsid w:val="0028607B"/>
    <w:rsid w:val="002A0BE9"/>
    <w:rsid w:val="002A38F8"/>
    <w:rsid w:val="002F06A4"/>
    <w:rsid w:val="002F77D0"/>
    <w:rsid w:val="0032368E"/>
    <w:rsid w:val="00357631"/>
    <w:rsid w:val="00367841"/>
    <w:rsid w:val="003D788F"/>
    <w:rsid w:val="003E0608"/>
    <w:rsid w:val="003F4094"/>
    <w:rsid w:val="003F4170"/>
    <w:rsid w:val="0040082A"/>
    <w:rsid w:val="004307E7"/>
    <w:rsid w:val="00430B99"/>
    <w:rsid w:val="00434620"/>
    <w:rsid w:val="00457805"/>
    <w:rsid w:val="004676A5"/>
    <w:rsid w:val="00482F37"/>
    <w:rsid w:val="004D1159"/>
    <w:rsid w:val="004E6064"/>
    <w:rsid w:val="004F662E"/>
    <w:rsid w:val="00513DBB"/>
    <w:rsid w:val="005261A0"/>
    <w:rsid w:val="00567052"/>
    <w:rsid w:val="005E53B2"/>
    <w:rsid w:val="006016E4"/>
    <w:rsid w:val="00630C34"/>
    <w:rsid w:val="00675A53"/>
    <w:rsid w:val="00675B78"/>
    <w:rsid w:val="00695A50"/>
    <w:rsid w:val="006A3281"/>
    <w:rsid w:val="006B3F95"/>
    <w:rsid w:val="006B5ADA"/>
    <w:rsid w:val="00703A2A"/>
    <w:rsid w:val="0078165A"/>
    <w:rsid w:val="0078665D"/>
    <w:rsid w:val="0079767A"/>
    <w:rsid w:val="007A1D76"/>
    <w:rsid w:val="0084264D"/>
    <w:rsid w:val="00891BB7"/>
    <w:rsid w:val="0089523D"/>
    <w:rsid w:val="00895CA4"/>
    <w:rsid w:val="008A2C8C"/>
    <w:rsid w:val="008B4D30"/>
    <w:rsid w:val="008E7595"/>
    <w:rsid w:val="008F1E96"/>
    <w:rsid w:val="00950426"/>
    <w:rsid w:val="00953EB1"/>
    <w:rsid w:val="00973E5D"/>
    <w:rsid w:val="00A549D8"/>
    <w:rsid w:val="00A568CE"/>
    <w:rsid w:val="00A724E3"/>
    <w:rsid w:val="00A81675"/>
    <w:rsid w:val="00AC5182"/>
    <w:rsid w:val="00AF136F"/>
    <w:rsid w:val="00AF68A9"/>
    <w:rsid w:val="00B14F13"/>
    <w:rsid w:val="00B325BE"/>
    <w:rsid w:val="00B75E20"/>
    <w:rsid w:val="00B8313F"/>
    <w:rsid w:val="00B91CCE"/>
    <w:rsid w:val="00BD10C0"/>
    <w:rsid w:val="00BF52A1"/>
    <w:rsid w:val="00BF5385"/>
    <w:rsid w:val="00C57DFE"/>
    <w:rsid w:val="00C70C44"/>
    <w:rsid w:val="00C860B8"/>
    <w:rsid w:val="00CF15BA"/>
    <w:rsid w:val="00D61407"/>
    <w:rsid w:val="00D961E2"/>
    <w:rsid w:val="00DA4709"/>
    <w:rsid w:val="00DD4413"/>
    <w:rsid w:val="00DD5DF4"/>
    <w:rsid w:val="00DE17B6"/>
    <w:rsid w:val="00DF2A3C"/>
    <w:rsid w:val="00EA2E0C"/>
    <w:rsid w:val="00ED4614"/>
    <w:rsid w:val="00EE3B42"/>
    <w:rsid w:val="00F11B61"/>
    <w:rsid w:val="00F23005"/>
    <w:rsid w:val="00F82BE2"/>
    <w:rsid w:val="00F95F72"/>
    <w:rsid w:val="00FA28F8"/>
    <w:rsid w:val="00FA5735"/>
    <w:rsid w:val="00FC2AD4"/>
    <w:rsid w:val="00FE51F8"/>
    <w:rsid w:val="00FF3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390</TotalTime>
  <Pages>41</Pages>
  <Words>10505</Words>
  <Characters>59882</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70247</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Lynn Rennie</cp:lastModifiedBy>
  <cp:revision>17</cp:revision>
  <dcterms:created xsi:type="dcterms:W3CDTF">2024-10-27T13:38:00Z</dcterms:created>
  <dcterms:modified xsi:type="dcterms:W3CDTF">2024-10-28T12:35:00Z</dcterms:modified>
</cp:coreProperties>
</file>