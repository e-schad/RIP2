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9DF0" w14:textId="77777777" w:rsidR="00A549D8" w:rsidRDefault="00A549D8" w:rsidP="00A724E3">
      <w:pPr>
        <w:jc w:val="both"/>
      </w:pPr>
    </w:p>
    <w:p w14:paraId="3E54D2E9"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585"/>
        <w:gridCol w:w="6431"/>
      </w:tblGrid>
      <w:tr w:rsidR="00A549D8" w:rsidRPr="00A549D8" w14:paraId="269E327A" w14:textId="77777777" w:rsidTr="006B3F95">
        <w:trPr>
          <w:trHeight w:val="567"/>
        </w:trPr>
        <w:tc>
          <w:tcPr>
            <w:tcW w:w="2632" w:type="dxa"/>
            <w:shd w:val="clear" w:color="auto" w:fill="F2F2F2"/>
            <w:vAlign w:val="center"/>
          </w:tcPr>
          <w:p w14:paraId="572BFC80"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4D829BC2" w14:textId="006C4E64" w:rsidR="00B75E20" w:rsidRPr="00A549D8" w:rsidRDefault="003C2F9D" w:rsidP="00703A2A">
            <w:pPr>
              <w:spacing w:after="0" w:line="240" w:lineRule="auto"/>
            </w:pPr>
            <w:r>
              <w:t>104091_</w:t>
            </w:r>
            <w:r w:rsidRPr="003C2F9D">
              <w:t>Group J Red 5</w:t>
            </w:r>
          </w:p>
        </w:tc>
      </w:tr>
      <w:tr w:rsidR="00A549D8" w:rsidRPr="00A549D8" w14:paraId="6031B441" w14:textId="77777777" w:rsidTr="006B3F95">
        <w:trPr>
          <w:trHeight w:val="567"/>
        </w:trPr>
        <w:tc>
          <w:tcPr>
            <w:tcW w:w="2632" w:type="dxa"/>
            <w:shd w:val="clear" w:color="auto" w:fill="F2F2F2"/>
            <w:vAlign w:val="center"/>
          </w:tcPr>
          <w:p w14:paraId="1E03335C"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7BD61D5F" w14:textId="6491B22A" w:rsidR="00B75E20" w:rsidRPr="00A549D8" w:rsidRDefault="0016481F" w:rsidP="00703A2A">
            <w:pPr>
              <w:spacing w:after="0" w:line="240" w:lineRule="auto"/>
            </w:pPr>
            <w:r>
              <w:t>85 minutes</w:t>
            </w:r>
          </w:p>
        </w:tc>
      </w:tr>
      <w:tr w:rsidR="00A549D8" w:rsidRPr="00A549D8" w14:paraId="7F89E4DB" w14:textId="77777777" w:rsidTr="006B3F95">
        <w:trPr>
          <w:trHeight w:val="567"/>
        </w:trPr>
        <w:tc>
          <w:tcPr>
            <w:tcW w:w="2632" w:type="dxa"/>
            <w:shd w:val="clear" w:color="auto" w:fill="F2F2F2"/>
            <w:vAlign w:val="center"/>
          </w:tcPr>
          <w:p w14:paraId="6DDD0D6F"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545943C6" w14:textId="2576A644" w:rsidR="00B75E20" w:rsidRPr="00A549D8" w:rsidRDefault="005E5587" w:rsidP="00703A2A">
            <w:pPr>
              <w:spacing w:after="0" w:line="240" w:lineRule="auto"/>
            </w:pPr>
            <w:r>
              <w:t>4</w:t>
            </w:r>
          </w:p>
        </w:tc>
      </w:tr>
      <w:tr w:rsidR="00A549D8" w:rsidRPr="00A549D8" w14:paraId="1EEF0917" w14:textId="77777777" w:rsidTr="006B3F95">
        <w:trPr>
          <w:trHeight w:val="567"/>
        </w:trPr>
        <w:tc>
          <w:tcPr>
            <w:tcW w:w="2632" w:type="dxa"/>
            <w:shd w:val="clear" w:color="auto" w:fill="F2F2F2"/>
            <w:vAlign w:val="center"/>
          </w:tcPr>
          <w:p w14:paraId="681DB545"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56C000E4" w14:textId="5E4A72E3" w:rsidR="00B75E20" w:rsidRPr="00A549D8" w:rsidRDefault="005E5587" w:rsidP="00703A2A">
            <w:pPr>
              <w:spacing w:after="0" w:line="240" w:lineRule="auto"/>
            </w:pPr>
            <w:r>
              <w:t>13,955</w:t>
            </w:r>
          </w:p>
        </w:tc>
      </w:tr>
      <w:tr w:rsidR="00A549D8" w:rsidRPr="00A549D8" w14:paraId="4C0566E7" w14:textId="77777777" w:rsidTr="006B3F95">
        <w:trPr>
          <w:trHeight w:val="567"/>
        </w:trPr>
        <w:tc>
          <w:tcPr>
            <w:tcW w:w="2632" w:type="dxa"/>
            <w:shd w:val="clear" w:color="auto" w:fill="F2F2F2"/>
            <w:vAlign w:val="center"/>
          </w:tcPr>
          <w:p w14:paraId="533C7E29"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52C0DDAF" w14:textId="0028E20D" w:rsidR="00B75E20" w:rsidRPr="00A549D8" w:rsidRDefault="005E5587" w:rsidP="00703A2A">
            <w:pPr>
              <w:spacing w:after="0" w:line="240" w:lineRule="auto"/>
            </w:pPr>
            <w:r>
              <w:t>50</w:t>
            </w:r>
          </w:p>
        </w:tc>
      </w:tr>
      <w:tr w:rsidR="00A549D8" w:rsidRPr="00A549D8" w14:paraId="7394B60E" w14:textId="77777777" w:rsidTr="006B3F95">
        <w:trPr>
          <w:trHeight w:val="567"/>
        </w:trPr>
        <w:tc>
          <w:tcPr>
            <w:tcW w:w="2632" w:type="dxa"/>
            <w:shd w:val="clear" w:color="auto" w:fill="F2F2F2"/>
            <w:vAlign w:val="center"/>
          </w:tcPr>
          <w:p w14:paraId="06498E14"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4EDC46CB" w14:textId="0AAD3CB7" w:rsidR="00B75E20" w:rsidRPr="00A549D8" w:rsidRDefault="00147B4D" w:rsidP="00703A2A">
            <w:pPr>
              <w:spacing w:after="0" w:line="240" w:lineRule="auto"/>
            </w:pPr>
            <w:r>
              <w:t>30 January 2025</w:t>
            </w:r>
          </w:p>
        </w:tc>
      </w:tr>
    </w:tbl>
    <w:p w14:paraId="2B192EE6" w14:textId="77777777" w:rsidR="00703A2A" w:rsidRDefault="00703A2A" w:rsidP="00703A2A">
      <w:pPr>
        <w:sectPr w:rsidR="00703A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53A784E5" w14:textId="193208AA" w:rsidR="00527C11" w:rsidRDefault="0016481F" w:rsidP="0016481F">
      <w:pPr>
        <w:spacing w:after="0" w:line="240" w:lineRule="auto"/>
        <w:ind w:left="1843" w:hanging="1843"/>
        <w:jc w:val="both"/>
        <w:rPr>
          <w:rFonts w:ascii="Arial" w:hAnsi="Arial" w:cs="Arial"/>
          <w:sz w:val="24"/>
          <w:szCs w:val="24"/>
        </w:rPr>
      </w:pPr>
      <w:r>
        <w:rPr>
          <w:rFonts w:ascii="Arial" w:hAnsi="Arial" w:cs="Arial"/>
          <w:sz w:val="24"/>
          <w:szCs w:val="24"/>
        </w:rPr>
        <w:lastRenderedPageBreak/>
        <w:t>Researcher 2:</w:t>
      </w:r>
      <w:r>
        <w:rPr>
          <w:rFonts w:ascii="Arial" w:hAnsi="Arial" w:cs="Arial"/>
          <w:sz w:val="24"/>
          <w:szCs w:val="24"/>
        </w:rPr>
        <w:tab/>
        <w:t>So, we are now recording.</w:t>
      </w:r>
    </w:p>
    <w:p w14:paraId="65FD9B8A" w14:textId="77777777" w:rsidR="0016481F" w:rsidRDefault="0016481F" w:rsidP="0016481F">
      <w:pPr>
        <w:spacing w:after="0" w:line="240" w:lineRule="auto"/>
        <w:ind w:left="1843" w:hanging="1843"/>
        <w:jc w:val="both"/>
        <w:rPr>
          <w:rFonts w:ascii="Arial" w:hAnsi="Arial" w:cs="Arial"/>
          <w:sz w:val="24"/>
          <w:szCs w:val="24"/>
        </w:rPr>
      </w:pPr>
    </w:p>
    <w:p w14:paraId="678D0262" w14:textId="44AD3975" w:rsidR="0016481F" w:rsidRDefault="0016481F" w:rsidP="0016481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Sorry about that.</w:t>
      </w:r>
    </w:p>
    <w:p w14:paraId="689EEB04" w14:textId="77777777" w:rsidR="0016481F" w:rsidRDefault="0016481F" w:rsidP="0016481F">
      <w:pPr>
        <w:spacing w:after="0" w:line="240" w:lineRule="auto"/>
        <w:ind w:left="1843" w:hanging="1843"/>
        <w:jc w:val="both"/>
        <w:rPr>
          <w:rFonts w:ascii="Arial" w:hAnsi="Arial" w:cs="Arial"/>
          <w:sz w:val="24"/>
          <w:szCs w:val="24"/>
        </w:rPr>
      </w:pPr>
    </w:p>
    <w:p w14:paraId="40881CE9" w14:textId="4D391E7A" w:rsidR="0016481F" w:rsidRDefault="0016481F" w:rsidP="0016481F">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Cool, right, shall we…?</w:t>
      </w:r>
    </w:p>
    <w:p w14:paraId="561A73B5" w14:textId="77777777" w:rsidR="0016481F" w:rsidRDefault="0016481F" w:rsidP="0016481F">
      <w:pPr>
        <w:spacing w:after="0" w:line="240" w:lineRule="auto"/>
        <w:ind w:left="1843" w:hanging="1843"/>
        <w:jc w:val="both"/>
        <w:rPr>
          <w:rFonts w:ascii="Arial" w:hAnsi="Arial" w:cs="Arial"/>
          <w:sz w:val="24"/>
          <w:szCs w:val="24"/>
        </w:rPr>
      </w:pPr>
    </w:p>
    <w:p w14:paraId="58B17D37" w14:textId="516830A8" w:rsidR="0016481F" w:rsidRDefault="0016481F" w:rsidP="0016481F">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Is there any way we can put this up so everyone can read it?</w:t>
      </w:r>
    </w:p>
    <w:p w14:paraId="1A860048" w14:textId="77777777" w:rsidR="0016481F" w:rsidRDefault="0016481F" w:rsidP="0016481F">
      <w:pPr>
        <w:spacing w:after="0" w:line="240" w:lineRule="auto"/>
        <w:ind w:left="1843" w:hanging="1843"/>
        <w:jc w:val="both"/>
        <w:rPr>
          <w:rFonts w:ascii="Arial" w:hAnsi="Arial" w:cs="Arial"/>
          <w:sz w:val="24"/>
          <w:szCs w:val="24"/>
        </w:rPr>
      </w:pPr>
    </w:p>
    <w:p w14:paraId="3293A8F4" w14:textId="2B4C59F3" w:rsidR="0016481F" w:rsidRDefault="0016481F" w:rsidP="0016481F">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I'll move over there so we can…</w:t>
      </w:r>
    </w:p>
    <w:p w14:paraId="0D65C037" w14:textId="77777777" w:rsidR="0016481F" w:rsidRDefault="0016481F" w:rsidP="0016481F">
      <w:pPr>
        <w:spacing w:after="0" w:line="240" w:lineRule="auto"/>
        <w:ind w:left="1843" w:hanging="1843"/>
        <w:jc w:val="both"/>
        <w:rPr>
          <w:rFonts w:ascii="Arial" w:hAnsi="Arial" w:cs="Arial"/>
          <w:sz w:val="24"/>
          <w:szCs w:val="24"/>
        </w:rPr>
      </w:pPr>
    </w:p>
    <w:p w14:paraId="71D01F6A" w14:textId="3A8C5041" w:rsidR="0016481F" w:rsidRDefault="0016481F" w:rsidP="0016481F">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Yeah okay, so we can all circle around, so we’re not fighting over who's getting to read the main letter.</w:t>
      </w:r>
    </w:p>
    <w:p w14:paraId="584B16C7" w14:textId="77777777" w:rsidR="0016481F" w:rsidRDefault="0016481F" w:rsidP="0016481F">
      <w:pPr>
        <w:spacing w:after="0" w:line="240" w:lineRule="auto"/>
        <w:ind w:left="1843" w:hanging="1843"/>
        <w:jc w:val="both"/>
        <w:rPr>
          <w:rFonts w:ascii="Arial" w:hAnsi="Arial" w:cs="Arial"/>
          <w:sz w:val="24"/>
          <w:szCs w:val="24"/>
        </w:rPr>
      </w:pPr>
    </w:p>
    <w:p w14:paraId="7E29AB0B" w14:textId="59DE3C2F" w:rsidR="0016481F" w:rsidRDefault="0016481F" w:rsidP="0016481F">
      <w:pPr>
        <w:spacing w:after="0" w:line="240" w:lineRule="auto"/>
        <w:ind w:left="1843" w:hanging="1843"/>
        <w:jc w:val="both"/>
        <w:rPr>
          <w:rFonts w:ascii="Arial" w:hAnsi="Arial" w:cs="Arial"/>
          <w:sz w:val="24"/>
          <w:szCs w:val="24"/>
        </w:rPr>
      </w:pPr>
      <w:r>
        <w:rPr>
          <w:rFonts w:ascii="Arial" w:hAnsi="Arial" w:cs="Arial"/>
          <w:sz w:val="24"/>
          <w:szCs w:val="24"/>
        </w:rPr>
        <w:t>Participant 2</w:t>
      </w:r>
      <w:r w:rsidR="00AF369F">
        <w:rPr>
          <w:rFonts w:ascii="Arial" w:hAnsi="Arial" w:cs="Arial"/>
          <w:sz w:val="24"/>
          <w:szCs w:val="24"/>
        </w:rPr>
        <w:t>9</w:t>
      </w:r>
      <w:r>
        <w:rPr>
          <w:rFonts w:ascii="Arial" w:hAnsi="Arial" w:cs="Arial"/>
          <w:sz w:val="24"/>
          <w:szCs w:val="24"/>
        </w:rPr>
        <w:t>:</w:t>
      </w:r>
      <w:r>
        <w:rPr>
          <w:rFonts w:ascii="Arial" w:hAnsi="Arial" w:cs="Arial"/>
          <w:sz w:val="24"/>
          <w:szCs w:val="24"/>
        </w:rPr>
        <w:tab/>
      </w:r>
      <w:r w:rsidR="00AF369F">
        <w:rPr>
          <w:rFonts w:ascii="Arial" w:hAnsi="Arial" w:cs="Arial"/>
          <w:sz w:val="24"/>
          <w:szCs w:val="24"/>
        </w:rPr>
        <w:t>Yeah.</w:t>
      </w:r>
    </w:p>
    <w:p w14:paraId="4E664C03" w14:textId="77777777" w:rsidR="00AF369F" w:rsidRDefault="00AF369F" w:rsidP="0016481F">
      <w:pPr>
        <w:spacing w:after="0" w:line="240" w:lineRule="auto"/>
        <w:ind w:left="1843" w:hanging="1843"/>
        <w:jc w:val="both"/>
        <w:rPr>
          <w:rFonts w:ascii="Arial" w:hAnsi="Arial" w:cs="Arial"/>
          <w:sz w:val="24"/>
          <w:szCs w:val="24"/>
        </w:rPr>
      </w:pPr>
    </w:p>
    <w:p w14:paraId="2FFA2CCD" w14:textId="25C56821" w:rsidR="00AF369F" w:rsidRDefault="00AF369F" w:rsidP="0016481F">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Okay.  So, yeah, let's just read it.</w:t>
      </w:r>
    </w:p>
    <w:p w14:paraId="0CFA3DD6" w14:textId="77777777" w:rsidR="00AF369F" w:rsidRDefault="00AF369F" w:rsidP="0016481F">
      <w:pPr>
        <w:spacing w:after="0" w:line="240" w:lineRule="auto"/>
        <w:ind w:left="1843" w:hanging="1843"/>
        <w:jc w:val="both"/>
        <w:rPr>
          <w:rFonts w:ascii="Arial" w:hAnsi="Arial" w:cs="Arial"/>
          <w:sz w:val="24"/>
          <w:szCs w:val="24"/>
        </w:rPr>
      </w:pPr>
    </w:p>
    <w:p w14:paraId="13A65A2C" w14:textId="6FC2A3D9" w:rsidR="00AF369F" w:rsidRDefault="00AF369F" w:rsidP="0016481F">
      <w:pPr>
        <w:spacing w:after="0" w:line="240" w:lineRule="auto"/>
        <w:ind w:left="1843" w:hanging="1843"/>
        <w:jc w:val="both"/>
        <w:rPr>
          <w:rFonts w:ascii="Arial" w:hAnsi="Arial" w:cs="Arial"/>
          <w:sz w:val="24"/>
          <w:szCs w:val="24"/>
        </w:rPr>
      </w:pPr>
      <w:r>
        <w:rPr>
          <w:rFonts w:ascii="Arial" w:hAnsi="Arial" w:cs="Arial"/>
          <w:sz w:val="24"/>
          <w:szCs w:val="24"/>
        </w:rPr>
        <w:tab/>
        <w:t>[Reading letter].</w:t>
      </w:r>
    </w:p>
    <w:p w14:paraId="6C9F52EA" w14:textId="77777777" w:rsidR="00364D21" w:rsidRDefault="00364D21" w:rsidP="0016481F">
      <w:pPr>
        <w:spacing w:after="0" w:line="240" w:lineRule="auto"/>
        <w:ind w:left="1843" w:hanging="1843"/>
        <w:jc w:val="both"/>
        <w:rPr>
          <w:rFonts w:ascii="Arial" w:hAnsi="Arial" w:cs="Arial"/>
          <w:sz w:val="24"/>
          <w:szCs w:val="24"/>
        </w:rPr>
      </w:pPr>
    </w:p>
    <w:p w14:paraId="31489FAE" w14:textId="71670FDA" w:rsidR="00364D21" w:rsidRDefault="00364D21" w:rsidP="0016481F">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 xml:space="preserve">Okay.  </w:t>
      </w:r>
    </w:p>
    <w:p w14:paraId="104A20E1" w14:textId="77777777" w:rsidR="00364D21" w:rsidRDefault="00364D21" w:rsidP="0016481F">
      <w:pPr>
        <w:spacing w:after="0" w:line="240" w:lineRule="auto"/>
        <w:ind w:left="1843" w:hanging="1843"/>
        <w:jc w:val="both"/>
        <w:rPr>
          <w:rFonts w:ascii="Arial" w:hAnsi="Arial" w:cs="Arial"/>
          <w:sz w:val="24"/>
          <w:szCs w:val="24"/>
        </w:rPr>
      </w:pPr>
    </w:p>
    <w:p w14:paraId="41903B32" w14:textId="69C293B4" w:rsidR="00364D21" w:rsidRDefault="00364D21" w:rsidP="0016481F">
      <w:pPr>
        <w:spacing w:after="0" w:line="240" w:lineRule="auto"/>
        <w:ind w:left="1843" w:hanging="1843"/>
        <w:jc w:val="both"/>
        <w:rPr>
          <w:rFonts w:ascii="Arial" w:hAnsi="Arial" w:cs="Arial"/>
          <w:sz w:val="24"/>
          <w:szCs w:val="24"/>
        </w:rPr>
      </w:pPr>
      <w:r>
        <w:rPr>
          <w:rFonts w:ascii="Arial" w:hAnsi="Arial" w:cs="Arial"/>
          <w:sz w:val="24"/>
          <w:szCs w:val="24"/>
        </w:rPr>
        <w:tab/>
        <w:t>[Reading letter].</w:t>
      </w:r>
    </w:p>
    <w:p w14:paraId="40C9A87C" w14:textId="77777777" w:rsidR="00364D21" w:rsidRDefault="00364D21" w:rsidP="0016481F">
      <w:pPr>
        <w:spacing w:after="0" w:line="240" w:lineRule="auto"/>
        <w:ind w:left="1843" w:hanging="1843"/>
        <w:jc w:val="both"/>
        <w:rPr>
          <w:rFonts w:ascii="Arial" w:hAnsi="Arial" w:cs="Arial"/>
          <w:sz w:val="24"/>
          <w:szCs w:val="24"/>
        </w:rPr>
      </w:pPr>
    </w:p>
    <w:p w14:paraId="348793F4" w14:textId="1C143A8A" w:rsidR="00364D21" w:rsidRDefault="00364D21" w:rsidP="0016481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The inventory, does this give us an idea of the order in which to look at things, or is that just…?</w:t>
      </w:r>
    </w:p>
    <w:p w14:paraId="2E66166D" w14:textId="77777777" w:rsidR="00364D21" w:rsidRDefault="00364D21" w:rsidP="0016481F">
      <w:pPr>
        <w:spacing w:after="0" w:line="240" w:lineRule="auto"/>
        <w:ind w:left="1843" w:hanging="1843"/>
        <w:jc w:val="both"/>
        <w:rPr>
          <w:rFonts w:ascii="Arial" w:hAnsi="Arial" w:cs="Arial"/>
          <w:sz w:val="24"/>
          <w:szCs w:val="24"/>
        </w:rPr>
      </w:pPr>
    </w:p>
    <w:p w14:paraId="7FFFF464" w14:textId="45C59B18" w:rsidR="00364D21" w:rsidRDefault="00364D21" w:rsidP="0016481F">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It is the order in which they are on there.</w:t>
      </w:r>
    </w:p>
    <w:p w14:paraId="31E25985" w14:textId="77777777" w:rsidR="00364D21" w:rsidRDefault="00364D21" w:rsidP="0016481F">
      <w:pPr>
        <w:spacing w:after="0" w:line="240" w:lineRule="auto"/>
        <w:ind w:left="1843" w:hanging="1843"/>
        <w:jc w:val="both"/>
        <w:rPr>
          <w:rFonts w:ascii="Arial" w:hAnsi="Arial" w:cs="Arial"/>
          <w:sz w:val="24"/>
          <w:szCs w:val="24"/>
        </w:rPr>
      </w:pPr>
    </w:p>
    <w:p w14:paraId="7DB44042" w14:textId="5617A520" w:rsidR="00364D21" w:rsidRDefault="00364D21" w:rsidP="0016481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w:t>
      </w:r>
    </w:p>
    <w:p w14:paraId="3AE51CAF" w14:textId="77777777" w:rsidR="00364D21" w:rsidRDefault="00364D21" w:rsidP="0016481F">
      <w:pPr>
        <w:spacing w:after="0" w:line="240" w:lineRule="auto"/>
        <w:ind w:left="1843" w:hanging="1843"/>
        <w:jc w:val="both"/>
        <w:rPr>
          <w:rFonts w:ascii="Arial" w:hAnsi="Arial" w:cs="Arial"/>
          <w:sz w:val="24"/>
          <w:szCs w:val="24"/>
        </w:rPr>
      </w:pPr>
    </w:p>
    <w:p w14:paraId="06854D0C" w14:textId="04B20DC8" w:rsidR="00364D21" w:rsidRDefault="00364D21" w:rsidP="00364D21">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Which is the order that the game…</w:t>
      </w:r>
    </w:p>
    <w:p w14:paraId="23F5CCBE" w14:textId="77777777" w:rsidR="00364D21" w:rsidRDefault="00364D21" w:rsidP="00364D21">
      <w:pPr>
        <w:spacing w:after="0" w:line="240" w:lineRule="auto"/>
        <w:ind w:left="1843" w:hanging="1843"/>
        <w:jc w:val="both"/>
        <w:rPr>
          <w:rFonts w:ascii="Arial" w:hAnsi="Arial" w:cs="Arial"/>
          <w:sz w:val="24"/>
          <w:szCs w:val="24"/>
        </w:rPr>
      </w:pPr>
    </w:p>
    <w:p w14:paraId="0143D97D" w14:textId="7E820D2E" w:rsidR="00364D21" w:rsidRDefault="00364D21" w:rsidP="00364D21">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Right.</w:t>
      </w:r>
    </w:p>
    <w:p w14:paraId="6D8447F2" w14:textId="77777777" w:rsidR="00364D21" w:rsidRDefault="00364D21" w:rsidP="00364D21">
      <w:pPr>
        <w:spacing w:after="0" w:line="240" w:lineRule="auto"/>
        <w:ind w:left="1843" w:hanging="1843"/>
        <w:jc w:val="both"/>
        <w:rPr>
          <w:rFonts w:ascii="Arial" w:hAnsi="Arial" w:cs="Arial"/>
          <w:sz w:val="24"/>
          <w:szCs w:val="24"/>
        </w:rPr>
      </w:pPr>
    </w:p>
    <w:p w14:paraId="67F73EDB" w14:textId="0C392FBA" w:rsidR="00364D21" w:rsidRDefault="00364D21" w:rsidP="00364D21">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…put things in the box, so it might help, it might not.</w:t>
      </w:r>
    </w:p>
    <w:p w14:paraId="630E2B4F" w14:textId="77777777" w:rsidR="00364D21" w:rsidRDefault="00364D21" w:rsidP="00364D21">
      <w:pPr>
        <w:spacing w:after="0" w:line="240" w:lineRule="auto"/>
        <w:ind w:left="1843" w:hanging="1843"/>
        <w:jc w:val="both"/>
        <w:rPr>
          <w:rFonts w:ascii="Arial" w:hAnsi="Arial" w:cs="Arial"/>
          <w:sz w:val="24"/>
          <w:szCs w:val="24"/>
        </w:rPr>
      </w:pPr>
    </w:p>
    <w:p w14:paraId="72C11D22" w14:textId="2AE1329C" w:rsidR="00364D21" w:rsidRDefault="00364D21" w:rsidP="00364D21">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Cool.</w:t>
      </w:r>
    </w:p>
    <w:p w14:paraId="0DA380B0" w14:textId="77777777" w:rsidR="00364D21" w:rsidRDefault="00364D21" w:rsidP="00364D21">
      <w:pPr>
        <w:spacing w:after="0" w:line="240" w:lineRule="auto"/>
        <w:ind w:left="1843" w:hanging="1843"/>
        <w:jc w:val="both"/>
        <w:rPr>
          <w:rFonts w:ascii="Arial" w:hAnsi="Arial" w:cs="Arial"/>
          <w:sz w:val="24"/>
          <w:szCs w:val="24"/>
        </w:rPr>
      </w:pPr>
    </w:p>
    <w:p w14:paraId="2E2E7022" w14:textId="74142CCD" w:rsidR="00364D21" w:rsidRDefault="00364D21" w:rsidP="00364D21">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I can also give you this.</w:t>
      </w:r>
    </w:p>
    <w:p w14:paraId="2546DEE5" w14:textId="77777777" w:rsidR="00364D21" w:rsidRDefault="00364D21" w:rsidP="00364D21">
      <w:pPr>
        <w:spacing w:after="0" w:line="240" w:lineRule="auto"/>
        <w:ind w:left="1843" w:hanging="1843"/>
        <w:jc w:val="both"/>
        <w:rPr>
          <w:rFonts w:ascii="Arial" w:hAnsi="Arial" w:cs="Arial"/>
          <w:sz w:val="24"/>
          <w:szCs w:val="24"/>
        </w:rPr>
      </w:pPr>
    </w:p>
    <w:p w14:paraId="31AA4DC6" w14:textId="0E37E893" w:rsidR="00364D21" w:rsidRDefault="00364D21" w:rsidP="00364D21">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It's okay.</w:t>
      </w:r>
    </w:p>
    <w:p w14:paraId="27D734ED" w14:textId="77777777" w:rsidR="00364D21" w:rsidRDefault="00364D21" w:rsidP="00364D21">
      <w:pPr>
        <w:spacing w:after="0" w:line="240" w:lineRule="auto"/>
        <w:ind w:left="1843" w:hanging="1843"/>
        <w:jc w:val="both"/>
        <w:rPr>
          <w:rFonts w:ascii="Arial" w:hAnsi="Arial" w:cs="Arial"/>
          <w:sz w:val="24"/>
          <w:szCs w:val="24"/>
        </w:rPr>
      </w:pPr>
    </w:p>
    <w:p w14:paraId="1EAD28B5" w14:textId="337376D1" w:rsidR="00364D21" w:rsidRDefault="00364D21" w:rsidP="00364D21">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Oh, that’s a lot better.</w:t>
      </w:r>
    </w:p>
    <w:p w14:paraId="346C2C40" w14:textId="77777777" w:rsidR="00364D21" w:rsidRDefault="00364D21" w:rsidP="00364D21">
      <w:pPr>
        <w:spacing w:after="0" w:line="240" w:lineRule="auto"/>
        <w:ind w:left="1843" w:hanging="1843"/>
        <w:jc w:val="both"/>
        <w:rPr>
          <w:rFonts w:ascii="Arial" w:hAnsi="Arial" w:cs="Arial"/>
          <w:sz w:val="24"/>
          <w:szCs w:val="24"/>
        </w:rPr>
      </w:pPr>
    </w:p>
    <w:p w14:paraId="1DF53939" w14:textId="59D3E61A" w:rsidR="00364D21" w:rsidRDefault="00364D21" w:rsidP="00364D21">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So, I think it makes sense to start with Carmen’s letter, right?</w:t>
      </w:r>
    </w:p>
    <w:p w14:paraId="02ED8A92" w14:textId="77777777" w:rsidR="00364D21" w:rsidRDefault="00364D21" w:rsidP="00364D21">
      <w:pPr>
        <w:spacing w:after="0" w:line="240" w:lineRule="auto"/>
        <w:ind w:left="1843" w:hanging="1843"/>
        <w:jc w:val="both"/>
        <w:rPr>
          <w:rFonts w:ascii="Arial" w:hAnsi="Arial" w:cs="Arial"/>
          <w:sz w:val="24"/>
          <w:szCs w:val="24"/>
        </w:rPr>
      </w:pPr>
    </w:p>
    <w:p w14:paraId="37BB9245" w14:textId="16429B1C" w:rsidR="00364D21" w:rsidRDefault="00364D21" w:rsidP="00364D21">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4248C4B4" w14:textId="77777777" w:rsidR="00364D21" w:rsidRDefault="00364D21" w:rsidP="00364D21">
      <w:pPr>
        <w:spacing w:after="0" w:line="240" w:lineRule="auto"/>
        <w:ind w:left="1843" w:hanging="1843"/>
        <w:jc w:val="both"/>
        <w:rPr>
          <w:rFonts w:ascii="Arial" w:hAnsi="Arial" w:cs="Arial"/>
          <w:sz w:val="24"/>
          <w:szCs w:val="24"/>
        </w:rPr>
      </w:pPr>
    </w:p>
    <w:p w14:paraId="620E5018" w14:textId="19FFD21F" w:rsidR="00364D21" w:rsidRDefault="00364D21" w:rsidP="00364D21">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78DF24AA" w14:textId="77777777" w:rsidR="00364D21" w:rsidRDefault="00364D21" w:rsidP="00364D21">
      <w:pPr>
        <w:spacing w:after="0" w:line="240" w:lineRule="auto"/>
        <w:ind w:left="1843" w:hanging="1843"/>
        <w:jc w:val="both"/>
        <w:rPr>
          <w:rFonts w:ascii="Arial" w:hAnsi="Arial" w:cs="Arial"/>
          <w:sz w:val="24"/>
          <w:szCs w:val="24"/>
        </w:rPr>
      </w:pPr>
    </w:p>
    <w:p w14:paraId="305BB75B" w14:textId="58382F4F" w:rsidR="00364D21" w:rsidRDefault="00364D21" w:rsidP="00364D21">
      <w:pPr>
        <w:spacing w:after="0" w:line="240" w:lineRule="auto"/>
        <w:ind w:left="1843" w:hanging="1843"/>
        <w:jc w:val="both"/>
        <w:rPr>
          <w:rFonts w:ascii="Arial" w:hAnsi="Arial" w:cs="Arial"/>
          <w:sz w:val="24"/>
          <w:szCs w:val="24"/>
        </w:rPr>
      </w:pPr>
      <w:r>
        <w:rPr>
          <w:rFonts w:ascii="Arial" w:hAnsi="Arial" w:cs="Arial"/>
          <w:sz w:val="24"/>
          <w:szCs w:val="24"/>
        </w:rPr>
        <w:lastRenderedPageBreak/>
        <w:t>Participant 28:</w:t>
      </w:r>
      <w:r>
        <w:rPr>
          <w:rFonts w:ascii="Arial" w:hAnsi="Arial" w:cs="Arial"/>
          <w:sz w:val="24"/>
          <w:szCs w:val="24"/>
        </w:rPr>
        <w:tab/>
        <w:t>So, we've got….</w:t>
      </w:r>
    </w:p>
    <w:p w14:paraId="6C937C1B" w14:textId="77777777" w:rsidR="00364D21" w:rsidRDefault="00364D21" w:rsidP="00364D21">
      <w:pPr>
        <w:spacing w:after="0" w:line="240" w:lineRule="auto"/>
        <w:ind w:left="1843" w:hanging="1843"/>
        <w:jc w:val="both"/>
        <w:rPr>
          <w:rFonts w:ascii="Arial" w:hAnsi="Arial" w:cs="Arial"/>
          <w:sz w:val="24"/>
          <w:szCs w:val="24"/>
        </w:rPr>
      </w:pPr>
    </w:p>
    <w:p w14:paraId="1AE3E4EE" w14:textId="12E6079C" w:rsidR="00364D21" w:rsidRDefault="00364D21" w:rsidP="00364D21">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already, Nick’s a victim</w:t>
      </w:r>
      <w:r w:rsidR="00305D0A">
        <w:rPr>
          <w:rFonts w:ascii="Arial" w:hAnsi="Arial" w:cs="Arial"/>
          <w:sz w:val="24"/>
          <w:szCs w:val="24"/>
        </w:rPr>
        <w:t>, Carmen’s the person bringing in the murder</w:t>
      </w:r>
      <w:r w:rsidR="006C5D3C">
        <w:rPr>
          <w:rFonts w:ascii="Arial" w:hAnsi="Arial" w:cs="Arial"/>
          <w:sz w:val="24"/>
          <w:szCs w:val="24"/>
        </w:rPr>
        <w:t>…</w:t>
      </w:r>
    </w:p>
    <w:p w14:paraId="50BD3F28" w14:textId="77777777" w:rsidR="00305D0A" w:rsidRDefault="00305D0A" w:rsidP="00364D21">
      <w:pPr>
        <w:spacing w:after="0" w:line="240" w:lineRule="auto"/>
        <w:ind w:left="1843" w:hanging="1843"/>
        <w:jc w:val="both"/>
        <w:rPr>
          <w:rFonts w:ascii="Arial" w:hAnsi="Arial" w:cs="Arial"/>
          <w:sz w:val="24"/>
          <w:szCs w:val="24"/>
        </w:rPr>
      </w:pPr>
    </w:p>
    <w:p w14:paraId="5A259CCB" w14:textId="26AD8726" w:rsidR="00305D0A" w:rsidRDefault="00305D0A" w:rsidP="00364D21">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61C7D3A4" w14:textId="77777777" w:rsidR="00305D0A" w:rsidRDefault="00305D0A" w:rsidP="00364D21">
      <w:pPr>
        <w:spacing w:after="0" w:line="240" w:lineRule="auto"/>
        <w:ind w:left="1843" w:hanging="1843"/>
        <w:jc w:val="both"/>
        <w:rPr>
          <w:rFonts w:ascii="Arial" w:hAnsi="Arial" w:cs="Arial"/>
          <w:sz w:val="24"/>
          <w:szCs w:val="24"/>
        </w:rPr>
      </w:pPr>
    </w:p>
    <w:p w14:paraId="44BC42EC" w14:textId="42F1F8EA" w:rsidR="00305D0A" w:rsidRDefault="00305D0A" w:rsidP="00364D21">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r>
      <w:r w:rsidR="006C5D3C">
        <w:rPr>
          <w:rFonts w:ascii="Arial" w:hAnsi="Arial" w:cs="Arial"/>
          <w:sz w:val="24"/>
          <w:szCs w:val="24"/>
        </w:rPr>
        <w:t>…j</w:t>
      </w:r>
      <w:r>
        <w:rPr>
          <w:rFonts w:ascii="Arial" w:hAnsi="Arial" w:cs="Arial"/>
          <w:sz w:val="24"/>
          <w:szCs w:val="24"/>
        </w:rPr>
        <w:t>ust so we know.</w:t>
      </w:r>
    </w:p>
    <w:p w14:paraId="3F4BBE61" w14:textId="77777777" w:rsidR="00305D0A" w:rsidRDefault="00305D0A" w:rsidP="00364D21">
      <w:pPr>
        <w:spacing w:after="0" w:line="240" w:lineRule="auto"/>
        <w:ind w:left="1843" w:hanging="1843"/>
        <w:jc w:val="both"/>
        <w:rPr>
          <w:rFonts w:ascii="Arial" w:hAnsi="Arial" w:cs="Arial"/>
          <w:sz w:val="24"/>
          <w:szCs w:val="24"/>
        </w:rPr>
      </w:pPr>
    </w:p>
    <w:p w14:paraId="618D574D" w14:textId="14E2789B" w:rsidR="00305D0A" w:rsidRDefault="00305D0A" w:rsidP="00364D21">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So, she's writing from the Old Scratch Tavern</w:t>
      </w:r>
      <w:r w:rsidR="006C5D3C">
        <w:rPr>
          <w:rFonts w:ascii="Arial" w:hAnsi="Arial" w:cs="Arial"/>
          <w:sz w:val="24"/>
          <w:szCs w:val="24"/>
        </w:rPr>
        <w:t>.  Dear Miss Gray, I'm writing because I think my boss was murdered but I can't prove it on my own, I'm hoping some investigations can help me.  Okay.</w:t>
      </w:r>
    </w:p>
    <w:p w14:paraId="6E71EECF" w14:textId="77777777" w:rsidR="006C5D3C" w:rsidRDefault="006C5D3C" w:rsidP="00364D21">
      <w:pPr>
        <w:spacing w:after="0" w:line="240" w:lineRule="auto"/>
        <w:ind w:left="1843" w:hanging="1843"/>
        <w:jc w:val="both"/>
        <w:rPr>
          <w:rFonts w:ascii="Arial" w:hAnsi="Arial" w:cs="Arial"/>
          <w:sz w:val="24"/>
          <w:szCs w:val="24"/>
        </w:rPr>
      </w:pPr>
    </w:p>
    <w:p w14:paraId="65029E34" w14:textId="0E33B166" w:rsidR="006C5D3C" w:rsidRDefault="006C5D3C" w:rsidP="00364D21">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I'm just going to start writing things in my </w:t>
      </w:r>
      <w:r w:rsidR="005E5587">
        <w:rPr>
          <w:rFonts w:ascii="Arial" w:hAnsi="Arial" w:cs="Arial"/>
          <w:sz w:val="24"/>
          <w:szCs w:val="24"/>
        </w:rPr>
        <w:t>notebook,</w:t>
      </w:r>
      <w:r>
        <w:rPr>
          <w:rFonts w:ascii="Arial" w:hAnsi="Arial" w:cs="Arial"/>
          <w:sz w:val="24"/>
          <w:szCs w:val="24"/>
        </w:rPr>
        <w:t xml:space="preserve"> so I don't forget, if that’s okay.</w:t>
      </w:r>
    </w:p>
    <w:p w14:paraId="2A3928B6" w14:textId="77777777" w:rsidR="006C5D3C" w:rsidRDefault="006C5D3C" w:rsidP="00364D21">
      <w:pPr>
        <w:spacing w:after="0" w:line="240" w:lineRule="auto"/>
        <w:ind w:left="1843" w:hanging="1843"/>
        <w:jc w:val="both"/>
        <w:rPr>
          <w:rFonts w:ascii="Arial" w:hAnsi="Arial" w:cs="Arial"/>
          <w:sz w:val="24"/>
          <w:szCs w:val="24"/>
        </w:rPr>
      </w:pPr>
    </w:p>
    <w:p w14:paraId="44FB5618" w14:textId="43F8C2D1"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Yes, that’s a good idea.</w:t>
      </w:r>
    </w:p>
    <w:p w14:paraId="4E2D4A56" w14:textId="77777777" w:rsidR="006C5D3C" w:rsidRDefault="006C5D3C" w:rsidP="006C5D3C">
      <w:pPr>
        <w:spacing w:after="0" w:line="240" w:lineRule="auto"/>
        <w:ind w:left="1843" w:hanging="1843"/>
        <w:jc w:val="both"/>
        <w:rPr>
          <w:rFonts w:ascii="Arial" w:hAnsi="Arial" w:cs="Arial"/>
          <w:sz w:val="24"/>
          <w:szCs w:val="24"/>
        </w:rPr>
      </w:pPr>
    </w:p>
    <w:p w14:paraId="4F2C9D55" w14:textId="1B66A922"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Yeah, and you're welcome to use this.</w:t>
      </w:r>
    </w:p>
    <w:p w14:paraId="7D835FE3" w14:textId="77777777" w:rsidR="006C5D3C" w:rsidRDefault="006C5D3C" w:rsidP="006C5D3C">
      <w:pPr>
        <w:spacing w:after="0" w:line="240" w:lineRule="auto"/>
        <w:ind w:left="1843" w:hanging="1843"/>
        <w:jc w:val="both"/>
        <w:rPr>
          <w:rFonts w:ascii="Arial" w:hAnsi="Arial" w:cs="Arial"/>
          <w:sz w:val="24"/>
          <w:szCs w:val="24"/>
        </w:rPr>
      </w:pPr>
    </w:p>
    <w:p w14:paraId="5EBCCCA5" w14:textId="5BCD8260"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 have a terrible memory, that’s the only problem with me.</w:t>
      </w:r>
    </w:p>
    <w:p w14:paraId="49F99FC6" w14:textId="77777777" w:rsidR="006C5D3C" w:rsidRDefault="006C5D3C" w:rsidP="006C5D3C">
      <w:pPr>
        <w:spacing w:after="0" w:line="240" w:lineRule="auto"/>
        <w:ind w:left="1843" w:hanging="1843"/>
        <w:jc w:val="both"/>
        <w:rPr>
          <w:rFonts w:ascii="Arial" w:hAnsi="Arial" w:cs="Arial"/>
          <w:sz w:val="24"/>
          <w:szCs w:val="24"/>
        </w:rPr>
      </w:pPr>
    </w:p>
    <w:p w14:paraId="2E03095A" w14:textId="70051961"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 so he died in December.</w:t>
      </w:r>
    </w:p>
    <w:p w14:paraId="694342DC" w14:textId="77777777" w:rsidR="006C5D3C" w:rsidRDefault="006C5D3C" w:rsidP="006C5D3C">
      <w:pPr>
        <w:spacing w:after="0" w:line="240" w:lineRule="auto"/>
        <w:ind w:left="1843" w:hanging="1843"/>
        <w:jc w:val="both"/>
        <w:rPr>
          <w:rFonts w:ascii="Arial" w:hAnsi="Arial" w:cs="Arial"/>
          <w:sz w:val="24"/>
          <w:szCs w:val="24"/>
        </w:rPr>
      </w:pPr>
    </w:p>
    <w:p w14:paraId="593D25DF" w14:textId="0B565516"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Uh-huh, but there were some months leading up to it that…</w:t>
      </w:r>
    </w:p>
    <w:p w14:paraId="5E10103D" w14:textId="77777777" w:rsidR="006C5D3C" w:rsidRDefault="006C5D3C" w:rsidP="006C5D3C">
      <w:pPr>
        <w:spacing w:after="0" w:line="240" w:lineRule="auto"/>
        <w:ind w:left="1843" w:hanging="1843"/>
        <w:jc w:val="both"/>
        <w:rPr>
          <w:rFonts w:ascii="Arial" w:hAnsi="Arial" w:cs="Arial"/>
          <w:sz w:val="24"/>
          <w:szCs w:val="24"/>
        </w:rPr>
      </w:pPr>
    </w:p>
    <w:p w14:paraId="3DACCE76" w14:textId="3EC9F1CB"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1797A18C" w14:textId="77777777" w:rsidR="006C5D3C" w:rsidRDefault="006C5D3C" w:rsidP="006C5D3C">
      <w:pPr>
        <w:spacing w:after="0" w:line="240" w:lineRule="auto"/>
        <w:ind w:left="1843" w:hanging="1843"/>
        <w:jc w:val="both"/>
        <w:rPr>
          <w:rFonts w:ascii="Arial" w:hAnsi="Arial" w:cs="Arial"/>
          <w:sz w:val="24"/>
          <w:szCs w:val="24"/>
        </w:rPr>
      </w:pPr>
    </w:p>
    <w:p w14:paraId="0F9DF6B1" w14:textId="351FECAD"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Hmm.  </w:t>
      </w:r>
    </w:p>
    <w:p w14:paraId="148E8FE1" w14:textId="77777777" w:rsidR="006C5D3C" w:rsidRDefault="006C5D3C" w:rsidP="006C5D3C">
      <w:pPr>
        <w:spacing w:after="0" w:line="240" w:lineRule="auto"/>
        <w:ind w:left="1843" w:hanging="1843"/>
        <w:jc w:val="both"/>
        <w:rPr>
          <w:rFonts w:ascii="Arial" w:hAnsi="Arial" w:cs="Arial"/>
          <w:sz w:val="24"/>
          <w:szCs w:val="24"/>
        </w:rPr>
      </w:pPr>
    </w:p>
    <w:p w14:paraId="2B9842A3" w14:textId="5CE2973E"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  Is everyone ready for me to flip it over?</w:t>
      </w:r>
    </w:p>
    <w:p w14:paraId="1BC1C5E2" w14:textId="77777777" w:rsidR="006C5D3C" w:rsidRDefault="006C5D3C" w:rsidP="006C5D3C">
      <w:pPr>
        <w:spacing w:after="0" w:line="240" w:lineRule="auto"/>
        <w:ind w:left="1843" w:hanging="1843"/>
        <w:jc w:val="both"/>
        <w:rPr>
          <w:rFonts w:ascii="Arial" w:hAnsi="Arial" w:cs="Arial"/>
          <w:sz w:val="24"/>
          <w:szCs w:val="24"/>
        </w:rPr>
      </w:pPr>
    </w:p>
    <w:p w14:paraId="3A254E0F" w14:textId="24C627BF"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for now.</w:t>
      </w:r>
    </w:p>
    <w:p w14:paraId="5FA24E9C" w14:textId="77777777" w:rsidR="006C5D3C" w:rsidRDefault="006C5D3C" w:rsidP="006C5D3C">
      <w:pPr>
        <w:spacing w:after="0" w:line="240" w:lineRule="auto"/>
        <w:ind w:left="1843" w:hanging="1843"/>
        <w:jc w:val="both"/>
        <w:rPr>
          <w:rFonts w:ascii="Arial" w:hAnsi="Arial" w:cs="Arial"/>
          <w:sz w:val="24"/>
          <w:szCs w:val="24"/>
        </w:rPr>
      </w:pPr>
    </w:p>
    <w:p w14:paraId="762F6923" w14:textId="34A512BB"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I'm still reading, but you can, like, flip it over, and have a look if you want.</w:t>
      </w:r>
    </w:p>
    <w:p w14:paraId="2A2E17AF" w14:textId="77777777" w:rsidR="006C5D3C" w:rsidRDefault="006C5D3C" w:rsidP="006C5D3C">
      <w:pPr>
        <w:spacing w:after="0" w:line="240" w:lineRule="auto"/>
        <w:ind w:left="1843" w:hanging="1843"/>
        <w:jc w:val="both"/>
        <w:rPr>
          <w:rFonts w:ascii="Arial" w:hAnsi="Arial" w:cs="Arial"/>
          <w:sz w:val="24"/>
          <w:szCs w:val="24"/>
        </w:rPr>
      </w:pPr>
    </w:p>
    <w:p w14:paraId="1068EB6B" w14:textId="6A60C2DF"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I can wait.</w:t>
      </w:r>
    </w:p>
    <w:p w14:paraId="0DC4DD22" w14:textId="77777777" w:rsidR="006C5D3C" w:rsidRDefault="006C5D3C" w:rsidP="006C5D3C">
      <w:pPr>
        <w:spacing w:after="0" w:line="240" w:lineRule="auto"/>
        <w:ind w:left="1843" w:hanging="1843"/>
        <w:jc w:val="both"/>
        <w:rPr>
          <w:rFonts w:ascii="Arial" w:hAnsi="Arial" w:cs="Arial"/>
          <w:sz w:val="24"/>
          <w:szCs w:val="24"/>
        </w:rPr>
      </w:pPr>
    </w:p>
    <w:p w14:paraId="21543A19" w14:textId="67673DA0"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Because I'll probably read it first, and then I'll just keep </w:t>
      </w:r>
      <w:r w:rsidR="00442B06">
        <w:rPr>
          <w:rFonts w:ascii="Arial" w:hAnsi="Arial" w:cs="Arial"/>
          <w:sz w:val="24"/>
          <w:szCs w:val="24"/>
        </w:rPr>
        <w:t>writing</w:t>
      </w:r>
      <w:r>
        <w:rPr>
          <w:rFonts w:ascii="Arial" w:hAnsi="Arial" w:cs="Arial"/>
          <w:sz w:val="24"/>
          <w:szCs w:val="24"/>
        </w:rPr>
        <w:t>.</w:t>
      </w:r>
    </w:p>
    <w:p w14:paraId="1C882C52" w14:textId="77777777" w:rsidR="006C5D3C" w:rsidRDefault="006C5D3C" w:rsidP="006C5D3C">
      <w:pPr>
        <w:spacing w:after="0" w:line="240" w:lineRule="auto"/>
        <w:ind w:left="1843" w:hanging="1843"/>
        <w:jc w:val="both"/>
        <w:rPr>
          <w:rFonts w:ascii="Arial" w:hAnsi="Arial" w:cs="Arial"/>
          <w:sz w:val="24"/>
          <w:szCs w:val="24"/>
        </w:rPr>
      </w:pPr>
    </w:p>
    <w:p w14:paraId="6FE26C0C" w14:textId="51AF6427"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74A7970F" w14:textId="77777777" w:rsidR="006C5D3C" w:rsidRDefault="006C5D3C" w:rsidP="006C5D3C">
      <w:pPr>
        <w:spacing w:after="0" w:line="240" w:lineRule="auto"/>
        <w:ind w:left="1843" w:hanging="1843"/>
        <w:jc w:val="both"/>
        <w:rPr>
          <w:rFonts w:ascii="Arial" w:hAnsi="Arial" w:cs="Arial"/>
          <w:sz w:val="24"/>
          <w:szCs w:val="24"/>
        </w:rPr>
      </w:pPr>
    </w:p>
    <w:p w14:paraId="29DE9B3F" w14:textId="0E31BCD0"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Oh, so this, Carmen is still getting threatening letters on top of having Nick murdered.</w:t>
      </w:r>
    </w:p>
    <w:p w14:paraId="1BEB8796" w14:textId="77777777" w:rsidR="006C5D3C" w:rsidRDefault="006C5D3C" w:rsidP="006C5D3C">
      <w:pPr>
        <w:spacing w:after="0" w:line="240" w:lineRule="auto"/>
        <w:ind w:left="1843" w:hanging="1843"/>
        <w:jc w:val="both"/>
        <w:rPr>
          <w:rFonts w:ascii="Arial" w:hAnsi="Arial" w:cs="Arial"/>
          <w:sz w:val="24"/>
          <w:szCs w:val="24"/>
        </w:rPr>
      </w:pPr>
    </w:p>
    <w:p w14:paraId="391C7E4C" w14:textId="4BDDB3B2"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Yes.</w:t>
      </w:r>
    </w:p>
    <w:p w14:paraId="20B829A0" w14:textId="77777777" w:rsidR="006C5D3C" w:rsidRDefault="006C5D3C" w:rsidP="006C5D3C">
      <w:pPr>
        <w:spacing w:after="0" w:line="240" w:lineRule="auto"/>
        <w:ind w:left="1843" w:hanging="1843"/>
        <w:jc w:val="both"/>
        <w:rPr>
          <w:rFonts w:ascii="Arial" w:hAnsi="Arial" w:cs="Arial"/>
          <w:sz w:val="24"/>
          <w:szCs w:val="24"/>
        </w:rPr>
      </w:pPr>
    </w:p>
    <w:p w14:paraId="291E574E" w14:textId="696623D6"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Which the authorities didn’t look into, they only just looked at the main spot where they found him, and not anything else.  And it seems like he died on a Saturday night, for what that’s worth, he hadn't  been disturbed since.  </w:t>
      </w:r>
    </w:p>
    <w:p w14:paraId="6FBA4D9F" w14:textId="77777777" w:rsidR="006C5D3C" w:rsidRDefault="006C5D3C" w:rsidP="006C5D3C">
      <w:pPr>
        <w:spacing w:after="0" w:line="240" w:lineRule="auto"/>
        <w:ind w:left="1843" w:hanging="1843"/>
        <w:jc w:val="both"/>
        <w:rPr>
          <w:rFonts w:ascii="Arial" w:hAnsi="Arial" w:cs="Arial"/>
          <w:sz w:val="24"/>
          <w:szCs w:val="24"/>
        </w:rPr>
      </w:pPr>
    </w:p>
    <w:p w14:paraId="220A5F43" w14:textId="38A63CCF"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Hmm.</w:t>
      </w:r>
    </w:p>
    <w:p w14:paraId="734E8E4E" w14:textId="77777777" w:rsidR="006C5D3C" w:rsidRDefault="006C5D3C" w:rsidP="006C5D3C">
      <w:pPr>
        <w:spacing w:after="0" w:line="240" w:lineRule="auto"/>
        <w:ind w:left="1843" w:hanging="1843"/>
        <w:jc w:val="both"/>
        <w:rPr>
          <w:rFonts w:ascii="Arial" w:hAnsi="Arial" w:cs="Arial"/>
          <w:sz w:val="24"/>
          <w:szCs w:val="24"/>
        </w:rPr>
      </w:pPr>
    </w:p>
    <w:p w14:paraId="1638B3D5" w14:textId="7CA20C51"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Maybe it means, well I mean, read it back.  Because he died in December.</w:t>
      </w:r>
    </w:p>
    <w:p w14:paraId="1D59FA3A" w14:textId="77777777" w:rsidR="006C5D3C" w:rsidRDefault="006C5D3C" w:rsidP="006C5D3C">
      <w:pPr>
        <w:spacing w:after="0" w:line="240" w:lineRule="auto"/>
        <w:ind w:left="1843" w:hanging="1843"/>
        <w:jc w:val="both"/>
        <w:rPr>
          <w:rFonts w:ascii="Arial" w:hAnsi="Arial" w:cs="Arial"/>
          <w:sz w:val="24"/>
          <w:szCs w:val="24"/>
        </w:rPr>
      </w:pPr>
    </w:p>
    <w:p w14:paraId="1D5B3184" w14:textId="6914C7ED"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7C38E06E" w14:textId="77777777" w:rsidR="006C5D3C" w:rsidRDefault="006C5D3C" w:rsidP="006C5D3C">
      <w:pPr>
        <w:spacing w:after="0" w:line="240" w:lineRule="auto"/>
        <w:ind w:left="1843" w:hanging="1843"/>
        <w:jc w:val="both"/>
        <w:rPr>
          <w:rFonts w:ascii="Arial" w:hAnsi="Arial" w:cs="Arial"/>
          <w:sz w:val="24"/>
          <w:szCs w:val="24"/>
        </w:rPr>
      </w:pPr>
    </w:p>
    <w:p w14:paraId="7D35D209" w14:textId="1A50B404"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I'm sure we’ll get more info as we go along.</w:t>
      </w:r>
    </w:p>
    <w:p w14:paraId="75460CD5" w14:textId="77777777" w:rsidR="006C5D3C" w:rsidRDefault="006C5D3C" w:rsidP="006C5D3C">
      <w:pPr>
        <w:spacing w:after="0" w:line="240" w:lineRule="auto"/>
        <w:ind w:left="1843" w:hanging="1843"/>
        <w:jc w:val="both"/>
        <w:rPr>
          <w:rFonts w:ascii="Arial" w:hAnsi="Arial" w:cs="Arial"/>
          <w:sz w:val="24"/>
          <w:szCs w:val="24"/>
        </w:rPr>
      </w:pPr>
    </w:p>
    <w:p w14:paraId="64267164" w14:textId="4CD61530"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Also, got the address…</w:t>
      </w:r>
    </w:p>
    <w:p w14:paraId="04EEF870" w14:textId="77777777" w:rsidR="006C5D3C" w:rsidRDefault="006C5D3C" w:rsidP="006C5D3C">
      <w:pPr>
        <w:spacing w:after="0" w:line="240" w:lineRule="auto"/>
        <w:ind w:left="1843" w:hanging="1843"/>
        <w:jc w:val="both"/>
        <w:rPr>
          <w:rFonts w:ascii="Arial" w:hAnsi="Arial" w:cs="Arial"/>
          <w:sz w:val="24"/>
          <w:szCs w:val="24"/>
        </w:rPr>
      </w:pPr>
    </w:p>
    <w:p w14:paraId="29A2042A" w14:textId="2983C111"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1351DDCE" w14:textId="77777777" w:rsidR="006C5D3C" w:rsidRDefault="006C5D3C" w:rsidP="006C5D3C">
      <w:pPr>
        <w:spacing w:after="0" w:line="240" w:lineRule="auto"/>
        <w:ind w:left="1843" w:hanging="1843"/>
        <w:jc w:val="both"/>
        <w:rPr>
          <w:rFonts w:ascii="Arial" w:hAnsi="Arial" w:cs="Arial"/>
          <w:sz w:val="24"/>
          <w:szCs w:val="24"/>
        </w:rPr>
      </w:pPr>
    </w:p>
    <w:p w14:paraId="6FE5DF49" w14:textId="43739E62"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…666.</w:t>
      </w:r>
    </w:p>
    <w:p w14:paraId="3E884C39" w14:textId="77777777" w:rsidR="006C5D3C" w:rsidRDefault="006C5D3C" w:rsidP="006C5D3C">
      <w:pPr>
        <w:spacing w:after="0" w:line="240" w:lineRule="auto"/>
        <w:ind w:left="1843" w:hanging="1843"/>
        <w:jc w:val="both"/>
        <w:rPr>
          <w:rFonts w:ascii="Arial" w:hAnsi="Arial" w:cs="Arial"/>
          <w:sz w:val="24"/>
          <w:szCs w:val="24"/>
        </w:rPr>
      </w:pPr>
    </w:p>
    <w:p w14:paraId="0A7A5C92" w14:textId="1C416462"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Nice.  And that makes sense, considering.</w:t>
      </w:r>
    </w:p>
    <w:p w14:paraId="17CC0156" w14:textId="77777777" w:rsidR="006C5D3C" w:rsidRDefault="006C5D3C" w:rsidP="006C5D3C">
      <w:pPr>
        <w:spacing w:after="0" w:line="240" w:lineRule="auto"/>
        <w:ind w:left="1843" w:hanging="1843"/>
        <w:jc w:val="both"/>
        <w:rPr>
          <w:rFonts w:ascii="Arial" w:hAnsi="Arial" w:cs="Arial"/>
          <w:sz w:val="24"/>
          <w:szCs w:val="24"/>
        </w:rPr>
      </w:pPr>
    </w:p>
    <w:p w14:paraId="4BAA1F9E" w14:textId="0A33FA06"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Nick, Old Scratch.</w:t>
      </w:r>
    </w:p>
    <w:p w14:paraId="5ED43F2E" w14:textId="77777777" w:rsidR="006C5D3C" w:rsidRDefault="006C5D3C" w:rsidP="006C5D3C">
      <w:pPr>
        <w:spacing w:after="0" w:line="240" w:lineRule="auto"/>
        <w:ind w:left="1843" w:hanging="1843"/>
        <w:jc w:val="both"/>
        <w:rPr>
          <w:rFonts w:ascii="Arial" w:hAnsi="Arial" w:cs="Arial"/>
          <w:sz w:val="24"/>
          <w:szCs w:val="24"/>
        </w:rPr>
      </w:pPr>
    </w:p>
    <w:p w14:paraId="0B5385BD" w14:textId="0F27C123"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 xml:space="preserve">Participant 30: </w:t>
      </w:r>
      <w:r>
        <w:rPr>
          <w:rFonts w:ascii="Arial" w:hAnsi="Arial" w:cs="Arial"/>
          <w:sz w:val="24"/>
          <w:szCs w:val="24"/>
        </w:rPr>
        <w:tab/>
        <w:t>Uh-huh, and, yeah…</w:t>
      </w:r>
    </w:p>
    <w:p w14:paraId="5DF32419" w14:textId="77777777" w:rsidR="006C5D3C" w:rsidRDefault="006C5D3C" w:rsidP="006C5D3C">
      <w:pPr>
        <w:spacing w:after="0" w:line="240" w:lineRule="auto"/>
        <w:ind w:left="1843" w:hanging="1843"/>
        <w:jc w:val="both"/>
        <w:rPr>
          <w:rFonts w:ascii="Arial" w:hAnsi="Arial" w:cs="Arial"/>
          <w:sz w:val="24"/>
          <w:szCs w:val="24"/>
        </w:rPr>
      </w:pPr>
    </w:p>
    <w:p w14:paraId="09D2396F" w14:textId="76314F3A"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w:t>
      </w:r>
    </w:p>
    <w:p w14:paraId="4C4C0594" w14:textId="77777777" w:rsidR="006C5D3C" w:rsidRDefault="006C5D3C" w:rsidP="006C5D3C">
      <w:pPr>
        <w:spacing w:after="0" w:line="240" w:lineRule="auto"/>
        <w:ind w:left="1843" w:hanging="1843"/>
        <w:jc w:val="both"/>
        <w:rPr>
          <w:rFonts w:ascii="Arial" w:hAnsi="Arial" w:cs="Arial"/>
          <w:sz w:val="24"/>
          <w:szCs w:val="24"/>
        </w:rPr>
      </w:pPr>
    </w:p>
    <w:p w14:paraId="6ACFF4EB" w14:textId="2060A2C9"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…and someone in a double mask killed him.  So, we don't know what their face looks like, which is convenient.  </w:t>
      </w:r>
    </w:p>
    <w:p w14:paraId="76BDB105" w14:textId="77777777" w:rsidR="006C5D3C" w:rsidRDefault="006C5D3C" w:rsidP="006C5D3C">
      <w:pPr>
        <w:spacing w:after="0" w:line="240" w:lineRule="auto"/>
        <w:ind w:left="1843" w:hanging="1843"/>
        <w:jc w:val="both"/>
        <w:rPr>
          <w:rFonts w:ascii="Arial" w:hAnsi="Arial" w:cs="Arial"/>
          <w:sz w:val="24"/>
          <w:szCs w:val="24"/>
        </w:rPr>
      </w:pPr>
    </w:p>
    <w:p w14:paraId="4F3D69BB" w14:textId="35727C18"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 thought there was something on the back but it's just their letter.</w:t>
      </w:r>
    </w:p>
    <w:p w14:paraId="6157670B" w14:textId="77777777" w:rsidR="006C5D3C" w:rsidRDefault="006C5D3C" w:rsidP="006C5D3C">
      <w:pPr>
        <w:spacing w:after="0" w:line="240" w:lineRule="auto"/>
        <w:ind w:left="1843" w:hanging="1843"/>
        <w:jc w:val="both"/>
        <w:rPr>
          <w:rFonts w:ascii="Arial" w:hAnsi="Arial" w:cs="Arial"/>
          <w:sz w:val="24"/>
          <w:szCs w:val="24"/>
        </w:rPr>
      </w:pPr>
    </w:p>
    <w:p w14:paraId="64EFFA29" w14:textId="3C0C0924"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same, I was like, how did that happen.</w:t>
      </w:r>
    </w:p>
    <w:p w14:paraId="621D2292" w14:textId="77777777" w:rsidR="006C5D3C" w:rsidRDefault="006C5D3C" w:rsidP="006C5D3C">
      <w:pPr>
        <w:spacing w:after="0" w:line="240" w:lineRule="auto"/>
        <w:ind w:left="1843" w:hanging="1843"/>
        <w:jc w:val="both"/>
        <w:rPr>
          <w:rFonts w:ascii="Arial" w:hAnsi="Arial" w:cs="Arial"/>
          <w:sz w:val="24"/>
          <w:szCs w:val="24"/>
        </w:rPr>
      </w:pPr>
    </w:p>
    <w:p w14:paraId="0B3BC10E" w14:textId="22BD804E"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It's just…yeah.</w:t>
      </w:r>
    </w:p>
    <w:p w14:paraId="424DD9DA" w14:textId="77777777" w:rsidR="006C5D3C" w:rsidRDefault="006C5D3C" w:rsidP="006C5D3C">
      <w:pPr>
        <w:spacing w:after="0" w:line="240" w:lineRule="auto"/>
        <w:ind w:left="1843" w:hanging="1843"/>
        <w:jc w:val="both"/>
        <w:rPr>
          <w:rFonts w:ascii="Arial" w:hAnsi="Arial" w:cs="Arial"/>
          <w:sz w:val="24"/>
          <w:szCs w:val="24"/>
        </w:rPr>
      </w:pPr>
    </w:p>
    <w:p w14:paraId="2C171807" w14:textId="7530FDEB"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alright, I'll get some notes on this.</w:t>
      </w:r>
    </w:p>
    <w:p w14:paraId="163E4B7F" w14:textId="77777777" w:rsidR="006C5D3C" w:rsidRDefault="006C5D3C" w:rsidP="006C5D3C">
      <w:pPr>
        <w:spacing w:after="0" w:line="240" w:lineRule="auto"/>
        <w:ind w:left="1843" w:hanging="1843"/>
        <w:jc w:val="both"/>
        <w:rPr>
          <w:rFonts w:ascii="Arial" w:hAnsi="Arial" w:cs="Arial"/>
          <w:sz w:val="24"/>
          <w:szCs w:val="24"/>
        </w:rPr>
      </w:pPr>
    </w:p>
    <w:p w14:paraId="18CB7BA3" w14:textId="1EA54DD5"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Is it okay if I look at this real quick?</w:t>
      </w:r>
    </w:p>
    <w:p w14:paraId="2961FCBD" w14:textId="77777777" w:rsidR="006C5D3C" w:rsidRDefault="006C5D3C" w:rsidP="006C5D3C">
      <w:pPr>
        <w:spacing w:after="0" w:line="240" w:lineRule="auto"/>
        <w:ind w:left="1843" w:hanging="1843"/>
        <w:jc w:val="both"/>
        <w:rPr>
          <w:rFonts w:ascii="Arial" w:hAnsi="Arial" w:cs="Arial"/>
          <w:sz w:val="24"/>
          <w:szCs w:val="24"/>
        </w:rPr>
      </w:pPr>
    </w:p>
    <w:p w14:paraId="69CC6F64" w14:textId="1072B437"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let's.</w:t>
      </w:r>
    </w:p>
    <w:p w14:paraId="74B5012E" w14:textId="77777777" w:rsidR="006C5D3C" w:rsidRDefault="006C5D3C" w:rsidP="006C5D3C">
      <w:pPr>
        <w:spacing w:after="0" w:line="240" w:lineRule="auto"/>
        <w:ind w:left="1843" w:hanging="1843"/>
        <w:jc w:val="both"/>
        <w:rPr>
          <w:rFonts w:ascii="Arial" w:hAnsi="Arial" w:cs="Arial"/>
          <w:sz w:val="24"/>
          <w:szCs w:val="24"/>
        </w:rPr>
      </w:pPr>
    </w:p>
    <w:p w14:paraId="64A447CA" w14:textId="367614C3"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Yeah, you go ahead, I'll make notes on this.  </w:t>
      </w:r>
      <w:r w:rsidR="00931F32">
        <w:rPr>
          <w:rFonts w:ascii="Arial" w:hAnsi="Arial" w:cs="Arial"/>
          <w:sz w:val="24"/>
          <w:szCs w:val="24"/>
        </w:rPr>
        <w:t xml:space="preserve">So, </w:t>
      </w:r>
      <w:r>
        <w:rPr>
          <w:rFonts w:ascii="Arial" w:hAnsi="Arial" w:cs="Arial"/>
          <w:sz w:val="24"/>
          <w:szCs w:val="24"/>
        </w:rPr>
        <w:t>you said, Saturday, that you think he got murdered, right?</w:t>
      </w:r>
    </w:p>
    <w:p w14:paraId="702E7C27" w14:textId="77777777" w:rsidR="006C5D3C" w:rsidRDefault="006C5D3C" w:rsidP="006C5D3C">
      <w:pPr>
        <w:spacing w:after="0" w:line="240" w:lineRule="auto"/>
        <w:ind w:left="1843" w:hanging="1843"/>
        <w:jc w:val="both"/>
        <w:rPr>
          <w:rFonts w:ascii="Arial" w:hAnsi="Arial" w:cs="Arial"/>
          <w:sz w:val="24"/>
          <w:szCs w:val="24"/>
        </w:rPr>
      </w:pPr>
    </w:p>
    <w:p w14:paraId="250C5956" w14:textId="2A9BBA86" w:rsidR="006C5D3C" w:rsidRDefault="006C5D3C"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And this is on Tuesday December 10th, is when this newspaper was published.  And this, and it was </w:t>
      </w:r>
      <w:r w:rsidR="002B2676">
        <w:rPr>
          <w:rFonts w:ascii="Arial" w:hAnsi="Arial" w:cs="Arial"/>
          <w:sz w:val="24"/>
          <w:szCs w:val="24"/>
        </w:rPr>
        <w:t xml:space="preserve">ruled, Monday, that it was a </w:t>
      </w:r>
      <w:r w:rsidR="00226F53">
        <w:rPr>
          <w:rFonts w:ascii="Arial" w:hAnsi="Arial" w:cs="Arial"/>
          <w:sz w:val="24"/>
          <w:szCs w:val="24"/>
        </w:rPr>
        <w:t>proper death.  And yeah, early hours of Saturday morning.</w:t>
      </w:r>
    </w:p>
    <w:p w14:paraId="084DAAAB" w14:textId="77777777" w:rsidR="00226F53" w:rsidRDefault="00226F53" w:rsidP="006C5D3C">
      <w:pPr>
        <w:spacing w:after="0" w:line="240" w:lineRule="auto"/>
        <w:ind w:left="1843" w:hanging="1843"/>
        <w:jc w:val="both"/>
        <w:rPr>
          <w:rFonts w:ascii="Arial" w:hAnsi="Arial" w:cs="Arial"/>
          <w:sz w:val="24"/>
          <w:szCs w:val="24"/>
        </w:rPr>
      </w:pPr>
    </w:p>
    <w:p w14:paraId="5C624349" w14:textId="01899744" w:rsidR="00226F53" w:rsidRDefault="00226F53" w:rsidP="006C5D3C">
      <w:pPr>
        <w:spacing w:after="0" w:line="240" w:lineRule="auto"/>
        <w:ind w:left="1843" w:hanging="1843"/>
        <w:jc w:val="both"/>
        <w:rPr>
          <w:rFonts w:ascii="Arial" w:hAnsi="Arial" w:cs="Arial"/>
          <w:sz w:val="24"/>
          <w:szCs w:val="24"/>
        </w:rPr>
      </w:pPr>
      <w:r>
        <w:rPr>
          <w:rFonts w:ascii="Arial" w:hAnsi="Arial" w:cs="Arial"/>
          <w:sz w:val="24"/>
          <w:szCs w:val="24"/>
        </w:rPr>
        <w:t xml:space="preserve">Participant 28: </w:t>
      </w:r>
      <w:r>
        <w:rPr>
          <w:rFonts w:ascii="Arial" w:hAnsi="Arial" w:cs="Arial"/>
          <w:sz w:val="24"/>
          <w:szCs w:val="24"/>
        </w:rPr>
        <w:tab/>
        <w:t>Yeah.</w:t>
      </w:r>
    </w:p>
    <w:p w14:paraId="4D377CEF" w14:textId="77777777" w:rsidR="00226F53" w:rsidRDefault="00226F53" w:rsidP="006C5D3C">
      <w:pPr>
        <w:spacing w:after="0" w:line="240" w:lineRule="auto"/>
        <w:ind w:left="1843" w:hanging="1843"/>
        <w:jc w:val="both"/>
        <w:rPr>
          <w:rFonts w:ascii="Arial" w:hAnsi="Arial" w:cs="Arial"/>
          <w:sz w:val="24"/>
          <w:szCs w:val="24"/>
        </w:rPr>
      </w:pPr>
    </w:p>
    <w:p w14:paraId="4E31104B" w14:textId="47E90EC4" w:rsidR="00226F53" w:rsidRDefault="00226F53" w:rsidP="006C5D3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So, died on a Saturday, probably.</w:t>
      </w:r>
    </w:p>
    <w:p w14:paraId="36667C93" w14:textId="77777777" w:rsidR="00226F53" w:rsidRDefault="00226F53" w:rsidP="006C5D3C">
      <w:pPr>
        <w:spacing w:after="0" w:line="240" w:lineRule="auto"/>
        <w:ind w:left="1843" w:hanging="1843"/>
        <w:jc w:val="both"/>
        <w:rPr>
          <w:rFonts w:ascii="Arial" w:hAnsi="Arial" w:cs="Arial"/>
          <w:sz w:val="24"/>
          <w:szCs w:val="24"/>
        </w:rPr>
      </w:pPr>
    </w:p>
    <w:p w14:paraId="040684EC" w14:textId="19170280" w:rsidR="00226F53" w:rsidRDefault="00226F53" w:rsidP="006C5D3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And a neighbour found him.</w:t>
      </w:r>
    </w:p>
    <w:p w14:paraId="603BA608" w14:textId="77777777" w:rsidR="00226F53" w:rsidRDefault="00226F53" w:rsidP="006C5D3C">
      <w:pPr>
        <w:spacing w:after="0" w:line="240" w:lineRule="auto"/>
        <w:ind w:left="1843" w:hanging="1843"/>
        <w:jc w:val="both"/>
        <w:rPr>
          <w:rFonts w:ascii="Arial" w:hAnsi="Arial" w:cs="Arial"/>
          <w:sz w:val="24"/>
          <w:szCs w:val="24"/>
        </w:rPr>
      </w:pPr>
    </w:p>
    <w:p w14:paraId="6BC5B39D" w14:textId="1A8870CB"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we don't know who.</w:t>
      </w:r>
    </w:p>
    <w:p w14:paraId="027F747C" w14:textId="77777777" w:rsidR="00226F53" w:rsidRDefault="00226F53" w:rsidP="00226F53">
      <w:pPr>
        <w:spacing w:after="0" w:line="240" w:lineRule="auto"/>
        <w:ind w:left="1843" w:hanging="1843"/>
        <w:jc w:val="both"/>
        <w:rPr>
          <w:rFonts w:ascii="Arial" w:hAnsi="Arial" w:cs="Arial"/>
          <w:sz w:val="24"/>
          <w:szCs w:val="24"/>
        </w:rPr>
      </w:pPr>
    </w:p>
    <w:p w14:paraId="32DEB9A2" w14:textId="5A5B369A"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 and it was the deputy who investigated the scene…</w:t>
      </w:r>
    </w:p>
    <w:p w14:paraId="60D2B951" w14:textId="77777777" w:rsidR="00226F53" w:rsidRDefault="00226F53" w:rsidP="00226F53">
      <w:pPr>
        <w:spacing w:after="0" w:line="240" w:lineRule="auto"/>
        <w:ind w:left="1843" w:hanging="1843"/>
        <w:jc w:val="both"/>
        <w:rPr>
          <w:rFonts w:ascii="Arial" w:hAnsi="Arial" w:cs="Arial"/>
          <w:sz w:val="24"/>
          <w:szCs w:val="24"/>
        </w:rPr>
      </w:pPr>
    </w:p>
    <w:p w14:paraId="4A17117A" w14:textId="555BB38F"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51E511D7" w14:textId="77777777" w:rsidR="00226F53" w:rsidRDefault="00226F53" w:rsidP="00226F53">
      <w:pPr>
        <w:spacing w:after="0" w:line="240" w:lineRule="auto"/>
        <w:ind w:left="1843" w:hanging="1843"/>
        <w:jc w:val="both"/>
        <w:rPr>
          <w:rFonts w:ascii="Arial" w:hAnsi="Arial" w:cs="Arial"/>
          <w:sz w:val="24"/>
          <w:szCs w:val="24"/>
        </w:rPr>
      </w:pPr>
    </w:p>
    <w:p w14:paraId="4446FE0B" w14:textId="456DEC87"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…not the sheriff.</w:t>
      </w:r>
    </w:p>
    <w:p w14:paraId="1CB84B28" w14:textId="77777777" w:rsidR="00226F53" w:rsidRDefault="00226F53" w:rsidP="00226F53">
      <w:pPr>
        <w:spacing w:after="0" w:line="240" w:lineRule="auto"/>
        <w:ind w:left="1843" w:hanging="1843"/>
        <w:jc w:val="both"/>
        <w:rPr>
          <w:rFonts w:ascii="Arial" w:hAnsi="Arial" w:cs="Arial"/>
          <w:sz w:val="24"/>
          <w:szCs w:val="24"/>
        </w:rPr>
      </w:pPr>
    </w:p>
    <w:p w14:paraId="4ADF4E2C" w14:textId="666F22BD"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which </w:t>
      </w:r>
      <w:r w:rsidR="00442B06">
        <w:rPr>
          <w:rFonts w:ascii="Arial" w:hAnsi="Arial" w:cs="Arial"/>
          <w:sz w:val="24"/>
          <w:szCs w:val="24"/>
        </w:rPr>
        <w:t>considering</w:t>
      </w:r>
      <w:r>
        <w:rPr>
          <w:rFonts w:ascii="Arial" w:hAnsi="Arial" w:cs="Arial"/>
          <w:sz w:val="24"/>
          <w:szCs w:val="24"/>
        </w:rPr>
        <w:t xml:space="preserve"> the deputy never looked on the top of the cliff, that’s a little suspicious, because you would think, oh well, clearly fell from a great height, you </w:t>
      </w:r>
      <w:r w:rsidR="00442B06">
        <w:rPr>
          <w:rFonts w:ascii="Arial" w:hAnsi="Arial" w:cs="Arial"/>
          <w:sz w:val="24"/>
          <w:szCs w:val="24"/>
        </w:rPr>
        <w:t>should</w:t>
      </w:r>
      <w:r>
        <w:rPr>
          <w:rFonts w:ascii="Arial" w:hAnsi="Arial" w:cs="Arial"/>
          <w:sz w:val="24"/>
          <w:szCs w:val="24"/>
        </w:rPr>
        <w:t xml:space="preserve"> probably check where he fell from, but he didn’t.</w:t>
      </w:r>
    </w:p>
    <w:p w14:paraId="64E5D295" w14:textId="77777777" w:rsidR="00226F53" w:rsidRDefault="00226F53" w:rsidP="00226F53">
      <w:pPr>
        <w:spacing w:after="0" w:line="240" w:lineRule="auto"/>
        <w:ind w:left="1843" w:hanging="1843"/>
        <w:jc w:val="both"/>
        <w:rPr>
          <w:rFonts w:ascii="Arial" w:hAnsi="Arial" w:cs="Arial"/>
          <w:sz w:val="24"/>
          <w:szCs w:val="24"/>
        </w:rPr>
      </w:pPr>
    </w:p>
    <w:p w14:paraId="42FDACF0" w14:textId="0F64F320"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Yeah, so characters are emerging.  </w:t>
      </w:r>
      <w:r w:rsidR="00931F32">
        <w:rPr>
          <w:rFonts w:ascii="Arial" w:hAnsi="Arial" w:cs="Arial"/>
          <w:sz w:val="24"/>
          <w:szCs w:val="24"/>
        </w:rPr>
        <w:t xml:space="preserve">So, </w:t>
      </w:r>
      <w:r>
        <w:rPr>
          <w:rFonts w:ascii="Arial" w:hAnsi="Arial" w:cs="Arial"/>
          <w:sz w:val="24"/>
          <w:szCs w:val="24"/>
        </w:rPr>
        <w:t>we've got…</w:t>
      </w:r>
    </w:p>
    <w:p w14:paraId="06C78956" w14:textId="1A0BAD92" w:rsidR="00226F53" w:rsidRDefault="00226F53" w:rsidP="00226F53">
      <w:pPr>
        <w:spacing w:after="0" w:line="240" w:lineRule="auto"/>
        <w:ind w:left="1843" w:hanging="1843"/>
        <w:jc w:val="both"/>
        <w:rPr>
          <w:rFonts w:ascii="Arial" w:hAnsi="Arial" w:cs="Arial"/>
          <w:sz w:val="24"/>
          <w:szCs w:val="24"/>
        </w:rPr>
      </w:pPr>
    </w:p>
    <w:p w14:paraId="3DD12F86" w14:textId="6C7B96A6"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66EA4C99" w14:textId="77777777" w:rsidR="00226F53" w:rsidRDefault="00226F53" w:rsidP="00226F53">
      <w:pPr>
        <w:spacing w:after="0" w:line="240" w:lineRule="auto"/>
        <w:ind w:left="1843" w:hanging="1843"/>
        <w:jc w:val="both"/>
        <w:rPr>
          <w:rFonts w:ascii="Arial" w:hAnsi="Arial" w:cs="Arial"/>
          <w:sz w:val="24"/>
          <w:szCs w:val="24"/>
        </w:rPr>
      </w:pPr>
    </w:p>
    <w:p w14:paraId="439B0DB1" w14:textId="04D4202D"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…the chief, the deputy, the neighbour that found him, and Nick who's died, he has a widow.</w:t>
      </w:r>
    </w:p>
    <w:p w14:paraId="1949A7AC" w14:textId="77777777" w:rsidR="00226F53" w:rsidRDefault="00226F53" w:rsidP="00226F53">
      <w:pPr>
        <w:spacing w:after="0" w:line="240" w:lineRule="auto"/>
        <w:ind w:left="1843" w:hanging="1843"/>
        <w:jc w:val="both"/>
        <w:rPr>
          <w:rFonts w:ascii="Arial" w:hAnsi="Arial" w:cs="Arial"/>
          <w:sz w:val="24"/>
          <w:szCs w:val="24"/>
        </w:rPr>
      </w:pPr>
    </w:p>
    <w:p w14:paraId="05995C81" w14:textId="113F185F"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7E26FF01" w14:textId="77777777" w:rsidR="00226F53" w:rsidRDefault="00226F53" w:rsidP="00226F53">
      <w:pPr>
        <w:spacing w:after="0" w:line="240" w:lineRule="auto"/>
        <w:ind w:left="1843" w:hanging="1843"/>
        <w:jc w:val="both"/>
        <w:rPr>
          <w:rFonts w:ascii="Arial" w:hAnsi="Arial" w:cs="Arial"/>
          <w:sz w:val="24"/>
          <w:szCs w:val="24"/>
        </w:rPr>
      </w:pPr>
    </w:p>
    <w:p w14:paraId="7B1B09A9" w14:textId="4CCE8EC5"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He's a widow, yeah.</w:t>
      </w:r>
    </w:p>
    <w:p w14:paraId="038FDD98" w14:textId="77777777" w:rsidR="00226F53" w:rsidRDefault="00226F53" w:rsidP="00226F53">
      <w:pPr>
        <w:spacing w:after="0" w:line="240" w:lineRule="auto"/>
        <w:ind w:left="1843" w:hanging="1843"/>
        <w:jc w:val="both"/>
        <w:rPr>
          <w:rFonts w:ascii="Arial" w:hAnsi="Arial" w:cs="Arial"/>
          <w:sz w:val="24"/>
          <w:szCs w:val="24"/>
        </w:rPr>
      </w:pPr>
    </w:p>
    <w:p w14:paraId="201097AB" w14:textId="2084C678"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He has a widow.</w:t>
      </w:r>
    </w:p>
    <w:p w14:paraId="4E992ACF" w14:textId="77777777" w:rsidR="00226F53" w:rsidRDefault="00226F53" w:rsidP="00226F53">
      <w:pPr>
        <w:spacing w:after="0" w:line="240" w:lineRule="auto"/>
        <w:ind w:left="1843" w:hanging="1843"/>
        <w:jc w:val="both"/>
        <w:rPr>
          <w:rFonts w:ascii="Arial" w:hAnsi="Arial" w:cs="Arial"/>
          <w:sz w:val="24"/>
          <w:szCs w:val="24"/>
        </w:rPr>
      </w:pPr>
    </w:p>
    <w:p w14:paraId="1FBDB2E4" w14:textId="2BC17B82"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34F7AD78" w14:textId="77777777" w:rsidR="00226F53" w:rsidRDefault="00226F53" w:rsidP="00226F53">
      <w:pPr>
        <w:spacing w:after="0" w:line="240" w:lineRule="auto"/>
        <w:ind w:left="1843" w:hanging="1843"/>
        <w:jc w:val="both"/>
        <w:rPr>
          <w:rFonts w:ascii="Arial" w:hAnsi="Arial" w:cs="Arial"/>
          <w:sz w:val="24"/>
          <w:szCs w:val="24"/>
        </w:rPr>
      </w:pPr>
    </w:p>
    <w:p w14:paraId="0A4D2A76" w14:textId="32014603"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So, his…</w:t>
      </w:r>
    </w:p>
    <w:p w14:paraId="53436D6E" w14:textId="77777777" w:rsidR="00226F53" w:rsidRDefault="00226F53" w:rsidP="00226F53">
      <w:pPr>
        <w:spacing w:after="0" w:line="240" w:lineRule="auto"/>
        <w:ind w:left="1843" w:hanging="1843"/>
        <w:jc w:val="both"/>
        <w:rPr>
          <w:rFonts w:ascii="Arial" w:hAnsi="Arial" w:cs="Arial"/>
          <w:sz w:val="24"/>
          <w:szCs w:val="24"/>
        </w:rPr>
      </w:pPr>
    </w:p>
    <w:p w14:paraId="49C4012E" w14:textId="625F94FC"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The woman is now widowed, because he is a corpse.</w:t>
      </w:r>
    </w:p>
    <w:p w14:paraId="3AE7CFF2" w14:textId="77777777" w:rsidR="00226F53" w:rsidRDefault="00226F53" w:rsidP="00226F53">
      <w:pPr>
        <w:spacing w:after="0" w:line="240" w:lineRule="auto"/>
        <w:ind w:left="1843" w:hanging="1843"/>
        <w:jc w:val="both"/>
        <w:rPr>
          <w:rFonts w:ascii="Arial" w:hAnsi="Arial" w:cs="Arial"/>
          <w:sz w:val="24"/>
          <w:szCs w:val="24"/>
        </w:rPr>
      </w:pPr>
    </w:p>
    <w:p w14:paraId="19FE9AFB" w14:textId="2F981BA7"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…Carol.</w:t>
      </w:r>
    </w:p>
    <w:p w14:paraId="63AD605B" w14:textId="77777777" w:rsidR="00226F53" w:rsidRDefault="00226F53" w:rsidP="00226F53">
      <w:pPr>
        <w:spacing w:after="0" w:line="240" w:lineRule="auto"/>
        <w:ind w:left="1843" w:hanging="1843"/>
        <w:jc w:val="both"/>
        <w:rPr>
          <w:rFonts w:ascii="Arial" w:hAnsi="Arial" w:cs="Arial"/>
          <w:sz w:val="24"/>
          <w:szCs w:val="24"/>
        </w:rPr>
      </w:pPr>
    </w:p>
    <w:p w14:paraId="4AB1761D" w14:textId="024A1C09"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Also, not to look into the basic stereotype, but do we also want to take Carmen in as a suspect as well?</w:t>
      </w:r>
    </w:p>
    <w:p w14:paraId="6B860D75" w14:textId="77777777" w:rsidR="00226F53" w:rsidRDefault="00226F53" w:rsidP="00226F53">
      <w:pPr>
        <w:spacing w:after="0" w:line="240" w:lineRule="auto"/>
        <w:ind w:left="1843" w:hanging="1843"/>
        <w:jc w:val="both"/>
        <w:rPr>
          <w:rFonts w:ascii="Arial" w:hAnsi="Arial" w:cs="Arial"/>
          <w:sz w:val="24"/>
          <w:szCs w:val="24"/>
        </w:rPr>
      </w:pPr>
    </w:p>
    <w:p w14:paraId="0FED40AF" w14:textId="771EAC36"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 mean.</w:t>
      </w:r>
    </w:p>
    <w:p w14:paraId="11BB6359" w14:textId="77777777" w:rsidR="00226F53" w:rsidRDefault="00226F53" w:rsidP="00226F53">
      <w:pPr>
        <w:spacing w:after="0" w:line="240" w:lineRule="auto"/>
        <w:ind w:left="1843" w:hanging="1843"/>
        <w:jc w:val="both"/>
        <w:rPr>
          <w:rFonts w:ascii="Arial" w:hAnsi="Arial" w:cs="Arial"/>
          <w:sz w:val="24"/>
          <w:szCs w:val="24"/>
        </w:rPr>
      </w:pPr>
    </w:p>
    <w:p w14:paraId="750EB5C3" w14:textId="1EFDB2F2"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See, I think the way the letter is framed out, it's like, I mean, maybe.</w:t>
      </w:r>
    </w:p>
    <w:p w14:paraId="32D66C39" w14:textId="77777777" w:rsidR="00226F53" w:rsidRDefault="00226F53" w:rsidP="00226F53">
      <w:pPr>
        <w:spacing w:after="0" w:line="240" w:lineRule="auto"/>
        <w:ind w:left="1843" w:hanging="1843"/>
        <w:jc w:val="both"/>
        <w:rPr>
          <w:rFonts w:ascii="Arial" w:hAnsi="Arial" w:cs="Arial"/>
          <w:sz w:val="24"/>
          <w:szCs w:val="24"/>
        </w:rPr>
      </w:pPr>
    </w:p>
    <w:p w14:paraId="678312CF" w14:textId="5CB25359"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Uh-huh.</w:t>
      </w:r>
    </w:p>
    <w:p w14:paraId="360EE17B" w14:textId="77777777" w:rsidR="00226F53" w:rsidRDefault="00226F53" w:rsidP="00226F53">
      <w:pPr>
        <w:spacing w:after="0" w:line="240" w:lineRule="auto"/>
        <w:ind w:left="1843" w:hanging="1843"/>
        <w:jc w:val="both"/>
        <w:rPr>
          <w:rFonts w:ascii="Arial" w:hAnsi="Arial" w:cs="Arial"/>
          <w:sz w:val="24"/>
          <w:szCs w:val="24"/>
        </w:rPr>
      </w:pPr>
    </w:p>
    <w:p w14:paraId="65A6869C" w14:textId="54704556"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Uh-huh.</w:t>
      </w:r>
    </w:p>
    <w:p w14:paraId="6F35B14F" w14:textId="77777777" w:rsidR="00226F53" w:rsidRDefault="00226F53" w:rsidP="00226F53">
      <w:pPr>
        <w:spacing w:after="0" w:line="240" w:lineRule="auto"/>
        <w:ind w:left="1843" w:hanging="1843"/>
        <w:jc w:val="both"/>
        <w:rPr>
          <w:rFonts w:ascii="Arial" w:hAnsi="Arial" w:cs="Arial"/>
          <w:sz w:val="24"/>
          <w:szCs w:val="24"/>
        </w:rPr>
      </w:pPr>
    </w:p>
    <w:p w14:paraId="22E5D3AC" w14:textId="36DD43CD" w:rsidR="00226F53" w:rsidRDefault="00226F53" w:rsidP="00226F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I wonder if, like, the game designer part of my brain is like, from a game standpoint, that would be </w:t>
      </w:r>
      <w:r w:rsidR="0033544C">
        <w:rPr>
          <w:rFonts w:ascii="Arial" w:hAnsi="Arial" w:cs="Arial"/>
          <w:sz w:val="24"/>
          <w:szCs w:val="24"/>
        </w:rPr>
        <w:t>tricky to it, but it might be.</w:t>
      </w:r>
    </w:p>
    <w:p w14:paraId="5B56A46B" w14:textId="77777777" w:rsidR="0033544C" w:rsidRDefault="0033544C" w:rsidP="00226F53">
      <w:pPr>
        <w:spacing w:after="0" w:line="240" w:lineRule="auto"/>
        <w:ind w:left="1843" w:hanging="1843"/>
        <w:jc w:val="both"/>
        <w:rPr>
          <w:rFonts w:ascii="Arial" w:hAnsi="Arial" w:cs="Arial"/>
          <w:sz w:val="24"/>
          <w:szCs w:val="24"/>
        </w:rPr>
      </w:pPr>
    </w:p>
    <w:p w14:paraId="4769E001" w14:textId="2C824598" w:rsidR="0033544C" w:rsidRDefault="0033544C" w:rsidP="00226F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575146F6" w14:textId="77777777" w:rsidR="0033544C" w:rsidRDefault="0033544C" w:rsidP="00226F53">
      <w:pPr>
        <w:spacing w:after="0" w:line="240" w:lineRule="auto"/>
        <w:ind w:left="1843" w:hanging="1843"/>
        <w:jc w:val="both"/>
        <w:rPr>
          <w:rFonts w:ascii="Arial" w:hAnsi="Arial" w:cs="Arial"/>
          <w:sz w:val="24"/>
          <w:szCs w:val="24"/>
        </w:rPr>
      </w:pPr>
    </w:p>
    <w:p w14:paraId="291F3928" w14:textId="30FE037B" w:rsidR="0033544C" w:rsidRDefault="0033544C" w:rsidP="00226F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52C7B80A" w14:textId="77777777" w:rsidR="0033544C" w:rsidRDefault="0033544C" w:rsidP="00226F53">
      <w:pPr>
        <w:spacing w:after="0" w:line="240" w:lineRule="auto"/>
        <w:ind w:left="1843" w:hanging="1843"/>
        <w:jc w:val="both"/>
        <w:rPr>
          <w:rFonts w:ascii="Arial" w:hAnsi="Arial" w:cs="Arial"/>
          <w:sz w:val="24"/>
          <w:szCs w:val="24"/>
        </w:rPr>
      </w:pPr>
    </w:p>
    <w:p w14:paraId="48DCB005" w14:textId="0F9859A3" w:rsidR="0033544C" w:rsidRDefault="0033544C" w:rsidP="00226F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If it was a book, then it's totally Carmen.</w:t>
      </w:r>
    </w:p>
    <w:p w14:paraId="1C51BAF9" w14:textId="77777777" w:rsidR="0033544C" w:rsidRDefault="0033544C" w:rsidP="00226F53">
      <w:pPr>
        <w:spacing w:after="0" w:line="240" w:lineRule="auto"/>
        <w:ind w:left="1843" w:hanging="1843"/>
        <w:jc w:val="both"/>
        <w:rPr>
          <w:rFonts w:ascii="Arial" w:hAnsi="Arial" w:cs="Arial"/>
          <w:sz w:val="24"/>
          <w:szCs w:val="24"/>
        </w:rPr>
      </w:pPr>
    </w:p>
    <w:p w14:paraId="41AC7F19" w14:textId="3B2398AE" w:rsidR="0033544C" w:rsidRDefault="0033544C" w:rsidP="00226F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5F236307" w14:textId="77777777" w:rsidR="0033544C" w:rsidRDefault="0033544C" w:rsidP="00226F53">
      <w:pPr>
        <w:spacing w:after="0" w:line="240" w:lineRule="auto"/>
        <w:ind w:left="1843" w:hanging="1843"/>
        <w:jc w:val="both"/>
        <w:rPr>
          <w:rFonts w:ascii="Arial" w:hAnsi="Arial" w:cs="Arial"/>
          <w:sz w:val="24"/>
          <w:szCs w:val="24"/>
        </w:rPr>
      </w:pPr>
    </w:p>
    <w:p w14:paraId="045B63F9" w14:textId="7B93FB66" w:rsidR="0033544C" w:rsidRDefault="0033544C" w:rsidP="0033544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and also, Carmen is kind of, yeah, Carmen is usually a femme fatale name, but she could just as easily…I feel like at this point, we don't know anything.  Which is why I'm reading up on some of the dossiers on the suspects.</w:t>
      </w:r>
    </w:p>
    <w:p w14:paraId="33A10E80" w14:textId="77777777" w:rsidR="0033544C" w:rsidRDefault="0033544C" w:rsidP="0033544C">
      <w:pPr>
        <w:spacing w:after="0" w:line="240" w:lineRule="auto"/>
        <w:ind w:left="1843" w:hanging="1843"/>
        <w:jc w:val="both"/>
        <w:rPr>
          <w:rFonts w:ascii="Arial" w:hAnsi="Arial" w:cs="Arial"/>
          <w:sz w:val="24"/>
          <w:szCs w:val="24"/>
        </w:rPr>
      </w:pPr>
    </w:p>
    <w:p w14:paraId="18A88D70" w14:textId="1CA986CC" w:rsidR="0033544C" w:rsidRDefault="0033544C" w:rsidP="0033544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Is there a suspect list?  Yeah, the suspect list, so if Carmen's not on it, I guess we should probably just take it as a maybe not.</w:t>
      </w:r>
    </w:p>
    <w:p w14:paraId="09720F8C" w14:textId="77777777" w:rsidR="0033544C" w:rsidRDefault="0033544C" w:rsidP="0033544C">
      <w:pPr>
        <w:spacing w:after="0" w:line="240" w:lineRule="auto"/>
        <w:ind w:left="1843" w:hanging="1843"/>
        <w:jc w:val="both"/>
        <w:rPr>
          <w:rFonts w:ascii="Arial" w:hAnsi="Arial" w:cs="Arial"/>
          <w:sz w:val="24"/>
          <w:szCs w:val="24"/>
        </w:rPr>
      </w:pPr>
    </w:p>
    <w:p w14:paraId="46ADF335" w14:textId="6933F2D4" w:rsidR="0033544C" w:rsidRDefault="0033544C" w:rsidP="0033544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1DDF2D7D" w14:textId="77777777" w:rsidR="0033544C" w:rsidRDefault="0033544C" w:rsidP="0033544C">
      <w:pPr>
        <w:spacing w:after="0" w:line="240" w:lineRule="auto"/>
        <w:ind w:left="1843" w:hanging="1843"/>
        <w:jc w:val="both"/>
        <w:rPr>
          <w:rFonts w:ascii="Arial" w:hAnsi="Arial" w:cs="Arial"/>
          <w:sz w:val="24"/>
          <w:szCs w:val="24"/>
        </w:rPr>
      </w:pPr>
    </w:p>
    <w:p w14:paraId="6CFF0E83" w14:textId="0146994D" w:rsidR="0033544C" w:rsidRDefault="0033544C" w:rsidP="0033544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they're trying to tell us, don't look for Carmen, look for someone else, who's probably not been fully brought up yet.</w:t>
      </w:r>
    </w:p>
    <w:p w14:paraId="50329069" w14:textId="77777777" w:rsidR="0033544C" w:rsidRDefault="0033544C" w:rsidP="0033544C">
      <w:pPr>
        <w:spacing w:after="0" w:line="240" w:lineRule="auto"/>
        <w:ind w:left="1843" w:hanging="1843"/>
        <w:jc w:val="both"/>
        <w:rPr>
          <w:rFonts w:ascii="Arial" w:hAnsi="Arial" w:cs="Arial"/>
          <w:sz w:val="24"/>
          <w:szCs w:val="24"/>
        </w:rPr>
      </w:pPr>
    </w:p>
    <w:p w14:paraId="6ED3F4D2" w14:textId="39AF60DB" w:rsidR="0033544C" w:rsidRDefault="0033544C" w:rsidP="0033544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23FE5861" w14:textId="77777777" w:rsidR="0033544C" w:rsidRDefault="0033544C" w:rsidP="0033544C">
      <w:pPr>
        <w:spacing w:after="0" w:line="240" w:lineRule="auto"/>
        <w:ind w:left="1843" w:hanging="1843"/>
        <w:jc w:val="both"/>
        <w:rPr>
          <w:rFonts w:ascii="Arial" w:hAnsi="Arial" w:cs="Arial"/>
          <w:sz w:val="24"/>
          <w:szCs w:val="24"/>
        </w:rPr>
      </w:pPr>
    </w:p>
    <w:p w14:paraId="3332648A" w14:textId="47447311" w:rsidR="0033544C" w:rsidRDefault="0033544C" w:rsidP="0033544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His widow, so Webster’s widow, Cherie, so faith in the sheriff’s office, Nick was the love of my life.  Just give me one second, I didn’t get to read this last bit.</w:t>
      </w:r>
    </w:p>
    <w:p w14:paraId="317284F0" w14:textId="77777777" w:rsidR="0033544C" w:rsidRDefault="0033544C" w:rsidP="0033544C">
      <w:pPr>
        <w:spacing w:after="0" w:line="240" w:lineRule="auto"/>
        <w:ind w:left="1843" w:hanging="1843"/>
        <w:jc w:val="both"/>
        <w:rPr>
          <w:rFonts w:ascii="Arial" w:hAnsi="Arial" w:cs="Arial"/>
          <w:sz w:val="24"/>
          <w:szCs w:val="24"/>
        </w:rPr>
      </w:pPr>
    </w:p>
    <w:p w14:paraId="11AC9791" w14:textId="7E44C740" w:rsidR="0033544C" w:rsidRDefault="0033544C" w:rsidP="0033544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sorry.</w:t>
      </w:r>
    </w:p>
    <w:p w14:paraId="2FA59987" w14:textId="77777777" w:rsidR="0033544C" w:rsidRDefault="0033544C" w:rsidP="0033544C">
      <w:pPr>
        <w:spacing w:after="0" w:line="240" w:lineRule="auto"/>
        <w:ind w:left="1843" w:hanging="1843"/>
        <w:jc w:val="both"/>
        <w:rPr>
          <w:rFonts w:ascii="Arial" w:hAnsi="Arial" w:cs="Arial"/>
          <w:sz w:val="24"/>
          <w:szCs w:val="24"/>
        </w:rPr>
      </w:pPr>
    </w:p>
    <w:p w14:paraId="66A73F18" w14:textId="12DA3701" w:rsidR="0033544C" w:rsidRDefault="0033544C" w:rsidP="0033544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It's alright.  Okay, Donna Goddard, Godward…oh yeah, Donna Goddard, I've got her file, so I'm just checking her out real quick.  Hmm, I like how it says in her file that she's really good at karaoke.  Nice.  </w:t>
      </w:r>
    </w:p>
    <w:p w14:paraId="485449E6" w14:textId="77777777" w:rsidR="0033544C" w:rsidRDefault="0033544C" w:rsidP="0033544C">
      <w:pPr>
        <w:spacing w:after="0" w:line="240" w:lineRule="auto"/>
        <w:ind w:left="1843" w:hanging="1843"/>
        <w:jc w:val="both"/>
        <w:rPr>
          <w:rFonts w:ascii="Arial" w:hAnsi="Arial" w:cs="Arial"/>
          <w:sz w:val="24"/>
          <w:szCs w:val="24"/>
        </w:rPr>
      </w:pPr>
    </w:p>
    <w:p w14:paraId="7B0BC1E1" w14:textId="0A360B43" w:rsidR="0033544C" w:rsidRDefault="0033544C" w:rsidP="0033544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Sorry, who's this?</w:t>
      </w:r>
    </w:p>
    <w:p w14:paraId="708940ED" w14:textId="77777777" w:rsidR="0033544C" w:rsidRDefault="0033544C" w:rsidP="0033544C">
      <w:pPr>
        <w:spacing w:after="0" w:line="240" w:lineRule="auto"/>
        <w:ind w:left="1843" w:hanging="1843"/>
        <w:jc w:val="both"/>
        <w:rPr>
          <w:rFonts w:ascii="Arial" w:hAnsi="Arial" w:cs="Arial"/>
          <w:sz w:val="24"/>
          <w:szCs w:val="24"/>
        </w:rPr>
      </w:pPr>
    </w:p>
    <w:p w14:paraId="1BC73897" w14:textId="7AC5DF6B" w:rsidR="0033544C" w:rsidRDefault="0033544C" w:rsidP="0033544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This is </w:t>
      </w:r>
      <w:r w:rsidR="005E5587">
        <w:rPr>
          <w:rFonts w:ascii="Arial" w:hAnsi="Arial" w:cs="Arial"/>
          <w:sz w:val="24"/>
          <w:szCs w:val="24"/>
        </w:rPr>
        <w:t>just</w:t>
      </w:r>
      <w:r>
        <w:rPr>
          <w:rFonts w:ascii="Arial" w:hAnsi="Arial" w:cs="Arial"/>
          <w:sz w:val="24"/>
          <w:szCs w:val="24"/>
        </w:rPr>
        <w:t xml:space="preserve"> one of the suspect files, and someone mentioned in the newspaper, basically, just one person who left the bar last that night.</w:t>
      </w:r>
    </w:p>
    <w:p w14:paraId="6F6AF33E" w14:textId="77777777" w:rsidR="0033544C" w:rsidRDefault="0033544C" w:rsidP="0033544C">
      <w:pPr>
        <w:spacing w:after="0" w:line="240" w:lineRule="auto"/>
        <w:ind w:left="1843" w:hanging="1843"/>
        <w:jc w:val="both"/>
        <w:rPr>
          <w:rFonts w:ascii="Arial" w:hAnsi="Arial" w:cs="Arial"/>
          <w:sz w:val="24"/>
          <w:szCs w:val="24"/>
        </w:rPr>
      </w:pPr>
    </w:p>
    <w:p w14:paraId="7AD789C4" w14:textId="18046EDF" w:rsidR="0033544C" w:rsidRDefault="0033544C" w:rsidP="0033544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Maybe whose singing was so bad, it made him jump of a cliff.  Proper </w:t>
      </w:r>
      <w:r w:rsidR="00926285">
        <w:rPr>
          <w:rFonts w:ascii="Arial" w:hAnsi="Arial" w:cs="Arial"/>
          <w:sz w:val="24"/>
          <w:szCs w:val="24"/>
        </w:rPr>
        <w:t>intention for murder there.</w:t>
      </w:r>
    </w:p>
    <w:p w14:paraId="05CB53AC" w14:textId="77777777" w:rsidR="00926285" w:rsidRDefault="00926285" w:rsidP="0033544C">
      <w:pPr>
        <w:spacing w:after="0" w:line="240" w:lineRule="auto"/>
        <w:ind w:left="1843" w:hanging="1843"/>
        <w:jc w:val="both"/>
        <w:rPr>
          <w:rFonts w:ascii="Arial" w:hAnsi="Arial" w:cs="Arial"/>
          <w:sz w:val="24"/>
          <w:szCs w:val="24"/>
        </w:rPr>
      </w:pPr>
    </w:p>
    <w:p w14:paraId="44DBC5BA" w14:textId="04DFD025" w:rsidR="00926285" w:rsidRDefault="00926285" w:rsidP="0033544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Yeah, I'll let you read this in a sec…</w:t>
      </w:r>
    </w:p>
    <w:p w14:paraId="655A8A09" w14:textId="77777777" w:rsidR="00926285" w:rsidRDefault="00926285" w:rsidP="0033544C">
      <w:pPr>
        <w:spacing w:after="0" w:line="240" w:lineRule="auto"/>
        <w:ind w:left="1843" w:hanging="1843"/>
        <w:jc w:val="both"/>
        <w:rPr>
          <w:rFonts w:ascii="Arial" w:hAnsi="Arial" w:cs="Arial"/>
          <w:sz w:val="24"/>
          <w:szCs w:val="24"/>
        </w:rPr>
      </w:pPr>
    </w:p>
    <w:p w14:paraId="6D733CF4" w14:textId="0854EEC5" w:rsidR="00926285" w:rsidRDefault="00926285" w:rsidP="0033544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Perfect.</w:t>
      </w:r>
    </w:p>
    <w:p w14:paraId="0F70BCF6" w14:textId="77777777" w:rsidR="00926285" w:rsidRDefault="00926285" w:rsidP="0033544C">
      <w:pPr>
        <w:spacing w:after="0" w:line="240" w:lineRule="auto"/>
        <w:ind w:left="1843" w:hanging="1843"/>
        <w:jc w:val="both"/>
        <w:rPr>
          <w:rFonts w:ascii="Arial" w:hAnsi="Arial" w:cs="Arial"/>
          <w:sz w:val="24"/>
          <w:szCs w:val="24"/>
        </w:rPr>
      </w:pPr>
    </w:p>
    <w:p w14:paraId="7953744E" w14:textId="19D7F1D2" w:rsidR="00926285" w:rsidRDefault="00926285" w:rsidP="0033544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…I have bad vision.  </w:t>
      </w:r>
    </w:p>
    <w:p w14:paraId="1180CCD0" w14:textId="77777777" w:rsidR="00926285" w:rsidRDefault="00926285" w:rsidP="0033544C">
      <w:pPr>
        <w:spacing w:after="0" w:line="240" w:lineRule="auto"/>
        <w:ind w:left="1843" w:hanging="1843"/>
        <w:jc w:val="both"/>
        <w:rPr>
          <w:rFonts w:ascii="Arial" w:hAnsi="Arial" w:cs="Arial"/>
          <w:sz w:val="24"/>
          <w:szCs w:val="24"/>
        </w:rPr>
      </w:pPr>
    </w:p>
    <w:p w14:paraId="0ADBAA3C" w14:textId="799894BC"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Okay.  Will I put the letter away?</w:t>
      </w:r>
    </w:p>
    <w:p w14:paraId="1D0F6E75" w14:textId="77777777" w:rsidR="00926285" w:rsidRDefault="00926285" w:rsidP="00926285">
      <w:pPr>
        <w:spacing w:after="0" w:line="240" w:lineRule="auto"/>
        <w:ind w:left="1843" w:hanging="1843"/>
        <w:jc w:val="both"/>
        <w:rPr>
          <w:rFonts w:ascii="Arial" w:hAnsi="Arial" w:cs="Arial"/>
          <w:sz w:val="24"/>
          <w:szCs w:val="24"/>
        </w:rPr>
      </w:pPr>
    </w:p>
    <w:p w14:paraId="3B76A282" w14:textId="271CD085"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7A2C1E21" w14:textId="77777777" w:rsidR="00926285" w:rsidRDefault="00926285" w:rsidP="00926285">
      <w:pPr>
        <w:spacing w:after="0" w:line="240" w:lineRule="auto"/>
        <w:ind w:left="1843" w:hanging="1843"/>
        <w:jc w:val="both"/>
        <w:rPr>
          <w:rFonts w:ascii="Arial" w:hAnsi="Arial" w:cs="Arial"/>
          <w:sz w:val="24"/>
          <w:szCs w:val="24"/>
        </w:rPr>
      </w:pPr>
    </w:p>
    <w:p w14:paraId="7A0F8FD3" w14:textId="2019B9EE"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I'll just it on the side, that’s all.</w:t>
      </w:r>
    </w:p>
    <w:p w14:paraId="643ABD21" w14:textId="77777777" w:rsidR="00926285" w:rsidRDefault="00926285" w:rsidP="00926285">
      <w:pPr>
        <w:spacing w:after="0" w:line="240" w:lineRule="auto"/>
        <w:ind w:left="1843" w:hanging="1843"/>
        <w:jc w:val="both"/>
        <w:rPr>
          <w:rFonts w:ascii="Arial" w:hAnsi="Arial" w:cs="Arial"/>
          <w:sz w:val="24"/>
          <w:szCs w:val="24"/>
        </w:rPr>
      </w:pPr>
    </w:p>
    <w:p w14:paraId="2CD63C5B" w14:textId="40E51D9E"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 xml:space="preserve">Participant 28: </w:t>
      </w:r>
      <w:r>
        <w:rPr>
          <w:rFonts w:ascii="Arial" w:hAnsi="Arial" w:cs="Arial"/>
          <w:sz w:val="24"/>
          <w:szCs w:val="24"/>
        </w:rPr>
        <w:tab/>
        <w:t>Yeah.  Shall I pass you…oh, there's a bit on the back as well.</w:t>
      </w:r>
    </w:p>
    <w:p w14:paraId="23132A6B" w14:textId="77777777" w:rsidR="00926285" w:rsidRDefault="00926285" w:rsidP="00926285">
      <w:pPr>
        <w:spacing w:after="0" w:line="240" w:lineRule="auto"/>
        <w:ind w:left="1843" w:hanging="1843"/>
        <w:jc w:val="both"/>
        <w:rPr>
          <w:rFonts w:ascii="Arial" w:hAnsi="Arial" w:cs="Arial"/>
          <w:sz w:val="24"/>
          <w:szCs w:val="24"/>
        </w:rPr>
      </w:pPr>
    </w:p>
    <w:p w14:paraId="3FBC9FC7" w14:textId="136B99CE"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read it.</w:t>
      </w:r>
    </w:p>
    <w:p w14:paraId="4A170211" w14:textId="77777777" w:rsidR="00926285" w:rsidRDefault="00926285" w:rsidP="00926285">
      <w:pPr>
        <w:spacing w:after="0" w:line="240" w:lineRule="auto"/>
        <w:ind w:left="1843" w:hanging="1843"/>
        <w:jc w:val="both"/>
        <w:rPr>
          <w:rFonts w:ascii="Arial" w:hAnsi="Arial" w:cs="Arial"/>
          <w:sz w:val="24"/>
          <w:szCs w:val="24"/>
        </w:rPr>
      </w:pPr>
    </w:p>
    <w:p w14:paraId="1F1E1F09" w14:textId="541BE6F6"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New developments for Devil’s Well.  Devil’s Well is where they found his body, like, when he fell off the cliff.</w:t>
      </w:r>
    </w:p>
    <w:p w14:paraId="18F87FF5" w14:textId="77777777" w:rsidR="00926285" w:rsidRDefault="00926285" w:rsidP="00926285">
      <w:pPr>
        <w:spacing w:after="0" w:line="240" w:lineRule="auto"/>
        <w:ind w:left="1843" w:hanging="1843"/>
        <w:jc w:val="both"/>
        <w:rPr>
          <w:rFonts w:ascii="Arial" w:hAnsi="Arial" w:cs="Arial"/>
          <w:sz w:val="24"/>
          <w:szCs w:val="24"/>
        </w:rPr>
      </w:pPr>
    </w:p>
    <w:p w14:paraId="238DDAC8" w14:textId="58E8281B"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When he fell, he was near there.</w:t>
      </w:r>
    </w:p>
    <w:p w14:paraId="00FEC97C" w14:textId="77777777" w:rsidR="00926285" w:rsidRDefault="00926285" w:rsidP="00926285">
      <w:pPr>
        <w:spacing w:after="0" w:line="240" w:lineRule="auto"/>
        <w:ind w:left="1843" w:hanging="1843"/>
        <w:jc w:val="both"/>
        <w:rPr>
          <w:rFonts w:ascii="Arial" w:hAnsi="Arial" w:cs="Arial"/>
          <w:sz w:val="24"/>
          <w:szCs w:val="24"/>
        </w:rPr>
      </w:pPr>
    </w:p>
    <w:p w14:paraId="7493345B" w14:textId="20F7F3C7"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Yeah.  The scenic waterfall, just outside of Perdition, could be </w:t>
      </w:r>
      <w:r w:rsidR="005E5587">
        <w:rPr>
          <w:rFonts w:ascii="Arial" w:hAnsi="Arial" w:cs="Arial"/>
          <w:sz w:val="24"/>
          <w:szCs w:val="24"/>
        </w:rPr>
        <w:t>included</w:t>
      </w:r>
      <w:r>
        <w:rPr>
          <w:rFonts w:ascii="Arial" w:hAnsi="Arial" w:cs="Arial"/>
          <w:sz w:val="24"/>
          <w:szCs w:val="24"/>
        </w:rPr>
        <w:t xml:space="preserve"> in the sale planned if negotiations proceed.</w:t>
      </w:r>
    </w:p>
    <w:p w14:paraId="331616D1" w14:textId="77777777" w:rsidR="00926285" w:rsidRDefault="00926285" w:rsidP="00926285">
      <w:pPr>
        <w:spacing w:after="0" w:line="240" w:lineRule="auto"/>
        <w:ind w:left="1843" w:hanging="1843"/>
        <w:jc w:val="both"/>
        <w:rPr>
          <w:rFonts w:ascii="Arial" w:hAnsi="Arial" w:cs="Arial"/>
          <w:sz w:val="24"/>
          <w:szCs w:val="24"/>
        </w:rPr>
      </w:pPr>
    </w:p>
    <w:p w14:paraId="5D9A50F6" w14:textId="37E52680"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Oh, guess who's a real estate agent?</w:t>
      </w:r>
    </w:p>
    <w:p w14:paraId="20899D6B" w14:textId="77777777" w:rsidR="00926285" w:rsidRDefault="00926285" w:rsidP="00926285">
      <w:pPr>
        <w:spacing w:after="0" w:line="240" w:lineRule="auto"/>
        <w:ind w:left="1843" w:hanging="1843"/>
        <w:jc w:val="both"/>
        <w:rPr>
          <w:rFonts w:ascii="Arial" w:hAnsi="Arial" w:cs="Arial"/>
          <w:sz w:val="24"/>
          <w:szCs w:val="24"/>
        </w:rPr>
      </w:pPr>
    </w:p>
    <w:p w14:paraId="00039AC3" w14:textId="6E872B35"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Donna Goddard?</w:t>
      </w:r>
    </w:p>
    <w:p w14:paraId="34BEB17E" w14:textId="77777777" w:rsidR="00926285" w:rsidRDefault="00926285" w:rsidP="00926285">
      <w:pPr>
        <w:spacing w:after="0" w:line="240" w:lineRule="auto"/>
        <w:ind w:left="1843" w:hanging="1843"/>
        <w:jc w:val="both"/>
        <w:rPr>
          <w:rFonts w:ascii="Arial" w:hAnsi="Arial" w:cs="Arial"/>
          <w:sz w:val="24"/>
          <w:szCs w:val="24"/>
        </w:rPr>
      </w:pPr>
    </w:p>
    <w:p w14:paraId="6DE4546B" w14:textId="1EF91976"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I'll let you guys read this in a sec.</w:t>
      </w:r>
    </w:p>
    <w:p w14:paraId="5990A76E" w14:textId="77777777" w:rsidR="00926285" w:rsidRDefault="00926285" w:rsidP="00926285">
      <w:pPr>
        <w:spacing w:after="0" w:line="240" w:lineRule="auto"/>
        <w:ind w:left="1843" w:hanging="1843"/>
        <w:jc w:val="both"/>
        <w:rPr>
          <w:rFonts w:ascii="Arial" w:hAnsi="Arial" w:cs="Arial"/>
          <w:sz w:val="24"/>
          <w:szCs w:val="24"/>
        </w:rPr>
      </w:pPr>
    </w:p>
    <w:p w14:paraId="0871B194" w14:textId="0410621D"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Alright.</w:t>
      </w:r>
    </w:p>
    <w:p w14:paraId="5F65D0F3" w14:textId="77777777" w:rsidR="00926285" w:rsidRDefault="00926285" w:rsidP="00926285">
      <w:pPr>
        <w:spacing w:after="0" w:line="240" w:lineRule="auto"/>
        <w:ind w:left="1843" w:hanging="1843"/>
        <w:jc w:val="both"/>
        <w:rPr>
          <w:rFonts w:ascii="Arial" w:hAnsi="Arial" w:cs="Arial"/>
          <w:sz w:val="24"/>
          <w:szCs w:val="24"/>
        </w:rPr>
      </w:pPr>
    </w:p>
    <w:p w14:paraId="10583480" w14:textId="06B9491C"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We’ll finish this first.</w:t>
      </w:r>
    </w:p>
    <w:p w14:paraId="79788D10" w14:textId="77777777" w:rsidR="00926285" w:rsidRDefault="00926285" w:rsidP="00926285">
      <w:pPr>
        <w:spacing w:after="0" w:line="240" w:lineRule="auto"/>
        <w:ind w:left="1843" w:hanging="1843"/>
        <w:jc w:val="both"/>
        <w:rPr>
          <w:rFonts w:ascii="Arial" w:hAnsi="Arial" w:cs="Arial"/>
          <w:sz w:val="24"/>
          <w:szCs w:val="24"/>
        </w:rPr>
      </w:pPr>
    </w:p>
    <w:p w14:paraId="4A8C3995" w14:textId="116BF66C" w:rsidR="00926285" w:rsidRDefault="00926285" w:rsidP="00926285">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Yeah.  Monday’s town council meeting turned contentious when a preliminary hearing about selling a parcel of municipal land ended in threats against the council members.  The meeting, </w:t>
      </w:r>
      <w:r w:rsidR="005E5587">
        <w:rPr>
          <w:rFonts w:ascii="Arial" w:hAnsi="Arial" w:cs="Arial"/>
          <w:sz w:val="24"/>
          <w:szCs w:val="24"/>
        </w:rPr>
        <w:t>scheduled</w:t>
      </w:r>
      <w:r>
        <w:rPr>
          <w:rFonts w:ascii="Arial" w:hAnsi="Arial" w:cs="Arial"/>
          <w:sz w:val="24"/>
          <w:szCs w:val="24"/>
        </w:rPr>
        <w:t xml:space="preserve"> originally for 30 minutes, continued for over an hour, when Joan Campbell stood up during the question and answer period.  The tone of the discussion quickly became tense.  Campbell identified herself as the founder, and sole member of the Save Devil’s Well Foundation, an organisation she claimed is devoted to protecting the wilderness around Devil’s Well.  Campbell </w:t>
      </w:r>
      <w:r w:rsidR="005E5587">
        <w:rPr>
          <w:rFonts w:ascii="Arial" w:hAnsi="Arial" w:cs="Arial"/>
          <w:sz w:val="24"/>
          <w:szCs w:val="24"/>
        </w:rPr>
        <w:t>accused</w:t>
      </w:r>
      <w:r>
        <w:rPr>
          <w:rFonts w:ascii="Arial" w:hAnsi="Arial" w:cs="Arial"/>
          <w:sz w:val="24"/>
          <w:szCs w:val="24"/>
        </w:rPr>
        <w:t xml:space="preserve"> the council of accepting bribes, and claimed that Devil’s Well is a sacred site that deserves official protection.  She ended by threatening to come to the councillors’ homes, and “do what you want to do to our environment”.  Security attempted to remove Campbell from the meeting, but she resisted, injuring a bystander in the process.  No one was seriously hurt, said council man, Dale Lynch, but none of us expected this to get so ugly.  The proposed sale would include roughly 600 acres of land west of town, most of which is Old Grove Forest, as well as several residential and commercial properties.</w:t>
      </w:r>
      <w:r w:rsidR="0092732A">
        <w:rPr>
          <w:rFonts w:ascii="Arial" w:hAnsi="Arial" w:cs="Arial"/>
          <w:sz w:val="24"/>
          <w:szCs w:val="24"/>
        </w:rPr>
        <w:t xml:space="preserve">  There is no word yet about the purpose of the sale, but Lynch </w:t>
      </w:r>
      <w:r w:rsidR="005E5587">
        <w:rPr>
          <w:rFonts w:ascii="Arial" w:hAnsi="Arial" w:cs="Arial"/>
          <w:sz w:val="24"/>
          <w:szCs w:val="24"/>
        </w:rPr>
        <w:t>stated</w:t>
      </w:r>
      <w:r w:rsidR="0092732A">
        <w:rPr>
          <w:rFonts w:ascii="Arial" w:hAnsi="Arial" w:cs="Arial"/>
          <w:sz w:val="24"/>
          <w:szCs w:val="24"/>
        </w:rPr>
        <w:t xml:space="preserve"> that the council considers the deal advantageous.  We think this could really enrich our </w:t>
      </w:r>
      <w:r w:rsidR="005E5587">
        <w:rPr>
          <w:rFonts w:ascii="Arial" w:hAnsi="Arial" w:cs="Arial"/>
          <w:sz w:val="24"/>
          <w:szCs w:val="24"/>
        </w:rPr>
        <w:t>town</w:t>
      </w:r>
      <w:r w:rsidR="0092732A">
        <w:rPr>
          <w:rFonts w:ascii="Arial" w:hAnsi="Arial" w:cs="Arial"/>
          <w:sz w:val="24"/>
          <w:szCs w:val="24"/>
        </w:rPr>
        <w:t>, said Lynch, but of course, if everyone is against it, the deal won't go forward.</w:t>
      </w:r>
    </w:p>
    <w:p w14:paraId="5DA352A7" w14:textId="77777777" w:rsidR="0092732A" w:rsidRDefault="0092732A" w:rsidP="00926285">
      <w:pPr>
        <w:spacing w:after="0" w:line="240" w:lineRule="auto"/>
        <w:ind w:left="1843" w:hanging="1843"/>
        <w:jc w:val="both"/>
        <w:rPr>
          <w:rFonts w:ascii="Arial" w:hAnsi="Arial" w:cs="Arial"/>
          <w:sz w:val="24"/>
          <w:szCs w:val="24"/>
        </w:rPr>
      </w:pPr>
    </w:p>
    <w:p w14:paraId="5DDF6F49" w14:textId="227937D5" w:rsidR="0092732A" w:rsidRDefault="0092732A" w:rsidP="00926285">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330B47CF" w14:textId="77777777" w:rsidR="0092732A" w:rsidRDefault="0092732A" w:rsidP="00926285">
      <w:pPr>
        <w:spacing w:after="0" w:line="240" w:lineRule="auto"/>
        <w:ind w:left="1843" w:hanging="1843"/>
        <w:jc w:val="both"/>
        <w:rPr>
          <w:rFonts w:ascii="Arial" w:hAnsi="Arial" w:cs="Arial"/>
          <w:sz w:val="24"/>
          <w:szCs w:val="24"/>
        </w:rPr>
      </w:pPr>
    </w:p>
    <w:p w14:paraId="599B1EA1" w14:textId="542DA3E9" w:rsidR="0092732A" w:rsidRDefault="0092732A" w:rsidP="00926285">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So, we've got Joan opposing…</w:t>
      </w:r>
    </w:p>
    <w:p w14:paraId="787B78B1" w14:textId="1A57A3A0" w:rsidR="0092732A" w:rsidRDefault="0092732A" w:rsidP="00926285">
      <w:pPr>
        <w:spacing w:after="0" w:line="240" w:lineRule="auto"/>
        <w:ind w:left="1843" w:hanging="1843"/>
        <w:jc w:val="both"/>
        <w:rPr>
          <w:rFonts w:ascii="Arial" w:hAnsi="Arial" w:cs="Arial"/>
          <w:sz w:val="24"/>
          <w:szCs w:val="24"/>
        </w:rPr>
      </w:pPr>
    </w:p>
    <w:p w14:paraId="6947AE3C" w14:textId="1DF8B329" w:rsidR="0092732A" w:rsidRDefault="0092732A" w:rsidP="00926285">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6E43F31F" w14:textId="77777777" w:rsidR="0092732A" w:rsidRDefault="0092732A" w:rsidP="00926285">
      <w:pPr>
        <w:spacing w:after="0" w:line="240" w:lineRule="auto"/>
        <w:ind w:left="1843" w:hanging="1843"/>
        <w:jc w:val="both"/>
        <w:rPr>
          <w:rFonts w:ascii="Arial" w:hAnsi="Arial" w:cs="Arial"/>
          <w:sz w:val="24"/>
          <w:szCs w:val="24"/>
        </w:rPr>
      </w:pPr>
    </w:p>
    <w:p w14:paraId="17791D91" w14:textId="79F11E58" w:rsidR="0092732A" w:rsidRDefault="0092732A" w:rsidP="00926285">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….Joan wants to save the well.</w:t>
      </w:r>
    </w:p>
    <w:p w14:paraId="7AABE20A" w14:textId="77777777" w:rsidR="0092732A" w:rsidRDefault="0092732A" w:rsidP="00926285">
      <w:pPr>
        <w:spacing w:after="0" w:line="240" w:lineRule="auto"/>
        <w:ind w:left="1843" w:hanging="1843"/>
        <w:jc w:val="both"/>
        <w:rPr>
          <w:rFonts w:ascii="Arial" w:hAnsi="Arial" w:cs="Arial"/>
          <w:sz w:val="24"/>
          <w:szCs w:val="24"/>
        </w:rPr>
      </w:pPr>
    </w:p>
    <w:p w14:paraId="67E63D6B" w14:textId="2AB30881" w:rsidR="0092732A" w:rsidRDefault="0092732A" w:rsidP="00926285">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Campbell has a bit of a criminal record, though charges were dropped.  She's a bee farmer, and all that crap, whatever, but basically, she didn’t like Nick, said that he got what he deserved when she found out, but that’s not inherent proof that she did it.  But she's clearly, you can read it yourself, she's more openly unhinged that some of the other, the other person I was looking at.</w:t>
      </w:r>
    </w:p>
    <w:p w14:paraId="63602006" w14:textId="77777777" w:rsidR="0092732A" w:rsidRDefault="0092732A" w:rsidP="00926285">
      <w:pPr>
        <w:spacing w:after="0" w:line="240" w:lineRule="auto"/>
        <w:ind w:left="1843" w:hanging="1843"/>
        <w:jc w:val="both"/>
        <w:rPr>
          <w:rFonts w:ascii="Arial" w:hAnsi="Arial" w:cs="Arial"/>
          <w:sz w:val="24"/>
          <w:szCs w:val="24"/>
        </w:rPr>
      </w:pPr>
    </w:p>
    <w:p w14:paraId="47F61EFB" w14:textId="7BE8F2B1"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I'll be honest, as unhinged as this lady seems like she is, and really, she's </w:t>
      </w:r>
      <w:r w:rsidR="005E5587">
        <w:rPr>
          <w:rFonts w:ascii="Arial" w:hAnsi="Arial" w:cs="Arial"/>
          <w:sz w:val="24"/>
          <w:szCs w:val="24"/>
        </w:rPr>
        <w:t>very</w:t>
      </w:r>
      <w:r>
        <w:rPr>
          <w:rFonts w:ascii="Arial" w:hAnsi="Arial" w:cs="Arial"/>
          <w:sz w:val="24"/>
          <w:szCs w:val="24"/>
        </w:rPr>
        <w:t xml:space="preserve"> much unhinged, but she has no </w:t>
      </w:r>
      <w:r w:rsidR="005E5587">
        <w:rPr>
          <w:rFonts w:ascii="Arial" w:hAnsi="Arial" w:cs="Arial"/>
          <w:sz w:val="24"/>
          <w:szCs w:val="24"/>
        </w:rPr>
        <w:t>motive</w:t>
      </w:r>
      <w:r>
        <w:rPr>
          <w:rFonts w:ascii="Arial" w:hAnsi="Arial" w:cs="Arial"/>
          <w:sz w:val="24"/>
          <w:szCs w:val="24"/>
        </w:rPr>
        <w:t xml:space="preserve"> for killing Nick.</w:t>
      </w:r>
    </w:p>
    <w:p w14:paraId="5A6F10CA" w14:textId="77777777" w:rsidR="0092732A" w:rsidRDefault="0092732A" w:rsidP="0092732A">
      <w:pPr>
        <w:spacing w:after="0" w:line="240" w:lineRule="auto"/>
        <w:ind w:left="1843" w:hanging="1843"/>
        <w:jc w:val="both"/>
        <w:rPr>
          <w:rFonts w:ascii="Arial" w:hAnsi="Arial" w:cs="Arial"/>
          <w:sz w:val="24"/>
          <w:szCs w:val="24"/>
        </w:rPr>
      </w:pPr>
    </w:p>
    <w:p w14:paraId="529655C6" w14:textId="7FEBDBBD"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No.</w:t>
      </w:r>
    </w:p>
    <w:p w14:paraId="0E972B5A" w14:textId="77777777" w:rsidR="0092732A" w:rsidRDefault="0092732A" w:rsidP="0092732A">
      <w:pPr>
        <w:spacing w:after="0" w:line="240" w:lineRule="auto"/>
        <w:ind w:left="1843" w:hanging="1843"/>
        <w:jc w:val="both"/>
        <w:rPr>
          <w:rFonts w:ascii="Arial" w:hAnsi="Arial" w:cs="Arial"/>
          <w:sz w:val="24"/>
          <w:szCs w:val="24"/>
        </w:rPr>
      </w:pPr>
    </w:p>
    <w:p w14:paraId="7C7CAD43" w14:textId="043C50DA"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Well, it depends on whether or not Nick was going to sell his land.  So, Nick’s pub is, like, next to Devil’s Well, so when they're saying they're looking for, like, 600 </w:t>
      </w:r>
      <w:r w:rsidR="005E5587">
        <w:rPr>
          <w:rFonts w:ascii="Arial" w:hAnsi="Arial" w:cs="Arial"/>
          <w:sz w:val="24"/>
          <w:szCs w:val="24"/>
        </w:rPr>
        <w:t>acres</w:t>
      </w:r>
      <w:r>
        <w:rPr>
          <w:rFonts w:ascii="Arial" w:hAnsi="Arial" w:cs="Arial"/>
          <w:sz w:val="24"/>
          <w:szCs w:val="24"/>
        </w:rPr>
        <w:t xml:space="preserve"> of land west of town, including </w:t>
      </w:r>
      <w:r w:rsidR="005E5587">
        <w:rPr>
          <w:rFonts w:ascii="Arial" w:hAnsi="Arial" w:cs="Arial"/>
          <w:sz w:val="24"/>
          <w:szCs w:val="24"/>
        </w:rPr>
        <w:t>commercial</w:t>
      </w:r>
      <w:r>
        <w:rPr>
          <w:rFonts w:ascii="Arial" w:hAnsi="Arial" w:cs="Arial"/>
          <w:sz w:val="24"/>
          <w:szCs w:val="24"/>
        </w:rPr>
        <w:t xml:space="preserve"> </w:t>
      </w:r>
      <w:r w:rsidR="005E5587">
        <w:rPr>
          <w:rFonts w:ascii="Arial" w:hAnsi="Arial" w:cs="Arial"/>
          <w:sz w:val="24"/>
          <w:szCs w:val="24"/>
        </w:rPr>
        <w:t>properties</w:t>
      </w:r>
      <w:r>
        <w:rPr>
          <w:rFonts w:ascii="Arial" w:hAnsi="Arial" w:cs="Arial"/>
          <w:sz w:val="24"/>
          <w:szCs w:val="24"/>
        </w:rPr>
        <w:t>…</w:t>
      </w:r>
    </w:p>
    <w:p w14:paraId="62880C90" w14:textId="77777777" w:rsidR="0092732A" w:rsidRDefault="0092732A" w:rsidP="0092732A">
      <w:pPr>
        <w:spacing w:after="0" w:line="240" w:lineRule="auto"/>
        <w:ind w:left="1843" w:hanging="1843"/>
        <w:jc w:val="both"/>
        <w:rPr>
          <w:rFonts w:ascii="Arial" w:hAnsi="Arial" w:cs="Arial"/>
          <w:sz w:val="24"/>
          <w:szCs w:val="24"/>
        </w:rPr>
      </w:pPr>
    </w:p>
    <w:p w14:paraId="5705CFC6" w14:textId="5A876F02"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454F3BEA" w14:textId="77777777" w:rsidR="0092732A" w:rsidRDefault="0092732A" w:rsidP="0092732A">
      <w:pPr>
        <w:spacing w:after="0" w:line="240" w:lineRule="auto"/>
        <w:ind w:left="1843" w:hanging="1843"/>
        <w:jc w:val="both"/>
        <w:rPr>
          <w:rFonts w:ascii="Arial" w:hAnsi="Arial" w:cs="Arial"/>
          <w:sz w:val="24"/>
          <w:szCs w:val="24"/>
        </w:rPr>
      </w:pPr>
    </w:p>
    <w:p w14:paraId="09D30BF4" w14:textId="5FDE6FB1"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…probably, that means Nick could sell Old Scratch, if he wanted.</w:t>
      </w:r>
    </w:p>
    <w:p w14:paraId="246E01BF" w14:textId="77777777" w:rsidR="0092732A" w:rsidRDefault="0092732A" w:rsidP="0092732A">
      <w:pPr>
        <w:spacing w:after="0" w:line="240" w:lineRule="auto"/>
        <w:ind w:left="1843" w:hanging="1843"/>
        <w:jc w:val="both"/>
        <w:rPr>
          <w:rFonts w:ascii="Arial" w:hAnsi="Arial" w:cs="Arial"/>
          <w:sz w:val="24"/>
          <w:szCs w:val="24"/>
        </w:rPr>
      </w:pPr>
    </w:p>
    <w:p w14:paraId="2C52F921" w14:textId="27AF8379"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If he wanted.  And check the person before her, she's a bit of note, too.  One, she was the last person at the bar who was a patron.</w:t>
      </w:r>
    </w:p>
    <w:p w14:paraId="05ACAAE2" w14:textId="77777777" w:rsidR="0092732A" w:rsidRDefault="0092732A" w:rsidP="0092732A">
      <w:pPr>
        <w:spacing w:after="0" w:line="240" w:lineRule="auto"/>
        <w:ind w:left="1843" w:hanging="1843"/>
        <w:jc w:val="both"/>
        <w:rPr>
          <w:rFonts w:ascii="Arial" w:hAnsi="Arial" w:cs="Arial"/>
          <w:sz w:val="24"/>
          <w:szCs w:val="24"/>
        </w:rPr>
      </w:pPr>
    </w:p>
    <w:p w14:paraId="298FFBF7" w14:textId="1F38D737"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I'd be surprised if he sold Devil’s, erm, sold…</w:t>
      </w:r>
    </w:p>
    <w:p w14:paraId="72A1E1BD" w14:textId="77777777" w:rsidR="0092732A" w:rsidRDefault="0092732A" w:rsidP="0092732A">
      <w:pPr>
        <w:spacing w:after="0" w:line="240" w:lineRule="auto"/>
        <w:ind w:left="1843" w:hanging="1843"/>
        <w:jc w:val="both"/>
        <w:rPr>
          <w:rFonts w:ascii="Arial" w:hAnsi="Arial" w:cs="Arial"/>
          <w:sz w:val="24"/>
          <w:szCs w:val="24"/>
        </w:rPr>
      </w:pPr>
    </w:p>
    <w:p w14:paraId="7EAA61FE" w14:textId="23A2806A"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The tavern.</w:t>
      </w:r>
    </w:p>
    <w:p w14:paraId="2B2A1846" w14:textId="46919AA6" w:rsidR="0092732A" w:rsidRDefault="0092732A" w:rsidP="0092732A">
      <w:pPr>
        <w:spacing w:after="0" w:line="240" w:lineRule="auto"/>
        <w:ind w:left="1843" w:hanging="1843"/>
        <w:jc w:val="both"/>
        <w:rPr>
          <w:rFonts w:ascii="Arial" w:hAnsi="Arial" w:cs="Arial"/>
          <w:sz w:val="24"/>
          <w:szCs w:val="24"/>
        </w:rPr>
      </w:pPr>
    </w:p>
    <w:p w14:paraId="5C758F7C" w14:textId="56DC531A"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39E1A11E" w14:textId="27E3CCD6" w:rsidR="0092732A" w:rsidRDefault="0092732A" w:rsidP="0092732A">
      <w:pPr>
        <w:spacing w:after="0" w:line="240" w:lineRule="auto"/>
        <w:ind w:left="1843" w:hanging="1843"/>
        <w:jc w:val="both"/>
        <w:rPr>
          <w:rFonts w:ascii="Arial" w:hAnsi="Arial" w:cs="Arial"/>
          <w:sz w:val="24"/>
          <w:szCs w:val="24"/>
        </w:rPr>
      </w:pPr>
    </w:p>
    <w:p w14:paraId="544FE488" w14:textId="41BFAE7E"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he seems like he's someone who's very fond of his pub.</w:t>
      </w:r>
    </w:p>
    <w:p w14:paraId="1EED3686" w14:textId="77777777" w:rsidR="0092732A" w:rsidRDefault="0092732A" w:rsidP="0092732A">
      <w:pPr>
        <w:spacing w:after="0" w:line="240" w:lineRule="auto"/>
        <w:ind w:left="1843" w:hanging="1843"/>
        <w:jc w:val="both"/>
        <w:rPr>
          <w:rFonts w:ascii="Arial" w:hAnsi="Arial" w:cs="Arial"/>
          <w:sz w:val="24"/>
          <w:szCs w:val="24"/>
        </w:rPr>
      </w:pPr>
    </w:p>
    <w:p w14:paraId="0683E150" w14:textId="31BBC2F3"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Uh-huh.</w:t>
      </w:r>
    </w:p>
    <w:p w14:paraId="33868427" w14:textId="77777777" w:rsidR="0092732A" w:rsidRDefault="0092732A" w:rsidP="0092732A">
      <w:pPr>
        <w:spacing w:after="0" w:line="240" w:lineRule="auto"/>
        <w:ind w:left="1843" w:hanging="1843"/>
        <w:jc w:val="both"/>
        <w:rPr>
          <w:rFonts w:ascii="Arial" w:hAnsi="Arial" w:cs="Arial"/>
          <w:sz w:val="24"/>
          <w:szCs w:val="24"/>
        </w:rPr>
      </w:pPr>
    </w:p>
    <w:p w14:paraId="731F7CE5" w14:textId="5E81830C"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they’ve just had the tenth anniversary.</w:t>
      </w:r>
    </w:p>
    <w:p w14:paraId="2D73FC8B" w14:textId="77777777" w:rsidR="0092732A" w:rsidRDefault="0092732A" w:rsidP="0092732A">
      <w:pPr>
        <w:spacing w:after="0" w:line="240" w:lineRule="auto"/>
        <w:ind w:left="1843" w:hanging="1843"/>
        <w:jc w:val="both"/>
        <w:rPr>
          <w:rFonts w:ascii="Arial" w:hAnsi="Arial" w:cs="Arial"/>
          <w:sz w:val="24"/>
          <w:szCs w:val="24"/>
        </w:rPr>
      </w:pPr>
    </w:p>
    <w:p w14:paraId="46AC3BF0" w14:textId="75EA12F3"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Also, just </w:t>
      </w:r>
      <w:r w:rsidR="005E5587">
        <w:rPr>
          <w:rFonts w:ascii="Arial" w:hAnsi="Arial" w:cs="Arial"/>
          <w:sz w:val="24"/>
          <w:szCs w:val="24"/>
        </w:rPr>
        <w:t>found</w:t>
      </w:r>
      <w:r>
        <w:rPr>
          <w:rFonts w:ascii="Arial" w:hAnsi="Arial" w:cs="Arial"/>
          <w:sz w:val="24"/>
          <w:szCs w:val="24"/>
        </w:rPr>
        <w:t xml:space="preserve"> a clue.  The Devil is around six and a half feet tall.</w:t>
      </w:r>
    </w:p>
    <w:p w14:paraId="3AF84C6A" w14:textId="77777777" w:rsidR="0092732A" w:rsidRDefault="0092732A" w:rsidP="0092732A">
      <w:pPr>
        <w:spacing w:after="0" w:line="240" w:lineRule="auto"/>
        <w:ind w:left="1843" w:hanging="1843"/>
        <w:jc w:val="both"/>
        <w:rPr>
          <w:rFonts w:ascii="Arial" w:hAnsi="Arial" w:cs="Arial"/>
          <w:sz w:val="24"/>
          <w:szCs w:val="24"/>
        </w:rPr>
      </w:pPr>
    </w:p>
    <w:p w14:paraId="0A961398" w14:textId="47E3FF50"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w:t>
      </w:r>
    </w:p>
    <w:p w14:paraId="29988095" w14:textId="77777777" w:rsidR="0092732A" w:rsidRDefault="0092732A" w:rsidP="0092732A">
      <w:pPr>
        <w:spacing w:after="0" w:line="240" w:lineRule="auto"/>
        <w:ind w:left="1843" w:hanging="1843"/>
        <w:jc w:val="both"/>
        <w:rPr>
          <w:rFonts w:ascii="Arial" w:hAnsi="Arial" w:cs="Arial"/>
          <w:sz w:val="24"/>
          <w:szCs w:val="24"/>
        </w:rPr>
      </w:pPr>
    </w:p>
    <w:p w14:paraId="6CECCB65" w14:textId="7A4587FB" w:rsidR="0092732A" w:rsidRDefault="0092732A" w:rsidP="0092732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That doesn't, you know, so whoever actually</w:t>
      </w:r>
      <w:r w:rsidR="003719E8">
        <w:rPr>
          <w:rFonts w:ascii="Arial" w:hAnsi="Arial" w:cs="Arial"/>
          <w:sz w:val="24"/>
          <w:szCs w:val="24"/>
        </w:rPr>
        <w:t xml:space="preserve"> is in this is around that height, give or take.</w:t>
      </w:r>
    </w:p>
    <w:p w14:paraId="0D651745" w14:textId="77777777" w:rsidR="003719E8" w:rsidRDefault="003719E8" w:rsidP="0092732A">
      <w:pPr>
        <w:spacing w:after="0" w:line="240" w:lineRule="auto"/>
        <w:ind w:left="1843" w:hanging="1843"/>
        <w:jc w:val="both"/>
        <w:rPr>
          <w:rFonts w:ascii="Arial" w:hAnsi="Arial" w:cs="Arial"/>
          <w:sz w:val="24"/>
          <w:szCs w:val="24"/>
        </w:rPr>
      </w:pPr>
    </w:p>
    <w:p w14:paraId="2F366192" w14:textId="00772B9B" w:rsidR="003719E8" w:rsidRDefault="003719E8" w:rsidP="0092732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Right let's have a look.</w:t>
      </w:r>
    </w:p>
    <w:p w14:paraId="3C03122E" w14:textId="77777777" w:rsidR="003719E8" w:rsidRDefault="003719E8" w:rsidP="0092732A">
      <w:pPr>
        <w:spacing w:after="0" w:line="240" w:lineRule="auto"/>
        <w:ind w:left="1843" w:hanging="1843"/>
        <w:jc w:val="both"/>
        <w:rPr>
          <w:rFonts w:ascii="Arial" w:hAnsi="Arial" w:cs="Arial"/>
          <w:sz w:val="24"/>
          <w:szCs w:val="24"/>
        </w:rPr>
      </w:pPr>
    </w:p>
    <w:p w14:paraId="31C1C90C" w14:textId="638F064C" w:rsidR="003719E8" w:rsidRDefault="003719E8" w:rsidP="0092732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sorry I'm dumping so much info on you guys.</w:t>
      </w:r>
    </w:p>
    <w:p w14:paraId="4D26393C" w14:textId="77777777" w:rsidR="003719E8" w:rsidRDefault="003719E8" w:rsidP="0092732A">
      <w:pPr>
        <w:spacing w:after="0" w:line="240" w:lineRule="auto"/>
        <w:ind w:left="1843" w:hanging="1843"/>
        <w:jc w:val="both"/>
        <w:rPr>
          <w:rFonts w:ascii="Arial" w:hAnsi="Arial" w:cs="Arial"/>
          <w:sz w:val="24"/>
          <w:szCs w:val="24"/>
        </w:rPr>
      </w:pPr>
    </w:p>
    <w:p w14:paraId="04AB489C" w14:textId="1BEDE154" w:rsidR="003719E8" w:rsidRDefault="003719E8" w:rsidP="0092732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So, Donna can get out, Joan definitely not, she's five six.</w:t>
      </w:r>
    </w:p>
    <w:p w14:paraId="232BCCA4" w14:textId="77777777" w:rsidR="003719E8" w:rsidRDefault="003719E8" w:rsidP="0092732A">
      <w:pPr>
        <w:spacing w:after="0" w:line="240" w:lineRule="auto"/>
        <w:ind w:left="1843" w:hanging="1843"/>
        <w:jc w:val="both"/>
        <w:rPr>
          <w:rFonts w:ascii="Arial" w:hAnsi="Arial" w:cs="Arial"/>
          <w:sz w:val="24"/>
          <w:szCs w:val="24"/>
        </w:rPr>
      </w:pPr>
    </w:p>
    <w:p w14:paraId="2AF155EB" w14:textId="1D062A48" w:rsidR="003719E8" w:rsidRDefault="003719E8" w:rsidP="0092732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Now, that’s not to say they're not involved, they could have easily had someone go over there, and kill him, to try and keep themselves separate.  But if we try and figure out who the devil is at least, there you go, but it doesn't mean…yeah.</w:t>
      </w:r>
    </w:p>
    <w:p w14:paraId="1FDA5012" w14:textId="77777777" w:rsidR="003719E8" w:rsidRDefault="003719E8" w:rsidP="0092732A">
      <w:pPr>
        <w:spacing w:after="0" w:line="240" w:lineRule="auto"/>
        <w:ind w:left="1843" w:hanging="1843"/>
        <w:jc w:val="both"/>
        <w:rPr>
          <w:rFonts w:ascii="Arial" w:hAnsi="Arial" w:cs="Arial"/>
          <w:sz w:val="24"/>
          <w:szCs w:val="24"/>
        </w:rPr>
      </w:pPr>
    </w:p>
    <w:p w14:paraId="1D66CDE5" w14:textId="2A9944DE" w:rsidR="003719E8" w:rsidRDefault="003719E8" w:rsidP="0092732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Well, there's a slight, wee problem.</w:t>
      </w:r>
    </w:p>
    <w:p w14:paraId="24444C1C" w14:textId="77777777" w:rsidR="003719E8" w:rsidRDefault="003719E8" w:rsidP="0092732A">
      <w:pPr>
        <w:spacing w:after="0" w:line="240" w:lineRule="auto"/>
        <w:ind w:left="1843" w:hanging="1843"/>
        <w:jc w:val="both"/>
        <w:rPr>
          <w:rFonts w:ascii="Arial" w:hAnsi="Arial" w:cs="Arial"/>
          <w:sz w:val="24"/>
          <w:szCs w:val="24"/>
        </w:rPr>
      </w:pPr>
    </w:p>
    <w:p w14:paraId="6FA6D76A" w14:textId="7B2BC09F"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Yes.</w:t>
      </w:r>
    </w:p>
    <w:p w14:paraId="2F1B5235" w14:textId="77777777" w:rsidR="003719E8" w:rsidRDefault="003719E8" w:rsidP="003719E8">
      <w:pPr>
        <w:spacing w:after="0" w:line="240" w:lineRule="auto"/>
        <w:ind w:left="1843" w:hanging="1843"/>
        <w:jc w:val="both"/>
        <w:rPr>
          <w:rFonts w:ascii="Arial" w:hAnsi="Arial" w:cs="Arial"/>
          <w:sz w:val="24"/>
          <w:szCs w:val="24"/>
        </w:rPr>
      </w:pPr>
    </w:p>
    <w:p w14:paraId="593CDF40" w14:textId="1C78569B"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The height, was it, like, six and a half?</w:t>
      </w:r>
    </w:p>
    <w:p w14:paraId="2BF1A691" w14:textId="77777777" w:rsidR="003719E8" w:rsidRDefault="003719E8" w:rsidP="003719E8">
      <w:pPr>
        <w:spacing w:after="0" w:line="240" w:lineRule="auto"/>
        <w:ind w:left="1843" w:hanging="1843"/>
        <w:jc w:val="both"/>
        <w:rPr>
          <w:rFonts w:ascii="Arial" w:hAnsi="Arial" w:cs="Arial"/>
          <w:sz w:val="24"/>
          <w:szCs w:val="24"/>
        </w:rPr>
      </w:pPr>
    </w:p>
    <w:p w14:paraId="59F4BF01" w14:textId="005BA767"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Uh-huh.</w:t>
      </w:r>
    </w:p>
    <w:p w14:paraId="2BBD66FD" w14:textId="77777777" w:rsidR="003719E8" w:rsidRDefault="003719E8" w:rsidP="003719E8">
      <w:pPr>
        <w:spacing w:after="0" w:line="240" w:lineRule="auto"/>
        <w:ind w:left="1843" w:hanging="1843"/>
        <w:jc w:val="both"/>
        <w:rPr>
          <w:rFonts w:ascii="Arial" w:hAnsi="Arial" w:cs="Arial"/>
          <w:sz w:val="24"/>
          <w:szCs w:val="24"/>
        </w:rPr>
      </w:pPr>
    </w:p>
    <w:p w14:paraId="49451ECE" w14:textId="08E8F406"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No one is six and a half, the closest person is five eleven, but – and a big but here – there could have been like a wee, like stepping bit.</w:t>
      </w:r>
    </w:p>
    <w:p w14:paraId="78A4C10C" w14:textId="77777777" w:rsidR="003719E8" w:rsidRDefault="003719E8" w:rsidP="003719E8">
      <w:pPr>
        <w:spacing w:after="0" w:line="240" w:lineRule="auto"/>
        <w:ind w:left="1843" w:hanging="1843"/>
        <w:jc w:val="both"/>
        <w:rPr>
          <w:rFonts w:ascii="Arial" w:hAnsi="Arial" w:cs="Arial"/>
          <w:sz w:val="24"/>
          <w:szCs w:val="24"/>
        </w:rPr>
      </w:pPr>
    </w:p>
    <w:p w14:paraId="7CE807F4" w14:textId="2859A8A7"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4C36DB6E" w14:textId="77777777" w:rsidR="003719E8" w:rsidRDefault="003719E8" w:rsidP="003719E8">
      <w:pPr>
        <w:spacing w:after="0" w:line="240" w:lineRule="auto"/>
        <w:ind w:left="1843" w:hanging="1843"/>
        <w:jc w:val="both"/>
        <w:rPr>
          <w:rFonts w:ascii="Arial" w:hAnsi="Arial" w:cs="Arial"/>
          <w:sz w:val="24"/>
          <w:szCs w:val="24"/>
        </w:rPr>
      </w:pPr>
    </w:p>
    <w:p w14:paraId="60E8EEA5" w14:textId="56A32139"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3797D6D6" w14:textId="77777777" w:rsidR="003719E8" w:rsidRDefault="003719E8" w:rsidP="003719E8">
      <w:pPr>
        <w:spacing w:after="0" w:line="240" w:lineRule="auto"/>
        <w:ind w:left="1843" w:hanging="1843"/>
        <w:jc w:val="both"/>
        <w:rPr>
          <w:rFonts w:ascii="Arial" w:hAnsi="Arial" w:cs="Arial"/>
          <w:sz w:val="24"/>
          <w:szCs w:val="24"/>
        </w:rPr>
      </w:pPr>
    </w:p>
    <w:p w14:paraId="0DD952D3" w14:textId="12018998"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So, like a wee step, like outside the Tavern, or maybe it's on uneven ground, and in that case…</w:t>
      </w:r>
    </w:p>
    <w:p w14:paraId="35CE54DD" w14:textId="77777777" w:rsidR="003719E8" w:rsidRDefault="003719E8" w:rsidP="003719E8">
      <w:pPr>
        <w:spacing w:after="0" w:line="240" w:lineRule="auto"/>
        <w:ind w:left="1843" w:hanging="1843"/>
        <w:jc w:val="both"/>
        <w:rPr>
          <w:rFonts w:ascii="Arial" w:hAnsi="Arial" w:cs="Arial"/>
          <w:sz w:val="24"/>
          <w:szCs w:val="24"/>
        </w:rPr>
      </w:pPr>
    </w:p>
    <w:p w14:paraId="0DCC3B76" w14:textId="3E3F1219"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we don't know.</w:t>
      </w:r>
    </w:p>
    <w:p w14:paraId="42D33DB6" w14:textId="77777777" w:rsidR="003719E8" w:rsidRDefault="003719E8" w:rsidP="003719E8">
      <w:pPr>
        <w:spacing w:after="0" w:line="240" w:lineRule="auto"/>
        <w:ind w:left="1843" w:hanging="1843"/>
        <w:jc w:val="both"/>
        <w:rPr>
          <w:rFonts w:ascii="Arial" w:hAnsi="Arial" w:cs="Arial"/>
          <w:sz w:val="24"/>
          <w:szCs w:val="24"/>
        </w:rPr>
      </w:pPr>
    </w:p>
    <w:p w14:paraId="5B6B1A60" w14:textId="042E15D3"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…at the entrance, it looked like that.</w:t>
      </w:r>
    </w:p>
    <w:p w14:paraId="4768BC93" w14:textId="77777777" w:rsidR="003719E8" w:rsidRDefault="003719E8" w:rsidP="003719E8">
      <w:pPr>
        <w:spacing w:after="0" w:line="240" w:lineRule="auto"/>
        <w:ind w:left="1843" w:hanging="1843"/>
        <w:jc w:val="both"/>
        <w:rPr>
          <w:rFonts w:ascii="Arial" w:hAnsi="Arial" w:cs="Arial"/>
          <w:sz w:val="24"/>
          <w:szCs w:val="24"/>
        </w:rPr>
      </w:pPr>
    </w:p>
    <w:p w14:paraId="4D070B7F" w14:textId="044F617D"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Around that.</w:t>
      </w:r>
    </w:p>
    <w:p w14:paraId="7AD2A129" w14:textId="77777777" w:rsidR="003719E8" w:rsidRDefault="003719E8" w:rsidP="003719E8">
      <w:pPr>
        <w:spacing w:after="0" w:line="240" w:lineRule="auto"/>
        <w:ind w:left="1843" w:hanging="1843"/>
        <w:jc w:val="both"/>
        <w:rPr>
          <w:rFonts w:ascii="Arial" w:hAnsi="Arial" w:cs="Arial"/>
          <w:sz w:val="24"/>
          <w:szCs w:val="24"/>
        </w:rPr>
      </w:pPr>
    </w:p>
    <w:p w14:paraId="57A3AC1F" w14:textId="13915AAB"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I don't think that’s a half, I think that might just be six.</w:t>
      </w:r>
    </w:p>
    <w:p w14:paraId="7ACE31EF" w14:textId="77777777" w:rsidR="003719E8" w:rsidRDefault="003719E8" w:rsidP="003719E8">
      <w:pPr>
        <w:spacing w:after="0" w:line="240" w:lineRule="auto"/>
        <w:ind w:left="1843" w:hanging="1843"/>
        <w:jc w:val="both"/>
        <w:rPr>
          <w:rFonts w:ascii="Arial" w:hAnsi="Arial" w:cs="Arial"/>
          <w:sz w:val="24"/>
          <w:szCs w:val="24"/>
        </w:rPr>
      </w:pPr>
    </w:p>
    <w:p w14:paraId="6C57CCF3" w14:textId="21BDC423"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Okay.</w:t>
      </w:r>
    </w:p>
    <w:p w14:paraId="724888A7" w14:textId="77777777" w:rsidR="003719E8" w:rsidRDefault="003719E8" w:rsidP="003719E8">
      <w:pPr>
        <w:spacing w:after="0" w:line="240" w:lineRule="auto"/>
        <w:ind w:left="1843" w:hanging="1843"/>
        <w:jc w:val="both"/>
        <w:rPr>
          <w:rFonts w:ascii="Arial" w:hAnsi="Arial" w:cs="Arial"/>
          <w:sz w:val="24"/>
          <w:szCs w:val="24"/>
        </w:rPr>
      </w:pPr>
    </w:p>
    <w:p w14:paraId="5CD2AC08" w14:textId="6E573284"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Because there's a half up there, whereas, they’ve circled the six.</w:t>
      </w:r>
    </w:p>
    <w:p w14:paraId="22738CA5" w14:textId="77777777" w:rsidR="003719E8" w:rsidRDefault="003719E8" w:rsidP="003719E8">
      <w:pPr>
        <w:spacing w:after="0" w:line="240" w:lineRule="auto"/>
        <w:ind w:left="1843" w:hanging="1843"/>
        <w:jc w:val="both"/>
        <w:rPr>
          <w:rFonts w:ascii="Arial" w:hAnsi="Arial" w:cs="Arial"/>
          <w:sz w:val="24"/>
          <w:szCs w:val="24"/>
        </w:rPr>
      </w:pPr>
    </w:p>
    <w:p w14:paraId="5768237A" w14:textId="2B18BFC7"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Uh-huh.</w:t>
      </w:r>
    </w:p>
    <w:p w14:paraId="66FF3166" w14:textId="77777777" w:rsidR="003719E8" w:rsidRDefault="003719E8" w:rsidP="003719E8">
      <w:pPr>
        <w:spacing w:after="0" w:line="240" w:lineRule="auto"/>
        <w:ind w:left="1843" w:hanging="1843"/>
        <w:jc w:val="both"/>
        <w:rPr>
          <w:rFonts w:ascii="Arial" w:hAnsi="Arial" w:cs="Arial"/>
          <w:sz w:val="24"/>
          <w:szCs w:val="24"/>
        </w:rPr>
      </w:pPr>
    </w:p>
    <w:p w14:paraId="78D81503" w14:textId="0B863C1D"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Uh-huh.  Yeah, I'll change that.</w:t>
      </w:r>
    </w:p>
    <w:p w14:paraId="6219A3DF" w14:textId="77777777" w:rsidR="003719E8" w:rsidRDefault="003719E8" w:rsidP="003719E8">
      <w:pPr>
        <w:spacing w:after="0" w:line="240" w:lineRule="auto"/>
        <w:ind w:left="1843" w:hanging="1843"/>
        <w:jc w:val="both"/>
        <w:rPr>
          <w:rFonts w:ascii="Arial" w:hAnsi="Arial" w:cs="Arial"/>
          <w:sz w:val="24"/>
          <w:szCs w:val="24"/>
        </w:rPr>
      </w:pPr>
    </w:p>
    <w:p w14:paraId="6EB39081" w14:textId="4BD8B3FD"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So, maybe…</w:t>
      </w:r>
    </w:p>
    <w:p w14:paraId="1AF4E3A4" w14:textId="77777777" w:rsidR="003719E8" w:rsidRDefault="003719E8" w:rsidP="003719E8">
      <w:pPr>
        <w:spacing w:after="0" w:line="240" w:lineRule="auto"/>
        <w:ind w:left="1843" w:hanging="1843"/>
        <w:jc w:val="both"/>
        <w:rPr>
          <w:rFonts w:ascii="Arial" w:hAnsi="Arial" w:cs="Arial"/>
          <w:sz w:val="24"/>
          <w:szCs w:val="24"/>
        </w:rPr>
      </w:pPr>
    </w:p>
    <w:p w14:paraId="55BB7155" w14:textId="5CE40083"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But they’ve circled it for a reason, so it has to…</w:t>
      </w:r>
    </w:p>
    <w:p w14:paraId="0E85B63A" w14:textId="77777777" w:rsidR="003719E8" w:rsidRDefault="003719E8" w:rsidP="003719E8">
      <w:pPr>
        <w:spacing w:after="0" w:line="240" w:lineRule="auto"/>
        <w:ind w:left="1843" w:hanging="1843"/>
        <w:jc w:val="both"/>
        <w:rPr>
          <w:rFonts w:ascii="Arial" w:hAnsi="Arial" w:cs="Arial"/>
          <w:sz w:val="24"/>
          <w:szCs w:val="24"/>
        </w:rPr>
      </w:pPr>
    </w:p>
    <w:p w14:paraId="0794A0F9" w14:textId="1BFAACED"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like, I think the height is important.</w:t>
      </w:r>
    </w:p>
    <w:p w14:paraId="0449D5CA" w14:textId="77777777" w:rsidR="003719E8" w:rsidRDefault="003719E8" w:rsidP="003719E8">
      <w:pPr>
        <w:spacing w:after="0" w:line="240" w:lineRule="auto"/>
        <w:ind w:left="1843" w:hanging="1843"/>
        <w:jc w:val="both"/>
        <w:rPr>
          <w:rFonts w:ascii="Arial" w:hAnsi="Arial" w:cs="Arial"/>
          <w:sz w:val="24"/>
          <w:szCs w:val="24"/>
        </w:rPr>
      </w:pPr>
    </w:p>
    <w:p w14:paraId="2509E7A6" w14:textId="1773DFBE"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…oh yeah, five, five and a half, six.  I just thought that was, no, it's six, so five eleven.  What does his dossier say about him?</w:t>
      </w:r>
    </w:p>
    <w:p w14:paraId="6B935AAC" w14:textId="77777777" w:rsidR="003719E8" w:rsidRDefault="003719E8" w:rsidP="003719E8">
      <w:pPr>
        <w:spacing w:after="0" w:line="240" w:lineRule="auto"/>
        <w:ind w:left="1843" w:hanging="1843"/>
        <w:jc w:val="both"/>
        <w:rPr>
          <w:rFonts w:ascii="Arial" w:hAnsi="Arial" w:cs="Arial"/>
          <w:sz w:val="24"/>
          <w:szCs w:val="24"/>
        </w:rPr>
      </w:pPr>
    </w:p>
    <w:p w14:paraId="1B46FD6B" w14:textId="0E882114"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I wonder if we should just go through each suspect in order.</w:t>
      </w:r>
    </w:p>
    <w:p w14:paraId="4E090C5D" w14:textId="77777777" w:rsidR="003719E8" w:rsidRDefault="003719E8" w:rsidP="003719E8">
      <w:pPr>
        <w:spacing w:after="0" w:line="240" w:lineRule="auto"/>
        <w:ind w:left="1843" w:hanging="1843"/>
        <w:jc w:val="both"/>
        <w:rPr>
          <w:rFonts w:ascii="Arial" w:hAnsi="Arial" w:cs="Arial"/>
          <w:sz w:val="24"/>
          <w:szCs w:val="24"/>
        </w:rPr>
      </w:pPr>
    </w:p>
    <w:p w14:paraId="5816157B" w14:textId="65F8230E"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09765545" w14:textId="77777777" w:rsidR="003719E8" w:rsidRDefault="003719E8" w:rsidP="003719E8">
      <w:pPr>
        <w:spacing w:after="0" w:line="240" w:lineRule="auto"/>
        <w:ind w:left="1843" w:hanging="1843"/>
        <w:jc w:val="both"/>
        <w:rPr>
          <w:rFonts w:ascii="Arial" w:hAnsi="Arial" w:cs="Arial"/>
          <w:sz w:val="24"/>
          <w:szCs w:val="24"/>
        </w:rPr>
      </w:pPr>
    </w:p>
    <w:p w14:paraId="12B49009" w14:textId="21FAE259"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So, he's no criminal record.  Popular, he just seems like a typical, popular person, you know, like, they peaked in high school at everything.</w:t>
      </w:r>
    </w:p>
    <w:p w14:paraId="5A69F8B8" w14:textId="77777777" w:rsidR="003719E8" w:rsidRDefault="003719E8" w:rsidP="003719E8">
      <w:pPr>
        <w:spacing w:after="0" w:line="240" w:lineRule="auto"/>
        <w:ind w:left="1843" w:hanging="1843"/>
        <w:jc w:val="both"/>
        <w:rPr>
          <w:rFonts w:ascii="Arial" w:hAnsi="Arial" w:cs="Arial"/>
          <w:sz w:val="24"/>
          <w:szCs w:val="24"/>
        </w:rPr>
      </w:pPr>
    </w:p>
    <w:p w14:paraId="393B69FB" w14:textId="7EB07F03"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well that’s suspicious.</w:t>
      </w:r>
    </w:p>
    <w:p w14:paraId="75410E8B" w14:textId="02376AAD" w:rsidR="003719E8" w:rsidRDefault="003719E8" w:rsidP="003719E8">
      <w:pPr>
        <w:spacing w:after="0" w:line="240" w:lineRule="auto"/>
        <w:ind w:left="1843" w:hanging="1843"/>
        <w:jc w:val="both"/>
        <w:rPr>
          <w:rFonts w:ascii="Arial" w:hAnsi="Arial" w:cs="Arial"/>
          <w:sz w:val="24"/>
          <w:szCs w:val="24"/>
        </w:rPr>
      </w:pPr>
    </w:p>
    <w:p w14:paraId="7143B4B6" w14:textId="74D7A0AE" w:rsidR="003719E8" w:rsidRDefault="003719E8" w:rsidP="003719E8">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Yeah, </w:t>
      </w:r>
      <w:r w:rsidR="002C7595">
        <w:rPr>
          <w:rFonts w:ascii="Arial" w:hAnsi="Arial" w:cs="Arial"/>
          <w:sz w:val="24"/>
          <w:szCs w:val="24"/>
        </w:rPr>
        <w:t>it's like people who peak in high school are really suspicious.</w:t>
      </w:r>
    </w:p>
    <w:p w14:paraId="101DA2D5" w14:textId="77777777" w:rsidR="002C7595" w:rsidRDefault="002C7595" w:rsidP="003719E8">
      <w:pPr>
        <w:spacing w:after="0" w:line="240" w:lineRule="auto"/>
        <w:ind w:left="1843" w:hanging="1843"/>
        <w:jc w:val="both"/>
        <w:rPr>
          <w:rFonts w:ascii="Arial" w:hAnsi="Arial" w:cs="Arial"/>
          <w:sz w:val="24"/>
          <w:szCs w:val="24"/>
        </w:rPr>
      </w:pPr>
    </w:p>
    <w:p w14:paraId="7FF19883" w14:textId="4AFDC2D9"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Uh-huh.</w:t>
      </w:r>
    </w:p>
    <w:p w14:paraId="2F29A35B" w14:textId="77777777" w:rsidR="002C7595" w:rsidRDefault="002C7595" w:rsidP="003719E8">
      <w:pPr>
        <w:spacing w:after="0" w:line="240" w:lineRule="auto"/>
        <w:ind w:left="1843" w:hanging="1843"/>
        <w:jc w:val="both"/>
        <w:rPr>
          <w:rFonts w:ascii="Arial" w:hAnsi="Arial" w:cs="Arial"/>
          <w:sz w:val="24"/>
          <w:szCs w:val="24"/>
        </w:rPr>
      </w:pPr>
    </w:p>
    <w:p w14:paraId="4086DB09" w14:textId="2384E892"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Tragic, but accidents just happen sometimes.  I'm just saying, every TV show, that’s </w:t>
      </w:r>
      <w:r w:rsidR="005E5587">
        <w:rPr>
          <w:rFonts w:ascii="Arial" w:hAnsi="Arial" w:cs="Arial"/>
          <w:sz w:val="24"/>
          <w:szCs w:val="24"/>
        </w:rPr>
        <w:t>usually</w:t>
      </w:r>
      <w:r>
        <w:rPr>
          <w:rFonts w:ascii="Arial" w:hAnsi="Arial" w:cs="Arial"/>
          <w:sz w:val="24"/>
          <w:szCs w:val="24"/>
        </w:rPr>
        <w:t>, sometimes…</w:t>
      </w:r>
    </w:p>
    <w:p w14:paraId="30B6D2BE" w14:textId="77777777" w:rsidR="002C7595" w:rsidRDefault="002C7595" w:rsidP="003719E8">
      <w:pPr>
        <w:spacing w:after="0" w:line="240" w:lineRule="auto"/>
        <w:ind w:left="1843" w:hanging="1843"/>
        <w:jc w:val="both"/>
        <w:rPr>
          <w:rFonts w:ascii="Arial" w:hAnsi="Arial" w:cs="Arial"/>
          <w:sz w:val="24"/>
          <w:szCs w:val="24"/>
        </w:rPr>
      </w:pPr>
    </w:p>
    <w:p w14:paraId="01538313" w14:textId="36C87D68"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and here, </w:t>
      </w:r>
      <w:r w:rsidR="0083101E">
        <w:rPr>
          <w:rFonts w:ascii="Arial" w:hAnsi="Arial" w:cs="Arial"/>
          <w:sz w:val="24"/>
          <w:szCs w:val="24"/>
        </w:rPr>
        <w:t>the guy at</w:t>
      </w:r>
      <w:r>
        <w:rPr>
          <w:rFonts w:ascii="Arial" w:hAnsi="Arial" w:cs="Arial"/>
          <w:sz w:val="24"/>
          <w:szCs w:val="24"/>
        </w:rPr>
        <w:t xml:space="preserve"> the Limestone Diner, which is another </w:t>
      </w:r>
      <w:r w:rsidR="005E5587">
        <w:rPr>
          <w:rFonts w:ascii="Arial" w:hAnsi="Arial" w:cs="Arial"/>
          <w:sz w:val="24"/>
          <w:szCs w:val="24"/>
        </w:rPr>
        <w:t>location</w:t>
      </w:r>
      <w:r>
        <w:rPr>
          <w:rFonts w:ascii="Arial" w:hAnsi="Arial" w:cs="Arial"/>
          <w:sz w:val="24"/>
          <w:szCs w:val="24"/>
        </w:rPr>
        <w:t xml:space="preserve"> of note.</w:t>
      </w:r>
    </w:p>
    <w:p w14:paraId="5F51A35A" w14:textId="77777777" w:rsidR="002C7595" w:rsidRDefault="002C7595" w:rsidP="003719E8">
      <w:pPr>
        <w:spacing w:after="0" w:line="240" w:lineRule="auto"/>
        <w:ind w:left="1843" w:hanging="1843"/>
        <w:jc w:val="both"/>
        <w:rPr>
          <w:rFonts w:ascii="Arial" w:hAnsi="Arial" w:cs="Arial"/>
          <w:sz w:val="24"/>
          <w:szCs w:val="24"/>
        </w:rPr>
      </w:pPr>
    </w:p>
    <w:p w14:paraId="167EEB97" w14:textId="072080F5"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This is the deputy, this is the guy who investigated.</w:t>
      </w:r>
    </w:p>
    <w:p w14:paraId="6AECCA2B" w14:textId="77777777" w:rsidR="002C7595" w:rsidRDefault="002C7595" w:rsidP="003719E8">
      <w:pPr>
        <w:spacing w:after="0" w:line="240" w:lineRule="auto"/>
        <w:ind w:left="1843" w:hanging="1843"/>
        <w:jc w:val="both"/>
        <w:rPr>
          <w:rFonts w:ascii="Arial" w:hAnsi="Arial" w:cs="Arial"/>
          <w:sz w:val="24"/>
          <w:szCs w:val="24"/>
        </w:rPr>
      </w:pPr>
    </w:p>
    <w:p w14:paraId="4E7C7DEB" w14:textId="372D00EA"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so you know, of course, he's not going to investigate himself if he was involved.  </w:t>
      </w:r>
      <w:r w:rsidR="005E5587">
        <w:rPr>
          <w:rFonts w:ascii="Arial" w:hAnsi="Arial" w:cs="Arial"/>
          <w:sz w:val="24"/>
          <w:szCs w:val="24"/>
        </w:rPr>
        <w:t>Platitudes</w:t>
      </w:r>
      <w:r>
        <w:rPr>
          <w:rFonts w:ascii="Arial" w:hAnsi="Arial" w:cs="Arial"/>
          <w:sz w:val="24"/>
          <w:szCs w:val="24"/>
        </w:rPr>
        <w:t xml:space="preserve"> about moving on with your life, which is funny, because the real estate agent also dipped out suspiciously, and isn't </w:t>
      </w:r>
      <w:r w:rsidR="005E5587">
        <w:rPr>
          <w:rFonts w:ascii="Arial" w:hAnsi="Arial" w:cs="Arial"/>
          <w:sz w:val="24"/>
          <w:szCs w:val="24"/>
        </w:rPr>
        <w:t>answering</w:t>
      </w:r>
      <w:r>
        <w:rPr>
          <w:rFonts w:ascii="Arial" w:hAnsi="Arial" w:cs="Arial"/>
          <w:sz w:val="24"/>
          <w:szCs w:val="24"/>
        </w:rPr>
        <w:t xml:space="preserve"> calls.  </w:t>
      </w:r>
    </w:p>
    <w:p w14:paraId="3D132906" w14:textId="77777777" w:rsidR="002C7595" w:rsidRDefault="002C7595" w:rsidP="003719E8">
      <w:pPr>
        <w:spacing w:after="0" w:line="240" w:lineRule="auto"/>
        <w:ind w:left="1843" w:hanging="1843"/>
        <w:jc w:val="both"/>
        <w:rPr>
          <w:rFonts w:ascii="Arial" w:hAnsi="Arial" w:cs="Arial"/>
          <w:sz w:val="24"/>
          <w:szCs w:val="24"/>
        </w:rPr>
      </w:pPr>
    </w:p>
    <w:p w14:paraId="298EE5FB" w14:textId="681EB59A"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Hmm.</w:t>
      </w:r>
    </w:p>
    <w:p w14:paraId="48BD8628" w14:textId="77777777" w:rsidR="002C7595" w:rsidRDefault="002C7595" w:rsidP="003719E8">
      <w:pPr>
        <w:spacing w:after="0" w:line="240" w:lineRule="auto"/>
        <w:ind w:left="1843" w:hanging="1843"/>
        <w:jc w:val="both"/>
        <w:rPr>
          <w:rFonts w:ascii="Arial" w:hAnsi="Arial" w:cs="Arial"/>
          <w:sz w:val="24"/>
          <w:szCs w:val="24"/>
        </w:rPr>
      </w:pPr>
    </w:p>
    <w:p w14:paraId="41F8E294" w14:textId="75F6C62E"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Too bad we didn’t get more.  </w:t>
      </w:r>
    </w:p>
    <w:p w14:paraId="6B376F19" w14:textId="77777777" w:rsidR="002C7595" w:rsidRDefault="002C7595" w:rsidP="003719E8">
      <w:pPr>
        <w:spacing w:after="0" w:line="240" w:lineRule="auto"/>
        <w:ind w:left="1843" w:hanging="1843"/>
        <w:jc w:val="both"/>
        <w:rPr>
          <w:rFonts w:ascii="Arial" w:hAnsi="Arial" w:cs="Arial"/>
          <w:sz w:val="24"/>
          <w:szCs w:val="24"/>
        </w:rPr>
      </w:pPr>
    </w:p>
    <w:p w14:paraId="57F4F85E" w14:textId="6295B78F"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That last line, if we could even figure out that Nick was murdered, there's no way to prove anything.</w:t>
      </w:r>
    </w:p>
    <w:p w14:paraId="0823964A" w14:textId="77777777" w:rsidR="002C7595" w:rsidRDefault="002C7595" w:rsidP="003719E8">
      <w:pPr>
        <w:spacing w:after="0" w:line="240" w:lineRule="auto"/>
        <w:ind w:left="1843" w:hanging="1843"/>
        <w:jc w:val="both"/>
        <w:rPr>
          <w:rFonts w:ascii="Arial" w:hAnsi="Arial" w:cs="Arial"/>
          <w:sz w:val="24"/>
          <w:szCs w:val="24"/>
        </w:rPr>
      </w:pPr>
    </w:p>
    <w:p w14:paraId="0CFCB386" w14:textId="5C6EAEDD"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and the fact that he's upset about him committing theft for stealing one page out of his notebook, which I'm sure somewhere in here, the notebook page, which we’ll get to, so yeah, he's suspect.</w:t>
      </w:r>
    </w:p>
    <w:p w14:paraId="6986CC92" w14:textId="77777777" w:rsidR="002C7595" w:rsidRDefault="002C7595" w:rsidP="003719E8">
      <w:pPr>
        <w:spacing w:after="0" w:line="240" w:lineRule="auto"/>
        <w:ind w:left="1843" w:hanging="1843"/>
        <w:jc w:val="both"/>
        <w:rPr>
          <w:rFonts w:ascii="Arial" w:hAnsi="Arial" w:cs="Arial"/>
          <w:sz w:val="24"/>
          <w:szCs w:val="24"/>
        </w:rPr>
      </w:pPr>
    </w:p>
    <w:p w14:paraId="342A6CC5" w14:textId="5DB40066"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Because he's got the height.  But obviously, keep in mind, anything really could alter the height.</w:t>
      </w:r>
    </w:p>
    <w:p w14:paraId="1993682C" w14:textId="77777777" w:rsidR="002C7595" w:rsidRDefault="002C7595" w:rsidP="003719E8">
      <w:pPr>
        <w:spacing w:after="0" w:line="240" w:lineRule="auto"/>
        <w:ind w:left="1843" w:hanging="1843"/>
        <w:jc w:val="both"/>
        <w:rPr>
          <w:rFonts w:ascii="Arial" w:hAnsi="Arial" w:cs="Arial"/>
          <w:sz w:val="24"/>
          <w:szCs w:val="24"/>
        </w:rPr>
      </w:pPr>
    </w:p>
    <w:p w14:paraId="5361F284" w14:textId="4016C160"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it may be that there's evidence that the devil was wearing stilettos for all we know.</w:t>
      </w:r>
    </w:p>
    <w:p w14:paraId="1BBA19E1" w14:textId="77777777" w:rsidR="002C7595" w:rsidRDefault="002C7595" w:rsidP="003719E8">
      <w:pPr>
        <w:spacing w:after="0" w:line="240" w:lineRule="auto"/>
        <w:ind w:left="1843" w:hanging="1843"/>
        <w:jc w:val="both"/>
        <w:rPr>
          <w:rFonts w:ascii="Arial" w:hAnsi="Arial" w:cs="Arial"/>
          <w:sz w:val="24"/>
          <w:szCs w:val="24"/>
        </w:rPr>
      </w:pPr>
    </w:p>
    <w:p w14:paraId="32B3A9A2" w14:textId="4AA928A5"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68069647" w14:textId="77777777" w:rsidR="002C7595" w:rsidRDefault="002C7595" w:rsidP="003719E8">
      <w:pPr>
        <w:spacing w:after="0" w:line="240" w:lineRule="auto"/>
        <w:ind w:left="1843" w:hanging="1843"/>
        <w:jc w:val="both"/>
        <w:rPr>
          <w:rFonts w:ascii="Arial" w:hAnsi="Arial" w:cs="Arial"/>
          <w:sz w:val="24"/>
          <w:szCs w:val="24"/>
        </w:rPr>
      </w:pPr>
    </w:p>
    <w:p w14:paraId="682FED74" w14:textId="36E10D84"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Which would be really funny.  But not out of the question, I mean, to throw.  Because also, sometimes…oh, what you got?</w:t>
      </w:r>
    </w:p>
    <w:p w14:paraId="3B946DCF" w14:textId="77777777" w:rsidR="002C7595" w:rsidRDefault="002C7595" w:rsidP="003719E8">
      <w:pPr>
        <w:spacing w:after="0" w:line="240" w:lineRule="auto"/>
        <w:ind w:left="1843" w:hanging="1843"/>
        <w:jc w:val="both"/>
        <w:rPr>
          <w:rFonts w:ascii="Arial" w:hAnsi="Arial" w:cs="Arial"/>
          <w:sz w:val="24"/>
          <w:szCs w:val="24"/>
        </w:rPr>
      </w:pPr>
    </w:p>
    <w:p w14:paraId="2D73D9C9" w14:textId="568CC0B4"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Not stilettos.</w:t>
      </w:r>
    </w:p>
    <w:p w14:paraId="03806950" w14:textId="77777777" w:rsidR="002C7595" w:rsidRDefault="002C7595" w:rsidP="003719E8">
      <w:pPr>
        <w:spacing w:after="0" w:line="240" w:lineRule="auto"/>
        <w:ind w:left="1843" w:hanging="1843"/>
        <w:jc w:val="both"/>
        <w:rPr>
          <w:rFonts w:ascii="Arial" w:hAnsi="Arial" w:cs="Arial"/>
          <w:sz w:val="24"/>
          <w:szCs w:val="24"/>
        </w:rPr>
      </w:pPr>
    </w:p>
    <w:p w14:paraId="0037F054" w14:textId="5954B20A" w:rsidR="002C7595" w:rsidRDefault="002C7595" w:rsidP="003719E8">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That’s boots.</w:t>
      </w:r>
    </w:p>
    <w:p w14:paraId="0C7D27B7" w14:textId="77777777" w:rsidR="002C7595" w:rsidRDefault="002C7595" w:rsidP="003719E8">
      <w:pPr>
        <w:spacing w:after="0" w:line="240" w:lineRule="auto"/>
        <w:ind w:left="1843" w:hanging="1843"/>
        <w:jc w:val="both"/>
        <w:rPr>
          <w:rFonts w:ascii="Arial" w:hAnsi="Arial" w:cs="Arial"/>
          <w:sz w:val="24"/>
          <w:szCs w:val="24"/>
        </w:rPr>
      </w:pPr>
    </w:p>
    <w:p w14:paraId="507B8A60" w14:textId="597D73AC" w:rsidR="002C7595" w:rsidRDefault="002C7595" w:rsidP="002C7595">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Not stilettos, that’s what I'm telling you, so.</w:t>
      </w:r>
    </w:p>
    <w:p w14:paraId="619574D7" w14:textId="77777777" w:rsidR="002C7595" w:rsidRDefault="002C7595" w:rsidP="002C7595">
      <w:pPr>
        <w:spacing w:after="0" w:line="240" w:lineRule="auto"/>
        <w:ind w:left="1843" w:hanging="1843"/>
        <w:jc w:val="both"/>
        <w:rPr>
          <w:rFonts w:ascii="Arial" w:hAnsi="Arial" w:cs="Arial"/>
          <w:sz w:val="24"/>
          <w:szCs w:val="24"/>
        </w:rPr>
      </w:pPr>
    </w:p>
    <w:p w14:paraId="2FCCABA7" w14:textId="06F38CA4" w:rsidR="002C7595" w:rsidRDefault="002C7595" w:rsidP="002C7595">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3A31054F" w14:textId="77777777" w:rsidR="002C7595" w:rsidRDefault="002C7595" w:rsidP="002C7595">
      <w:pPr>
        <w:spacing w:after="0" w:line="240" w:lineRule="auto"/>
        <w:ind w:left="1843" w:hanging="1843"/>
        <w:jc w:val="both"/>
        <w:rPr>
          <w:rFonts w:ascii="Arial" w:hAnsi="Arial" w:cs="Arial"/>
          <w:sz w:val="24"/>
          <w:szCs w:val="24"/>
        </w:rPr>
      </w:pPr>
    </w:p>
    <w:p w14:paraId="35B2C77C" w14:textId="23169EF9" w:rsidR="002C7595" w:rsidRDefault="002C7595" w:rsidP="002C7595">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Because you said </w:t>
      </w:r>
      <w:r w:rsidR="005E5587">
        <w:rPr>
          <w:rFonts w:ascii="Arial" w:hAnsi="Arial" w:cs="Arial"/>
          <w:sz w:val="24"/>
          <w:szCs w:val="24"/>
        </w:rPr>
        <w:t>stilettos</w:t>
      </w:r>
      <w:r>
        <w:rPr>
          <w:rFonts w:ascii="Arial" w:hAnsi="Arial" w:cs="Arial"/>
          <w:sz w:val="24"/>
          <w:szCs w:val="24"/>
        </w:rPr>
        <w:t>, and I saw a footprint, and I was like, that’s not stilettos.</w:t>
      </w:r>
    </w:p>
    <w:p w14:paraId="534E2EA6" w14:textId="77777777" w:rsidR="002C7595" w:rsidRDefault="002C7595" w:rsidP="002C7595">
      <w:pPr>
        <w:spacing w:after="0" w:line="240" w:lineRule="auto"/>
        <w:ind w:left="1843" w:hanging="1843"/>
        <w:jc w:val="both"/>
        <w:rPr>
          <w:rFonts w:ascii="Arial" w:hAnsi="Arial" w:cs="Arial"/>
          <w:sz w:val="24"/>
          <w:szCs w:val="24"/>
        </w:rPr>
      </w:pPr>
    </w:p>
    <w:p w14:paraId="021D1FBE" w14:textId="25943DA7" w:rsidR="002C7595" w:rsidRDefault="002C7595" w:rsidP="002C7595">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that immediately disproves that.</w:t>
      </w:r>
    </w:p>
    <w:p w14:paraId="091FF97A" w14:textId="77777777" w:rsidR="002C7595" w:rsidRDefault="002C7595" w:rsidP="002C7595">
      <w:pPr>
        <w:spacing w:after="0" w:line="240" w:lineRule="auto"/>
        <w:ind w:left="1843" w:hanging="1843"/>
        <w:jc w:val="both"/>
        <w:rPr>
          <w:rFonts w:ascii="Arial" w:hAnsi="Arial" w:cs="Arial"/>
          <w:sz w:val="24"/>
          <w:szCs w:val="24"/>
        </w:rPr>
      </w:pPr>
    </w:p>
    <w:p w14:paraId="19CF1D18" w14:textId="6BE2B892" w:rsidR="002C7595" w:rsidRDefault="002C7595" w:rsidP="002C7595">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01B4E047" w14:textId="77777777" w:rsidR="002C7595" w:rsidRDefault="002C7595" w:rsidP="002C7595">
      <w:pPr>
        <w:spacing w:after="0" w:line="240" w:lineRule="auto"/>
        <w:ind w:left="1843" w:hanging="1843"/>
        <w:jc w:val="both"/>
        <w:rPr>
          <w:rFonts w:ascii="Arial" w:hAnsi="Arial" w:cs="Arial"/>
          <w:sz w:val="24"/>
          <w:szCs w:val="24"/>
        </w:rPr>
      </w:pPr>
    </w:p>
    <w:p w14:paraId="67C33C0D" w14:textId="1D72C717" w:rsidR="002C7595" w:rsidRDefault="002C7595" w:rsidP="002C7595">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We don't know, and here's, this looks like</w:t>
      </w:r>
      <w:r w:rsidR="00E23813">
        <w:rPr>
          <w:rFonts w:ascii="Arial" w:hAnsi="Arial" w:cs="Arial"/>
          <w:sz w:val="24"/>
          <w:szCs w:val="24"/>
        </w:rPr>
        <w:t>, wait, no it's not.  No, it's not a marker, it's just the matchsticks they found.</w:t>
      </w:r>
    </w:p>
    <w:p w14:paraId="7D960F1C" w14:textId="77777777" w:rsidR="00E23813" w:rsidRDefault="00E23813" w:rsidP="002C7595">
      <w:pPr>
        <w:spacing w:after="0" w:line="240" w:lineRule="auto"/>
        <w:ind w:left="1843" w:hanging="1843"/>
        <w:jc w:val="both"/>
        <w:rPr>
          <w:rFonts w:ascii="Arial" w:hAnsi="Arial" w:cs="Arial"/>
          <w:sz w:val="24"/>
          <w:szCs w:val="24"/>
        </w:rPr>
      </w:pPr>
    </w:p>
    <w:p w14:paraId="13717CA0" w14:textId="73FCB38A" w:rsidR="00E23813" w:rsidRDefault="00E23813" w:rsidP="002C7595">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No, no, that is the matchsticks.</w:t>
      </w:r>
    </w:p>
    <w:p w14:paraId="21AE78F7" w14:textId="77777777" w:rsidR="00E23813" w:rsidRDefault="00E23813" w:rsidP="002C7595">
      <w:pPr>
        <w:spacing w:after="0" w:line="240" w:lineRule="auto"/>
        <w:ind w:left="1843" w:hanging="1843"/>
        <w:jc w:val="both"/>
        <w:rPr>
          <w:rFonts w:ascii="Arial" w:hAnsi="Arial" w:cs="Arial"/>
          <w:sz w:val="24"/>
          <w:szCs w:val="24"/>
        </w:rPr>
      </w:pPr>
    </w:p>
    <w:p w14:paraId="26750F55" w14:textId="0AC90EA3" w:rsidR="00E23813" w:rsidRDefault="00E23813" w:rsidP="002C7595">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It is?</w:t>
      </w:r>
    </w:p>
    <w:p w14:paraId="51EC891D" w14:textId="77777777" w:rsidR="00E23813" w:rsidRDefault="00E23813" w:rsidP="002C7595">
      <w:pPr>
        <w:spacing w:after="0" w:line="240" w:lineRule="auto"/>
        <w:ind w:left="1843" w:hanging="1843"/>
        <w:jc w:val="both"/>
        <w:rPr>
          <w:rFonts w:ascii="Arial" w:hAnsi="Arial" w:cs="Arial"/>
          <w:sz w:val="24"/>
          <w:szCs w:val="24"/>
        </w:rPr>
      </w:pPr>
    </w:p>
    <w:p w14:paraId="0EFED367" w14:textId="7736FD63"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07D075A7" w14:textId="77777777" w:rsidR="00E23813" w:rsidRDefault="00E23813" w:rsidP="00E23813">
      <w:pPr>
        <w:spacing w:after="0" w:line="240" w:lineRule="auto"/>
        <w:ind w:left="1843" w:hanging="1843"/>
        <w:jc w:val="both"/>
        <w:rPr>
          <w:rFonts w:ascii="Arial" w:hAnsi="Arial" w:cs="Arial"/>
          <w:sz w:val="24"/>
          <w:szCs w:val="24"/>
        </w:rPr>
      </w:pPr>
    </w:p>
    <w:p w14:paraId="62E90936" w14:textId="2621D5EB"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Oh right, well that gives us a sense of scale for how big the foot is, for what that’s worth.  And of course, there's a code, but we were told – or a number – but we were told that they're not doing code.</w:t>
      </w:r>
    </w:p>
    <w:p w14:paraId="6FBAC323" w14:textId="77777777" w:rsidR="00E23813" w:rsidRDefault="00E23813" w:rsidP="00E23813">
      <w:pPr>
        <w:spacing w:after="0" w:line="240" w:lineRule="auto"/>
        <w:ind w:left="1843" w:hanging="1843"/>
        <w:jc w:val="both"/>
        <w:rPr>
          <w:rFonts w:ascii="Arial" w:hAnsi="Arial" w:cs="Arial"/>
          <w:sz w:val="24"/>
          <w:szCs w:val="24"/>
        </w:rPr>
      </w:pPr>
    </w:p>
    <w:p w14:paraId="3BA9DE0E" w14:textId="7EB88AE9"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Does the number count as a code, because I thought the code was, like, letters.</w:t>
      </w:r>
    </w:p>
    <w:p w14:paraId="4A0F3E7A" w14:textId="77777777" w:rsidR="00E23813" w:rsidRDefault="00E23813" w:rsidP="00E23813">
      <w:pPr>
        <w:spacing w:after="0" w:line="240" w:lineRule="auto"/>
        <w:ind w:left="1843" w:hanging="1843"/>
        <w:jc w:val="both"/>
        <w:rPr>
          <w:rFonts w:ascii="Arial" w:hAnsi="Arial" w:cs="Arial"/>
          <w:sz w:val="24"/>
          <w:szCs w:val="24"/>
        </w:rPr>
      </w:pPr>
    </w:p>
    <w:p w14:paraId="3D799B13" w14:textId="4D304E45"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I mean, we might know more later, it might be a phone number.</w:t>
      </w:r>
    </w:p>
    <w:p w14:paraId="5CF404C9" w14:textId="77777777" w:rsidR="00E23813" w:rsidRDefault="00E23813" w:rsidP="00E23813">
      <w:pPr>
        <w:spacing w:after="0" w:line="240" w:lineRule="auto"/>
        <w:ind w:left="1843" w:hanging="1843"/>
        <w:jc w:val="both"/>
        <w:rPr>
          <w:rFonts w:ascii="Arial" w:hAnsi="Arial" w:cs="Arial"/>
          <w:sz w:val="24"/>
          <w:szCs w:val="24"/>
        </w:rPr>
      </w:pPr>
    </w:p>
    <w:p w14:paraId="79B79EFF" w14:textId="498D5C0B"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it could be a phone number.</w:t>
      </w:r>
    </w:p>
    <w:p w14:paraId="53F33540" w14:textId="77777777" w:rsidR="00E23813" w:rsidRDefault="00E23813" w:rsidP="00E23813">
      <w:pPr>
        <w:spacing w:after="0" w:line="240" w:lineRule="auto"/>
        <w:ind w:left="1843" w:hanging="1843"/>
        <w:jc w:val="both"/>
        <w:rPr>
          <w:rFonts w:ascii="Arial" w:hAnsi="Arial" w:cs="Arial"/>
          <w:sz w:val="24"/>
          <w:szCs w:val="24"/>
        </w:rPr>
      </w:pPr>
    </w:p>
    <w:p w14:paraId="4C4094F0" w14:textId="276B5E66"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It's American maybe.</w:t>
      </w:r>
    </w:p>
    <w:p w14:paraId="778B9460" w14:textId="77777777" w:rsidR="00E23813" w:rsidRDefault="00E23813" w:rsidP="00E23813">
      <w:pPr>
        <w:spacing w:after="0" w:line="240" w:lineRule="auto"/>
        <w:ind w:left="1843" w:hanging="1843"/>
        <w:jc w:val="both"/>
        <w:rPr>
          <w:rFonts w:ascii="Arial" w:hAnsi="Arial" w:cs="Arial"/>
          <w:sz w:val="24"/>
          <w:szCs w:val="24"/>
        </w:rPr>
      </w:pPr>
    </w:p>
    <w:p w14:paraId="5684FEFC" w14:textId="36BCC872"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I wonder if we should try and go in the order that it comes in the pack.</w:t>
      </w:r>
    </w:p>
    <w:p w14:paraId="74F5F0F3" w14:textId="77777777" w:rsidR="00E23813" w:rsidRDefault="00E23813" w:rsidP="00E23813">
      <w:pPr>
        <w:spacing w:after="0" w:line="240" w:lineRule="auto"/>
        <w:ind w:left="1843" w:hanging="1843"/>
        <w:jc w:val="both"/>
        <w:rPr>
          <w:rFonts w:ascii="Arial" w:hAnsi="Arial" w:cs="Arial"/>
          <w:sz w:val="24"/>
          <w:szCs w:val="24"/>
        </w:rPr>
      </w:pPr>
    </w:p>
    <w:p w14:paraId="49B64B64" w14:textId="1CC81A88"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1B1FEAC4" w14:textId="77777777" w:rsidR="00E23813" w:rsidRDefault="00E23813" w:rsidP="00E23813">
      <w:pPr>
        <w:spacing w:after="0" w:line="240" w:lineRule="auto"/>
        <w:ind w:left="1843" w:hanging="1843"/>
        <w:jc w:val="both"/>
        <w:rPr>
          <w:rFonts w:ascii="Arial" w:hAnsi="Arial" w:cs="Arial"/>
          <w:sz w:val="24"/>
          <w:szCs w:val="24"/>
        </w:rPr>
      </w:pPr>
    </w:p>
    <w:p w14:paraId="77101C13" w14:textId="5CDEE580"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fine.</w:t>
      </w:r>
    </w:p>
    <w:p w14:paraId="0E7AD3B3" w14:textId="77777777" w:rsidR="00E23813" w:rsidRDefault="00E23813" w:rsidP="00E23813">
      <w:pPr>
        <w:spacing w:after="0" w:line="240" w:lineRule="auto"/>
        <w:ind w:left="1843" w:hanging="1843"/>
        <w:jc w:val="both"/>
        <w:rPr>
          <w:rFonts w:ascii="Arial" w:hAnsi="Arial" w:cs="Arial"/>
          <w:sz w:val="24"/>
          <w:szCs w:val="24"/>
        </w:rPr>
      </w:pPr>
    </w:p>
    <w:p w14:paraId="51066EFB" w14:textId="55D73652"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I don't know, if people want to.  I mean, I guess, actually, the three of us, if we…</w:t>
      </w:r>
    </w:p>
    <w:p w14:paraId="424FE3A6" w14:textId="77777777" w:rsidR="00E23813" w:rsidRDefault="00E23813" w:rsidP="00E23813">
      <w:pPr>
        <w:spacing w:after="0" w:line="240" w:lineRule="auto"/>
        <w:ind w:left="1843" w:hanging="1843"/>
        <w:jc w:val="both"/>
        <w:rPr>
          <w:rFonts w:ascii="Arial" w:hAnsi="Arial" w:cs="Arial"/>
          <w:sz w:val="24"/>
          <w:szCs w:val="24"/>
        </w:rPr>
      </w:pPr>
    </w:p>
    <w:p w14:paraId="7C28ADCA" w14:textId="08CDA6AB"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that’s what I'm saying, I feel like if we get stuck.</w:t>
      </w:r>
    </w:p>
    <w:p w14:paraId="41ABE221" w14:textId="77777777" w:rsidR="00E23813" w:rsidRDefault="00E23813" w:rsidP="00E23813">
      <w:pPr>
        <w:spacing w:after="0" w:line="240" w:lineRule="auto"/>
        <w:ind w:left="1843" w:hanging="1843"/>
        <w:jc w:val="both"/>
        <w:rPr>
          <w:rFonts w:ascii="Arial" w:hAnsi="Arial" w:cs="Arial"/>
          <w:sz w:val="24"/>
          <w:szCs w:val="24"/>
        </w:rPr>
      </w:pPr>
    </w:p>
    <w:p w14:paraId="2A3D348D" w14:textId="6D310B4B"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2DC6A5B3" w14:textId="77777777" w:rsidR="00E23813" w:rsidRDefault="00E23813" w:rsidP="00E23813">
      <w:pPr>
        <w:spacing w:after="0" w:line="240" w:lineRule="auto"/>
        <w:ind w:left="1843" w:hanging="1843"/>
        <w:jc w:val="both"/>
        <w:rPr>
          <w:rFonts w:ascii="Arial" w:hAnsi="Arial" w:cs="Arial"/>
          <w:sz w:val="24"/>
          <w:szCs w:val="24"/>
        </w:rPr>
      </w:pPr>
    </w:p>
    <w:p w14:paraId="0E205001" w14:textId="7BF51253"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so definitely boots.  And see this thing, is there a shoe size in there?  Because I know, sometimes it shows that they have shoe sizes as well, like.</w:t>
      </w:r>
    </w:p>
    <w:p w14:paraId="65F8B17B" w14:textId="77777777" w:rsidR="00E23813" w:rsidRDefault="00E23813" w:rsidP="00E23813">
      <w:pPr>
        <w:spacing w:after="0" w:line="240" w:lineRule="auto"/>
        <w:ind w:left="1843" w:hanging="1843"/>
        <w:jc w:val="both"/>
        <w:rPr>
          <w:rFonts w:ascii="Arial" w:hAnsi="Arial" w:cs="Arial"/>
          <w:sz w:val="24"/>
          <w:szCs w:val="24"/>
        </w:rPr>
      </w:pPr>
    </w:p>
    <w:p w14:paraId="57AD3E5B" w14:textId="0E45555F"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I don't see shoe size.  You can see, so Donna’s wearing boots.</w:t>
      </w:r>
    </w:p>
    <w:p w14:paraId="44D6D25D" w14:textId="77777777" w:rsidR="00E23813" w:rsidRDefault="00E23813" w:rsidP="00E23813">
      <w:pPr>
        <w:spacing w:after="0" w:line="240" w:lineRule="auto"/>
        <w:ind w:left="1843" w:hanging="1843"/>
        <w:jc w:val="both"/>
        <w:rPr>
          <w:rFonts w:ascii="Arial" w:hAnsi="Arial" w:cs="Arial"/>
          <w:sz w:val="24"/>
          <w:szCs w:val="24"/>
        </w:rPr>
      </w:pPr>
    </w:p>
    <w:p w14:paraId="56167365" w14:textId="22E80DBA"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she might be.</w:t>
      </w:r>
    </w:p>
    <w:p w14:paraId="709C1E27" w14:textId="77777777" w:rsidR="00E23813" w:rsidRDefault="00E23813" w:rsidP="00E23813">
      <w:pPr>
        <w:spacing w:after="0" w:line="240" w:lineRule="auto"/>
        <w:ind w:left="1843" w:hanging="1843"/>
        <w:jc w:val="both"/>
        <w:rPr>
          <w:rFonts w:ascii="Arial" w:hAnsi="Arial" w:cs="Arial"/>
          <w:sz w:val="24"/>
          <w:szCs w:val="24"/>
        </w:rPr>
      </w:pPr>
    </w:p>
    <w:p w14:paraId="477025B7" w14:textId="44FCC06D"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it's a bit hard to tell.</w:t>
      </w:r>
    </w:p>
    <w:p w14:paraId="4DD32E23" w14:textId="77777777" w:rsidR="00E23813" w:rsidRDefault="00E23813" w:rsidP="00E23813">
      <w:pPr>
        <w:spacing w:after="0" w:line="240" w:lineRule="auto"/>
        <w:ind w:left="1843" w:hanging="1843"/>
        <w:jc w:val="both"/>
        <w:rPr>
          <w:rFonts w:ascii="Arial" w:hAnsi="Arial" w:cs="Arial"/>
          <w:sz w:val="24"/>
          <w:szCs w:val="24"/>
        </w:rPr>
      </w:pPr>
    </w:p>
    <w:p w14:paraId="73ED8791" w14:textId="735C421D"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They look like wellies.</w:t>
      </w:r>
    </w:p>
    <w:p w14:paraId="6F1DAC18" w14:textId="77777777" w:rsidR="00E23813" w:rsidRDefault="00E23813" w:rsidP="00E23813">
      <w:pPr>
        <w:spacing w:after="0" w:line="240" w:lineRule="auto"/>
        <w:ind w:left="1843" w:hanging="1843"/>
        <w:jc w:val="both"/>
        <w:rPr>
          <w:rFonts w:ascii="Arial" w:hAnsi="Arial" w:cs="Arial"/>
          <w:sz w:val="24"/>
          <w:szCs w:val="24"/>
        </w:rPr>
      </w:pPr>
    </w:p>
    <w:p w14:paraId="60C796CA" w14:textId="2BBBCB6F"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41387D55" w14:textId="77777777" w:rsidR="00E23813" w:rsidRDefault="00E23813" w:rsidP="00E23813">
      <w:pPr>
        <w:spacing w:after="0" w:line="240" w:lineRule="auto"/>
        <w:ind w:left="1843" w:hanging="1843"/>
        <w:jc w:val="both"/>
        <w:rPr>
          <w:rFonts w:ascii="Arial" w:hAnsi="Arial" w:cs="Arial"/>
          <w:sz w:val="24"/>
          <w:szCs w:val="24"/>
        </w:rPr>
      </w:pPr>
    </w:p>
    <w:p w14:paraId="6C7D85F6" w14:textId="2A403CCC"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Again, you could have loads of pairs of shoes.</w:t>
      </w:r>
    </w:p>
    <w:p w14:paraId="452A5E44" w14:textId="77777777" w:rsidR="00E23813" w:rsidRDefault="00E23813" w:rsidP="00E23813">
      <w:pPr>
        <w:spacing w:after="0" w:line="240" w:lineRule="auto"/>
        <w:ind w:left="1843" w:hanging="1843"/>
        <w:jc w:val="both"/>
        <w:rPr>
          <w:rFonts w:ascii="Arial" w:hAnsi="Arial" w:cs="Arial"/>
          <w:sz w:val="24"/>
          <w:szCs w:val="24"/>
        </w:rPr>
      </w:pPr>
    </w:p>
    <w:p w14:paraId="13A0AD73" w14:textId="0DDEF7B4"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we can't really see what Chris is wearing, but he's a cop.</w:t>
      </w:r>
    </w:p>
    <w:p w14:paraId="267076FA" w14:textId="77777777" w:rsidR="00E23813" w:rsidRDefault="00E23813" w:rsidP="00E23813">
      <w:pPr>
        <w:spacing w:after="0" w:line="240" w:lineRule="auto"/>
        <w:ind w:left="1843" w:hanging="1843"/>
        <w:jc w:val="both"/>
        <w:rPr>
          <w:rFonts w:ascii="Arial" w:hAnsi="Arial" w:cs="Arial"/>
          <w:sz w:val="24"/>
          <w:szCs w:val="24"/>
        </w:rPr>
      </w:pPr>
    </w:p>
    <w:p w14:paraId="303CC329" w14:textId="48E93D0D"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police tend to wear boots.</w:t>
      </w:r>
    </w:p>
    <w:p w14:paraId="172AD905" w14:textId="77777777" w:rsidR="00E23813" w:rsidRDefault="00E23813" w:rsidP="00E23813">
      <w:pPr>
        <w:spacing w:after="0" w:line="240" w:lineRule="auto"/>
        <w:ind w:left="1843" w:hanging="1843"/>
        <w:jc w:val="both"/>
        <w:rPr>
          <w:rFonts w:ascii="Arial" w:hAnsi="Arial" w:cs="Arial"/>
          <w:sz w:val="24"/>
          <w:szCs w:val="24"/>
        </w:rPr>
      </w:pPr>
    </w:p>
    <w:p w14:paraId="2A1F5D50" w14:textId="584D013F"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can't see what she's wearing.</w:t>
      </w:r>
    </w:p>
    <w:p w14:paraId="2DAA052B" w14:textId="77777777" w:rsidR="00E23813" w:rsidRDefault="00E23813" w:rsidP="00E23813">
      <w:pPr>
        <w:spacing w:after="0" w:line="240" w:lineRule="auto"/>
        <w:ind w:left="1843" w:hanging="1843"/>
        <w:jc w:val="both"/>
        <w:rPr>
          <w:rFonts w:ascii="Arial" w:hAnsi="Arial" w:cs="Arial"/>
          <w:sz w:val="24"/>
          <w:szCs w:val="24"/>
        </w:rPr>
      </w:pPr>
    </w:p>
    <w:p w14:paraId="65FF343D" w14:textId="2E19DCB2"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who is she, by the way, we haven't looked at her yet.</w:t>
      </w:r>
    </w:p>
    <w:p w14:paraId="0FEF322F" w14:textId="77777777" w:rsidR="00E23813" w:rsidRDefault="00E23813" w:rsidP="00E23813">
      <w:pPr>
        <w:spacing w:after="0" w:line="240" w:lineRule="auto"/>
        <w:ind w:left="1843" w:hanging="1843"/>
        <w:jc w:val="both"/>
        <w:rPr>
          <w:rFonts w:ascii="Arial" w:hAnsi="Arial" w:cs="Arial"/>
          <w:sz w:val="24"/>
          <w:szCs w:val="24"/>
        </w:rPr>
      </w:pPr>
    </w:p>
    <w:p w14:paraId="4B0051F4" w14:textId="00801BCC"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Cherie, she's the widow.</w:t>
      </w:r>
    </w:p>
    <w:p w14:paraId="04BA235E" w14:textId="77777777" w:rsidR="00E23813" w:rsidRDefault="00E23813" w:rsidP="00E23813">
      <w:pPr>
        <w:spacing w:after="0" w:line="240" w:lineRule="auto"/>
        <w:ind w:left="1843" w:hanging="1843"/>
        <w:jc w:val="both"/>
        <w:rPr>
          <w:rFonts w:ascii="Arial" w:hAnsi="Arial" w:cs="Arial"/>
          <w:sz w:val="24"/>
          <w:szCs w:val="24"/>
        </w:rPr>
      </w:pPr>
    </w:p>
    <w:p w14:paraId="2AB2A2D2" w14:textId="56450B2B" w:rsidR="00E23813" w:rsidRDefault="00E23813" w:rsidP="00E2381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Okay.  Oh, she committed shoplifting, what a monster.  Okay.</w:t>
      </w:r>
    </w:p>
    <w:p w14:paraId="38A8A1C4" w14:textId="77777777" w:rsidR="00E23813" w:rsidRDefault="00E23813" w:rsidP="00E23813">
      <w:pPr>
        <w:spacing w:after="0" w:line="240" w:lineRule="auto"/>
        <w:ind w:left="1843" w:hanging="1843"/>
        <w:jc w:val="both"/>
        <w:rPr>
          <w:rFonts w:ascii="Arial" w:hAnsi="Arial" w:cs="Arial"/>
          <w:sz w:val="24"/>
          <w:szCs w:val="24"/>
        </w:rPr>
      </w:pPr>
    </w:p>
    <w:p w14:paraId="5458C11F" w14:textId="18C43677" w:rsidR="00E23813" w:rsidRDefault="00E02C4A" w:rsidP="00E2381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  Yeah.  She is not going to reopen the pub.</w:t>
      </w:r>
    </w:p>
    <w:p w14:paraId="14BAC6AC" w14:textId="77777777" w:rsidR="00E02C4A" w:rsidRDefault="00E02C4A" w:rsidP="00E23813">
      <w:pPr>
        <w:spacing w:after="0" w:line="240" w:lineRule="auto"/>
        <w:ind w:left="1843" w:hanging="1843"/>
        <w:jc w:val="both"/>
        <w:rPr>
          <w:rFonts w:ascii="Arial" w:hAnsi="Arial" w:cs="Arial"/>
          <w:sz w:val="24"/>
          <w:szCs w:val="24"/>
        </w:rPr>
      </w:pPr>
    </w:p>
    <w:p w14:paraId="12FAD9C9" w14:textId="38F2365D" w:rsidR="00E02C4A" w:rsidRDefault="00E02C4A" w:rsidP="00E2381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4080CE22" w14:textId="77777777" w:rsidR="00E02C4A" w:rsidRDefault="00E02C4A" w:rsidP="00E23813">
      <w:pPr>
        <w:spacing w:after="0" w:line="240" w:lineRule="auto"/>
        <w:ind w:left="1843" w:hanging="1843"/>
        <w:jc w:val="both"/>
        <w:rPr>
          <w:rFonts w:ascii="Arial" w:hAnsi="Arial" w:cs="Arial"/>
          <w:sz w:val="24"/>
          <w:szCs w:val="24"/>
        </w:rPr>
      </w:pPr>
    </w:p>
    <w:p w14:paraId="17A26EA0" w14:textId="1136A7B3" w:rsidR="00226F53"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So, it could be that she wants to…</w:t>
      </w:r>
    </w:p>
    <w:p w14:paraId="4D548ADF" w14:textId="77777777" w:rsidR="00E02C4A" w:rsidRDefault="00E02C4A" w:rsidP="00E02C4A">
      <w:pPr>
        <w:spacing w:after="0" w:line="240" w:lineRule="auto"/>
        <w:ind w:left="1843" w:hanging="1843"/>
        <w:jc w:val="both"/>
        <w:rPr>
          <w:rFonts w:ascii="Arial" w:hAnsi="Arial" w:cs="Arial"/>
          <w:sz w:val="24"/>
          <w:szCs w:val="24"/>
        </w:rPr>
      </w:pPr>
    </w:p>
    <w:p w14:paraId="6F25D893" w14:textId="44BD03C0"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Sell it…</w:t>
      </w:r>
    </w:p>
    <w:p w14:paraId="65F0D93F" w14:textId="77777777" w:rsidR="00E02C4A" w:rsidRDefault="00E02C4A" w:rsidP="00E02C4A">
      <w:pPr>
        <w:spacing w:after="0" w:line="240" w:lineRule="auto"/>
        <w:ind w:left="1843" w:hanging="1843"/>
        <w:jc w:val="both"/>
        <w:rPr>
          <w:rFonts w:ascii="Arial" w:hAnsi="Arial" w:cs="Arial"/>
          <w:sz w:val="24"/>
          <w:szCs w:val="24"/>
        </w:rPr>
      </w:pPr>
    </w:p>
    <w:p w14:paraId="053ED535" w14:textId="3914EF8B"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0E208581" w14:textId="77777777" w:rsidR="00E02C4A" w:rsidRDefault="00E02C4A" w:rsidP="00E02C4A">
      <w:pPr>
        <w:spacing w:after="0" w:line="240" w:lineRule="auto"/>
        <w:ind w:left="1843" w:hanging="1843"/>
        <w:jc w:val="both"/>
        <w:rPr>
          <w:rFonts w:ascii="Arial" w:hAnsi="Arial" w:cs="Arial"/>
          <w:sz w:val="24"/>
          <w:szCs w:val="24"/>
        </w:rPr>
      </w:pPr>
    </w:p>
    <w:p w14:paraId="6289B0F7" w14:textId="686F506F"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…for money.  And sell it to that real…</w:t>
      </w:r>
    </w:p>
    <w:p w14:paraId="382D394D" w14:textId="77777777" w:rsidR="00E02C4A" w:rsidRDefault="00E02C4A" w:rsidP="00E02C4A">
      <w:pPr>
        <w:spacing w:after="0" w:line="240" w:lineRule="auto"/>
        <w:ind w:left="1843" w:hanging="1843"/>
        <w:jc w:val="both"/>
        <w:rPr>
          <w:rFonts w:ascii="Arial" w:hAnsi="Arial" w:cs="Arial"/>
          <w:sz w:val="24"/>
          <w:szCs w:val="24"/>
        </w:rPr>
      </w:pPr>
    </w:p>
    <w:p w14:paraId="1819EC2F" w14:textId="49D705EB"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I was going to say, imagine they both, like, working together.</w:t>
      </w:r>
    </w:p>
    <w:p w14:paraId="12F3B384" w14:textId="77777777" w:rsidR="00E02C4A" w:rsidRDefault="00E02C4A" w:rsidP="00E02C4A">
      <w:pPr>
        <w:spacing w:after="0" w:line="240" w:lineRule="auto"/>
        <w:ind w:left="1843" w:hanging="1843"/>
        <w:jc w:val="both"/>
        <w:rPr>
          <w:rFonts w:ascii="Arial" w:hAnsi="Arial" w:cs="Arial"/>
          <w:sz w:val="24"/>
          <w:szCs w:val="24"/>
        </w:rPr>
      </w:pPr>
    </w:p>
    <w:p w14:paraId="20FE0F65" w14:textId="279C60E4"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Well, he's been helping around, the cop, the deputy has been helping around the house since Nick died, you know, being a friend for Cherie, like a shoulder to cry on.</w:t>
      </w:r>
    </w:p>
    <w:p w14:paraId="1D390252" w14:textId="77777777" w:rsidR="00E02C4A" w:rsidRDefault="00E02C4A" w:rsidP="00E02C4A">
      <w:pPr>
        <w:spacing w:after="0" w:line="240" w:lineRule="auto"/>
        <w:ind w:left="1843" w:hanging="1843"/>
        <w:jc w:val="both"/>
        <w:rPr>
          <w:rFonts w:ascii="Arial" w:hAnsi="Arial" w:cs="Arial"/>
          <w:sz w:val="24"/>
          <w:szCs w:val="24"/>
        </w:rPr>
      </w:pPr>
    </w:p>
    <w:p w14:paraId="3076AC0C" w14:textId="7B62536A"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such a lovely friend, yeah.</w:t>
      </w:r>
    </w:p>
    <w:p w14:paraId="22B7DC59" w14:textId="77777777" w:rsidR="00E02C4A" w:rsidRDefault="00E02C4A" w:rsidP="00E02C4A">
      <w:pPr>
        <w:spacing w:after="0" w:line="240" w:lineRule="auto"/>
        <w:ind w:left="1843" w:hanging="1843"/>
        <w:jc w:val="both"/>
        <w:rPr>
          <w:rFonts w:ascii="Arial" w:hAnsi="Arial" w:cs="Arial"/>
          <w:sz w:val="24"/>
          <w:szCs w:val="24"/>
        </w:rPr>
      </w:pPr>
    </w:p>
    <w:p w14:paraId="790046DA" w14:textId="01AA47A1"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and like, there's no way it was murder, there's no way it was murder.</w:t>
      </w:r>
    </w:p>
    <w:p w14:paraId="6A1B9CC4" w14:textId="77777777" w:rsidR="00E02C4A" w:rsidRDefault="00E02C4A" w:rsidP="00E02C4A">
      <w:pPr>
        <w:spacing w:after="0" w:line="240" w:lineRule="auto"/>
        <w:ind w:left="1843" w:hanging="1843"/>
        <w:jc w:val="both"/>
        <w:rPr>
          <w:rFonts w:ascii="Arial" w:hAnsi="Arial" w:cs="Arial"/>
          <w:sz w:val="24"/>
          <w:szCs w:val="24"/>
        </w:rPr>
      </w:pPr>
    </w:p>
    <w:p w14:paraId="597A2631" w14:textId="44F17F89"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16B6F59B" w14:textId="77777777" w:rsidR="00E02C4A" w:rsidRDefault="00E02C4A" w:rsidP="00E02C4A">
      <w:pPr>
        <w:spacing w:after="0" w:line="240" w:lineRule="auto"/>
        <w:ind w:left="1843" w:hanging="1843"/>
        <w:jc w:val="both"/>
        <w:rPr>
          <w:rFonts w:ascii="Arial" w:hAnsi="Arial" w:cs="Arial"/>
          <w:sz w:val="24"/>
          <w:szCs w:val="24"/>
        </w:rPr>
      </w:pPr>
    </w:p>
    <w:p w14:paraId="03BEBAB9" w14:textId="48836C1F"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w:t>
      </w:r>
    </w:p>
    <w:p w14:paraId="10B0A2F6" w14:textId="77777777" w:rsidR="00E02C4A" w:rsidRDefault="00E02C4A" w:rsidP="00E02C4A">
      <w:pPr>
        <w:spacing w:after="0" w:line="240" w:lineRule="auto"/>
        <w:ind w:left="1843" w:hanging="1843"/>
        <w:jc w:val="both"/>
        <w:rPr>
          <w:rFonts w:ascii="Arial" w:hAnsi="Arial" w:cs="Arial"/>
          <w:sz w:val="24"/>
          <w:szCs w:val="24"/>
        </w:rPr>
      </w:pPr>
    </w:p>
    <w:p w14:paraId="4EEF5866" w14:textId="7A5CD212"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Because that would provide at least a motivation for why she'd want him out of the picture.</w:t>
      </w:r>
    </w:p>
    <w:p w14:paraId="0CBAF0C5" w14:textId="77777777" w:rsidR="00E02C4A" w:rsidRDefault="00E02C4A" w:rsidP="00E02C4A">
      <w:pPr>
        <w:spacing w:after="0" w:line="240" w:lineRule="auto"/>
        <w:ind w:left="1843" w:hanging="1843"/>
        <w:jc w:val="both"/>
        <w:rPr>
          <w:rFonts w:ascii="Arial" w:hAnsi="Arial" w:cs="Arial"/>
          <w:sz w:val="24"/>
          <w:szCs w:val="24"/>
        </w:rPr>
      </w:pPr>
    </w:p>
    <w:p w14:paraId="518F289F" w14:textId="55A47DA4"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let's write up Chris Thompson.</w:t>
      </w:r>
    </w:p>
    <w:p w14:paraId="78A5C948" w14:textId="77777777" w:rsidR="00E02C4A" w:rsidRDefault="00E02C4A" w:rsidP="00E02C4A">
      <w:pPr>
        <w:spacing w:after="0" w:line="240" w:lineRule="auto"/>
        <w:ind w:left="1843" w:hanging="1843"/>
        <w:jc w:val="both"/>
        <w:rPr>
          <w:rFonts w:ascii="Arial" w:hAnsi="Arial" w:cs="Arial"/>
          <w:sz w:val="24"/>
          <w:szCs w:val="24"/>
        </w:rPr>
      </w:pPr>
    </w:p>
    <w:p w14:paraId="0D56FBB2" w14:textId="5F143C6D"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I mean, as is, it's entirely possible, everyone has some amount of involvement, but we’re not really, we’re just trying to find who did it.</w:t>
      </w:r>
    </w:p>
    <w:p w14:paraId="2567E348" w14:textId="77777777" w:rsidR="00E02C4A" w:rsidRDefault="00E02C4A" w:rsidP="00E02C4A">
      <w:pPr>
        <w:spacing w:after="0" w:line="240" w:lineRule="auto"/>
        <w:ind w:left="1843" w:hanging="1843"/>
        <w:jc w:val="both"/>
        <w:rPr>
          <w:rFonts w:ascii="Arial" w:hAnsi="Arial" w:cs="Arial"/>
          <w:sz w:val="24"/>
          <w:szCs w:val="24"/>
        </w:rPr>
      </w:pPr>
    </w:p>
    <w:p w14:paraId="62CA5E51" w14:textId="0C46AFB4"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Yeah, so </w:t>
      </w:r>
      <w:r w:rsidR="005E5587">
        <w:rPr>
          <w:rFonts w:ascii="Arial" w:hAnsi="Arial" w:cs="Arial"/>
          <w:sz w:val="24"/>
          <w:szCs w:val="24"/>
        </w:rPr>
        <w:t>everyone</w:t>
      </w:r>
      <w:r>
        <w:rPr>
          <w:rFonts w:ascii="Arial" w:hAnsi="Arial" w:cs="Arial"/>
          <w:sz w:val="24"/>
          <w:szCs w:val="24"/>
        </w:rPr>
        <w:t xml:space="preserve"> we’re looking at, what is it, motive, means, opportunity.</w:t>
      </w:r>
    </w:p>
    <w:p w14:paraId="0B581CD3" w14:textId="77777777" w:rsidR="00E02C4A" w:rsidRDefault="00E02C4A" w:rsidP="00E02C4A">
      <w:pPr>
        <w:spacing w:after="0" w:line="240" w:lineRule="auto"/>
        <w:ind w:left="1843" w:hanging="1843"/>
        <w:jc w:val="both"/>
        <w:rPr>
          <w:rFonts w:ascii="Arial" w:hAnsi="Arial" w:cs="Arial"/>
          <w:sz w:val="24"/>
          <w:szCs w:val="24"/>
        </w:rPr>
      </w:pPr>
    </w:p>
    <w:p w14:paraId="69E64A7E" w14:textId="3CEA05ED"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7F7AEDC9" w14:textId="77777777" w:rsidR="00E02C4A" w:rsidRDefault="00E02C4A" w:rsidP="00E02C4A">
      <w:pPr>
        <w:spacing w:after="0" w:line="240" w:lineRule="auto"/>
        <w:ind w:left="1843" w:hanging="1843"/>
        <w:jc w:val="both"/>
        <w:rPr>
          <w:rFonts w:ascii="Arial" w:hAnsi="Arial" w:cs="Arial"/>
          <w:sz w:val="24"/>
          <w:szCs w:val="24"/>
        </w:rPr>
      </w:pPr>
    </w:p>
    <w:p w14:paraId="7D18A9DD" w14:textId="563CD254"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so let's get each suspect up, and the motive, means, and opportunity, so for each suspect.</w:t>
      </w:r>
    </w:p>
    <w:p w14:paraId="051C22BA" w14:textId="77777777" w:rsidR="00E02C4A" w:rsidRDefault="00E02C4A" w:rsidP="00E02C4A">
      <w:pPr>
        <w:spacing w:after="0" w:line="240" w:lineRule="auto"/>
        <w:ind w:left="1843" w:hanging="1843"/>
        <w:jc w:val="both"/>
        <w:rPr>
          <w:rFonts w:ascii="Arial" w:hAnsi="Arial" w:cs="Arial"/>
          <w:sz w:val="24"/>
          <w:szCs w:val="24"/>
        </w:rPr>
      </w:pPr>
    </w:p>
    <w:p w14:paraId="54DCC608" w14:textId="7173A36D" w:rsidR="00E02C4A" w:rsidRDefault="00E02C4A"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So, for Cherie, C.H.E.R.I.E</w:t>
      </w:r>
      <w:r w:rsidR="00B12C01">
        <w:rPr>
          <w:rFonts w:ascii="Arial" w:hAnsi="Arial" w:cs="Arial"/>
          <w:sz w:val="24"/>
          <w:szCs w:val="24"/>
        </w:rPr>
        <w:t>, right, Donna.</w:t>
      </w:r>
    </w:p>
    <w:p w14:paraId="5D93BD3D" w14:textId="77777777" w:rsidR="00B12C01" w:rsidRDefault="00B12C01" w:rsidP="00E02C4A">
      <w:pPr>
        <w:spacing w:after="0" w:line="240" w:lineRule="auto"/>
        <w:ind w:left="1843" w:hanging="1843"/>
        <w:jc w:val="both"/>
        <w:rPr>
          <w:rFonts w:ascii="Arial" w:hAnsi="Arial" w:cs="Arial"/>
          <w:sz w:val="24"/>
          <w:szCs w:val="24"/>
        </w:rPr>
      </w:pPr>
    </w:p>
    <w:p w14:paraId="45F5A946" w14:textId="53FEA78C" w:rsidR="00B12C01" w:rsidRDefault="00B12C01" w:rsidP="00E02C4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We've got, wow, anyway, we've got Joan.</w:t>
      </w:r>
    </w:p>
    <w:p w14:paraId="09ACE1A0" w14:textId="77777777" w:rsidR="00B12C01" w:rsidRDefault="00B12C01" w:rsidP="00E02C4A">
      <w:pPr>
        <w:spacing w:after="0" w:line="240" w:lineRule="auto"/>
        <w:ind w:left="1843" w:hanging="1843"/>
        <w:jc w:val="both"/>
        <w:rPr>
          <w:rFonts w:ascii="Arial" w:hAnsi="Arial" w:cs="Arial"/>
          <w:sz w:val="24"/>
          <w:szCs w:val="24"/>
        </w:rPr>
      </w:pPr>
    </w:p>
    <w:p w14:paraId="02A82B80" w14:textId="1311A813" w:rsidR="00B12C01" w:rsidRDefault="00B12C01"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And Chris, yeah.</w:t>
      </w:r>
    </w:p>
    <w:p w14:paraId="171DCE0B" w14:textId="77777777" w:rsidR="00B12C01" w:rsidRDefault="00B12C01" w:rsidP="00E02C4A">
      <w:pPr>
        <w:spacing w:after="0" w:line="240" w:lineRule="auto"/>
        <w:ind w:left="1843" w:hanging="1843"/>
        <w:jc w:val="both"/>
        <w:rPr>
          <w:rFonts w:ascii="Arial" w:hAnsi="Arial" w:cs="Arial"/>
          <w:sz w:val="24"/>
          <w:szCs w:val="24"/>
        </w:rPr>
      </w:pPr>
    </w:p>
    <w:p w14:paraId="6D3B41C5" w14:textId="34276C97" w:rsidR="00B12C01" w:rsidRDefault="00B12C01" w:rsidP="00E02C4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Yes.  All people in some way connected.</w:t>
      </w:r>
    </w:p>
    <w:p w14:paraId="58CBCAE4" w14:textId="77777777" w:rsidR="00B12C01" w:rsidRDefault="00B12C01" w:rsidP="00E02C4A">
      <w:pPr>
        <w:spacing w:after="0" w:line="240" w:lineRule="auto"/>
        <w:ind w:left="1843" w:hanging="1843"/>
        <w:jc w:val="both"/>
        <w:rPr>
          <w:rFonts w:ascii="Arial" w:hAnsi="Arial" w:cs="Arial"/>
          <w:sz w:val="24"/>
          <w:szCs w:val="24"/>
        </w:rPr>
      </w:pPr>
    </w:p>
    <w:p w14:paraId="5BC21414" w14:textId="5C9EC823" w:rsidR="00B12C01" w:rsidRDefault="00B12C01"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 so the widow.  So, one thing for Chris is that, he could just want Cherie.</w:t>
      </w:r>
    </w:p>
    <w:p w14:paraId="4D6678ED" w14:textId="77777777" w:rsidR="00B12C01" w:rsidRDefault="00B12C01" w:rsidP="00E02C4A">
      <w:pPr>
        <w:spacing w:after="0" w:line="240" w:lineRule="auto"/>
        <w:ind w:left="1843" w:hanging="1843"/>
        <w:jc w:val="both"/>
        <w:rPr>
          <w:rFonts w:ascii="Arial" w:hAnsi="Arial" w:cs="Arial"/>
          <w:sz w:val="24"/>
          <w:szCs w:val="24"/>
        </w:rPr>
      </w:pPr>
    </w:p>
    <w:p w14:paraId="1E604111" w14:textId="69787E17" w:rsidR="00B12C01" w:rsidRDefault="00B12C01" w:rsidP="00E02C4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2258F4CB" w14:textId="77777777" w:rsidR="00B12C01" w:rsidRDefault="00B12C01" w:rsidP="00E02C4A">
      <w:pPr>
        <w:spacing w:after="0" w:line="240" w:lineRule="auto"/>
        <w:ind w:left="1843" w:hanging="1843"/>
        <w:jc w:val="both"/>
        <w:rPr>
          <w:rFonts w:ascii="Arial" w:hAnsi="Arial" w:cs="Arial"/>
          <w:sz w:val="24"/>
          <w:szCs w:val="24"/>
        </w:rPr>
      </w:pPr>
    </w:p>
    <w:p w14:paraId="14ECDE7D" w14:textId="4AAFE589" w:rsidR="00B12C01" w:rsidRDefault="00B12C01"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Because if he's going over, as a friend, that’s a motive.</w:t>
      </w:r>
    </w:p>
    <w:p w14:paraId="4790E86D" w14:textId="77777777" w:rsidR="00B12C01" w:rsidRDefault="00B12C01" w:rsidP="00E02C4A">
      <w:pPr>
        <w:spacing w:after="0" w:line="240" w:lineRule="auto"/>
        <w:ind w:left="1843" w:hanging="1843"/>
        <w:jc w:val="both"/>
        <w:rPr>
          <w:rFonts w:ascii="Arial" w:hAnsi="Arial" w:cs="Arial"/>
          <w:sz w:val="24"/>
          <w:szCs w:val="24"/>
        </w:rPr>
      </w:pPr>
    </w:p>
    <w:p w14:paraId="104F37E0" w14:textId="1172B8D0" w:rsidR="00B12C01" w:rsidRDefault="00B12C01" w:rsidP="00E02C4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2CEB4AD0" w14:textId="77777777" w:rsidR="00B12C01" w:rsidRDefault="00B12C01" w:rsidP="00E02C4A">
      <w:pPr>
        <w:spacing w:after="0" w:line="240" w:lineRule="auto"/>
        <w:ind w:left="1843" w:hanging="1843"/>
        <w:jc w:val="both"/>
        <w:rPr>
          <w:rFonts w:ascii="Arial" w:hAnsi="Arial" w:cs="Arial"/>
          <w:sz w:val="24"/>
          <w:szCs w:val="24"/>
        </w:rPr>
      </w:pPr>
    </w:p>
    <w:p w14:paraId="2E6EA32F" w14:textId="4119AA94" w:rsidR="00B12C01" w:rsidRDefault="00B12C01"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Do we know anything about Chris  being, like, </w:t>
      </w:r>
      <w:r w:rsidR="005E5587">
        <w:rPr>
          <w:rFonts w:ascii="Arial" w:hAnsi="Arial" w:cs="Arial"/>
          <w:sz w:val="24"/>
          <w:szCs w:val="24"/>
        </w:rPr>
        <w:t>wanting</w:t>
      </w:r>
      <w:r>
        <w:rPr>
          <w:rFonts w:ascii="Arial" w:hAnsi="Arial" w:cs="Arial"/>
          <w:sz w:val="24"/>
          <w:szCs w:val="24"/>
        </w:rPr>
        <w:t xml:space="preserve"> the pub to be gone, is there anything on that?</w:t>
      </w:r>
    </w:p>
    <w:p w14:paraId="165D5E0D" w14:textId="77777777" w:rsidR="00B12C01" w:rsidRDefault="00B12C01" w:rsidP="00E02C4A">
      <w:pPr>
        <w:spacing w:after="0" w:line="240" w:lineRule="auto"/>
        <w:ind w:left="1843" w:hanging="1843"/>
        <w:jc w:val="both"/>
        <w:rPr>
          <w:rFonts w:ascii="Arial" w:hAnsi="Arial" w:cs="Arial"/>
          <w:sz w:val="24"/>
          <w:szCs w:val="24"/>
        </w:rPr>
      </w:pPr>
    </w:p>
    <w:p w14:paraId="3F0CAC2E" w14:textId="645C34BC" w:rsidR="00B12C01" w:rsidRDefault="00B12C01" w:rsidP="00E02C4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I'm looking right now.  Do you want a different colour?</w:t>
      </w:r>
    </w:p>
    <w:p w14:paraId="3B978786" w14:textId="77777777" w:rsidR="00B12C01" w:rsidRDefault="00B12C01" w:rsidP="00E02C4A">
      <w:pPr>
        <w:spacing w:after="0" w:line="240" w:lineRule="auto"/>
        <w:ind w:left="1843" w:hanging="1843"/>
        <w:jc w:val="both"/>
        <w:rPr>
          <w:rFonts w:ascii="Arial" w:hAnsi="Arial" w:cs="Arial"/>
          <w:sz w:val="24"/>
          <w:szCs w:val="24"/>
        </w:rPr>
      </w:pPr>
    </w:p>
    <w:p w14:paraId="3ADB7751" w14:textId="2444D753" w:rsidR="00B12C01" w:rsidRDefault="00B12C01"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Maybe.</w:t>
      </w:r>
    </w:p>
    <w:p w14:paraId="64CD51D2" w14:textId="77777777" w:rsidR="00B12C01" w:rsidRDefault="00B12C01" w:rsidP="00E02C4A">
      <w:pPr>
        <w:spacing w:after="0" w:line="240" w:lineRule="auto"/>
        <w:ind w:left="1843" w:hanging="1843"/>
        <w:jc w:val="both"/>
        <w:rPr>
          <w:rFonts w:ascii="Arial" w:hAnsi="Arial" w:cs="Arial"/>
          <w:sz w:val="24"/>
          <w:szCs w:val="24"/>
        </w:rPr>
      </w:pPr>
    </w:p>
    <w:p w14:paraId="3B83A48B" w14:textId="7619CC01" w:rsidR="00B12C01" w:rsidRDefault="00B12C01" w:rsidP="00E02C4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You take this one, because that one…</w:t>
      </w:r>
    </w:p>
    <w:p w14:paraId="5A651DB3" w14:textId="77777777" w:rsidR="00B12C01" w:rsidRDefault="00B12C01" w:rsidP="00E02C4A">
      <w:pPr>
        <w:spacing w:after="0" w:line="240" w:lineRule="auto"/>
        <w:ind w:left="1843" w:hanging="1843"/>
        <w:jc w:val="both"/>
        <w:rPr>
          <w:rFonts w:ascii="Arial" w:hAnsi="Arial" w:cs="Arial"/>
          <w:sz w:val="24"/>
          <w:szCs w:val="24"/>
        </w:rPr>
      </w:pPr>
    </w:p>
    <w:p w14:paraId="21D4D5D4" w14:textId="13B8E02F" w:rsidR="00B12C01" w:rsidRDefault="00B12C01" w:rsidP="00E02C4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That one is kind of, rubbish, is the only thing, I wonder if you'd be better off.</w:t>
      </w:r>
    </w:p>
    <w:p w14:paraId="5B4B9AE7" w14:textId="77777777" w:rsidR="00B12C01" w:rsidRDefault="00B12C01" w:rsidP="00E02C4A">
      <w:pPr>
        <w:spacing w:after="0" w:line="240" w:lineRule="auto"/>
        <w:ind w:left="1843" w:hanging="1843"/>
        <w:jc w:val="both"/>
        <w:rPr>
          <w:rFonts w:ascii="Arial" w:hAnsi="Arial" w:cs="Arial"/>
          <w:sz w:val="24"/>
          <w:szCs w:val="24"/>
        </w:rPr>
      </w:pPr>
    </w:p>
    <w:p w14:paraId="6FC91EFC" w14:textId="597FB7CC" w:rsidR="00B12C01" w:rsidRDefault="00B12C01" w:rsidP="00E02C4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That’s the one we've just…</w:t>
      </w:r>
    </w:p>
    <w:p w14:paraId="03A8308C" w14:textId="77777777" w:rsidR="00B12C01" w:rsidRDefault="00B12C01" w:rsidP="00E02C4A">
      <w:pPr>
        <w:spacing w:after="0" w:line="240" w:lineRule="auto"/>
        <w:ind w:left="1843" w:hanging="1843"/>
        <w:jc w:val="both"/>
        <w:rPr>
          <w:rFonts w:ascii="Arial" w:hAnsi="Arial" w:cs="Arial"/>
          <w:sz w:val="24"/>
          <w:szCs w:val="24"/>
        </w:rPr>
      </w:pPr>
    </w:p>
    <w:p w14:paraId="74EE24B1" w14:textId="5CBB251A" w:rsidR="00B12C01" w:rsidRDefault="00B12C01" w:rsidP="00B12C01">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okay, cool.  I guess, actually, you've written them out as well, so.</w:t>
      </w:r>
    </w:p>
    <w:p w14:paraId="050C810D" w14:textId="77777777" w:rsidR="00B12C01" w:rsidRDefault="00B12C01" w:rsidP="00B12C01">
      <w:pPr>
        <w:spacing w:after="0" w:line="240" w:lineRule="auto"/>
        <w:ind w:left="1843" w:hanging="1843"/>
        <w:jc w:val="both"/>
        <w:rPr>
          <w:rFonts w:ascii="Arial" w:hAnsi="Arial" w:cs="Arial"/>
          <w:sz w:val="24"/>
          <w:szCs w:val="24"/>
        </w:rPr>
      </w:pPr>
    </w:p>
    <w:p w14:paraId="1EC8DD40" w14:textId="1D8ED30E" w:rsidR="00B12C01" w:rsidRDefault="00B12C01" w:rsidP="00B12C01">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Oh, perfect, that’s great.</w:t>
      </w:r>
    </w:p>
    <w:p w14:paraId="37A0B6DF" w14:textId="77777777" w:rsidR="00B12C01" w:rsidRDefault="00B12C01" w:rsidP="00B12C01">
      <w:pPr>
        <w:spacing w:after="0" w:line="240" w:lineRule="auto"/>
        <w:ind w:left="1843" w:hanging="1843"/>
        <w:jc w:val="both"/>
        <w:rPr>
          <w:rFonts w:ascii="Arial" w:hAnsi="Arial" w:cs="Arial"/>
          <w:sz w:val="24"/>
          <w:szCs w:val="24"/>
        </w:rPr>
      </w:pPr>
    </w:p>
    <w:p w14:paraId="74709015" w14:textId="394A5525" w:rsidR="00B12C01" w:rsidRDefault="00B12C01" w:rsidP="00B12C01">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Okay, as is, it doesn't say anything in this dossier, at least about him wanting the, he's not the type of person who would inherently want the bar gone, that’s more, I think, when you read it again, I guess, it's more her thing.</w:t>
      </w:r>
    </w:p>
    <w:p w14:paraId="71389CF7" w14:textId="77777777" w:rsidR="00B12C01" w:rsidRDefault="00B12C01" w:rsidP="00B12C01">
      <w:pPr>
        <w:spacing w:after="0" w:line="240" w:lineRule="auto"/>
        <w:ind w:left="1843" w:hanging="1843"/>
        <w:jc w:val="both"/>
        <w:rPr>
          <w:rFonts w:ascii="Arial" w:hAnsi="Arial" w:cs="Arial"/>
          <w:sz w:val="24"/>
          <w:szCs w:val="24"/>
        </w:rPr>
      </w:pPr>
    </w:p>
    <w:p w14:paraId="7CCB3CCF" w14:textId="76CAFC23" w:rsidR="00B12C01" w:rsidRDefault="00B12C01" w:rsidP="00B12C01">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Donna’s thing?</w:t>
      </w:r>
    </w:p>
    <w:p w14:paraId="49B8B5E8" w14:textId="77777777" w:rsidR="00B12C01" w:rsidRDefault="00B12C01" w:rsidP="00B12C01">
      <w:pPr>
        <w:spacing w:after="0" w:line="240" w:lineRule="auto"/>
        <w:ind w:left="1843" w:hanging="1843"/>
        <w:jc w:val="both"/>
        <w:rPr>
          <w:rFonts w:ascii="Arial" w:hAnsi="Arial" w:cs="Arial"/>
          <w:sz w:val="24"/>
          <w:szCs w:val="24"/>
        </w:rPr>
      </w:pPr>
    </w:p>
    <w:p w14:paraId="5998417D" w14:textId="6B6C14F6" w:rsidR="00B12C01" w:rsidRDefault="00B12C01" w:rsidP="00B12C01">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Donna.</w:t>
      </w:r>
    </w:p>
    <w:p w14:paraId="6D4F9918" w14:textId="77777777" w:rsidR="00B12C01" w:rsidRDefault="00B12C01" w:rsidP="00B12C01">
      <w:pPr>
        <w:spacing w:after="0" w:line="240" w:lineRule="auto"/>
        <w:ind w:left="1843" w:hanging="1843"/>
        <w:jc w:val="both"/>
        <w:rPr>
          <w:rFonts w:ascii="Arial" w:hAnsi="Arial" w:cs="Arial"/>
          <w:sz w:val="24"/>
          <w:szCs w:val="24"/>
        </w:rPr>
      </w:pPr>
    </w:p>
    <w:p w14:paraId="23A07AE7" w14:textId="61A84953" w:rsidR="00B12C01" w:rsidRDefault="00B12C01" w:rsidP="00B12C01">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Donna wants the bar gone.</w:t>
      </w:r>
    </w:p>
    <w:p w14:paraId="19B4101E" w14:textId="77777777" w:rsidR="00B12C01" w:rsidRDefault="00B12C01" w:rsidP="00B12C01">
      <w:pPr>
        <w:spacing w:after="0" w:line="240" w:lineRule="auto"/>
        <w:ind w:left="1843" w:hanging="1843"/>
        <w:jc w:val="both"/>
        <w:rPr>
          <w:rFonts w:ascii="Arial" w:hAnsi="Arial" w:cs="Arial"/>
          <w:sz w:val="24"/>
          <w:szCs w:val="24"/>
        </w:rPr>
      </w:pPr>
    </w:p>
    <w:p w14:paraId="429B96E0" w14:textId="4A674238" w:rsidR="00B12C01" w:rsidRDefault="00B12C01" w:rsidP="00B12C01">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because she's a real estate agent.</w:t>
      </w:r>
    </w:p>
    <w:p w14:paraId="7F1C859D" w14:textId="77777777" w:rsidR="00B12C01" w:rsidRDefault="00B12C01" w:rsidP="00B12C01">
      <w:pPr>
        <w:spacing w:after="0" w:line="240" w:lineRule="auto"/>
        <w:ind w:left="1843" w:hanging="1843"/>
        <w:jc w:val="both"/>
        <w:rPr>
          <w:rFonts w:ascii="Arial" w:hAnsi="Arial" w:cs="Arial"/>
          <w:sz w:val="24"/>
          <w:szCs w:val="24"/>
        </w:rPr>
      </w:pPr>
    </w:p>
    <w:p w14:paraId="76A7942F" w14:textId="52518C4C" w:rsidR="00B12C01" w:rsidRDefault="00B12C01" w:rsidP="00B12C01">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And that’s kind of, the whole beef that crazy lady was having, was about them selling, using the waterfall, basically.</w:t>
      </w:r>
    </w:p>
    <w:p w14:paraId="59A75C8E" w14:textId="77777777" w:rsidR="00B12C01" w:rsidRDefault="00B12C01" w:rsidP="00B12C01">
      <w:pPr>
        <w:spacing w:after="0" w:line="240" w:lineRule="auto"/>
        <w:ind w:left="1843" w:hanging="1843"/>
        <w:jc w:val="both"/>
        <w:rPr>
          <w:rFonts w:ascii="Arial" w:hAnsi="Arial" w:cs="Arial"/>
          <w:sz w:val="24"/>
          <w:szCs w:val="24"/>
        </w:rPr>
      </w:pPr>
    </w:p>
    <w:p w14:paraId="21B05E42" w14:textId="501FF3E6" w:rsidR="00B12C01" w:rsidRDefault="00B12C01" w:rsidP="00B12C01">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5058CF23" w14:textId="77777777" w:rsidR="00B12C01" w:rsidRDefault="00B12C01" w:rsidP="00B12C01">
      <w:pPr>
        <w:spacing w:after="0" w:line="240" w:lineRule="auto"/>
        <w:ind w:left="1843" w:hanging="1843"/>
        <w:jc w:val="both"/>
        <w:rPr>
          <w:rFonts w:ascii="Arial" w:hAnsi="Arial" w:cs="Arial"/>
          <w:sz w:val="24"/>
          <w:szCs w:val="24"/>
        </w:rPr>
      </w:pPr>
    </w:p>
    <w:p w14:paraId="3628EB66" w14:textId="7445E13C" w:rsidR="00B12C01" w:rsidRDefault="00B12C01" w:rsidP="00B12C01">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they both want the bar gone.</w:t>
      </w:r>
    </w:p>
    <w:p w14:paraId="541DD7D5" w14:textId="77777777" w:rsidR="00B12C01" w:rsidRDefault="00B12C01" w:rsidP="00B12C01">
      <w:pPr>
        <w:spacing w:after="0" w:line="240" w:lineRule="auto"/>
        <w:ind w:left="1843" w:hanging="1843"/>
        <w:jc w:val="both"/>
        <w:rPr>
          <w:rFonts w:ascii="Arial" w:hAnsi="Arial" w:cs="Arial"/>
          <w:sz w:val="24"/>
          <w:szCs w:val="24"/>
        </w:rPr>
      </w:pPr>
    </w:p>
    <w:p w14:paraId="1F770B36" w14:textId="15BB4778" w:rsidR="00B12C01" w:rsidRDefault="00B12C01" w:rsidP="00B12C01">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514E4312" w14:textId="77777777" w:rsidR="00425EDF" w:rsidRDefault="00425EDF" w:rsidP="00B12C01">
      <w:pPr>
        <w:spacing w:after="0" w:line="240" w:lineRule="auto"/>
        <w:ind w:left="1843" w:hanging="1843"/>
        <w:jc w:val="both"/>
        <w:rPr>
          <w:rFonts w:ascii="Arial" w:hAnsi="Arial" w:cs="Arial"/>
          <w:sz w:val="24"/>
          <w:szCs w:val="24"/>
        </w:rPr>
      </w:pPr>
    </w:p>
    <w:p w14:paraId="6881665F" w14:textId="2E8BA3C6"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And what was Cherie again, widow, yeah.</w:t>
      </w:r>
    </w:p>
    <w:p w14:paraId="094EE380" w14:textId="77777777" w:rsidR="00425EDF" w:rsidRDefault="00425EDF" w:rsidP="00425EDF">
      <w:pPr>
        <w:spacing w:after="0" w:line="240" w:lineRule="auto"/>
        <w:ind w:left="1843" w:hanging="1843"/>
        <w:jc w:val="both"/>
        <w:rPr>
          <w:rFonts w:ascii="Arial" w:hAnsi="Arial" w:cs="Arial"/>
          <w:sz w:val="24"/>
          <w:szCs w:val="24"/>
        </w:rPr>
      </w:pPr>
    </w:p>
    <w:p w14:paraId="1BDF330B" w14:textId="273427A5"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widow, isn't going to re-open the bar.</w:t>
      </w:r>
    </w:p>
    <w:p w14:paraId="6B33296A" w14:textId="77777777" w:rsidR="00425EDF" w:rsidRDefault="00425EDF" w:rsidP="00425EDF">
      <w:pPr>
        <w:spacing w:after="0" w:line="240" w:lineRule="auto"/>
        <w:ind w:left="1843" w:hanging="1843"/>
        <w:jc w:val="both"/>
        <w:rPr>
          <w:rFonts w:ascii="Arial" w:hAnsi="Arial" w:cs="Arial"/>
          <w:sz w:val="24"/>
          <w:szCs w:val="24"/>
        </w:rPr>
      </w:pPr>
    </w:p>
    <w:p w14:paraId="44A56E3F" w14:textId="57DFE1BF"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Uh-huh, and apparently, although she never let onto it, I guess, the husband was a bit of a dolt.</w:t>
      </w:r>
    </w:p>
    <w:p w14:paraId="4A0F2913" w14:textId="77777777" w:rsidR="00425EDF" w:rsidRDefault="00425EDF" w:rsidP="00425EDF">
      <w:pPr>
        <w:spacing w:after="0" w:line="240" w:lineRule="auto"/>
        <w:ind w:left="1843" w:hanging="1843"/>
        <w:jc w:val="both"/>
        <w:rPr>
          <w:rFonts w:ascii="Arial" w:hAnsi="Arial" w:cs="Arial"/>
          <w:sz w:val="24"/>
          <w:szCs w:val="24"/>
        </w:rPr>
      </w:pPr>
    </w:p>
    <w:p w14:paraId="27230B4B" w14:textId="4F374DC5"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3F2CA4F1" w14:textId="77777777" w:rsidR="00425EDF" w:rsidRDefault="00425EDF" w:rsidP="00425EDF">
      <w:pPr>
        <w:spacing w:after="0" w:line="240" w:lineRule="auto"/>
        <w:ind w:left="1843" w:hanging="1843"/>
        <w:jc w:val="both"/>
        <w:rPr>
          <w:rFonts w:ascii="Arial" w:hAnsi="Arial" w:cs="Arial"/>
          <w:sz w:val="24"/>
          <w:szCs w:val="24"/>
        </w:rPr>
      </w:pPr>
    </w:p>
    <w:p w14:paraId="2B7F6F33" w14:textId="4899AD01"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I'm not, we don't have enough yet there, but she maybe wasn’t letting on how much that was </w:t>
      </w:r>
      <w:r w:rsidR="005E5587">
        <w:rPr>
          <w:rFonts w:ascii="Arial" w:hAnsi="Arial" w:cs="Arial"/>
          <w:sz w:val="24"/>
          <w:szCs w:val="24"/>
        </w:rPr>
        <w:t>affecting</w:t>
      </w:r>
      <w:r>
        <w:rPr>
          <w:rFonts w:ascii="Arial" w:hAnsi="Arial" w:cs="Arial"/>
          <w:sz w:val="24"/>
          <w:szCs w:val="24"/>
        </w:rPr>
        <w:t xml:space="preserve"> her, because she didn’t want to look suspicious.  And she also says she was at the house at the time of the murder, but we were specifically told, we need proof that she was at the house, she couldn't have been there.</w:t>
      </w:r>
    </w:p>
    <w:p w14:paraId="5708BD28" w14:textId="77777777" w:rsidR="00425EDF" w:rsidRDefault="00425EDF" w:rsidP="00425EDF">
      <w:pPr>
        <w:spacing w:after="0" w:line="240" w:lineRule="auto"/>
        <w:ind w:left="1843" w:hanging="1843"/>
        <w:jc w:val="both"/>
        <w:rPr>
          <w:rFonts w:ascii="Arial" w:hAnsi="Arial" w:cs="Arial"/>
          <w:sz w:val="24"/>
          <w:szCs w:val="24"/>
        </w:rPr>
      </w:pPr>
    </w:p>
    <w:p w14:paraId="0A18434C" w14:textId="59EA213E"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The person in the picture, do we know who that is, or is that a customer?</w:t>
      </w:r>
    </w:p>
    <w:p w14:paraId="50D39A3F" w14:textId="77777777" w:rsidR="00425EDF" w:rsidRDefault="00425EDF" w:rsidP="00425EDF">
      <w:pPr>
        <w:spacing w:after="0" w:line="240" w:lineRule="auto"/>
        <w:ind w:left="1843" w:hanging="1843"/>
        <w:jc w:val="both"/>
        <w:rPr>
          <w:rFonts w:ascii="Arial" w:hAnsi="Arial" w:cs="Arial"/>
          <w:sz w:val="24"/>
          <w:szCs w:val="24"/>
        </w:rPr>
      </w:pPr>
    </w:p>
    <w:p w14:paraId="558F4331" w14:textId="39093ACF"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That’s, this…</w:t>
      </w:r>
    </w:p>
    <w:p w14:paraId="573ACB91" w14:textId="77777777" w:rsidR="00425EDF" w:rsidRDefault="00425EDF" w:rsidP="00425EDF">
      <w:pPr>
        <w:spacing w:after="0" w:line="240" w:lineRule="auto"/>
        <w:ind w:left="1843" w:hanging="1843"/>
        <w:jc w:val="both"/>
        <w:rPr>
          <w:rFonts w:ascii="Arial" w:hAnsi="Arial" w:cs="Arial"/>
          <w:sz w:val="24"/>
          <w:szCs w:val="24"/>
        </w:rPr>
      </w:pPr>
    </w:p>
    <w:p w14:paraId="515B79AA" w14:textId="590A416F"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That’s Carmen, and Nick.</w:t>
      </w:r>
    </w:p>
    <w:p w14:paraId="501E47B6" w14:textId="77777777" w:rsidR="00425EDF" w:rsidRDefault="00425EDF" w:rsidP="00425EDF">
      <w:pPr>
        <w:spacing w:after="0" w:line="240" w:lineRule="auto"/>
        <w:ind w:left="1843" w:hanging="1843"/>
        <w:jc w:val="both"/>
        <w:rPr>
          <w:rFonts w:ascii="Arial" w:hAnsi="Arial" w:cs="Arial"/>
          <w:sz w:val="24"/>
          <w:szCs w:val="24"/>
        </w:rPr>
      </w:pPr>
    </w:p>
    <w:p w14:paraId="2B752950" w14:textId="7B3B4D63"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…that’s the last image of him before he ran out, and didn’t come back, and presumably, the last thing they saw of him was at the bottom of the cliff.</w:t>
      </w:r>
    </w:p>
    <w:p w14:paraId="13A147AF" w14:textId="77777777" w:rsidR="00425EDF" w:rsidRDefault="00425EDF" w:rsidP="00425EDF">
      <w:pPr>
        <w:spacing w:after="0" w:line="240" w:lineRule="auto"/>
        <w:ind w:left="1843" w:hanging="1843"/>
        <w:jc w:val="both"/>
        <w:rPr>
          <w:rFonts w:ascii="Arial" w:hAnsi="Arial" w:cs="Arial"/>
          <w:sz w:val="24"/>
          <w:szCs w:val="24"/>
        </w:rPr>
      </w:pPr>
    </w:p>
    <w:p w14:paraId="328F465B" w14:textId="4DD9EEA9"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Okay, that’s fine, then.</w:t>
      </w:r>
    </w:p>
    <w:p w14:paraId="392669F6" w14:textId="77777777" w:rsidR="00425EDF" w:rsidRDefault="00425EDF" w:rsidP="00425EDF">
      <w:pPr>
        <w:spacing w:after="0" w:line="240" w:lineRule="auto"/>
        <w:ind w:left="1843" w:hanging="1843"/>
        <w:jc w:val="both"/>
        <w:rPr>
          <w:rFonts w:ascii="Arial" w:hAnsi="Arial" w:cs="Arial"/>
          <w:sz w:val="24"/>
          <w:szCs w:val="24"/>
        </w:rPr>
      </w:pPr>
    </w:p>
    <w:p w14:paraId="6E57D64B" w14:textId="67883688"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and funny enough, it's at 3.3</w:t>
      </w:r>
      <w:r w:rsidR="007165D2">
        <w:rPr>
          <w:rFonts w:ascii="Arial" w:hAnsi="Arial" w:cs="Arial"/>
          <w:sz w:val="24"/>
          <w:szCs w:val="24"/>
        </w:rPr>
        <w:t>3</w:t>
      </w:r>
      <w:r>
        <w:rPr>
          <w:rFonts w:ascii="Arial" w:hAnsi="Arial" w:cs="Arial"/>
          <w:sz w:val="24"/>
          <w:szCs w:val="24"/>
        </w:rPr>
        <w:t xml:space="preserve">, a </w:t>
      </w:r>
      <w:r w:rsidR="005E5587">
        <w:rPr>
          <w:rFonts w:ascii="Arial" w:hAnsi="Arial" w:cs="Arial"/>
          <w:sz w:val="24"/>
          <w:szCs w:val="24"/>
        </w:rPr>
        <w:t>suspicious</w:t>
      </w:r>
      <w:r>
        <w:rPr>
          <w:rFonts w:ascii="Arial" w:hAnsi="Arial" w:cs="Arial"/>
          <w:sz w:val="24"/>
          <w:szCs w:val="24"/>
        </w:rPr>
        <w:t xml:space="preserve"> number.</w:t>
      </w:r>
    </w:p>
    <w:p w14:paraId="1956AB3E" w14:textId="77777777" w:rsidR="00425EDF" w:rsidRDefault="00425EDF" w:rsidP="00425EDF">
      <w:pPr>
        <w:spacing w:after="0" w:line="240" w:lineRule="auto"/>
        <w:ind w:left="1843" w:hanging="1843"/>
        <w:jc w:val="both"/>
        <w:rPr>
          <w:rFonts w:ascii="Arial" w:hAnsi="Arial" w:cs="Arial"/>
          <w:sz w:val="24"/>
          <w:szCs w:val="24"/>
        </w:rPr>
      </w:pPr>
    </w:p>
    <w:p w14:paraId="2C6B1647" w14:textId="3B0CFD43"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Left a note on her menu, and a matchbox for Nick.</w:t>
      </w:r>
    </w:p>
    <w:p w14:paraId="0F662D51" w14:textId="77777777" w:rsidR="00425EDF" w:rsidRDefault="00425EDF" w:rsidP="00425EDF">
      <w:pPr>
        <w:spacing w:after="0" w:line="240" w:lineRule="auto"/>
        <w:ind w:left="1843" w:hanging="1843"/>
        <w:jc w:val="both"/>
        <w:rPr>
          <w:rFonts w:ascii="Arial" w:hAnsi="Arial" w:cs="Arial"/>
          <w:sz w:val="24"/>
          <w:szCs w:val="24"/>
        </w:rPr>
      </w:pPr>
    </w:p>
    <w:p w14:paraId="3DFDF07C" w14:textId="444D8864"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Uh-huh.</w:t>
      </w:r>
    </w:p>
    <w:p w14:paraId="6C8C45AB" w14:textId="77777777" w:rsidR="00425EDF" w:rsidRDefault="00425EDF" w:rsidP="00425EDF">
      <w:pPr>
        <w:spacing w:after="0" w:line="240" w:lineRule="auto"/>
        <w:ind w:left="1843" w:hanging="1843"/>
        <w:jc w:val="both"/>
        <w:rPr>
          <w:rFonts w:ascii="Arial" w:hAnsi="Arial" w:cs="Arial"/>
          <w:sz w:val="24"/>
          <w:szCs w:val="24"/>
        </w:rPr>
      </w:pPr>
    </w:p>
    <w:p w14:paraId="77DD8FEE" w14:textId="4F83CC9D"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But she never got the chance to see it, this is the menu.</w:t>
      </w:r>
    </w:p>
    <w:p w14:paraId="50826F1A" w14:textId="77777777" w:rsidR="00425EDF" w:rsidRDefault="00425EDF" w:rsidP="00425EDF">
      <w:pPr>
        <w:spacing w:after="0" w:line="240" w:lineRule="auto"/>
        <w:ind w:left="1843" w:hanging="1843"/>
        <w:jc w:val="both"/>
        <w:rPr>
          <w:rFonts w:ascii="Arial" w:hAnsi="Arial" w:cs="Arial"/>
          <w:sz w:val="24"/>
          <w:szCs w:val="24"/>
        </w:rPr>
      </w:pPr>
    </w:p>
    <w:p w14:paraId="42810E0F" w14:textId="7B48870B"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w:t>
      </w:r>
    </w:p>
    <w:p w14:paraId="28E7AE78" w14:textId="77777777" w:rsidR="00425EDF" w:rsidRDefault="00425EDF" w:rsidP="00425EDF">
      <w:pPr>
        <w:spacing w:after="0" w:line="240" w:lineRule="auto"/>
        <w:ind w:left="1843" w:hanging="1843"/>
        <w:jc w:val="both"/>
        <w:rPr>
          <w:rFonts w:ascii="Arial" w:hAnsi="Arial" w:cs="Arial"/>
          <w:sz w:val="24"/>
          <w:szCs w:val="24"/>
        </w:rPr>
      </w:pPr>
    </w:p>
    <w:p w14:paraId="1F6B26CB" w14:textId="1BB97779"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The bar menu.  Yeah, like, look what she circled…</w:t>
      </w:r>
    </w:p>
    <w:p w14:paraId="05E952A9" w14:textId="77777777" w:rsidR="00425EDF" w:rsidRDefault="00425EDF" w:rsidP="00425EDF">
      <w:pPr>
        <w:spacing w:after="0" w:line="240" w:lineRule="auto"/>
        <w:ind w:left="1843" w:hanging="1843"/>
        <w:jc w:val="both"/>
        <w:rPr>
          <w:rFonts w:ascii="Arial" w:hAnsi="Arial" w:cs="Arial"/>
          <w:sz w:val="24"/>
          <w:szCs w:val="24"/>
        </w:rPr>
      </w:pPr>
    </w:p>
    <w:p w14:paraId="3300A134" w14:textId="7DE681E7"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Oh, yeah.</w:t>
      </w:r>
    </w:p>
    <w:p w14:paraId="52EA875B" w14:textId="77777777" w:rsidR="00425EDF" w:rsidRDefault="00425EDF" w:rsidP="00425EDF">
      <w:pPr>
        <w:spacing w:after="0" w:line="240" w:lineRule="auto"/>
        <w:ind w:left="1843" w:hanging="1843"/>
        <w:jc w:val="both"/>
        <w:rPr>
          <w:rFonts w:ascii="Arial" w:hAnsi="Arial" w:cs="Arial"/>
          <w:sz w:val="24"/>
          <w:szCs w:val="24"/>
        </w:rPr>
      </w:pPr>
    </w:p>
    <w:p w14:paraId="5BFF68F9" w14:textId="592C0753"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…about land, Wednesday, Devil’s Well.</w:t>
      </w:r>
    </w:p>
    <w:p w14:paraId="747E88B7" w14:textId="77777777" w:rsidR="00425EDF" w:rsidRDefault="00425EDF" w:rsidP="00425EDF">
      <w:pPr>
        <w:spacing w:after="0" w:line="240" w:lineRule="auto"/>
        <w:ind w:left="1843" w:hanging="1843"/>
        <w:jc w:val="both"/>
        <w:rPr>
          <w:rFonts w:ascii="Arial" w:hAnsi="Arial" w:cs="Arial"/>
          <w:sz w:val="24"/>
          <w:szCs w:val="24"/>
        </w:rPr>
      </w:pPr>
    </w:p>
    <w:p w14:paraId="50F5A276" w14:textId="51676046"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Devil’s Well, 11 p.m..</w:t>
      </w:r>
    </w:p>
    <w:p w14:paraId="4743AFB1" w14:textId="77777777" w:rsidR="00425EDF" w:rsidRDefault="00425EDF" w:rsidP="00425EDF">
      <w:pPr>
        <w:spacing w:after="0" w:line="240" w:lineRule="auto"/>
        <w:ind w:left="1843" w:hanging="1843"/>
        <w:jc w:val="both"/>
        <w:rPr>
          <w:rFonts w:ascii="Arial" w:hAnsi="Arial" w:cs="Arial"/>
          <w:sz w:val="24"/>
          <w:szCs w:val="24"/>
        </w:rPr>
      </w:pPr>
    </w:p>
    <w:p w14:paraId="4FE8C760" w14:textId="6C6372D9"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Who circled that?</w:t>
      </w:r>
    </w:p>
    <w:p w14:paraId="4C6F223A" w14:textId="77777777" w:rsidR="00425EDF" w:rsidRDefault="00425EDF" w:rsidP="00425EDF">
      <w:pPr>
        <w:spacing w:after="0" w:line="240" w:lineRule="auto"/>
        <w:ind w:left="1843" w:hanging="1843"/>
        <w:jc w:val="both"/>
        <w:rPr>
          <w:rFonts w:ascii="Arial" w:hAnsi="Arial" w:cs="Arial"/>
          <w:sz w:val="24"/>
          <w:szCs w:val="24"/>
        </w:rPr>
      </w:pPr>
    </w:p>
    <w:p w14:paraId="13479FE5" w14:textId="3CB7C9B2"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Donna.</w:t>
      </w:r>
    </w:p>
    <w:p w14:paraId="2AACB30B" w14:textId="77777777" w:rsidR="00425EDF" w:rsidRDefault="00425EDF" w:rsidP="00425EDF">
      <w:pPr>
        <w:spacing w:after="0" w:line="240" w:lineRule="auto"/>
        <w:ind w:left="1843" w:hanging="1843"/>
        <w:jc w:val="both"/>
        <w:rPr>
          <w:rFonts w:ascii="Arial" w:hAnsi="Arial" w:cs="Arial"/>
          <w:sz w:val="24"/>
          <w:szCs w:val="24"/>
        </w:rPr>
      </w:pPr>
    </w:p>
    <w:p w14:paraId="22E869FD" w14:textId="755FD043"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Donna did it.  </w:t>
      </w:r>
      <w:r w:rsidR="00931F32">
        <w:rPr>
          <w:rFonts w:ascii="Arial" w:hAnsi="Arial" w:cs="Arial"/>
          <w:sz w:val="24"/>
          <w:szCs w:val="24"/>
        </w:rPr>
        <w:t xml:space="preserve">So, </w:t>
      </w:r>
      <w:r>
        <w:rPr>
          <w:rFonts w:ascii="Arial" w:hAnsi="Arial" w:cs="Arial"/>
          <w:sz w:val="24"/>
          <w:szCs w:val="24"/>
        </w:rPr>
        <w:t>that’s, but she feigns, or is possibly guilty about not doing something.  So, she's definitely more connected than she's letting onto the murder, it doesn't mean she did it, but…</w:t>
      </w:r>
    </w:p>
    <w:p w14:paraId="3294CCC6" w14:textId="77777777" w:rsidR="00425EDF" w:rsidRDefault="00425EDF" w:rsidP="00425EDF">
      <w:pPr>
        <w:spacing w:after="0" w:line="240" w:lineRule="auto"/>
        <w:ind w:left="1843" w:hanging="1843"/>
        <w:jc w:val="both"/>
        <w:rPr>
          <w:rFonts w:ascii="Arial" w:hAnsi="Arial" w:cs="Arial"/>
          <w:sz w:val="24"/>
          <w:szCs w:val="24"/>
        </w:rPr>
      </w:pPr>
    </w:p>
    <w:p w14:paraId="0AB1A372" w14:textId="09EE82F4"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Uh-huh.</w:t>
      </w:r>
    </w:p>
    <w:p w14:paraId="2A812B44" w14:textId="77777777" w:rsidR="00425EDF" w:rsidRDefault="00425EDF" w:rsidP="00425EDF">
      <w:pPr>
        <w:spacing w:after="0" w:line="240" w:lineRule="auto"/>
        <w:ind w:left="1843" w:hanging="1843"/>
        <w:jc w:val="both"/>
        <w:rPr>
          <w:rFonts w:ascii="Arial" w:hAnsi="Arial" w:cs="Arial"/>
          <w:sz w:val="24"/>
          <w:szCs w:val="24"/>
        </w:rPr>
      </w:pPr>
    </w:p>
    <w:p w14:paraId="2A6901BF" w14:textId="15825DFE"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…she knew something.</w:t>
      </w:r>
    </w:p>
    <w:p w14:paraId="0DE90CE3" w14:textId="77777777" w:rsidR="00425EDF" w:rsidRDefault="00425EDF" w:rsidP="00425EDF">
      <w:pPr>
        <w:spacing w:after="0" w:line="240" w:lineRule="auto"/>
        <w:ind w:left="1843" w:hanging="1843"/>
        <w:jc w:val="both"/>
        <w:rPr>
          <w:rFonts w:ascii="Arial" w:hAnsi="Arial" w:cs="Arial"/>
          <w:sz w:val="24"/>
          <w:szCs w:val="24"/>
        </w:rPr>
      </w:pPr>
    </w:p>
    <w:p w14:paraId="580757C6" w14:textId="255CCB97"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Was it Donna with the matchbox, as well?</w:t>
      </w:r>
    </w:p>
    <w:p w14:paraId="0565EFEC" w14:textId="77777777" w:rsidR="00425EDF" w:rsidRDefault="00425EDF" w:rsidP="00425EDF">
      <w:pPr>
        <w:spacing w:after="0" w:line="240" w:lineRule="auto"/>
        <w:ind w:left="1843" w:hanging="1843"/>
        <w:jc w:val="both"/>
        <w:rPr>
          <w:rFonts w:ascii="Arial" w:hAnsi="Arial" w:cs="Arial"/>
          <w:sz w:val="24"/>
          <w:szCs w:val="24"/>
        </w:rPr>
      </w:pPr>
    </w:p>
    <w:p w14:paraId="6C000F22" w14:textId="31E83976"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Yes.</w:t>
      </w:r>
    </w:p>
    <w:p w14:paraId="26A8111E" w14:textId="77777777" w:rsidR="00425EDF" w:rsidRDefault="00425EDF" w:rsidP="00425EDF">
      <w:pPr>
        <w:spacing w:after="0" w:line="240" w:lineRule="auto"/>
        <w:ind w:left="1843" w:hanging="1843"/>
        <w:jc w:val="both"/>
        <w:rPr>
          <w:rFonts w:ascii="Arial" w:hAnsi="Arial" w:cs="Arial"/>
          <w:sz w:val="24"/>
          <w:szCs w:val="24"/>
        </w:rPr>
      </w:pPr>
    </w:p>
    <w:p w14:paraId="1CBE66BD" w14:textId="4D72A101"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6B57A950" w14:textId="77777777" w:rsidR="00425EDF" w:rsidRDefault="00425EDF" w:rsidP="00425EDF">
      <w:pPr>
        <w:spacing w:after="0" w:line="240" w:lineRule="auto"/>
        <w:ind w:left="1843" w:hanging="1843"/>
        <w:jc w:val="both"/>
        <w:rPr>
          <w:rFonts w:ascii="Arial" w:hAnsi="Arial" w:cs="Arial"/>
          <w:sz w:val="24"/>
          <w:szCs w:val="24"/>
        </w:rPr>
      </w:pPr>
    </w:p>
    <w:p w14:paraId="3A2A37BC" w14:textId="18C408EA"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That’s in the photo there.</w:t>
      </w:r>
    </w:p>
    <w:p w14:paraId="35474F86" w14:textId="77777777" w:rsidR="00425EDF" w:rsidRDefault="00425EDF" w:rsidP="00425EDF">
      <w:pPr>
        <w:spacing w:after="0" w:line="240" w:lineRule="auto"/>
        <w:ind w:left="1843" w:hanging="1843"/>
        <w:jc w:val="both"/>
        <w:rPr>
          <w:rFonts w:ascii="Arial" w:hAnsi="Arial" w:cs="Arial"/>
          <w:sz w:val="24"/>
          <w:szCs w:val="24"/>
        </w:rPr>
      </w:pPr>
    </w:p>
    <w:p w14:paraId="429075F3" w14:textId="72780C62"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0116006B" w14:textId="77777777" w:rsidR="00425EDF" w:rsidRDefault="00425EDF" w:rsidP="00425EDF">
      <w:pPr>
        <w:spacing w:after="0" w:line="240" w:lineRule="auto"/>
        <w:ind w:left="1843" w:hanging="1843"/>
        <w:jc w:val="both"/>
        <w:rPr>
          <w:rFonts w:ascii="Arial" w:hAnsi="Arial" w:cs="Arial"/>
          <w:sz w:val="24"/>
          <w:szCs w:val="24"/>
        </w:rPr>
      </w:pPr>
    </w:p>
    <w:p w14:paraId="4FDB34F5" w14:textId="28F09223"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But where was the matchbox left, or did they use that scale.</w:t>
      </w:r>
    </w:p>
    <w:p w14:paraId="4E7B988F" w14:textId="77777777" w:rsidR="00425EDF" w:rsidRDefault="00425EDF" w:rsidP="00425EDF">
      <w:pPr>
        <w:spacing w:after="0" w:line="240" w:lineRule="auto"/>
        <w:ind w:left="1843" w:hanging="1843"/>
        <w:jc w:val="both"/>
        <w:rPr>
          <w:rFonts w:ascii="Arial" w:hAnsi="Arial" w:cs="Arial"/>
          <w:sz w:val="24"/>
          <w:szCs w:val="24"/>
        </w:rPr>
      </w:pPr>
    </w:p>
    <w:p w14:paraId="735DA87B" w14:textId="2D13885A"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That’s in the crime scene photo, so that’s at the crime scene.</w:t>
      </w:r>
    </w:p>
    <w:p w14:paraId="1FA833D2" w14:textId="77777777" w:rsidR="00425EDF" w:rsidRDefault="00425EDF" w:rsidP="00425EDF">
      <w:pPr>
        <w:spacing w:after="0" w:line="240" w:lineRule="auto"/>
        <w:ind w:left="1843" w:hanging="1843"/>
        <w:jc w:val="both"/>
        <w:rPr>
          <w:rFonts w:ascii="Arial" w:hAnsi="Arial" w:cs="Arial"/>
          <w:sz w:val="24"/>
          <w:szCs w:val="24"/>
        </w:rPr>
      </w:pPr>
    </w:p>
    <w:p w14:paraId="21261A28" w14:textId="34365BCA"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See, she left a matchbox on the counter for Nick, but he never saw it, Carmen says, so they might be different matchboxes.</w:t>
      </w:r>
    </w:p>
    <w:p w14:paraId="61D7B92D" w14:textId="77777777" w:rsidR="00425EDF" w:rsidRDefault="00425EDF" w:rsidP="00425EDF">
      <w:pPr>
        <w:spacing w:after="0" w:line="240" w:lineRule="auto"/>
        <w:ind w:left="1843" w:hanging="1843"/>
        <w:jc w:val="both"/>
        <w:rPr>
          <w:rFonts w:ascii="Arial" w:hAnsi="Arial" w:cs="Arial"/>
          <w:sz w:val="24"/>
          <w:szCs w:val="24"/>
        </w:rPr>
      </w:pPr>
    </w:p>
    <w:p w14:paraId="77F3ADE1" w14:textId="18BFF683"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 mean, they don't look exactly the same.</w:t>
      </w:r>
    </w:p>
    <w:p w14:paraId="759F8F60" w14:textId="77777777" w:rsidR="00425EDF" w:rsidRDefault="00425EDF" w:rsidP="00425EDF">
      <w:pPr>
        <w:spacing w:after="0" w:line="240" w:lineRule="auto"/>
        <w:ind w:left="1843" w:hanging="1843"/>
        <w:jc w:val="both"/>
        <w:rPr>
          <w:rFonts w:ascii="Arial" w:hAnsi="Arial" w:cs="Arial"/>
          <w:sz w:val="24"/>
          <w:szCs w:val="24"/>
        </w:rPr>
      </w:pPr>
    </w:p>
    <w:p w14:paraId="5D7504AA" w14:textId="7F063593" w:rsidR="00425EDF" w:rsidRDefault="00425EDF"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I mean, they're both, like, they're brand</w:t>
      </w:r>
      <w:r w:rsidR="00F54857">
        <w:rPr>
          <w:rFonts w:ascii="Arial" w:hAnsi="Arial" w:cs="Arial"/>
          <w:sz w:val="24"/>
          <w:szCs w:val="24"/>
        </w:rPr>
        <w:t>, they're…</w:t>
      </w:r>
    </w:p>
    <w:p w14:paraId="02F15634" w14:textId="77777777" w:rsidR="00F54857" w:rsidRDefault="00F54857" w:rsidP="00425EDF">
      <w:pPr>
        <w:spacing w:after="0" w:line="240" w:lineRule="auto"/>
        <w:ind w:left="1843" w:hanging="1843"/>
        <w:jc w:val="both"/>
        <w:rPr>
          <w:rFonts w:ascii="Arial" w:hAnsi="Arial" w:cs="Arial"/>
          <w:sz w:val="24"/>
          <w:szCs w:val="24"/>
        </w:rPr>
      </w:pPr>
    </w:p>
    <w:p w14:paraId="1F8672FE" w14:textId="7B029664" w:rsidR="00F54857" w:rsidRDefault="00F54857"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Oh, yeah.</w:t>
      </w:r>
    </w:p>
    <w:p w14:paraId="0176FC3B" w14:textId="77777777" w:rsidR="00F54857" w:rsidRDefault="00F54857" w:rsidP="00425EDF">
      <w:pPr>
        <w:spacing w:after="0" w:line="240" w:lineRule="auto"/>
        <w:ind w:left="1843" w:hanging="1843"/>
        <w:jc w:val="both"/>
        <w:rPr>
          <w:rFonts w:ascii="Arial" w:hAnsi="Arial" w:cs="Arial"/>
          <w:sz w:val="24"/>
          <w:szCs w:val="24"/>
        </w:rPr>
      </w:pPr>
    </w:p>
    <w:p w14:paraId="2835CBF7" w14:textId="731FB44E" w:rsidR="00F54857" w:rsidRDefault="00F54857"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…yeah, they're the bar’s only, personalised, like Old Scratch matchboxes.  </w:t>
      </w:r>
      <w:r w:rsidR="00931F32">
        <w:rPr>
          <w:rFonts w:ascii="Arial" w:hAnsi="Arial" w:cs="Arial"/>
          <w:sz w:val="24"/>
          <w:szCs w:val="24"/>
        </w:rPr>
        <w:t xml:space="preserve">So, </w:t>
      </w:r>
      <w:r>
        <w:rPr>
          <w:rFonts w:ascii="Arial" w:hAnsi="Arial" w:cs="Arial"/>
          <w:sz w:val="24"/>
          <w:szCs w:val="24"/>
        </w:rPr>
        <w:t>it could just be that, like, if that’s what the bar sells, then it's not impossible that more than one person might have had it.  Or it could be that they did see it, and Carmen just didn’t realise.  But yeah, I think, so Donna left him this number.</w:t>
      </w:r>
    </w:p>
    <w:p w14:paraId="585B887F" w14:textId="77777777" w:rsidR="00F54857" w:rsidRDefault="00F54857" w:rsidP="00425EDF">
      <w:pPr>
        <w:spacing w:after="0" w:line="240" w:lineRule="auto"/>
        <w:ind w:left="1843" w:hanging="1843"/>
        <w:jc w:val="both"/>
        <w:rPr>
          <w:rFonts w:ascii="Arial" w:hAnsi="Arial" w:cs="Arial"/>
          <w:sz w:val="24"/>
          <w:szCs w:val="24"/>
        </w:rPr>
      </w:pPr>
    </w:p>
    <w:p w14:paraId="1B591A2B" w14:textId="31B1F517" w:rsidR="00F54857" w:rsidRDefault="00F54857"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We’ve got a matchbox with a mark on it.</w:t>
      </w:r>
    </w:p>
    <w:p w14:paraId="0DD3BDFA" w14:textId="77777777" w:rsidR="00F54857" w:rsidRDefault="00F54857" w:rsidP="00425EDF">
      <w:pPr>
        <w:spacing w:after="0" w:line="240" w:lineRule="auto"/>
        <w:ind w:left="1843" w:hanging="1843"/>
        <w:jc w:val="both"/>
        <w:rPr>
          <w:rFonts w:ascii="Arial" w:hAnsi="Arial" w:cs="Arial"/>
          <w:sz w:val="24"/>
          <w:szCs w:val="24"/>
        </w:rPr>
      </w:pPr>
    </w:p>
    <w:p w14:paraId="1F221E9D" w14:textId="56380F09" w:rsidR="00F54857" w:rsidRDefault="00F54857" w:rsidP="00425EDF">
      <w:pPr>
        <w:spacing w:after="0" w:line="240" w:lineRule="auto"/>
        <w:ind w:left="1843" w:hanging="1843"/>
        <w:jc w:val="both"/>
        <w:rPr>
          <w:rFonts w:ascii="Arial" w:hAnsi="Arial" w:cs="Arial"/>
          <w:sz w:val="24"/>
          <w:szCs w:val="24"/>
        </w:rPr>
      </w:pPr>
      <w:r>
        <w:rPr>
          <w:rFonts w:ascii="Arial" w:hAnsi="Arial" w:cs="Arial"/>
          <w:sz w:val="24"/>
          <w:szCs w:val="24"/>
        </w:rPr>
        <w:t xml:space="preserve">Participant 30: </w:t>
      </w:r>
      <w:r>
        <w:rPr>
          <w:rFonts w:ascii="Arial" w:hAnsi="Arial" w:cs="Arial"/>
          <w:sz w:val="24"/>
          <w:szCs w:val="24"/>
        </w:rPr>
        <w:tab/>
        <w:t xml:space="preserve">I'm just going to set this aside for now.  </w:t>
      </w:r>
    </w:p>
    <w:p w14:paraId="525AE0E7" w14:textId="77777777" w:rsidR="00F54857" w:rsidRDefault="00F54857" w:rsidP="00425EDF">
      <w:pPr>
        <w:spacing w:after="0" w:line="240" w:lineRule="auto"/>
        <w:ind w:left="1843" w:hanging="1843"/>
        <w:jc w:val="both"/>
        <w:rPr>
          <w:rFonts w:ascii="Arial" w:hAnsi="Arial" w:cs="Arial"/>
          <w:sz w:val="24"/>
          <w:szCs w:val="24"/>
        </w:rPr>
      </w:pPr>
    </w:p>
    <w:p w14:paraId="675064B5" w14:textId="7D1AFC24" w:rsidR="00F54857" w:rsidRDefault="00F54857"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535F872A" w14:textId="77777777" w:rsidR="00F54857" w:rsidRDefault="00F54857" w:rsidP="00425EDF">
      <w:pPr>
        <w:spacing w:after="0" w:line="240" w:lineRule="auto"/>
        <w:ind w:left="1843" w:hanging="1843"/>
        <w:jc w:val="both"/>
        <w:rPr>
          <w:rFonts w:ascii="Arial" w:hAnsi="Arial" w:cs="Arial"/>
          <w:sz w:val="24"/>
          <w:szCs w:val="24"/>
        </w:rPr>
      </w:pPr>
    </w:p>
    <w:p w14:paraId="7FF24C72" w14:textId="0BD193FF" w:rsidR="00F54857" w:rsidRDefault="00F54857"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This might relate to someone’s car, so we’ll make a note of that, but we don't know much yet.  Okay, so I'm just going to look at this one more time.  So, yeah, about Devil’s Well, so meet at, go to Devil’s Well around 11 p.m., or something around 11 p.m., which he died in the early </w:t>
      </w:r>
      <w:r w:rsidR="005E5587">
        <w:rPr>
          <w:rFonts w:ascii="Arial" w:hAnsi="Arial" w:cs="Arial"/>
          <w:sz w:val="24"/>
          <w:szCs w:val="24"/>
        </w:rPr>
        <w:t>morning</w:t>
      </w:r>
      <w:r>
        <w:rPr>
          <w:rFonts w:ascii="Arial" w:hAnsi="Arial" w:cs="Arial"/>
          <w:sz w:val="24"/>
          <w:szCs w:val="24"/>
        </w:rPr>
        <w:t>.</w:t>
      </w:r>
    </w:p>
    <w:p w14:paraId="7D9631C4" w14:textId="77777777" w:rsidR="00F54857" w:rsidRDefault="00F54857" w:rsidP="00425EDF">
      <w:pPr>
        <w:spacing w:after="0" w:line="240" w:lineRule="auto"/>
        <w:ind w:left="1843" w:hanging="1843"/>
        <w:jc w:val="both"/>
        <w:rPr>
          <w:rFonts w:ascii="Arial" w:hAnsi="Arial" w:cs="Arial"/>
          <w:sz w:val="24"/>
          <w:szCs w:val="24"/>
        </w:rPr>
      </w:pPr>
    </w:p>
    <w:p w14:paraId="4F38C903" w14:textId="35244254" w:rsidR="00F54857" w:rsidRDefault="00F54857" w:rsidP="00425EDF">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yeah, I don't think Donna is the killer, I think Donna knew something and tried to warn Nick.</w:t>
      </w:r>
    </w:p>
    <w:p w14:paraId="5318C0B5" w14:textId="77777777" w:rsidR="00F54857" w:rsidRDefault="00F54857" w:rsidP="00425EDF">
      <w:pPr>
        <w:spacing w:after="0" w:line="240" w:lineRule="auto"/>
        <w:ind w:left="1843" w:hanging="1843"/>
        <w:jc w:val="both"/>
        <w:rPr>
          <w:rFonts w:ascii="Arial" w:hAnsi="Arial" w:cs="Arial"/>
          <w:sz w:val="24"/>
          <w:szCs w:val="24"/>
        </w:rPr>
      </w:pPr>
    </w:p>
    <w:p w14:paraId="2A411FBD" w14:textId="1E107DBB" w:rsidR="00F54857" w:rsidRDefault="00F54857"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I mean, we need to talk.</w:t>
      </w:r>
    </w:p>
    <w:p w14:paraId="0EBB6645" w14:textId="77777777" w:rsidR="00F54857" w:rsidRDefault="00F54857" w:rsidP="00425EDF">
      <w:pPr>
        <w:spacing w:after="0" w:line="240" w:lineRule="auto"/>
        <w:ind w:left="1843" w:hanging="1843"/>
        <w:jc w:val="both"/>
        <w:rPr>
          <w:rFonts w:ascii="Arial" w:hAnsi="Arial" w:cs="Arial"/>
          <w:sz w:val="24"/>
          <w:szCs w:val="24"/>
        </w:rPr>
      </w:pPr>
    </w:p>
    <w:p w14:paraId="61B871D3" w14:textId="68C9DA26" w:rsidR="00F54857" w:rsidRDefault="00F54857" w:rsidP="00425EDF">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To talk, uh-huh.</w:t>
      </w:r>
    </w:p>
    <w:p w14:paraId="249BCCFC" w14:textId="77777777" w:rsidR="00F54857" w:rsidRDefault="00F54857" w:rsidP="00425EDF">
      <w:pPr>
        <w:spacing w:after="0" w:line="240" w:lineRule="auto"/>
        <w:ind w:left="1843" w:hanging="1843"/>
        <w:jc w:val="both"/>
        <w:rPr>
          <w:rFonts w:ascii="Arial" w:hAnsi="Arial" w:cs="Arial"/>
          <w:sz w:val="24"/>
          <w:szCs w:val="24"/>
        </w:rPr>
      </w:pPr>
    </w:p>
    <w:p w14:paraId="75B953C8" w14:textId="2FA968EA" w:rsidR="00F54857" w:rsidRDefault="00F54857" w:rsidP="00425EDF">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and since it's Wednesday, not Saturday morning, that’s not the day he was killed, or when she wanted to meet him, because she circled Wednesday, not…</w:t>
      </w:r>
    </w:p>
    <w:p w14:paraId="2BD19AE3" w14:textId="77777777" w:rsidR="00F54857" w:rsidRDefault="00F54857" w:rsidP="00425EDF">
      <w:pPr>
        <w:spacing w:after="0" w:line="240" w:lineRule="auto"/>
        <w:ind w:left="1843" w:hanging="1843"/>
        <w:jc w:val="both"/>
        <w:rPr>
          <w:rFonts w:ascii="Arial" w:hAnsi="Arial" w:cs="Arial"/>
          <w:sz w:val="24"/>
          <w:szCs w:val="24"/>
        </w:rPr>
      </w:pPr>
    </w:p>
    <w:p w14:paraId="28C0D20D" w14:textId="261A7373"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When was that council meeting?</w:t>
      </w:r>
    </w:p>
    <w:p w14:paraId="277A3200" w14:textId="77777777" w:rsidR="00F54857" w:rsidRDefault="00F54857" w:rsidP="00F54857">
      <w:pPr>
        <w:spacing w:after="0" w:line="240" w:lineRule="auto"/>
        <w:ind w:left="1843" w:hanging="1843"/>
        <w:jc w:val="both"/>
        <w:rPr>
          <w:rFonts w:ascii="Arial" w:hAnsi="Arial" w:cs="Arial"/>
          <w:sz w:val="24"/>
          <w:szCs w:val="24"/>
        </w:rPr>
      </w:pPr>
    </w:p>
    <w:p w14:paraId="5703ADA7" w14:textId="45C79ECE"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check that again, because </w:t>
      </w:r>
      <w:r w:rsidR="005E5587">
        <w:rPr>
          <w:rFonts w:ascii="Arial" w:hAnsi="Arial" w:cs="Arial"/>
          <w:sz w:val="24"/>
          <w:szCs w:val="24"/>
        </w:rPr>
        <w:t>Wednesday</w:t>
      </w:r>
      <w:r>
        <w:rPr>
          <w:rFonts w:ascii="Arial" w:hAnsi="Arial" w:cs="Arial"/>
          <w:sz w:val="24"/>
          <w:szCs w:val="24"/>
        </w:rPr>
        <w:t xml:space="preserve">, is that, because I could have sworn </w:t>
      </w:r>
      <w:r w:rsidR="005E5587">
        <w:rPr>
          <w:rFonts w:ascii="Arial" w:hAnsi="Arial" w:cs="Arial"/>
          <w:sz w:val="24"/>
          <w:szCs w:val="24"/>
        </w:rPr>
        <w:t>Wednesday</w:t>
      </w:r>
      <w:r>
        <w:rPr>
          <w:rFonts w:ascii="Arial" w:hAnsi="Arial" w:cs="Arial"/>
          <w:sz w:val="24"/>
          <w:szCs w:val="24"/>
        </w:rPr>
        <w:t xml:space="preserve"> popped up at some point.</w:t>
      </w:r>
    </w:p>
    <w:p w14:paraId="4EB3BA22" w14:textId="77777777" w:rsidR="00F54857" w:rsidRDefault="00F54857" w:rsidP="00F54857">
      <w:pPr>
        <w:spacing w:after="0" w:line="240" w:lineRule="auto"/>
        <w:ind w:left="1843" w:hanging="1843"/>
        <w:jc w:val="both"/>
        <w:rPr>
          <w:rFonts w:ascii="Arial" w:hAnsi="Arial" w:cs="Arial"/>
          <w:sz w:val="24"/>
          <w:szCs w:val="24"/>
        </w:rPr>
      </w:pPr>
    </w:p>
    <w:p w14:paraId="5DAEC98E" w14:textId="7F6C54DC"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he died on Saturday.</w:t>
      </w:r>
    </w:p>
    <w:p w14:paraId="7D0047E4" w14:textId="77777777" w:rsidR="00F54857" w:rsidRDefault="00F54857" w:rsidP="00F54857">
      <w:pPr>
        <w:spacing w:after="0" w:line="240" w:lineRule="auto"/>
        <w:ind w:left="1843" w:hanging="1843"/>
        <w:jc w:val="both"/>
        <w:rPr>
          <w:rFonts w:ascii="Arial" w:hAnsi="Arial" w:cs="Arial"/>
          <w:sz w:val="24"/>
          <w:szCs w:val="24"/>
        </w:rPr>
      </w:pPr>
    </w:p>
    <w:p w14:paraId="4B780235" w14:textId="6638AB98"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Is there a time on that?</w:t>
      </w:r>
    </w:p>
    <w:p w14:paraId="7407930B" w14:textId="77777777" w:rsidR="00F54857" w:rsidRDefault="00F54857" w:rsidP="00F54857">
      <w:pPr>
        <w:spacing w:after="0" w:line="240" w:lineRule="auto"/>
        <w:ind w:left="1843" w:hanging="1843"/>
        <w:jc w:val="both"/>
        <w:rPr>
          <w:rFonts w:ascii="Arial" w:hAnsi="Arial" w:cs="Arial"/>
          <w:sz w:val="24"/>
          <w:szCs w:val="24"/>
        </w:rPr>
      </w:pPr>
    </w:p>
    <w:p w14:paraId="7737154B" w14:textId="388D177C"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Like, when he died?</w:t>
      </w:r>
    </w:p>
    <w:p w14:paraId="5ACC6E55" w14:textId="77777777" w:rsidR="00F54857" w:rsidRDefault="00F54857" w:rsidP="00F54857">
      <w:pPr>
        <w:spacing w:after="0" w:line="240" w:lineRule="auto"/>
        <w:ind w:left="1843" w:hanging="1843"/>
        <w:jc w:val="both"/>
        <w:rPr>
          <w:rFonts w:ascii="Arial" w:hAnsi="Arial" w:cs="Arial"/>
          <w:sz w:val="24"/>
          <w:szCs w:val="24"/>
        </w:rPr>
      </w:pPr>
    </w:p>
    <w:p w14:paraId="0B78891C" w14:textId="5F920392"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like, has it given a time?</w:t>
      </w:r>
    </w:p>
    <w:p w14:paraId="35E6A100" w14:textId="77777777" w:rsidR="00F54857" w:rsidRDefault="00F54857" w:rsidP="00F54857">
      <w:pPr>
        <w:spacing w:after="0" w:line="240" w:lineRule="auto"/>
        <w:ind w:left="1843" w:hanging="1843"/>
        <w:jc w:val="both"/>
        <w:rPr>
          <w:rFonts w:ascii="Arial" w:hAnsi="Arial" w:cs="Arial"/>
          <w:sz w:val="24"/>
          <w:szCs w:val="24"/>
        </w:rPr>
      </w:pPr>
    </w:p>
    <w:p w14:paraId="0AD7609D" w14:textId="31A8CDFF"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Saturday morning is it all it says.</w:t>
      </w:r>
    </w:p>
    <w:p w14:paraId="21161D2F" w14:textId="77777777" w:rsidR="00F54857" w:rsidRDefault="00F54857" w:rsidP="00F54857">
      <w:pPr>
        <w:spacing w:after="0" w:line="240" w:lineRule="auto"/>
        <w:ind w:left="1843" w:hanging="1843"/>
        <w:jc w:val="both"/>
        <w:rPr>
          <w:rFonts w:ascii="Arial" w:hAnsi="Arial" w:cs="Arial"/>
          <w:sz w:val="24"/>
          <w:szCs w:val="24"/>
        </w:rPr>
      </w:pPr>
    </w:p>
    <w:p w14:paraId="53109DD2" w14:textId="045A71C5"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Okay, so, well that could very </w:t>
      </w:r>
      <w:r w:rsidR="005E5587">
        <w:rPr>
          <w:rFonts w:ascii="Arial" w:hAnsi="Arial" w:cs="Arial"/>
          <w:sz w:val="24"/>
          <w:szCs w:val="24"/>
        </w:rPr>
        <w:t>easily</w:t>
      </w:r>
      <w:r>
        <w:rPr>
          <w:rFonts w:ascii="Arial" w:hAnsi="Arial" w:cs="Arial"/>
          <w:sz w:val="24"/>
          <w:szCs w:val="24"/>
        </w:rPr>
        <w:t xml:space="preserve"> mean he died on Friday night, and they only found him Saturday morning, as well.</w:t>
      </w:r>
    </w:p>
    <w:p w14:paraId="35016843" w14:textId="77777777" w:rsidR="00F54857" w:rsidRDefault="00F54857" w:rsidP="00F54857">
      <w:pPr>
        <w:spacing w:after="0" w:line="240" w:lineRule="auto"/>
        <w:ind w:left="1843" w:hanging="1843"/>
        <w:jc w:val="both"/>
        <w:rPr>
          <w:rFonts w:ascii="Arial" w:hAnsi="Arial" w:cs="Arial"/>
          <w:sz w:val="24"/>
          <w:szCs w:val="24"/>
        </w:rPr>
      </w:pPr>
    </w:p>
    <w:p w14:paraId="1505D614" w14:textId="1B08F8DE"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no, so it says, he fell to his death in the early hours of Saturday morning, likely minutes after leaving Old Scratch Tavern.  So, he was with Carmen, they were locking up, he saw the face, he ran out.  Oh yeah, we do have the time.</w:t>
      </w:r>
    </w:p>
    <w:p w14:paraId="329FC04B" w14:textId="77777777" w:rsidR="00F54857" w:rsidRDefault="00F54857" w:rsidP="00F54857">
      <w:pPr>
        <w:spacing w:after="0" w:line="240" w:lineRule="auto"/>
        <w:ind w:left="1843" w:hanging="1843"/>
        <w:jc w:val="both"/>
        <w:rPr>
          <w:rFonts w:ascii="Arial" w:hAnsi="Arial" w:cs="Arial"/>
          <w:sz w:val="24"/>
          <w:szCs w:val="24"/>
        </w:rPr>
      </w:pPr>
    </w:p>
    <w:p w14:paraId="742392C9" w14:textId="4513673E"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223DC60C" w14:textId="77777777" w:rsidR="00F54857" w:rsidRDefault="00F54857" w:rsidP="00F54857">
      <w:pPr>
        <w:spacing w:after="0" w:line="240" w:lineRule="auto"/>
        <w:ind w:left="1843" w:hanging="1843"/>
        <w:jc w:val="both"/>
        <w:rPr>
          <w:rFonts w:ascii="Arial" w:hAnsi="Arial" w:cs="Arial"/>
          <w:sz w:val="24"/>
          <w:szCs w:val="24"/>
        </w:rPr>
      </w:pPr>
    </w:p>
    <w:p w14:paraId="516914D7" w14:textId="05ABD767"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at 3.3</w:t>
      </w:r>
      <w:r w:rsidR="007165D2">
        <w:rPr>
          <w:rFonts w:ascii="Arial" w:hAnsi="Arial" w:cs="Arial"/>
          <w:sz w:val="24"/>
          <w:szCs w:val="24"/>
        </w:rPr>
        <w:t>3</w:t>
      </w:r>
      <w:r>
        <w:rPr>
          <w:rFonts w:ascii="Arial" w:hAnsi="Arial" w:cs="Arial"/>
          <w:sz w:val="24"/>
          <w:szCs w:val="24"/>
        </w:rPr>
        <w:t xml:space="preserve"> a.m..</w:t>
      </w:r>
    </w:p>
    <w:p w14:paraId="3CC55466" w14:textId="77777777" w:rsidR="00F54857" w:rsidRDefault="00F54857" w:rsidP="00F54857">
      <w:pPr>
        <w:spacing w:after="0" w:line="240" w:lineRule="auto"/>
        <w:ind w:left="1843" w:hanging="1843"/>
        <w:jc w:val="both"/>
        <w:rPr>
          <w:rFonts w:ascii="Arial" w:hAnsi="Arial" w:cs="Arial"/>
          <w:sz w:val="24"/>
          <w:szCs w:val="24"/>
        </w:rPr>
      </w:pPr>
    </w:p>
    <w:p w14:paraId="342CC7F1" w14:textId="7FA2A2A0"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He ran out, yeah, he saw someone.</w:t>
      </w:r>
    </w:p>
    <w:p w14:paraId="1BE0E167" w14:textId="77777777" w:rsidR="00F54857" w:rsidRDefault="00F54857" w:rsidP="00F54857">
      <w:pPr>
        <w:spacing w:after="0" w:line="240" w:lineRule="auto"/>
        <w:ind w:left="1843" w:hanging="1843"/>
        <w:jc w:val="both"/>
        <w:rPr>
          <w:rFonts w:ascii="Arial" w:hAnsi="Arial" w:cs="Arial"/>
          <w:sz w:val="24"/>
          <w:szCs w:val="24"/>
        </w:rPr>
      </w:pPr>
    </w:p>
    <w:p w14:paraId="6AF8BC29" w14:textId="1CBB5261"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that’s right when he left.</w:t>
      </w:r>
    </w:p>
    <w:p w14:paraId="0C5D78F6" w14:textId="77777777" w:rsidR="00F54857" w:rsidRDefault="00F54857" w:rsidP="00F54857">
      <w:pPr>
        <w:spacing w:after="0" w:line="240" w:lineRule="auto"/>
        <w:ind w:left="1843" w:hanging="1843"/>
        <w:jc w:val="both"/>
        <w:rPr>
          <w:rFonts w:ascii="Arial" w:hAnsi="Arial" w:cs="Arial"/>
          <w:sz w:val="24"/>
          <w:szCs w:val="24"/>
        </w:rPr>
      </w:pPr>
    </w:p>
    <w:p w14:paraId="4F0D968C" w14:textId="0CEAE1D3"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so that was Saturday, 3.30 a.m..</w:t>
      </w:r>
    </w:p>
    <w:p w14:paraId="77F3ACC6" w14:textId="77777777" w:rsidR="00F54857" w:rsidRDefault="00F54857" w:rsidP="00F54857">
      <w:pPr>
        <w:spacing w:after="0" w:line="240" w:lineRule="auto"/>
        <w:ind w:left="1843" w:hanging="1843"/>
        <w:jc w:val="both"/>
        <w:rPr>
          <w:rFonts w:ascii="Arial" w:hAnsi="Arial" w:cs="Arial"/>
          <w:sz w:val="24"/>
          <w:szCs w:val="24"/>
        </w:rPr>
      </w:pPr>
    </w:p>
    <w:p w14:paraId="33B6BCB9" w14:textId="38D7A9C0"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And if it's right next to it, then we’re looking at three o'clock to four o'clock, like, half three to four-ish, maybe.</w:t>
      </w:r>
    </w:p>
    <w:p w14:paraId="14098828" w14:textId="77777777" w:rsidR="00F54857" w:rsidRDefault="00F54857" w:rsidP="00F54857">
      <w:pPr>
        <w:spacing w:after="0" w:line="240" w:lineRule="auto"/>
        <w:ind w:left="1843" w:hanging="1843"/>
        <w:jc w:val="both"/>
        <w:rPr>
          <w:rFonts w:ascii="Arial" w:hAnsi="Arial" w:cs="Arial"/>
          <w:sz w:val="24"/>
          <w:szCs w:val="24"/>
        </w:rPr>
      </w:pPr>
    </w:p>
    <w:p w14:paraId="73AED5D4" w14:textId="542B31D0"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that’s our time of death.</w:t>
      </w:r>
    </w:p>
    <w:p w14:paraId="0C8C7878" w14:textId="77777777" w:rsidR="00F54857" w:rsidRDefault="00F54857" w:rsidP="00F54857">
      <w:pPr>
        <w:spacing w:after="0" w:line="240" w:lineRule="auto"/>
        <w:ind w:left="1843" w:hanging="1843"/>
        <w:jc w:val="both"/>
        <w:rPr>
          <w:rFonts w:ascii="Arial" w:hAnsi="Arial" w:cs="Arial"/>
          <w:sz w:val="24"/>
          <w:szCs w:val="24"/>
        </w:rPr>
      </w:pPr>
    </w:p>
    <w:p w14:paraId="1D0DECD0" w14:textId="5C41C209"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Right.</w:t>
      </w:r>
    </w:p>
    <w:p w14:paraId="47B1D9CC" w14:textId="77777777" w:rsidR="00F54857" w:rsidRDefault="00F54857" w:rsidP="00F54857">
      <w:pPr>
        <w:spacing w:after="0" w:line="240" w:lineRule="auto"/>
        <w:ind w:left="1843" w:hanging="1843"/>
        <w:jc w:val="both"/>
        <w:rPr>
          <w:rFonts w:ascii="Arial" w:hAnsi="Arial" w:cs="Arial"/>
          <w:sz w:val="24"/>
          <w:szCs w:val="24"/>
        </w:rPr>
      </w:pPr>
    </w:p>
    <w:p w14:paraId="69FC6418" w14:textId="3FA96A61"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Hmm.  I'm checking, you know that </w:t>
      </w:r>
      <w:r w:rsidR="005E5587">
        <w:rPr>
          <w:rFonts w:ascii="Arial" w:hAnsi="Arial" w:cs="Arial"/>
          <w:sz w:val="24"/>
          <w:szCs w:val="24"/>
        </w:rPr>
        <w:t>thing</w:t>
      </w:r>
      <w:r>
        <w:rPr>
          <w:rFonts w:ascii="Arial" w:hAnsi="Arial" w:cs="Arial"/>
          <w:sz w:val="24"/>
          <w:szCs w:val="24"/>
        </w:rPr>
        <w:t xml:space="preserve"> that our detective stole from Nick, Nick’s notebook, I'm reading that right now.  And unless he's completely making stuff up, which I don't think he is, I don't think Nick’s the devil, because he can see the devil in the woods.  </w:t>
      </w:r>
    </w:p>
    <w:p w14:paraId="246B590B" w14:textId="77777777" w:rsidR="00F54857" w:rsidRDefault="00F54857" w:rsidP="00F54857">
      <w:pPr>
        <w:spacing w:after="0" w:line="240" w:lineRule="auto"/>
        <w:ind w:left="1843" w:hanging="1843"/>
        <w:jc w:val="both"/>
        <w:rPr>
          <w:rFonts w:ascii="Arial" w:hAnsi="Arial" w:cs="Arial"/>
          <w:sz w:val="24"/>
          <w:szCs w:val="24"/>
        </w:rPr>
      </w:pPr>
    </w:p>
    <w:p w14:paraId="555D3205" w14:textId="141195A1"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no, this is, Nick’s the guy who died.</w:t>
      </w:r>
    </w:p>
    <w:p w14:paraId="57AD8E26" w14:textId="77777777" w:rsidR="00F54857" w:rsidRDefault="00F54857" w:rsidP="00F54857">
      <w:pPr>
        <w:spacing w:after="0" w:line="240" w:lineRule="auto"/>
        <w:ind w:left="1843" w:hanging="1843"/>
        <w:jc w:val="both"/>
        <w:rPr>
          <w:rFonts w:ascii="Arial" w:hAnsi="Arial" w:cs="Arial"/>
          <w:sz w:val="24"/>
          <w:szCs w:val="24"/>
        </w:rPr>
      </w:pPr>
    </w:p>
    <w:p w14:paraId="20504988" w14:textId="2BD54C9A"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Okay, I was about to say, that’s a good </w:t>
      </w:r>
      <w:r w:rsidR="005E5587">
        <w:rPr>
          <w:rFonts w:ascii="Arial" w:hAnsi="Arial" w:cs="Arial"/>
          <w:sz w:val="24"/>
          <w:szCs w:val="24"/>
        </w:rPr>
        <w:t>point</w:t>
      </w:r>
      <w:r>
        <w:rPr>
          <w:rFonts w:ascii="Arial" w:hAnsi="Arial" w:cs="Arial"/>
          <w:sz w:val="24"/>
          <w:szCs w:val="24"/>
        </w:rPr>
        <w:t>.</w:t>
      </w:r>
    </w:p>
    <w:p w14:paraId="441AD50C" w14:textId="77777777" w:rsidR="00F54857" w:rsidRDefault="00F54857" w:rsidP="00F54857">
      <w:pPr>
        <w:spacing w:after="0" w:line="240" w:lineRule="auto"/>
        <w:ind w:left="1843" w:hanging="1843"/>
        <w:jc w:val="both"/>
        <w:rPr>
          <w:rFonts w:ascii="Arial" w:hAnsi="Arial" w:cs="Arial"/>
          <w:sz w:val="24"/>
          <w:szCs w:val="24"/>
        </w:rPr>
      </w:pPr>
    </w:p>
    <w:p w14:paraId="5187C83D" w14:textId="6922F7E9"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So, she's got a page from Nick’s notes, and then she also stole a different set of notes from the cop.</w:t>
      </w:r>
    </w:p>
    <w:p w14:paraId="3C431CF9" w14:textId="77777777" w:rsidR="00F54857" w:rsidRDefault="00F54857" w:rsidP="00F54857">
      <w:pPr>
        <w:spacing w:after="0" w:line="240" w:lineRule="auto"/>
        <w:ind w:left="1843" w:hanging="1843"/>
        <w:jc w:val="both"/>
        <w:rPr>
          <w:rFonts w:ascii="Arial" w:hAnsi="Arial" w:cs="Arial"/>
          <w:sz w:val="24"/>
          <w:szCs w:val="24"/>
        </w:rPr>
      </w:pPr>
    </w:p>
    <w:p w14:paraId="2DE1FF2E" w14:textId="67B399F4"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The other guy, and that’s also, I think, part of Nick’s, it's probably the same paper.</w:t>
      </w:r>
    </w:p>
    <w:p w14:paraId="00F43340" w14:textId="77777777" w:rsidR="00F54857" w:rsidRDefault="00F54857" w:rsidP="00F54857">
      <w:pPr>
        <w:spacing w:after="0" w:line="240" w:lineRule="auto"/>
        <w:ind w:left="1843" w:hanging="1843"/>
        <w:jc w:val="both"/>
        <w:rPr>
          <w:rFonts w:ascii="Arial" w:hAnsi="Arial" w:cs="Arial"/>
          <w:sz w:val="24"/>
          <w:szCs w:val="24"/>
        </w:rPr>
      </w:pPr>
    </w:p>
    <w:p w14:paraId="57CE9C2C" w14:textId="4C9E9D9A"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it looks the same.</w:t>
      </w:r>
    </w:p>
    <w:p w14:paraId="341454F5" w14:textId="77777777" w:rsidR="00F54857" w:rsidRDefault="00F54857" w:rsidP="00F54857">
      <w:pPr>
        <w:spacing w:after="0" w:line="240" w:lineRule="auto"/>
        <w:ind w:left="1843" w:hanging="1843"/>
        <w:jc w:val="both"/>
        <w:rPr>
          <w:rFonts w:ascii="Arial" w:hAnsi="Arial" w:cs="Arial"/>
          <w:sz w:val="24"/>
          <w:szCs w:val="24"/>
        </w:rPr>
      </w:pPr>
    </w:p>
    <w:p w14:paraId="674F4DBF" w14:textId="61E0A2D6"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and it leads up to the 7th.</w:t>
      </w:r>
    </w:p>
    <w:p w14:paraId="3421B8DF" w14:textId="77777777" w:rsidR="00F54857" w:rsidRDefault="00F54857" w:rsidP="00F54857">
      <w:pPr>
        <w:spacing w:after="0" w:line="240" w:lineRule="auto"/>
        <w:ind w:left="1843" w:hanging="1843"/>
        <w:jc w:val="both"/>
        <w:rPr>
          <w:rFonts w:ascii="Arial" w:hAnsi="Arial" w:cs="Arial"/>
          <w:sz w:val="24"/>
          <w:szCs w:val="24"/>
        </w:rPr>
      </w:pPr>
    </w:p>
    <w:p w14:paraId="72B69344" w14:textId="32DBFCF1"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1974861C" w14:textId="7ADF4E2F" w:rsidR="00F54857" w:rsidRDefault="00F54857" w:rsidP="00F54857">
      <w:pPr>
        <w:spacing w:after="0" w:line="240" w:lineRule="auto"/>
        <w:ind w:left="1843" w:hanging="1843"/>
        <w:jc w:val="both"/>
        <w:rPr>
          <w:rFonts w:ascii="Arial" w:hAnsi="Arial" w:cs="Arial"/>
          <w:sz w:val="24"/>
          <w:szCs w:val="24"/>
        </w:rPr>
      </w:pPr>
    </w:p>
    <w:p w14:paraId="6F793A2A" w14:textId="53841D53"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Oh, a footprint, cute.  Three fires in the woods tonight.  </w:t>
      </w:r>
    </w:p>
    <w:p w14:paraId="748FBE1B" w14:textId="77777777" w:rsidR="00F54857" w:rsidRDefault="00F54857" w:rsidP="00F54857">
      <w:pPr>
        <w:spacing w:after="0" w:line="240" w:lineRule="auto"/>
        <w:ind w:left="1843" w:hanging="1843"/>
        <w:jc w:val="both"/>
        <w:rPr>
          <w:rFonts w:ascii="Arial" w:hAnsi="Arial" w:cs="Arial"/>
          <w:sz w:val="24"/>
          <w:szCs w:val="24"/>
        </w:rPr>
      </w:pPr>
    </w:p>
    <w:p w14:paraId="5B405041" w14:textId="30DD9004"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Half an hour has now passed, so you have an hour left.</w:t>
      </w:r>
    </w:p>
    <w:p w14:paraId="4A9B9C3C" w14:textId="77777777" w:rsidR="00F54857" w:rsidRDefault="00F54857" w:rsidP="00F54857">
      <w:pPr>
        <w:spacing w:after="0" w:line="240" w:lineRule="auto"/>
        <w:ind w:left="1843" w:hanging="1843"/>
        <w:jc w:val="both"/>
        <w:rPr>
          <w:rFonts w:ascii="Arial" w:hAnsi="Arial" w:cs="Arial"/>
          <w:sz w:val="24"/>
          <w:szCs w:val="24"/>
        </w:rPr>
      </w:pPr>
    </w:p>
    <w:p w14:paraId="0AF30EE8" w14:textId="53EE24E0" w:rsidR="00F54857" w:rsidRDefault="00F54857" w:rsidP="00F5485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 thank you.</w:t>
      </w:r>
      <w:r w:rsidR="00691ED4">
        <w:rPr>
          <w:rFonts w:ascii="Arial" w:hAnsi="Arial" w:cs="Arial"/>
          <w:sz w:val="24"/>
          <w:szCs w:val="24"/>
        </w:rPr>
        <w:t xml:space="preserve">  </w:t>
      </w:r>
    </w:p>
    <w:p w14:paraId="7378DA98" w14:textId="77777777" w:rsidR="00691ED4" w:rsidRDefault="00691ED4" w:rsidP="00F54857">
      <w:pPr>
        <w:spacing w:after="0" w:line="240" w:lineRule="auto"/>
        <w:ind w:left="1843" w:hanging="1843"/>
        <w:jc w:val="both"/>
        <w:rPr>
          <w:rFonts w:ascii="Arial" w:hAnsi="Arial" w:cs="Arial"/>
          <w:sz w:val="24"/>
          <w:szCs w:val="24"/>
        </w:rPr>
      </w:pPr>
    </w:p>
    <w:p w14:paraId="4F86F577" w14:textId="00E6B1D4" w:rsidR="00691ED4" w:rsidRDefault="00691ED4" w:rsidP="00F5485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Same footprints, that’s good.</w:t>
      </w:r>
    </w:p>
    <w:p w14:paraId="2AB12FC2" w14:textId="77777777" w:rsidR="00691ED4" w:rsidRDefault="00691ED4" w:rsidP="00F54857">
      <w:pPr>
        <w:spacing w:after="0" w:line="240" w:lineRule="auto"/>
        <w:ind w:left="1843" w:hanging="1843"/>
        <w:jc w:val="both"/>
        <w:rPr>
          <w:rFonts w:ascii="Arial" w:hAnsi="Arial" w:cs="Arial"/>
          <w:sz w:val="24"/>
          <w:szCs w:val="24"/>
        </w:rPr>
      </w:pPr>
    </w:p>
    <w:p w14:paraId="1300E3A8" w14:textId="29B485D8" w:rsidR="00691ED4" w:rsidRDefault="00691ED4" w:rsidP="00F5485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Bad blood goes back a long time between Joan Campbell.  I wonder if Joan doesn't hate Nick, Joan hates the Lovells, who originally opened Old Scratch Tavern.</w:t>
      </w:r>
    </w:p>
    <w:p w14:paraId="2694151B" w14:textId="77777777" w:rsidR="00691ED4" w:rsidRDefault="00691ED4" w:rsidP="00F54857">
      <w:pPr>
        <w:spacing w:after="0" w:line="240" w:lineRule="auto"/>
        <w:ind w:left="1843" w:hanging="1843"/>
        <w:jc w:val="both"/>
        <w:rPr>
          <w:rFonts w:ascii="Arial" w:hAnsi="Arial" w:cs="Arial"/>
          <w:sz w:val="24"/>
          <w:szCs w:val="24"/>
        </w:rPr>
      </w:pPr>
    </w:p>
    <w:p w14:paraId="37C505BE" w14:textId="17A1ABD3" w:rsidR="00691ED4" w:rsidRDefault="00691ED4" w:rsidP="00F5485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Possibly, because…</w:t>
      </w:r>
    </w:p>
    <w:p w14:paraId="0C6BF1D4" w14:textId="77777777" w:rsidR="00691ED4" w:rsidRDefault="00691ED4" w:rsidP="00F54857">
      <w:pPr>
        <w:spacing w:after="0" w:line="240" w:lineRule="auto"/>
        <w:ind w:left="1843" w:hanging="1843"/>
        <w:jc w:val="both"/>
        <w:rPr>
          <w:rFonts w:ascii="Arial" w:hAnsi="Arial" w:cs="Arial"/>
          <w:sz w:val="24"/>
          <w:szCs w:val="24"/>
        </w:rPr>
      </w:pPr>
    </w:p>
    <w:p w14:paraId="5482676B" w14:textId="087AC637" w:rsidR="00691ED4" w:rsidRDefault="00691ED4" w:rsidP="00F5485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That could be real, yeah.</w:t>
      </w:r>
    </w:p>
    <w:p w14:paraId="1383A3A5" w14:textId="77777777" w:rsidR="00691ED4" w:rsidRDefault="00691ED4" w:rsidP="00F54857">
      <w:pPr>
        <w:spacing w:after="0" w:line="240" w:lineRule="auto"/>
        <w:ind w:left="1843" w:hanging="1843"/>
        <w:jc w:val="both"/>
        <w:rPr>
          <w:rFonts w:ascii="Arial" w:hAnsi="Arial" w:cs="Arial"/>
          <w:sz w:val="24"/>
          <w:szCs w:val="24"/>
        </w:rPr>
      </w:pPr>
    </w:p>
    <w:p w14:paraId="26A656C0" w14:textId="4A57ACE7" w:rsidR="00691ED4" w:rsidRDefault="00691ED4" w:rsidP="00F5485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…there was a warning letter that says, you'll burn for what you've done.  What happened?  Either he, or the Lovells have something, some beef with someone.  And there's the footprints which match the photo.</w:t>
      </w:r>
    </w:p>
    <w:p w14:paraId="7625F127" w14:textId="77777777" w:rsidR="00691ED4" w:rsidRDefault="00691ED4" w:rsidP="00F54857">
      <w:pPr>
        <w:spacing w:after="0" w:line="240" w:lineRule="auto"/>
        <w:ind w:left="1843" w:hanging="1843"/>
        <w:jc w:val="both"/>
        <w:rPr>
          <w:rFonts w:ascii="Arial" w:hAnsi="Arial" w:cs="Arial"/>
          <w:sz w:val="24"/>
          <w:szCs w:val="24"/>
        </w:rPr>
      </w:pPr>
    </w:p>
    <w:p w14:paraId="4F42874B" w14:textId="6FEEEEAD" w:rsidR="00691ED4" w:rsidRDefault="00691ED4" w:rsidP="00F5485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Which match that.</w:t>
      </w:r>
    </w:p>
    <w:p w14:paraId="15294F84" w14:textId="77777777" w:rsidR="00691ED4" w:rsidRDefault="00691ED4" w:rsidP="00F54857">
      <w:pPr>
        <w:spacing w:after="0" w:line="240" w:lineRule="auto"/>
        <w:ind w:left="1843" w:hanging="1843"/>
        <w:jc w:val="both"/>
        <w:rPr>
          <w:rFonts w:ascii="Arial" w:hAnsi="Arial" w:cs="Arial"/>
          <w:sz w:val="24"/>
          <w:szCs w:val="24"/>
        </w:rPr>
      </w:pPr>
    </w:p>
    <w:p w14:paraId="57891123" w14:textId="1D46900F" w:rsidR="00691ED4" w:rsidRDefault="00691ED4" w:rsidP="00F5485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2EAE33D6" w14:textId="77777777" w:rsidR="00691ED4" w:rsidRDefault="00691ED4" w:rsidP="00F54857">
      <w:pPr>
        <w:spacing w:after="0" w:line="240" w:lineRule="auto"/>
        <w:ind w:left="1843" w:hanging="1843"/>
        <w:jc w:val="both"/>
        <w:rPr>
          <w:rFonts w:ascii="Arial" w:hAnsi="Arial" w:cs="Arial"/>
          <w:sz w:val="24"/>
          <w:szCs w:val="24"/>
        </w:rPr>
      </w:pPr>
    </w:p>
    <w:p w14:paraId="73875E06" w14:textId="5FBF0672" w:rsidR="00691ED4" w:rsidRDefault="00691ED4" w:rsidP="00F5485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That’s not surprising.  Nolan and Courtney witnessed for me, put the paper somewhere safe, on December 3rd, I don't know what that means.  Note in the mailbox, when you were cold, and in the ground, who will be sorry you are gone.  These days, I'm not sure, still can't </w:t>
      </w:r>
      <w:r w:rsidR="005E5587">
        <w:rPr>
          <w:rFonts w:ascii="Arial" w:hAnsi="Arial" w:cs="Arial"/>
          <w:sz w:val="24"/>
          <w:szCs w:val="24"/>
        </w:rPr>
        <w:t>crack</w:t>
      </w:r>
      <w:r>
        <w:rPr>
          <w:rFonts w:ascii="Arial" w:hAnsi="Arial" w:cs="Arial"/>
          <w:sz w:val="24"/>
          <w:szCs w:val="24"/>
        </w:rPr>
        <w:t xml:space="preserve"> this code.  And we’re not worrying about the code right now.</w:t>
      </w:r>
    </w:p>
    <w:p w14:paraId="4A52FD54" w14:textId="77777777" w:rsidR="00691ED4" w:rsidRDefault="00691ED4" w:rsidP="00F54857">
      <w:pPr>
        <w:spacing w:after="0" w:line="240" w:lineRule="auto"/>
        <w:ind w:left="1843" w:hanging="1843"/>
        <w:jc w:val="both"/>
        <w:rPr>
          <w:rFonts w:ascii="Arial" w:hAnsi="Arial" w:cs="Arial"/>
          <w:sz w:val="24"/>
          <w:szCs w:val="24"/>
        </w:rPr>
      </w:pPr>
    </w:p>
    <w:p w14:paraId="1BAAB817" w14:textId="5FAC10B2" w:rsidR="00691ED4" w:rsidRDefault="00691ED4" w:rsidP="00F5485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Uh-huh.</w:t>
      </w:r>
    </w:p>
    <w:p w14:paraId="6BDE0951" w14:textId="77777777" w:rsidR="00691ED4" w:rsidRDefault="00691ED4" w:rsidP="00F54857">
      <w:pPr>
        <w:spacing w:after="0" w:line="240" w:lineRule="auto"/>
        <w:ind w:left="1843" w:hanging="1843"/>
        <w:jc w:val="both"/>
        <w:rPr>
          <w:rFonts w:ascii="Arial" w:hAnsi="Arial" w:cs="Arial"/>
          <w:sz w:val="24"/>
          <w:szCs w:val="24"/>
        </w:rPr>
      </w:pPr>
    </w:p>
    <w:p w14:paraId="033C1C9F" w14:textId="1FF134FB" w:rsidR="00691ED4" w:rsidRDefault="00691ED4" w:rsidP="00F5485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And this, is that like…?</w:t>
      </w:r>
    </w:p>
    <w:p w14:paraId="6AFB8792" w14:textId="77777777" w:rsidR="00691ED4" w:rsidRDefault="00691ED4" w:rsidP="00F54857">
      <w:pPr>
        <w:spacing w:after="0" w:line="240" w:lineRule="auto"/>
        <w:ind w:left="1843" w:hanging="1843"/>
        <w:jc w:val="both"/>
        <w:rPr>
          <w:rFonts w:ascii="Arial" w:hAnsi="Arial" w:cs="Arial"/>
          <w:sz w:val="24"/>
          <w:szCs w:val="24"/>
        </w:rPr>
      </w:pPr>
    </w:p>
    <w:p w14:paraId="725EDBAB" w14:textId="192E8A6D"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That’s one of them, yeah.  Interlopers will be banished to the bottom of the Devil’s Well, which is where he was found.</w:t>
      </w:r>
    </w:p>
    <w:p w14:paraId="5F71BAA1" w14:textId="77777777" w:rsidR="00691ED4" w:rsidRDefault="00691ED4" w:rsidP="00691ED4">
      <w:pPr>
        <w:spacing w:after="0" w:line="240" w:lineRule="auto"/>
        <w:ind w:left="1843" w:hanging="1843"/>
        <w:jc w:val="both"/>
        <w:rPr>
          <w:rFonts w:ascii="Arial" w:hAnsi="Arial" w:cs="Arial"/>
          <w:sz w:val="24"/>
          <w:szCs w:val="24"/>
        </w:rPr>
      </w:pPr>
    </w:p>
    <w:p w14:paraId="2138A494" w14:textId="28AC5721"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and we know that Joan Campbell, our environmentalist, used the word, interlopers, to describe, yeah, I won't talk to interlopers from Old Scratch bent on destroying life.</w:t>
      </w:r>
    </w:p>
    <w:p w14:paraId="28AFABEE" w14:textId="77777777" w:rsidR="00691ED4" w:rsidRDefault="00691ED4" w:rsidP="00691ED4">
      <w:pPr>
        <w:spacing w:after="0" w:line="240" w:lineRule="auto"/>
        <w:ind w:left="1843" w:hanging="1843"/>
        <w:jc w:val="both"/>
        <w:rPr>
          <w:rFonts w:ascii="Arial" w:hAnsi="Arial" w:cs="Arial"/>
          <w:sz w:val="24"/>
          <w:szCs w:val="24"/>
        </w:rPr>
      </w:pPr>
    </w:p>
    <w:p w14:paraId="67881220" w14:textId="6E463508"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that is a little suspicious.</w:t>
      </w:r>
    </w:p>
    <w:p w14:paraId="7C9F6F6F" w14:textId="77777777" w:rsidR="00691ED4" w:rsidRDefault="00691ED4" w:rsidP="00691ED4">
      <w:pPr>
        <w:spacing w:after="0" w:line="240" w:lineRule="auto"/>
        <w:ind w:left="1843" w:hanging="1843"/>
        <w:jc w:val="both"/>
        <w:rPr>
          <w:rFonts w:ascii="Arial" w:hAnsi="Arial" w:cs="Arial"/>
          <w:sz w:val="24"/>
          <w:szCs w:val="24"/>
        </w:rPr>
      </w:pPr>
    </w:p>
    <w:p w14:paraId="3ABBA63C" w14:textId="7F9C9D7A"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So, is this Joan, yeah?</w:t>
      </w:r>
    </w:p>
    <w:p w14:paraId="0E593B81" w14:textId="77777777" w:rsidR="00691ED4" w:rsidRDefault="00691ED4" w:rsidP="00691ED4">
      <w:pPr>
        <w:spacing w:after="0" w:line="240" w:lineRule="auto"/>
        <w:ind w:left="1843" w:hanging="1843"/>
        <w:jc w:val="both"/>
        <w:rPr>
          <w:rFonts w:ascii="Arial" w:hAnsi="Arial" w:cs="Arial"/>
          <w:sz w:val="24"/>
          <w:szCs w:val="24"/>
        </w:rPr>
      </w:pPr>
    </w:p>
    <w:p w14:paraId="5F23C671" w14:textId="083E6D1D"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5AE4F15D" w14:textId="77777777" w:rsidR="00691ED4" w:rsidRDefault="00691ED4" w:rsidP="00691ED4">
      <w:pPr>
        <w:spacing w:after="0" w:line="240" w:lineRule="auto"/>
        <w:ind w:left="1843" w:hanging="1843"/>
        <w:jc w:val="both"/>
        <w:rPr>
          <w:rFonts w:ascii="Arial" w:hAnsi="Arial" w:cs="Arial"/>
          <w:sz w:val="24"/>
          <w:szCs w:val="24"/>
        </w:rPr>
      </w:pPr>
    </w:p>
    <w:p w14:paraId="50FF9398" w14:textId="77777777"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We might as well write that down,  but also, I missed this little section.</w:t>
      </w:r>
    </w:p>
    <w:p w14:paraId="38D55991" w14:textId="77777777" w:rsidR="00691ED4" w:rsidRDefault="00691ED4" w:rsidP="00691ED4">
      <w:pPr>
        <w:spacing w:after="0" w:line="240" w:lineRule="auto"/>
        <w:ind w:left="1843" w:hanging="1843"/>
        <w:jc w:val="both"/>
        <w:rPr>
          <w:rFonts w:ascii="Arial" w:hAnsi="Arial" w:cs="Arial"/>
          <w:sz w:val="24"/>
          <w:szCs w:val="24"/>
        </w:rPr>
      </w:pPr>
    </w:p>
    <w:p w14:paraId="33BD6D75" w14:textId="77777777"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Why would she go behind my back.</w:t>
      </w:r>
    </w:p>
    <w:p w14:paraId="41D813AE" w14:textId="77777777" w:rsidR="00691ED4" w:rsidRDefault="00691ED4" w:rsidP="00691ED4">
      <w:pPr>
        <w:spacing w:after="0" w:line="240" w:lineRule="auto"/>
        <w:ind w:left="1843" w:hanging="1843"/>
        <w:jc w:val="both"/>
        <w:rPr>
          <w:rFonts w:ascii="Arial" w:hAnsi="Arial" w:cs="Arial"/>
          <w:sz w:val="24"/>
          <w:szCs w:val="24"/>
        </w:rPr>
      </w:pPr>
    </w:p>
    <w:p w14:paraId="5C62494E" w14:textId="5E07533F"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Deputy?  That looks like it was added by our character, but why would she go behind my back like that.</w:t>
      </w:r>
    </w:p>
    <w:p w14:paraId="0E5FC4DE" w14:textId="093F995B" w:rsidR="00691ED4" w:rsidRDefault="00691ED4" w:rsidP="00691ED4">
      <w:pPr>
        <w:spacing w:after="0" w:line="240" w:lineRule="auto"/>
        <w:ind w:left="1843" w:hanging="1843"/>
        <w:jc w:val="both"/>
        <w:rPr>
          <w:rFonts w:ascii="Arial" w:hAnsi="Arial" w:cs="Arial"/>
          <w:sz w:val="24"/>
          <w:szCs w:val="24"/>
        </w:rPr>
      </w:pPr>
    </w:p>
    <w:p w14:paraId="3CF87A4F" w14:textId="4B464E31"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Someone could be framing Joan, as well.</w:t>
      </w:r>
    </w:p>
    <w:p w14:paraId="272B11FD" w14:textId="77777777" w:rsidR="00691ED4" w:rsidRDefault="00691ED4" w:rsidP="00691ED4">
      <w:pPr>
        <w:spacing w:after="0" w:line="240" w:lineRule="auto"/>
        <w:ind w:left="1843" w:hanging="1843"/>
        <w:jc w:val="both"/>
        <w:rPr>
          <w:rFonts w:ascii="Arial" w:hAnsi="Arial" w:cs="Arial"/>
          <w:sz w:val="24"/>
          <w:szCs w:val="24"/>
        </w:rPr>
      </w:pPr>
    </w:p>
    <w:p w14:paraId="400F5140" w14:textId="0775BCFF"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13F965B2" w14:textId="77777777" w:rsidR="00691ED4" w:rsidRDefault="00691ED4" w:rsidP="00691ED4">
      <w:pPr>
        <w:spacing w:after="0" w:line="240" w:lineRule="auto"/>
        <w:ind w:left="1843" w:hanging="1843"/>
        <w:jc w:val="both"/>
        <w:rPr>
          <w:rFonts w:ascii="Arial" w:hAnsi="Arial" w:cs="Arial"/>
          <w:sz w:val="24"/>
          <w:szCs w:val="24"/>
        </w:rPr>
      </w:pPr>
    </w:p>
    <w:p w14:paraId="7CC483EF" w14:textId="7685E45F"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Are you ready to die.  See at mother’s, thank god.</w:t>
      </w:r>
    </w:p>
    <w:p w14:paraId="0257FA71" w14:textId="77777777" w:rsidR="00691ED4" w:rsidRDefault="00691ED4" w:rsidP="00691ED4">
      <w:pPr>
        <w:spacing w:after="0" w:line="240" w:lineRule="auto"/>
        <w:ind w:left="1843" w:hanging="1843"/>
        <w:jc w:val="both"/>
        <w:rPr>
          <w:rFonts w:ascii="Arial" w:hAnsi="Arial" w:cs="Arial"/>
          <w:sz w:val="24"/>
          <w:szCs w:val="24"/>
        </w:rPr>
      </w:pPr>
    </w:p>
    <w:p w14:paraId="2CB2C3EA" w14:textId="68C1C864"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Cherie.</w:t>
      </w:r>
    </w:p>
    <w:p w14:paraId="249E85C9" w14:textId="77777777" w:rsidR="00691ED4" w:rsidRDefault="00691ED4" w:rsidP="00691ED4">
      <w:pPr>
        <w:spacing w:after="0" w:line="240" w:lineRule="auto"/>
        <w:ind w:left="1843" w:hanging="1843"/>
        <w:jc w:val="both"/>
        <w:rPr>
          <w:rFonts w:ascii="Arial" w:hAnsi="Arial" w:cs="Arial"/>
          <w:sz w:val="24"/>
          <w:szCs w:val="24"/>
        </w:rPr>
      </w:pPr>
    </w:p>
    <w:p w14:paraId="5DC2D448" w14:textId="30539A72"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Cherie. </w:t>
      </w:r>
    </w:p>
    <w:p w14:paraId="736DB2D2" w14:textId="77777777" w:rsidR="00691ED4" w:rsidRDefault="00691ED4" w:rsidP="00691ED4">
      <w:pPr>
        <w:spacing w:after="0" w:line="240" w:lineRule="auto"/>
        <w:ind w:left="1843" w:hanging="1843"/>
        <w:jc w:val="both"/>
        <w:rPr>
          <w:rFonts w:ascii="Arial" w:hAnsi="Arial" w:cs="Arial"/>
          <w:sz w:val="24"/>
          <w:szCs w:val="24"/>
        </w:rPr>
      </w:pPr>
    </w:p>
    <w:p w14:paraId="7FA20D84" w14:textId="5F76B6A0"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I don't think, like, Joan wouldn’t be killing animals.</w:t>
      </w:r>
    </w:p>
    <w:p w14:paraId="531B0F85" w14:textId="77777777" w:rsidR="00691ED4" w:rsidRDefault="00691ED4" w:rsidP="00691ED4">
      <w:pPr>
        <w:spacing w:after="0" w:line="240" w:lineRule="auto"/>
        <w:ind w:left="1843" w:hanging="1843"/>
        <w:jc w:val="both"/>
        <w:rPr>
          <w:rFonts w:ascii="Arial" w:hAnsi="Arial" w:cs="Arial"/>
          <w:sz w:val="24"/>
          <w:szCs w:val="24"/>
        </w:rPr>
      </w:pPr>
    </w:p>
    <w:p w14:paraId="40BDAB07" w14:textId="381075A9"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 mean, she's unhinged, but yeah, I feel like she wouldn’t go that far.</w:t>
      </w:r>
    </w:p>
    <w:p w14:paraId="19AF9CCE" w14:textId="77777777" w:rsidR="00691ED4" w:rsidRDefault="00691ED4" w:rsidP="00691ED4">
      <w:pPr>
        <w:spacing w:after="0" w:line="240" w:lineRule="auto"/>
        <w:ind w:left="1843" w:hanging="1843"/>
        <w:jc w:val="both"/>
        <w:rPr>
          <w:rFonts w:ascii="Arial" w:hAnsi="Arial" w:cs="Arial"/>
          <w:sz w:val="24"/>
          <w:szCs w:val="24"/>
        </w:rPr>
      </w:pPr>
    </w:p>
    <w:p w14:paraId="2B32805C" w14:textId="57C3AFE6"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Well, her whole thing is like, her whole thing is, she wants to protect the land, and nature.</w:t>
      </w:r>
    </w:p>
    <w:p w14:paraId="7785162F" w14:textId="77777777" w:rsidR="00691ED4" w:rsidRDefault="00691ED4" w:rsidP="00691ED4">
      <w:pPr>
        <w:spacing w:after="0" w:line="240" w:lineRule="auto"/>
        <w:ind w:left="1843" w:hanging="1843"/>
        <w:jc w:val="both"/>
        <w:rPr>
          <w:rFonts w:ascii="Arial" w:hAnsi="Arial" w:cs="Arial"/>
          <w:sz w:val="24"/>
          <w:szCs w:val="24"/>
        </w:rPr>
      </w:pPr>
    </w:p>
    <w:p w14:paraId="69C42852" w14:textId="56F07455"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and fire and animals, are so out of her thing.</w:t>
      </w:r>
    </w:p>
    <w:p w14:paraId="14EA6DB9" w14:textId="77777777" w:rsidR="00691ED4" w:rsidRDefault="00691ED4" w:rsidP="00691ED4">
      <w:pPr>
        <w:spacing w:after="0" w:line="240" w:lineRule="auto"/>
        <w:ind w:left="1843" w:hanging="1843"/>
        <w:jc w:val="both"/>
        <w:rPr>
          <w:rFonts w:ascii="Arial" w:hAnsi="Arial" w:cs="Arial"/>
          <w:sz w:val="24"/>
          <w:szCs w:val="24"/>
        </w:rPr>
      </w:pPr>
    </w:p>
    <w:p w14:paraId="4E54EEFB" w14:textId="2AF2D9E3"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w:t>
      </w:r>
      <w:r w:rsidR="005E5587">
        <w:rPr>
          <w:rFonts w:ascii="Arial" w:hAnsi="Arial" w:cs="Arial"/>
          <w:sz w:val="24"/>
          <w:szCs w:val="24"/>
        </w:rPr>
        <w:t>why</w:t>
      </w:r>
      <w:r>
        <w:rPr>
          <w:rFonts w:ascii="Arial" w:hAnsi="Arial" w:cs="Arial"/>
          <w:sz w:val="24"/>
          <w:szCs w:val="24"/>
        </w:rPr>
        <w:t xml:space="preserve"> would she be actively </w:t>
      </w:r>
      <w:r w:rsidR="005E5587">
        <w:rPr>
          <w:rFonts w:ascii="Arial" w:hAnsi="Arial" w:cs="Arial"/>
          <w:sz w:val="24"/>
          <w:szCs w:val="24"/>
        </w:rPr>
        <w:t>destroying</w:t>
      </w:r>
      <w:r>
        <w:rPr>
          <w:rFonts w:ascii="Arial" w:hAnsi="Arial" w:cs="Arial"/>
          <w:sz w:val="24"/>
          <w:szCs w:val="24"/>
        </w:rPr>
        <w:t xml:space="preserve"> the land that she's supposed to be </w:t>
      </w:r>
      <w:r w:rsidR="005E5587">
        <w:rPr>
          <w:rFonts w:ascii="Arial" w:hAnsi="Arial" w:cs="Arial"/>
          <w:sz w:val="24"/>
          <w:szCs w:val="24"/>
        </w:rPr>
        <w:t>protecting</w:t>
      </w:r>
      <w:r>
        <w:rPr>
          <w:rFonts w:ascii="Arial" w:hAnsi="Arial" w:cs="Arial"/>
          <w:sz w:val="24"/>
          <w:szCs w:val="24"/>
        </w:rPr>
        <w:t>.</w:t>
      </w:r>
    </w:p>
    <w:p w14:paraId="55DDE700" w14:textId="77777777" w:rsidR="00691ED4" w:rsidRDefault="00691ED4" w:rsidP="00691ED4">
      <w:pPr>
        <w:spacing w:after="0" w:line="240" w:lineRule="auto"/>
        <w:ind w:left="1843" w:hanging="1843"/>
        <w:jc w:val="both"/>
        <w:rPr>
          <w:rFonts w:ascii="Arial" w:hAnsi="Arial" w:cs="Arial"/>
          <w:sz w:val="24"/>
          <w:szCs w:val="24"/>
        </w:rPr>
      </w:pPr>
    </w:p>
    <w:p w14:paraId="6EEA3CBD" w14:textId="37B499BA"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I think somebody has killed Nick, so that Cherie will sell the pub, and they're going to frame Joan because Joan’s the biggest, like obstacle.</w:t>
      </w:r>
    </w:p>
    <w:p w14:paraId="397E6D97" w14:textId="77777777" w:rsidR="00691ED4" w:rsidRDefault="00691ED4" w:rsidP="00691ED4">
      <w:pPr>
        <w:spacing w:after="0" w:line="240" w:lineRule="auto"/>
        <w:ind w:left="1843" w:hanging="1843"/>
        <w:jc w:val="both"/>
        <w:rPr>
          <w:rFonts w:ascii="Arial" w:hAnsi="Arial" w:cs="Arial"/>
          <w:sz w:val="24"/>
          <w:szCs w:val="24"/>
        </w:rPr>
      </w:pPr>
    </w:p>
    <w:p w14:paraId="07149A29" w14:textId="1D5008E9"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well she's the most obvious.</w:t>
      </w:r>
    </w:p>
    <w:p w14:paraId="1F50BC45" w14:textId="77777777" w:rsidR="00691ED4" w:rsidRDefault="00691ED4" w:rsidP="00691ED4">
      <w:pPr>
        <w:spacing w:after="0" w:line="240" w:lineRule="auto"/>
        <w:ind w:left="1843" w:hanging="1843"/>
        <w:jc w:val="both"/>
        <w:rPr>
          <w:rFonts w:ascii="Arial" w:hAnsi="Arial" w:cs="Arial"/>
          <w:sz w:val="24"/>
          <w:szCs w:val="24"/>
        </w:rPr>
      </w:pPr>
    </w:p>
    <w:p w14:paraId="57B80FCA" w14:textId="488AE86E"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6AD7C6FC" w14:textId="77777777" w:rsidR="00691ED4" w:rsidRDefault="00691ED4" w:rsidP="00691ED4">
      <w:pPr>
        <w:spacing w:after="0" w:line="240" w:lineRule="auto"/>
        <w:ind w:left="1843" w:hanging="1843"/>
        <w:jc w:val="both"/>
        <w:rPr>
          <w:rFonts w:ascii="Arial" w:hAnsi="Arial" w:cs="Arial"/>
          <w:sz w:val="24"/>
          <w:szCs w:val="24"/>
        </w:rPr>
      </w:pPr>
    </w:p>
    <w:p w14:paraId="6F83EBBD" w14:textId="028510B5"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She's the biggest nut, Campbell is the biggest nutcase.</w:t>
      </w:r>
    </w:p>
    <w:p w14:paraId="07DB6F1D" w14:textId="77777777" w:rsidR="00691ED4" w:rsidRDefault="00691ED4" w:rsidP="00691ED4">
      <w:pPr>
        <w:spacing w:after="0" w:line="240" w:lineRule="auto"/>
        <w:ind w:left="1843" w:hanging="1843"/>
        <w:jc w:val="both"/>
        <w:rPr>
          <w:rFonts w:ascii="Arial" w:hAnsi="Arial" w:cs="Arial"/>
          <w:sz w:val="24"/>
          <w:szCs w:val="24"/>
        </w:rPr>
      </w:pPr>
    </w:p>
    <w:p w14:paraId="758BA487" w14:textId="0B3B61A4"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she's the easiest stooge, and if you get rid of her, it'll make selling, that’s all your obstacles to selling gone.</w:t>
      </w:r>
    </w:p>
    <w:p w14:paraId="0A4E1D02" w14:textId="77777777" w:rsidR="00691ED4" w:rsidRDefault="00691ED4" w:rsidP="00691ED4">
      <w:pPr>
        <w:spacing w:after="0" w:line="240" w:lineRule="auto"/>
        <w:ind w:left="1843" w:hanging="1843"/>
        <w:jc w:val="both"/>
        <w:rPr>
          <w:rFonts w:ascii="Arial" w:hAnsi="Arial" w:cs="Arial"/>
          <w:sz w:val="24"/>
          <w:szCs w:val="24"/>
        </w:rPr>
      </w:pPr>
    </w:p>
    <w:p w14:paraId="4243932C" w14:textId="649D6D55"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Basically, yeah.</w:t>
      </w:r>
    </w:p>
    <w:p w14:paraId="4DF91E6D" w14:textId="562BD497"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Because Nick probably wouldn’t sell his pub, and Joan will never sell her land, </w:t>
      </w:r>
      <w:r w:rsidR="005E5587">
        <w:rPr>
          <w:rFonts w:ascii="Arial" w:hAnsi="Arial" w:cs="Arial"/>
          <w:sz w:val="24"/>
          <w:szCs w:val="24"/>
        </w:rPr>
        <w:t>which</w:t>
      </w:r>
      <w:r>
        <w:rPr>
          <w:rFonts w:ascii="Arial" w:hAnsi="Arial" w:cs="Arial"/>
          <w:sz w:val="24"/>
          <w:szCs w:val="24"/>
        </w:rPr>
        <w:t xml:space="preserve"> is also included in the 600 acres, because she lives close to Nick.</w:t>
      </w:r>
    </w:p>
    <w:p w14:paraId="4D1E3588" w14:textId="77777777" w:rsidR="00691ED4" w:rsidRDefault="00691ED4" w:rsidP="00691ED4">
      <w:pPr>
        <w:spacing w:after="0" w:line="240" w:lineRule="auto"/>
        <w:ind w:left="1843" w:hanging="1843"/>
        <w:jc w:val="both"/>
        <w:rPr>
          <w:rFonts w:ascii="Arial" w:hAnsi="Arial" w:cs="Arial"/>
          <w:sz w:val="24"/>
          <w:szCs w:val="24"/>
        </w:rPr>
      </w:pPr>
    </w:p>
    <w:p w14:paraId="493674E5" w14:textId="4C3C9007"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she doesn't, yeah, I'm thinking at this point, it's pushing us in the direction that </w:t>
      </w:r>
      <w:r w:rsidR="005E5587">
        <w:rPr>
          <w:rFonts w:ascii="Arial" w:hAnsi="Arial" w:cs="Arial"/>
          <w:sz w:val="24"/>
          <w:szCs w:val="24"/>
        </w:rPr>
        <w:t>whoever</w:t>
      </w:r>
      <w:r>
        <w:rPr>
          <w:rFonts w:ascii="Arial" w:hAnsi="Arial" w:cs="Arial"/>
          <w:sz w:val="24"/>
          <w:szCs w:val="24"/>
        </w:rPr>
        <w:t xml:space="preserve"> did this is doing it because they want the land.</w:t>
      </w:r>
    </w:p>
    <w:p w14:paraId="57E94DD8" w14:textId="77777777" w:rsidR="00691ED4" w:rsidRDefault="00691ED4" w:rsidP="00691ED4">
      <w:pPr>
        <w:spacing w:after="0" w:line="240" w:lineRule="auto"/>
        <w:ind w:left="1843" w:hanging="1843"/>
        <w:jc w:val="both"/>
        <w:rPr>
          <w:rFonts w:ascii="Arial" w:hAnsi="Arial" w:cs="Arial"/>
          <w:sz w:val="24"/>
          <w:szCs w:val="24"/>
        </w:rPr>
      </w:pPr>
    </w:p>
    <w:p w14:paraId="693285FB" w14:textId="18459F14"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59A95374" w14:textId="77777777" w:rsidR="00691ED4" w:rsidRDefault="00691ED4" w:rsidP="00691ED4">
      <w:pPr>
        <w:spacing w:after="0" w:line="240" w:lineRule="auto"/>
        <w:ind w:left="1843" w:hanging="1843"/>
        <w:jc w:val="both"/>
        <w:rPr>
          <w:rFonts w:ascii="Arial" w:hAnsi="Arial" w:cs="Arial"/>
          <w:sz w:val="24"/>
          <w:szCs w:val="24"/>
        </w:rPr>
      </w:pPr>
    </w:p>
    <w:p w14:paraId="49A72C25" w14:textId="12889D0F"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It's not like what Joan is doing, it's more of kind of, a greed issue of them wanting to get him off the property for good.</w:t>
      </w:r>
    </w:p>
    <w:p w14:paraId="19F7BFFD" w14:textId="77777777" w:rsidR="00691ED4" w:rsidRDefault="00691ED4" w:rsidP="00691ED4">
      <w:pPr>
        <w:spacing w:after="0" w:line="240" w:lineRule="auto"/>
        <w:ind w:left="1843" w:hanging="1843"/>
        <w:jc w:val="both"/>
        <w:rPr>
          <w:rFonts w:ascii="Arial" w:hAnsi="Arial" w:cs="Arial"/>
          <w:sz w:val="24"/>
          <w:szCs w:val="24"/>
        </w:rPr>
      </w:pPr>
    </w:p>
    <w:p w14:paraId="4C54A7A3" w14:textId="3EA04F4D"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because they want to sell it.</w:t>
      </w:r>
    </w:p>
    <w:p w14:paraId="0A49AB76" w14:textId="77777777" w:rsidR="00691ED4" w:rsidRDefault="00691ED4" w:rsidP="00691ED4">
      <w:pPr>
        <w:spacing w:after="0" w:line="240" w:lineRule="auto"/>
        <w:ind w:left="1843" w:hanging="1843"/>
        <w:jc w:val="both"/>
        <w:rPr>
          <w:rFonts w:ascii="Arial" w:hAnsi="Arial" w:cs="Arial"/>
          <w:sz w:val="24"/>
          <w:szCs w:val="24"/>
        </w:rPr>
      </w:pPr>
    </w:p>
    <w:p w14:paraId="5FCB0788" w14:textId="3AA057FD"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34491E2D" w14:textId="77777777" w:rsidR="00691ED4" w:rsidRDefault="00691ED4" w:rsidP="00691ED4">
      <w:pPr>
        <w:spacing w:after="0" w:line="240" w:lineRule="auto"/>
        <w:ind w:left="1843" w:hanging="1843"/>
        <w:jc w:val="both"/>
        <w:rPr>
          <w:rFonts w:ascii="Arial" w:hAnsi="Arial" w:cs="Arial"/>
          <w:sz w:val="24"/>
          <w:szCs w:val="24"/>
        </w:rPr>
      </w:pPr>
    </w:p>
    <w:p w14:paraId="417F4992" w14:textId="119EC8C1"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and there's no way he'd sell  because it says in her letter, Nick was the best, Old Scratch Tavern isn't much to look at, but it's one of those places that feels like home, that was all Nick.</w:t>
      </w:r>
    </w:p>
    <w:p w14:paraId="6CB3CE99" w14:textId="77777777" w:rsidR="00691ED4" w:rsidRDefault="00691ED4" w:rsidP="00691ED4">
      <w:pPr>
        <w:spacing w:after="0" w:line="240" w:lineRule="auto"/>
        <w:ind w:left="1843" w:hanging="1843"/>
        <w:jc w:val="both"/>
        <w:rPr>
          <w:rFonts w:ascii="Arial" w:hAnsi="Arial" w:cs="Arial"/>
          <w:sz w:val="24"/>
          <w:szCs w:val="24"/>
        </w:rPr>
      </w:pPr>
    </w:p>
    <w:p w14:paraId="11E03EDD" w14:textId="363A51C0"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and like, people are talking about how they don't, like, people are losing jobs, now, and everything, and like, Nick wouldn’t do that.</w:t>
      </w:r>
    </w:p>
    <w:p w14:paraId="36E8D4BC" w14:textId="77777777" w:rsidR="00691ED4" w:rsidRDefault="00691ED4" w:rsidP="00691ED4">
      <w:pPr>
        <w:spacing w:after="0" w:line="240" w:lineRule="auto"/>
        <w:ind w:left="1843" w:hanging="1843"/>
        <w:jc w:val="both"/>
        <w:rPr>
          <w:rFonts w:ascii="Arial" w:hAnsi="Arial" w:cs="Arial"/>
          <w:sz w:val="24"/>
          <w:szCs w:val="24"/>
        </w:rPr>
      </w:pPr>
    </w:p>
    <w:p w14:paraId="3E0A288F" w14:textId="2629557D"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here's something that Donna said.  Nick made the best old-fashioned in town, and I know, I won't be  the only person having one in his honour tonight.</w:t>
      </w:r>
    </w:p>
    <w:p w14:paraId="0AD3F313" w14:textId="77777777" w:rsidR="00691ED4" w:rsidRDefault="00691ED4" w:rsidP="00691ED4">
      <w:pPr>
        <w:spacing w:after="0" w:line="240" w:lineRule="auto"/>
        <w:ind w:left="1843" w:hanging="1843"/>
        <w:jc w:val="both"/>
        <w:rPr>
          <w:rFonts w:ascii="Arial" w:hAnsi="Arial" w:cs="Arial"/>
          <w:sz w:val="24"/>
          <w:szCs w:val="24"/>
        </w:rPr>
      </w:pPr>
    </w:p>
    <w:p w14:paraId="05D1780F" w14:textId="42EDF3AD"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Uh-huh.</w:t>
      </w:r>
    </w:p>
    <w:p w14:paraId="40AAE14C" w14:textId="77777777" w:rsidR="00691ED4" w:rsidRDefault="00691ED4" w:rsidP="00691ED4">
      <w:pPr>
        <w:spacing w:after="0" w:line="240" w:lineRule="auto"/>
        <w:ind w:left="1843" w:hanging="1843"/>
        <w:jc w:val="both"/>
        <w:rPr>
          <w:rFonts w:ascii="Arial" w:hAnsi="Arial" w:cs="Arial"/>
          <w:sz w:val="24"/>
          <w:szCs w:val="24"/>
        </w:rPr>
      </w:pPr>
    </w:p>
    <w:p w14:paraId="19E5CCBB" w14:textId="5387CE09" w:rsidR="00691ED4" w:rsidRDefault="00691ED4"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Something about that, I'm probably reading too much into it, but something about that tells me she wasn’t working alone.  It almost sounds like she's, yeah, read that too, that’s peculiar.</w:t>
      </w:r>
    </w:p>
    <w:p w14:paraId="1434D7D9" w14:textId="77777777" w:rsidR="00691ED4" w:rsidRDefault="00691ED4" w:rsidP="00691ED4">
      <w:pPr>
        <w:spacing w:after="0" w:line="240" w:lineRule="auto"/>
        <w:ind w:left="1843" w:hanging="1843"/>
        <w:jc w:val="both"/>
        <w:rPr>
          <w:rFonts w:ascii="Arial" w:hAnsi="Arial" w:cs="Arial"/>
          <w:sz w:val="24"/>
          <w:szCs w:val="24"/>
        </w:rPr>
      </w:pPr>
    </w:p>
    <w:p w14:paraId="7CA2F19F" w14:textId="7F23B68C" w:rsidR="00691ED4" w:rsidRDefault="00DE37C6"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Yeah.  </w:t>
      </w:r>
      <w:r w:rsidR="005E5587">
        <w:rPr>
          <w:rFonts w:ascii="Arial" w:hAnsi="Arial" w:cs="Arial"/>
          <w:sz w:val="24"/>
          <w:szCs w:val="24"/>
        </w:rPr>
        <w:t>Perdition</w:t>
      </w:r>
      <w:r>
        <w:rPr>
          <w:rFonts w:ascii="Arial" w:hAnsi="Arial" w:cs="Arial"/>
          <w:sz w:val="24"/>
          <w:szCs w:val="24"/>
        </w:rPr>
        <w:t xml:space="preserve"> Sheriff, note of warning, this is Saturday, this is the day he died.</w:t>
      </w:r>
    </w:p>
    <w:p w14:paraId="1DBA1C25" w14:textId="77777777" w:rsidR="00DE37C6" w:rsidRDefault="00DE37C6" w:rsidP="00691ED4">
      <w:pPr>
        <w:spacing w:after="0" w:line="240" w:lineRule="auto"/>
        <w:ind w:left="1843" w:hanging="1843"/>
        <w:jc w:val="both"/>
        <w:rPr>
          <w:rFonts w:ascii="Arial" w:hAnsi="Arial" w:cs="Arial"/>
          <w:sz w:val="24"/>
          <w:szCs w:val="24"/>
        </w:rPr>
      </w:pPr>
    </w:p>
    <w:p w14:paraId="4A76EC86" w14:textId="28A7693C" w:rsidR="00DE37C6" w:rsidRDefault="00DE37C6" w:rsidP="00691ED4">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Okay.</w:t>
      </w:r>
    </w:p>
    <w:p w14:paraId="068B1DB7" w14:textId="77777777" w:rsidR="00DE37C6" w:rsidRDefault="00DE37C6" w:rsidP="00691ED4">
      <w:pPr>
        <w:spacing w:after="0" w:line="240" w:lineRule="auto"/>
        <w:ind w:left="1843" w:hanging="1843"/>
        <w:jc w:val="both"/>
        <w:rPr>
          <w:rFonts w:ascii="Arial" w:hAnsi="Arial" w:cs="Arial"/>
          <w:sz w:val="24"/>
          <w:szCs w:val="24"/>
        </w:rPr>
      </w:pPr>
    </w:p>
    <w:p w14:paraId="692F6318" w14:textId="7F5F843C" w:rsidR="00DE37C6" w:rsidRDefault="00DE37C6"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At 3.31 a.m., minutes before…</w:t>
      </w:r>
    </w:p>
    <w:p w14:paraId="392230E2" w14:textId="77777777" w:rsidR="00DE37C6" w:rsidRDefault="00DE37C6" w:rsidP="00691ED4">
      <w:pPr>
        <w:spacing w:after="0" w:line="240" w:lineRule="auto"/>
        <w:ind w:left="1843" w:hanging="1843"/>
        <w:jc w:val="both"/>
        <w:rPr>
          <w:rFonts w:ascii="Arial" w:hAnsi="Arial" w:cs="Arial"/>
          <w:sz w:val="24"/>
          <w:szCs w:val="24"/>
        </w:rPr>
      </w:pPr>
    </w:p>
    <w:p w14:paraId="5472B086" w14:textId="5E6862E2" w:rsidR="00DE37C6" w:rsidRDefault="00DE37C6"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He was dropped.</w:t>
      </w:r>
    </w:p>
    <w:p w14:paraId="3B377E7A" w14:textId="77777777" w:rsidR="00DE37C6" w:rsidRDefault="00DE37C6" w:rsidP="00691ED4">
      <w:pPr>
        <w:spacing w:after="0" w:line="240" w:lineRule="auto"/>
        <w:ind w:left="1843" w:hanging="1843"/>
        <w:jc w:val="both"/>
        <w:rPr>
          <w:rFonts w:ascii="Arial" w:hAnsi="Arial" w:cs="Arial"/>
          <w:sz w:val="24"/>
          <w:szCs w:val="24"/>
        </w:rPr>
      </w:pPr>
    </w:p>
    <w:p w14:paraId="0EA42BF2" w14:textId="50D275F9" w:rsidR="00DE37C6" w:rsidRDefault="00DE37C6"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112BFD44" w14:textId="77777777" w:rsidR="00DE37C6" w:rsidRDefault="00DE37C6" w:rsidP="00691ED4">
      <w:pPr>
        <w:spacing w:after="0" w:line="240" w:lineRule="auto"/>
        <w:ind w:left="1843" w:hanging="1843"/>
        <w:jc w:val="both"/>
        <w:rPr>
          <w:rFonts w:ascii="Arial" w:hAnsi="Arial" w:cs="Arial"/>
          <w:sz w:val="24"/>
          <w:szCs w:val="24"/>
        </w:rPr>
      </w:pPr>
    </w:p>
    <w:p w14:paraId="0FCBB82E" w14:textId="679C7C4F" w:rsidR="00DE37C6" w:rsidRDefault="00DE37C6" w:rsidP="00691ED4">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Before this thing was taken, yeah.</w:t>
      </w:r>
    </w:p>
    <w:p w14:paraId="08234C70" w14:textId="77777777" w:rsidR="00DE37C6" w:rsidRDefault="00DE37C6" w:rsidP="00691ED4">
      <w:pPr>
        <w:spacing w:after="0" w:line="240" w:lineRule="auto"/>
        <w:ind w:left="1843" w:hanging="1843"/>
        <w:jc w:val="both"/>
        <w:rPr>
          <w:rFonts w:ascii="Arial" w:hAnsi="Arial" w:cs="Arial"/>
          <w:sz w:val="24"/>
          <w:szCs w:val="24"/>
        </w:rPr>
      </w:pPr>
    </w:p>
    <w:p w14:paraId="7E093DA6" w14:textId="0B9C7BAB" w:rsidR="00DE37C6" w:rsidRDefault="00DE37C6"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1127839A" w14:textId="77777777" w:rsidR="00DE37C6" w:rsidRDefault="00DE37C6" w:rsidP="00691ED4">
      <w:pPr>
        <w:spacing w:after="0" w:line="240" w:lineRule="auto"/>
        <w:ind w:left="1843" w:hanging="1843"/>
        <w:jc w:val="both"/>
        <w:rPr>
          <w:rFonts w:ascii="Arial" w:hAnsi="Arial" w:cs="Arial"/>
          <w:sz w:val="24"/>
          <w:szCs w:val="24"/>
        </w:rPr>
      </w:pPr>
    </w:p>
    <w:p w14:paraId="2ABBC05E" w14:textId="09A2047C" w:rsidR="00DE37C6" w:rsidRDefault="00DE37C6"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Someone’s car.</w:t>
      </w:r>
    </w:p>
    <w:p w14:paraId="46598FB1" w14:textId="77777777" w:rsidR="00DE37C6" w:rsidRDefault="00DE37C6" w:rsidP="00691ED4">
      <w:pPr>
        <w:spacing w:after="0" w:line="240" w:lineRule="auto"/>
        <w:ind w:left="1843" w:hanging="1843"/>
        <w:jc w:val="both"/>
        <w:rPr>
          <w:rFonts w:ascii="Arial" w:hAnsi="Arial" w:cs="Arial"/>
          <w:sz w:val="24"/>
          <w:szCs w:val="24"/>
        </w:rPr>
      </w:pPr>
    </w:p>
    <w:p w14:paraId="5DA9908F" w14:textId="6184EB2E" w:rsidR="00DE37C6" w:rsidRDefault="00DE37C6" w:rsidP="00691ED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 Lincoln, who drives a Lincoln?</w:t>
      </w:r>
    </w:p>
    <w:p w14:paraId="6B0C5179" w14:textId="77777777" w:rsidR="00DE37C6" w:rsidRDefault="00DE37C6" w:rsidP="00691ED4">
      <w:pPr>
        <w:spacing w:after="0" w:line="240" w:lineRule="auto"/>
        <w:ind w:left="1843" w:hanging="1843"/>
        <w:jc w:val="both"/>
        <w:rPr>
          <w:rFonts w:ascii="Arial" w:hAnsi="Arial" w:cs="Arial"/>
          <w:sz w:val="24"/>
          <w:szCs w:val="24"/>
        </w:rPr>
      </w:pPr>
    </w:p>
    <w:p w14:paraId="267CB9F0" w14:textId="156DF809" w:rsidR="00DE37C6" w:rsidRDefault="00DE37C6" w:rsidP="00691ED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that’s what I was thinking, whose Lincoln is that?</w:t>
      </w:r>
    </w:p>
    <w:p w14:paraId="11B4D6F7" w14:textId="77777777" w:rsidR="00DE37C6" w:rsidRDefault="00DE37C6" w:rsidP="00691ED4">
      <w:pPr>
        <w:spacing w:after="0" w:line="240" w:lineRule="auto"/>
        <w:ind w:left="1843" w:hanging="1843"/>
        <w:jc w:val="both"/>
        <w:rPr>
          <w:rFonts w:ascii="Arial" w:hAnsi="Arial" w:cs="Arial"/>
          <w:sz w:val="24"/>
          <w:szCs w:val="24"/>
        </w:rPr>
      </w:pPr>
    </w:p>
    <w:p w14:paraId="316B56B3" w14:textId="2B375F51" w:rsidR="00DE37C6" w:rsidRDefault="00DE37C6" w:rsidP="00DE37C6">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Well we've got, Donna drives a Lincoln, a silver Lincoln.</w:t>
      </w:r>
    </w:p>
    <w:p w14:paraId="57C8D439" w14:textId="77777777" w:rsidR="00DE37C6" w:rsidRDefault="00DE37C6" w:rsidP="00DE37C6">
      <w:pPr>
        <w:spacing w:after="0" w:line="240" w:lineRule="auto"/>
        <w:ind w:left="1843" w:hanging="1843"/>
        <w:jc w:val="both"/>
        <w:rPr>
          <w:rFonts w:ascii="Arial" w:hAnsi="Arial" w:cs="Arial"/>
          <w:sz w:val="24"/>
          <w:szCs w:val="24"/>
        </w:rPr>
      </w:pPr>
    </w:p>
    <w:p w14:paraId="7ADDA0F1" w14:textId="662967C8" w:rsidR="00DE37C6" w:rsidRDefault="00DE37C6" w:rsidP="00DE37C6">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Uh-huh, okay.</w:t>
      </w:r>
    </w:p>
    <w:p w14:paraId="7877BF80" w14:textId="77777777" w:rsidR="00DE37C6" w:rsidRDefault="00DE37C6" w:rsidP="00DE37C6">
      <w:pPr>
        <w:spacing w:after="0" w:line="240" w:lineRule="auto"/>
        <w:ind w:left="1843" w:hanging="1843"/>
        <w:jc w:val="both"/>
        <w:rPr>
          <w:rFonts w:ascii="Arial" w:hAnsi="Arial" w:cs="Arial"/>
          <w:sz w:val="24"/>
          <w:szCs w:val="24"/>
        </w:rPr>
      </w:pPr>
    </w:p>
    <w:p w14:paraId="40FFCD68" w14:textId="233A9CC6" w:rsidR="00DE37C6" w:rsidRDefault="00DE37C6" w:rsidP="00DE37C6">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She did leave really late, she left the bar later than normal.</w:t>
      </w:r>
    </w:p>
    <w:p w14:paraId="587B801F" w14:textId="77777777" w:rsidR="007165D2" w:rsidRDefault="007165D2" w:rsidP="00DE37C6">
      <w:pPr>
        <w:spacing w:after="0" w:line="240" w:lineRule="auto"/>
        <w:ind w:left="1843" w:hanging="1843"/>
        <w:jc w:val="both"/>
        <w:rPr>
          <w:rFonts w:ascii="Arial" w:hAnsi="Arial" w:cs="Arial"/>
          <w:sz w:val="24"/>
          <w:szCs w:val="24"/>
        </w:rPr>
      </w:pPr>
    </w:p>
    <w:p w14:paraId="3263BB99" w14:textId="1032BC7B" w:rsidR="007165D2" w:rsidRDefault="007165D2" w:rsidP="00DE37C6">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The last person to leave, in fact, who wasn’t an employee.</w:t>
      </w:r>
    </w:p>
    <w:p w14:paraId="084047D7" w14:textId="77777777" w:rsidR="007165D2" w:rsidRDefault="007165D2" w:rsidP="00DE37C6">
      <w:pPr>
        <w:spacing w:after="0" w:line="240" w:lineRule="auto"/>
        <w:ind w:left="1843" w:hanging="1843"/>
        <w:jc w:val="both"/>
        <w:rPr>
          <w:rFonts w:ascii="Arial" w:hAnsi="Arial" w:cs="Arial"/>
          <w:sz w:val="24"/>
          <w:szCs w:val="24"/>
        </w:rPr>
      </w:pPr>
    </w:p>
    <w:p w14:paraId="0FFC63FD" w14:textId="1E2238D1" w:rsidR="007165D2" w:rsidRDefault="007165D2" w:rsidP="00DE37C6">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Chris wrote this.</w:t>
      </w:r>
    </w:p>
    <w:p w14:paraId="3A2036B8" w14:textId="77777777" w:rsidR="007165D2" w:rsidRDefault="007165D2" w:rsidP="00DE37C6">
      <w:pPr>
        <w:spacing w:after="0" w:line="240" w:lineRule="auto"/>
        <w:ind w:left="1843" w:hanging="1843"/>
        <w:jc w:val="both"/>
        <w:rPr>
          <w:rFonts w:ascii="Arial" w:hAnsi="Arial" w:cs="Arial"/>
          <w:sz w:val="24"/>
          <w:szCs w:val="24"/>
        </w:rPr>
      </w:pPr>
    </w:p>
    <w:p w14:paraId="2EA6361B" w14:textId="145DCF0D" w:rsidR="007165D2" w:rsidRDefault="007165D2" w:rsidP="00DE37C6">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so  Chris was also there.</w:t>
      </w:r>
    </w:p>
    <w:p w14:paraId="4BF591AA" w14:textId="77777777" w:rsidR="007165D2" w:rsidRDefault="007165D2" w:rsidP="00DE37C6">
      <w:pPr>
        <w:spacing w:after="0" w:line="240" w:lineRule="auto"/>
        <w:ind w:left="1843" w:hanging="1843"/>
        <w:jc w:val="both"/>
        <w:rPr>
          <w:rFonts w:ascii="Arial" w:hAnsi="Arial" w:cs="Arial"/>
          <w:sz w:val="24"/>
          <w:szCs w:val="24"/>
        </w:rPr>
      </w:pPr>
    </w:p>
    <w:p w14:paraId="494EA775" w14:textId="3CA6BDB9" w:rsidR="007165D2" w:rsidRDefault="007165D2" w:rsidP="00DE37C6">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36E3EEA2" w14:textId="77777777" w:rsidR="007165D2" w:rsidRDefault="007165D2" w:rsidP="00DE37C6">
      <w:pPr>
        <w:spacing w:after="0" w:line="240" w:lineRule="auto"/>
        <w:ind w:left="1843" w:hanging="1843"/>
        <w:jc w:val="both"/>
        <w:rPr>
          <w:rFonts w:ascii="Arial" w:hAnsi="Arial" w:cs="Arial"/>
          <w:sz w:val="24"/>
          <w:szCs w:val="24"/>
        </w:rPr>
      </w:pPr>
    </w:p>
    <w:p w14:paraId="79B15058" w14:textId="7DEE7716"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That means Chris was there to write the ticket at that exact time, and Donna was presumably </w:t>
      </w:r>
      <w:r w:rsidR="005E5587">
        <w:rPr>
          <w:rFonts w:ascii="Arial" w:hAnsi="Arial" w:cs="Arial"/>
          <w:sz w:val="24"/>
          <w:szCs w:val="24"/>
        </w:rPr>
        <w:t>somewhere</w:t>
      </w:r>
      <w:r>
        <w:rPr>
          <w:rFonts w:ascii="Arial" w:hAnsi="Arial" w:cs="Arial"/>
          <w:sz w:val="24"/>
          <w:szCs w:val="24"/>
        </w:rPr>
        <w:t xml:space="preserve"> in the area too, if her coat was still there.</w:t>
      </w:r>
    </w:p>
    <w:p w14:paraId="1D49D861" w14:textId="77777777" w:rsidR="007165D2" w:rsidRDefault="007165D2" w:rsidP="007165D2">
      <w:pPr>
        <w:spacing w:after="0" w:line="240" w:lineRule="auto"/>
        <w:ind w:left="1843" w:hanging="1843"/>
        <w:jc w:val="both"/>
        <w:rPr>
          <w:rFonts w:ascii="Arial" w:hAnsi="Arial" w:cs="Arial"/>
          <w:sz w:val="24"/>
          <w:szCs w:val="24"/>
        </w:rPr>
      </w:pPr>
    </w:p>
    <w:p w14:paraId="2D3C0190" w14:textId="144FA477"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Who else, is there </w:t>
      </w:r>
      <w:r w:rsidR="005E5587">
        <w:rPr>
          <w:rFonts w:ascii="Arial" w:hAnsi="Arial" w:cs="Arial"/>
          <w:sz w:val="24"/>
          <w:szCs w:val="24"/>
        </w:rPr>
        <w:t>anyone</w:t>
      </w:r>
      <w:r>
        <w:rPr>
          <w:rFonts w:ascii="Arial" w:hAnsi="Arial" w:cs="Arial"/>
          <w:sz w:val="24"/>
          <w:szCs w:val="24"/>
        </w:rPr>
        <w:t xml:space="preserve"> else who drives a Lincoln, by chance?</w:t>
      </w:r>
    </w:p>
    <w:p w14:paraId="25EE95C0" w14:textId="77777777" w:rsidR="007165D2" w:rsidRDefault="007165D2" w:rsidP="007165D2">
      <w:pPr>
        <w:spacing w:after="0" w:line="240" w:lineRule="auto"/>
        <w:ind w:left="1843" w:hanging="1843"/>
        <w:jc w:val="both"/>
        <w:rPr>
          <w:rFonts w:ascii="Arial" w:hAnsi="Arial" w:cs="Arial"/>
          <w:sz w:val="24"/>
          <w:szCs w:val="24"/>
        </w:rPr>
      </w:pPr>
    </w:p>
    <w:p w14:paraId="3A89FC8F" w14:textId="00D0F266"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 Volkswagen, Toyota, Dodge, no, only her.  Although, what's the address of Old Scratch?</w:t>
      </w:r>
    </w:p>
    <w:p w14:paraId="106BC115" w14:textId="77777777" w:rsidR="007165D2" w:rsidRDefault="007165D2" w:rsidP="007165D2">
      <w:pPr>
        <w:spacing w:after="0" w:line="240" w:lineRule="auto"/>
        <w:ind w:left="1843" w:hanging="1843"/>
        <w:jc w:val="both"/>
        <w:rPr>
          <w:rFonts w:ascii="Arial" w:hAnsi="Arial" w:cs="Arial"/>
          <w:sz w:val="24"/>
          <w:szCs w:val="24"/>
        </w:rPr>
      </w:pPr>
    </w:p>
    <w:p w14:paraId="3CC9A857" w14:textId="7B7CCBB2"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Will it be there?</w:t>
      </w:r>
    </w:p>
    <w:p w14:paraId="69C037E3" w14:textId="77777777" w:rsidR="007165D2" w:rsidRDefault="007165D2" w:rsidP="007165D2">
      <w:pPr>
        <w:spacing w:after="0" w:line="240" w:lineRule="auto"/>
        <w:ind w:left="1843" w:hanging="1843"/>
        <w:jc w:val="both"/>
        <w:rPr>
          <w:rFonts w:ascii="Arial" w:hAnsi="Arial" w:cs="Arial"/>
          <w:sz w:val="24"/>
          <w:szCs w:val="24"/>
        </w:rPr>
      </w:pPr>
    </w:p>
    <w:p w14:paraId="7AA27AED" w14:textId="24294CB3"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six County Road, 66, Perdition, Illinois, and this is County Road, 66, yeah, CR66.  So, yeah, no, the car is by the bar, in the right place, it's not like he's trying to write her up an alibi.</w:t>
      </w:r>
    </w:p>
    <w:p w14:paraId="70CDC825" w14:textId="77777777" w:rsidR="007165D2" w:rsidRDefault="007165D2" w:rsidP="007165D2">
      <w:pPr>
        <w:spacing w:after="0" w:line="240" w:lineRule="auto"/>
        <w:ind w:left="1843" w:hanging="1843"/>
        <w:jc w:val="both"/>
        <w:rPr>
          <w:rFonts w:ascii="Arial" w:hAnsi="Arial" w:cs="Arial"/>
          <w:sz w:val="24"/>
          <w:szCs w:val="24"/>
        </w:rPr>
      </w:pPr>
    </w:p>
    <w:p w14:paraId="689E4899" w14:textId="1A5E22A8"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Here is one…I still think Cherie, not Cherie, the </w:t>
      </w:r>
      <w:r w:rsidR="005E5587">
        <w:rPr>
          <w:rFonts w:ascii="Arial" w:hAnsi="Arial" w:cs="Arial"/>
          <w:sz w:val="24"/>
          <w:szCs w:val="24"/>
        </w:rPr>
        <w:t>person</w:t>
      </w:r>
      <w:r>
        <w:rPr>
          <w:rFonts w:ascii="Arial" w:hAnsi="Arial" w:cs="Arial"/>
          <w:sz w:val="24"/>
          <w:szCs w:val="24"/>
        </w:rPr>
        <w:t xml:space="preserve"> who wrote this, whose name is escaping me.</w:t>
      </w:r>
    </w:p>
    <w:p w14:paraId="10D22DF9" w14:textId="77777777" w:rsidR="007165D2" w:rsidRDefault="007165D2" w:rsidP="007165D2">
      <w:pPr>
        <w:spacing w:after="0" w:line="240" w:lineRule="auto"/>
        <w:ind w:left="1843" w:hanging="1843"/>
        <w:jc w:val="both"/>
        <w:rPr>
          <w:rFonts w:ascii="Arial" w:hAnsi="Arial" w:cs="Arial"/>
          <w:sz w:val="24"/>
          <w:szCs w:val="24"/>
        </w:rPr>
      </w:pPr>
    </w:p>
    <w:p w14:paraId="5F702770" w14:textId="106EC608"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Joan.</w:t>
      </w:r>
    </w:p>
    <w:p w14:paraId="68C9C164" w14:textId="77777777" w:rsidR="007165D2" w:rsidRDefault="007165D2" w:rsidP="007165D2">
      <w:pPr>
        <w:spacing w:after="0" w:line="240" w:lineRule="auto"/>
        <w:ind w:left="1843" w:hanging="1843"/>
        <w:jc w:val="both"/>
        <w:rPr>
          <w:rFonts w:ascii="Arial" w:hAnsi="Arial" w:cs="Arial"/>
          <w:sz w:val="24"/>
          <w:szCs w:val="24"/>
        </w:rPr>
      </w:pPr>
    </w:p>
    <w:p w14:paraId="53405799" w14:textId="2C780D1C"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It is a </w:t>
      </w:r>
      <w:r w:rsidR="005E5587">
        <w:rPr>
          <w:rFonts w:ascii="Arial" w:hAnsi="Arial" w:cs="Arial"/>
          <w:sz w:val="24"/>
          <w:szCs w:val="24"/>
        </w:rPr>
        <w:t>little</w:t>
      </w:r>
      <w:r>
        <w:rPr>
          <w:rFonts w:ascii="Arial" w:hAnsi="Arial" w:cs="Arial"/>
          <w:sz w:val="24"/>
          <w:szCs w:val="24"/>
        </w:rPr>
        <w:t xml:space="preserve"> funny that it is on December 7th, at 3.04 a.m., very conveniently, one minute after he died, but…</w:t>
      </w:r>
    </w:p>
    <w:p w14:paraId="7C07476D" w14:textId="77777777" w:rsidR="007165D2" w:rsidRDefault="007165D2" w:rsidP="007165D2">
      <w:pPr>
        <w:spacing w:after="0" w:line="240" w:lineRule="auto"/>
        <w:ind w:left="1843" w:hanging="1843"/>
        <w:jc w:val="both"/>
        <w:rPr>
          <w:rFonts w:ascii="Arial" w:hAnsi="Arial" w:cs="Arial"/>
          <w:sz w:val="24"/>
          <w:szCs w:val="24"/>
        </w:rPr>
      </w:pPr>
    </w:p>
    <w:p w14:paraId="0A6AC099" w14:textId="5F86B67D"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Or a few minutes before.</w:t>
      </w:r>
    </w:p>
    <w:p w14:paraId="69AFF7CB" w14:textId="77777777" w:rsidR="007165D2" w:rsidRDefault="007165D2" w:rsidP="007165D2">
      <w:pPr>
        <w:spacing w:after="0" w:line="240" w:lineRule="auto"/>
        <w:ind w:left="1843" w:hanging="1843"/>
        <w:jc w:val="both"/>
        <w:rPr>
          <w:rFonts w:ascii="Arial" w:hAnsi="Arial" w:cs="Arial"/>
          <w:sz w:val="24"/>
          <w:szCs w:val="24"/>
        </w:rPr>
      </w:pPr>
    </w:p>
    <w:p w14:paraId="15B9B3DB" w14:textId="1EDFD192"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5B037868" w14:textId="77777777" w:rsidR="007165D2" w:rsidRDefault="007165D2" w:rsidP="007165D2">
      <w:pPr>
        <w:spacing w:after="0" w:line="240" w:lineRule="auto"/>
        <w:ind w:left="1843" w:hanging="1843"/>
        <w:jc w:val="both"/>
        <w:rPr>
          <w:rFonts w:ascii="Arial" w:hAnsi="Arial" w:cs="Arial"/>
          <w:sz w:val="24"/>
          <w:szCs w:val="24"/>
        </w:rPr>
      </w:pPr>
    </w:p>
    <w:p w14:paraId="3C9CF568" w14:textId="757A9E9E"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he died at 3.33, yeah.</w:t>
      </w:r>
    </w:p>
    <w:p w14:paraId="46030DE7" w14:textId="77777777" w:rsidR="007165D2" w:rsidRDefault="007165D2" w:rsidP="007165D2">
      <w:pPr>
        <w:spacing w:after="0" w:line="240" w:lineRule="auto"/>
        <w:ind w:left="1843" w:hanging="1843"/>
        <w:jc w:val="both"/>
        <w:rPr>
          <w:rFonts w:ascii="Arial" w:hAnsi="Arial" w:cs="Arial"/>
          <w:sz w:val="24"/>
          <w:szCs w:val="24"/>
        </w:rPr>
      </w:pPr>
    </w:p>
    <w:p w14:paraId="7069F2AB" w14:textId="0C6D4B03"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if they're there at 3.04, that means they'd be in the area.</w:t>
      </w:r>
    </w:p>
    <w:p w14:paraId="79998307" w14:textId="77777777" w:rsidR="007165D2" w:rsidRDefault="007165D2" w:rsidP="007165D2">
      <w:pPr>
        <w:spacing w:after="0" w:line="240" w:lineRule="auto"/>
        <w:ind w:left="1843" w:hanging="1843"/>
        <w:jc w:val="both"/>
        <w:rPr>
          <w:rFonts w:ascii="Arial" w:hAnsi="Arial" w:cs="Arial"/>
          <w:sz w:val="24"/>
          <w:szCs w:val="24"/>
        </w:rPr>
      </w:pPr>
    </w:p>
    <w:p w14:paraId="10CC2DD4" w14:textId="494CF89F"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51D9748C" w14:textId="77777777" w:rsidR="007165D2" w:rsidRDefault="007165D2" w:rsidP="007165D2">
      <w:pPr>
        <w:spacing w:after="0" w:line="240" w:lineRule="auto"/>
        <w:ind w:left="1843" w:hanging="1843"/>
        <w:jc w:val="both"/>
        <w:rPr>
          <w:rFonts w:ascii="Arial" w:hAnsi="Arial" w:cs="Arial"/>
          <w:sz w:val="24"/>
          <w:szCs w:val="24"/>
        </w:rPr>
      </w:pPr>
    </w:p>
    <w:p w14:paraId="57D66ADA" w14:textId="43B3DD92"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The only thing though is that, they only say, they say, yes, to eliminate the foul forces, blah, blah, blah, and to help out, but that doesn't inherently mean murder.  Like, sure it says, do not park in Old Scratch Tavern, they are the enemy, you will be towed, not murdered.  I still don't think there's quite enough to officially say they killed him, but they are possibly, these people could be a witness to what happened, which also, here's a handy thing, there's a map.</w:t>
      </w:r>
    </w:p>
    <w:p w14:paraId="73BE20ED" w14:textId="77777777" w:rsidR="007165D2" w:rsidRDefault="007165D2" w:rsidP="007165D2">
      <w:pPr>
        <w:spacing w:after="0" w:line="240" w:lineRule="auto"/>
        <w:ind w:left="1843" w:hanging="1843"/>
        <w:jc w:val="both"/>
        <w:rPr>
          <w:rFonts w:ascii="Arial" w:hAnsi="Arial" w:cs="Arial"/>
          <w:sz w:val="24"/>
          <w:szCs w:val="24"/>
        </w:rPr>
      </w:pPr>
    </w:p>
    <w:p w14:paraId="49DED642" w14:textId="34C28E35"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Oh, </w:t>
      </w:r>
      <w:r w:rsidR="005E5587">
        <w:rPr>
          <w:rFonts w:ascii="Arial" w:hAnsi="Arial" w:cs="Arial"/>
          <w:sz w:val="24"/>
          <w:szCs w:val="24"/>
        </w:rPr>
        <w:t>perfect</w:t>
      </w:r>
      <w:r>
        <w:rPr>
          <w:rFonts w:ascii="Arial" w:hAnsi="Arial" w:cs="Arial"/>
          <w:sz w:val="24"/>
          <w:szCs w:val="24"/>
        </w:rPr>
        <w:t>, so now we can see.</w:t>
      </w:r>
    </w:p>
    <w:p w14:paraId="4ED4C67F" w14:textId="77777777" w:rsidR="007165D2" w:rsidRDefault="007165D2" w:rsidP="007165D2">
      <w:pPr>
        <w:spacing w:after="0" w:line="240" w:lineRule="auto"/>
        <w:ind w:left="1843" w:hanging="1843"/>
        <w:jc w:val="both"/>
        <w:rPr>
          <w:rFonts w:ascii="Arial" w:hAnsi="Arial" w:cs="Arial"/>
          <w:sz w:val="24"/>
          <w:szCs w:val="24"/>
        </w:rPr>
      </w:pPr>
    </w:p>
    <w:p w14:paraId="4C1A687B" w14:textId="700CFD29"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We can get a good idea of where he ran off into the woods and then fell, I love that.</w:t>
      </w:r>
    </w:p>
    <w:p w14:paraId="17DB7C51" w14:textId="77777777" w:rsidR="007165D2" w:rsidRDefault="007165D2" w:rsidP="007165D2">
      <w:pPr>
        <w:spacing w:after="0" w:line="240" w:lineRule="auto"/>
        <w:ind w:left="1843" w:hanging="1843"/>
        <w:jc w:val="both"/>
        <w:rPr>
          <w:rFonts w:ascii="Arial" w:hAnsi="Arial" w:cs="Arial"/>
          <w:sz w:val="24"/>
          <w:szCs w:val="24"/>
        </w:rPr>
      </w:pPr>
    </w:p>
    <w:p w14:paraId="70F87A20" w14:textId="05443657"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Evil forces, meet at the </w:t>
      </w:r>
      <w:r w:rsidR="005E5587">
        <w:rPr>
          <w:rFonts w:ascii="Arial" w:hAnsi="Arial" w:cs="Arial"/>
          <w:sz w:val="24"/>
          <w:szCs w:val="24"/>
        </w:rPr>
        <w:t>stone</w:t>
      </w:r>
      <w:r>
        <w:rPr>
          <w:rFonts w:ascii="Arial" w:hAnsi="Arial" w:cs="Arial"/>
          <w:sz w:val="24"/>
          <w:szCs w:val="24"/>
        </w:rPr>
        <w:t xml:space="preserve"> circle near Devil’s Well.</w:t>
      </w:r>
    </w:p>
    <w:p w14:paraId="7B1771E0" w14:textId="77777777" w:rsidR="007165D2" w:rsidRDefault="007165D2" w:rsidP="007165D2">
      <w:pPr>
        <w:spacing w:after="0" w:line="240" w:lineRule="auto"/>
        <w:ind w:left="1843" w:hanging="1843"/>
        <w:jc w:val="both"/>
        <w:rPr>
          <w:rFonts w:ascii="Arial" w:hAnsi="Arial" w:cs="Arial"/>
          <w:sz w:val="24"/>
          <w:szCs w:val="24"/>
        </w:rPr>
      </w:pPr>
    </w:p>
    <w:p w14:paraId="25EFD662" w14:textId="6A42A543"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Uh-huh.</w:t>
      </w:r>
    </w:p>
    <w:p w14:paraId="180D389B" w14:textId="77777777" w:rsidR="007165D2" w:rsidRDefault="007165D2" w:rsidP="007165D2">
      <w:pPr>
        <w:spacing w:after="0" w:line="240" w:lineRule="auto"/>
        <w:ind w:left="1843" w:hanging="1843"/>
        <w:jc w:val="both"/>
        <w:rPr>
          <w:rFonts w:ascii="Arial" w:hAnsi="Arial" w:cs="Arial"/>
          <w:sz w:val="24"/>
          <w:szCs w:val="24"/>
        </w:rPr>
      </w:pPr>
    </w:p>
    <w:p w14:paraId="3B8BE5C2" w14:textId="0DCA2778"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How </w:t>
      </w:r>
      <w:r w:rsidR="005E5587">
        <w:rPr>
          <w:rFonts w:ascii="Arial" w:hAnsi="Arial" w:cs="Arial"/>
          <w:sz w:val="24"/>
          <w:szCs w:val="24"/>
        </w:rPr>
        <w:t>long</w:t>
      </w:r>
      <w:r>
        <w:rPr>
          <w:rFonts w:ascii="Arial" w:hAnsi="Arial" w:cs="Arial"/>
          <w:sz w:val="24"/>
          <w:szCs w:val="24"/>
        </w:rPr>
        <w:t xml:space="preserve"> was the ritual, though?</w:t>
      </w:r>
    </w:p>
    <w:p w14:paraId="67A47799" w14:textId="77777777" w:rsidR="007165D2" w:rsidRDefault="007165D2" w:rsidP="007165D2">
      <w:pPr>
        <w:spacing w:after="0" w:line="240" w:lineRule="auto"/>
        <w:ind w:left="1843" w:hanging="1843"/>
        <w:jc w:val="both"/>
        <w:rPr>
          <w:rFonts w:ascii="Arial" w:hAnsi="Arial" w:cs="Arial"/>
          <w:sz w:val="24"/>
          <w:szCs w:val="24"/>
        </w:rPr>
      </w:pPr>
    </w:p>
    <w:p w14:paraId="60B040B5" w14:textId="7B8BEAA1"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They don't say, I don't think.</w:t>
      </w:r>
    </w:p>
    <w:p w14:paraId="5A51B0E1" w14:textId="77777777" w:rsidR="007165D2" w:rsidRDefault="007165D2" w:rsidP="007165D2">
      <w:pPr>
        <w:spacing w:after="0" w:line="240" w:lineRule="auto"/>
        <w:ind w:left="1843" w:hanging="1843"/>
        <w:jc w:val="both"/>
        <w:rPr>
          <w:rFonts w:ascii="Arial" w:hAnsi="Arial" w:cs="Arial"/>
          <w:sz w:val="24"/>
          <w:szCs w:val="24"/>
        </w:rPr>
      </w:pPr>
    </w:p>
    <w:p w14:paraId="71755098" w14:textId="3AA009C4"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It's not that far a walk.  So, well he was last seen at 3.33, so that means, from here to there, that would be about 20 minutes.</w:t>
      </w:r>
    </w:p>
    <w:p w14:paraId="206CBD19" w14:textId="77777777" w:rsidR="007165D2" w:rsidRDefault="007165D2" w:rsidP="007165D2">
      <w:pPr>
        <w:spacing w:after="0" w:line="240" w:lineRule="auto"/>
        <w:ind w:left="1843" w:hanging="1843"/>
        <w:jc w:val="both"/>
        <w:rPr>
          <w:rFonts w:ascii="Arial" w:hAnsi="Arial" w:cs="Arial"/>
          <w:sz w:val="24"/>
          <w:szCs w:val="24"/>
        </w:rPr>
      </w:pPr>
    </w:p>
    <w:p w14:paraId="2178288C" w14:textId="2E709930"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Tops, and he was probably </w:t>
      </w:r>
      <w:r w:rsidR="005E5587">
        <w:rPr>
          <w:rFonts w:ascii="Arial" w:hAnsi="Arial" w:cs="Arial"/>
          <w:sz w:val="24"/>
          <w:szCs w:val="24"/>
        </w:rPr>
        <w:t>running</w:t>
      </w:r>
      <w:r>
        <w:rPr>
          <w:rFonts w:ascii="Arial" w:hAnsi="Arial" w:cs="Arial"/>
          <w:sz w:val="24"/>
          <w:szCs w:val="24"/>
        </w:rPr>
        <w:t xml:space="preserve"> after the person.</w:t>
      </w:r>
    </w:p>
    <w:p w14:paraId="6872759F" w14:textId="77777777" w:rsidR="007165D2" w:rsidRDefault="007165D2" w:rsidP="007165D2">
      <w:pPr>
        <w:spacing w:after="0" w:line="240" w:lineRule="auto"/>
        <w:ind w:left="1843" w:hanging="1843"/>
        <w:jc w:val="both"/>
        <w:rPr>
          <w:rFonts w:ascii="Arial" w:hAnsi="Arial" w:cs="Arial"/>
          <w:sz w:val="24"/>
          <w:szCs w:val="24"/>
        </w:rPr>
      </w:pPr>
    </w:p>
    <w:p w14:paraId="39ED12E1" w14:textId="42162C8C"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1383210B" w14:textId="77777777" w:rsidR="007165D2" w:rsidRDefault="007165D2" w:rsidP="007165D2">
      <w:pPr>
        <w:spacing w:after="0" w:line="240" w:lineRule="auto"/>
        <w:ind w:left="1843" w:hanging="1843"/>
        <w:jc w:val="both"/>
        <w:rPr>
          <w:rFonts w:ascii="Arial" w:hAnsi="Arial" w:cs="Arial"/>
          <w:sz w:val="24"/>
          <w:szCs w:val="24"/>
        </w:rPr>
      </w:pPr>
    </w:p>
    <w:p w14:paraId="54A8C5EA" w14:textId="4B152DD4"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he was going really fast towards that well.  And we know that Donna, I'm gonna say, was trying to warn him, or tell him about something was going to happen.  And she possibly knew these guys were going to be in the area, maybe, and was maybe trying to warn him.</w:t>
      </w:r>
    </w:p>
    <w:p w14:paraId="30F919F0" w14:textId="77777777" w:rsidR="007165D2" w:rsidRDefault="007165D2" w:rsidP="007165D2">
      <w:pPr>
        <w:spacing w:after="0" w:line="240" w:lineRule="auto"/>
        <w:ind w:left="1843" w:hanging="1843"/>
        <w:jc w:val="both"/>
        <w:rPr>
          <w:rFonts w:ascii="Arial" w:hAnsi="Arial" w:cs="Arial"/>
          <w:sz w:val="24"/>
          <w:szCs w:val="24"/>
        </w:rPr>
      </w:pPr>
    </w:p>
    <w:p w14:paraId="3C21747E" w14:textId="5A683BE8"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Yeah, because </w:t>
      </w:r>
      <w:r w:rsidR="005E5587">
        <w:rPr>
          <w:rFonts w:ascii="Arial" w:hAnsi="Arial" w:cs="Arial"/>
          <w:sz w:val="24"/>
          <w:szCs w:val="24"/>
        </w:rPr>
        <w:t>where’s</w:t>
      </w:r>
      <w:r>
        <w:rPr>
          <w:rFonts w:ascii="Arial" w:hAnsi="Arial" w:cs="Arial"/>
          <w:sz w:val="24"/>
          <w:szCs w:val="24"/>
        </w:rPr>
        <w:t xml:space="preserve"> the…?</w:t>
      </w:r>
    </w:p>
    <w:p w14:paraId="426F473B" w14:textId="77777777" w:rsidR="007165D2" w:rsidRDefault="007165D2" w:rsidP="007165D2">
      <w:pPr>
        <w:spacing w:after="0" w:line="240" w:lineRule="auto"/>
        <w:ind w:left="1843" w:hanging="1843"/>
        <w:jc w:val="both"/>
        <w:rPr>
          <w:rFonts w:ascii="Arial" w:hAnsi="Arial" w:cs="Arial"/>
          <w:sz w:val="24"/>
          <w:szCs w:val="24"/>
        </w:rPr>
      </w:pPr>
    </w:p>
    <w:p w14:paraId="71819832" w14:textId="6A540876"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let me move…</w:t>
      </w:r>
    </w:p>
    <w:p w14:paraId="7CBEB0FF" w14:textId="77777777" w:rsidR="007165D2" w:rsidRDefault="007165D2" w:rsidP="007165D2">
      <w:pPr>
        <w:spacing w:after="0" w:line="240" w:lineRule="auto"/>
        <w:ind w:left="1843" w:hanging="1843"/>
        <w:jc w:val="both"/>
        <w:rPr>
          <w:rFonts w:ascii="Arial" w:hAnsi="Arial" w:cs="Arial"/>
          <w:sz w:val="24"/>
          <w:szCs w:val="24"/>
        </w:rPr>
      </w:pPr>
    </w:p>
    <w:p w14:paraId="2270A0E4" w14:textId="012BB074"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Yeah, so here it is.  Yeah, so she said, about land, Wednesday, Devil’s Well, 11 p.m., </w:t>
      </w:r>
      <w:r w:rsidR="005E5587">
        <w:rPr>
          <w:rFonts w:ascii="Arial" w:hAnsi="Arial" w:cs="Arial"/>
          <w:sz w:val="24"/>
          <w:szCs w:val="24"/>
        </w:rPr>
        <w:t>Wednesday</w:t>
      </w:r>
      <w:r>
        <w:rPr>
          <w:rFonts w:ascii="Arial" w:hAnsi="Arial" w:cs="Arial"/>
          <w:sz w:val="24"/>
          <w:szCs w:val="24"/>
        </w:rPr>
        <w:t>, 11 p.m..</w:t>
      </w:r>
    </w:p>
    <w:p w14:paraId="6C2515B3" w14:textId="77777777" w:rsidR="007165D2" w:rsidRDefault="007165D2" w:rsidP="007165D2">
      <w:pPr>
        <w:spacing w:after="0" w:line="240" w:lineRule="auto"/>
        <w:ind w:left="1843" w:hanging="1843"/>
        <w:jc w:val="both"/>
        <w:rPr>
          <w:rFonts w:ascii="Arial" w:hAnsi="Arial" w:cs="Arial"/>
          <w:sz w:val="24"/>
          <w:szCs w:val="24"/>
        </w:rPr>
      </w:pPr>
    </w:p>
    <w:p w14:paraId="53A68DF9" w14:textId="6ADA3423"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Wednesday, and this was the </w:t>
      </w:r>
      <w:r w:rsidR="005E5587">
        <w:rPr>
          <w:rFonts w:ascii="Arial" w:hAnsi="Arial" w:cs="Arial"/>
          <w:sz w:val="24"/>
          <w:szCs w:val="24"/>
        </w:rPr>
        <w:t>Saturday</w:t>
      </w:r>
      <w:r>
        <w:rPr>
          <w:rFonts w:ascii="Arial" w:hAnsi="Arial" w:cs="Arial"/>
          <w:sz w:val="24"/>
          <w:szCs w:val="24"/>
        </w:rPr>
        <w:t>, of course.  I'm just trying to keep it, so we don't need that right now.</w:t>
      </w:r>
    </w:p>
    <w:p w14:paraId="72BDF77A" w14:textId="77777777" w:rsidR="007165D2" w:rsidRDefault="007165D2" w:rsidP="007165D2">
      <w:pPr>
        <w:spacing w:after="0" w:line="240" w:lineRule="auto"/>
        <w:ind w:left="1843" w:hanging="1843"/>
        <w:jc w:val="both"/>
        <w:rPr>
          <w:rFonts w:ascii="Arial" w:hAnsi="Arial" w:cs="Arial"/>
          <w:sz w:val="24"/>
          <w:szCs w:val="24"/>
        </w:rPr>
      </w:pPr>
    </w:p>
    <w:p w14:paraId="39C6FC64" w14:textId="05D0D8A7"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No word from the developers.  She doesn't like empty beer bottles, and the loud music.  </w:t>
      </w:r>
    </w:p>
    <w:p w14:paraId="77A9C012" w14:textId="77777777" w:rsidR="007165D2" w:rsidRDefault="007165D2" w:rsidP="007165D2">
      <w:pPr>
        <w:spacing w:after="0" w:line="240" w:lineRule="auto"/>
        <w:ind w:left="1843" w:hanging="1843"/>
        <w:jc w:val="both"/>
        <w:rPr>
          <w:rFonts w:ascii="Arial" w:hAnsi="Arial" w:cs="Arial"/>
          <w:sz w:val="24"/>
          <w:szCs w:val="24"/>
        </w:rPr>
      </w:pPr>
    </w:p>
    <w:p w14:paraId="49B5A730" w14:textId="73B1FE53"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The date you can't forget, months, months, year.</w:t>
      </w:r>
    </w:p>
    <w:p w14:paraId="785054A2" w14:textId="77777777" w:rsidR="007165D2" w:rsidRDefault="007165D2" w:rsidP="007165D2">
      <w:pPr>
        <w:spacing w:after="0" w:line="240" w:lineRule="auto"/>
        <w:ind w:left="1843" w:hanging="1843"/>
        <w:jc w:val="both"/>
        <w:rPr>
          <w:rFonts w:ascii="Arial" w:hAnsi="Arial" w:cs="Arial"/>
          <w:sz w:val="24"/>
          <w:szCs w:val="24"/>
        </w:rPr>
      </w:pPr>
    </w:p>
    <w:p w14:paraId="6DB5F262" w14:textId="6A7881BC"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Have you guys seen </w:t>
      </w:r>
      <w:r w:rsidR="005E5587">
        <w:rPr>
          <w:rFonts w:ascii="Arial" w:hAnsi="Arial" w:cs="Arial"/>
          <w:sz w:val="24"/>
          <w:szCs w:val="24"/>
        </w:rPr>
        <w:t>these</w:t>
      </w:r>
      <w:r>
        <w:rPr>
          <w:rFonts w:ascii="Arial" w:hAnsi="Arial" w:cs="Arial"/>
          <w:sz w:val="24"/>
          <w:szCs w:val="24"/>
        </w:rPr>
        <w:t xml:space="preserve"> photos of the boots, boots one, and boots two?</w:t>
      </w:r>
    </w:p>
    <w:p w14:paraId="6E537859" w14:textId="77777777" w:rsidR="007165D2" w:rsidRDefault="007165D2" w:rsidP="007165D2">
      <w:pPr>
        <w:spacing w:after="0" w:line="240" w:lineRule="auto"/>
        <w:ind w:left="1843" w:hanging="1843"/>
        <w:jc w:val="both"/>
        <w:rPr>
          <w:rFonts w:ascii="Arial" w:hAnsi="Arial" w:cs="Arial"/>
          <w:sz w:val="24"/>
          <w:szCs w:val="24"/>
        </w:rPr>
      </w:pPr>
    </w:p>
    <w:p w14:paraId="214A8A1B" w14:textId="2909C7A2" w:rsidR="007165D2" w:rsidRDefault="007165D2" w:rsidP="007165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No, I have not.  That just reminded me, we haven't looked through all the information yet, we’re not looking through</w:t>
      </w:r>
      <w:r w:rsidR="00AD602C">
        <w:rPr>
          <w:rFonts w:ascii="Arial" w:hAnsi="Arial" w:cs="Arial"/>
          <w:sz w:val="24"/>
          <w:szCs w:val="24"/>
        </w:rPr>
        <w:t xml:space="preserve"> at all the…here's another boot.</w:t>
      </w:r>
    </w:p>
    <w:p w14:paraId="5F4D8CE6" w14:textId="77777777" w:rsidR="00AD602C" w:rsidRDefault="00AD602C" w:rsidP="007165D2">
      <w:pPr>
        <w:spacing w:after="0" w:line="240" w:lineRule="auto"/>
        <w:ind w:left="1843" w:hanging="1843"/>
        <w:jc w:val="both"/>
        <w:rPr>
          <w:rFonts w:ascii="Arial" w:hAnsi="Arial" w:cs="Arial"/>
          <w:sz w:val="24"/>
          <w:szCs w:val="24"/>
        </w:rPr>
      </w:pPr>
    </w:p>
    <w:p w14:paraId="0E14D961" w14:textId="446E6EA4" w:rsidR="00AD602C" w:rsidRDefault="00AD602C" w:rsidP="007165D2">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59AE32F7" w14:textId="77777777" w:rsidR="00AD602C" w:rsidRDefault="00AD602C" w:rsidP="007165D2">
      <w:pPr>
        <w:spacing w:after="0" w:line="240" w:lineRule="auto"/>
        <w:ind w:left="1843" w:hanging="1843"/>
        <w:jc w:val="both"/>
        <w:rPr>
          <w:rFonts w:ascii="Arial" w:hAnsi="Arial" w:cs="Arial"/>
          <w:sz w:val="24"/>
          <w:szCs w:val="24"/>
        </w:rPr>
      </w:pPr>
    </w:p>
    <w:p w14:paraId="69210D25" w14:textId="64D06129"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So, we know that </w:t>
      </w:r>
      <w:r w:rsidR="005E5587">
        <w:rPr>
          <w:rFonts w:ascii="Arial" w:hAnsi="Arial" w:cs="Arial"/>
          <w:sz w:val="24"/>
          <w:szCs w:val="24"/>
        </w:rPr>
        <w:t>everyone</w:t>
      </w:r>
      <w:r>
        <w:rPr>
          <w:rFonts w:ascii="Arial" w:hAnsi="Arial" w:cs="Arial"/>
          <w:sz w:val="24"/>
          <w:szCs w:val="24"/>
        </w:rPr>
        <w:t xml:space="preserve"> was around the area, we’ve got proof of that.</w:t>
      </w:r>
    </w:p>
    <w:p w14:paraId="28E07782" w14:textId="77777777" w:rsidR="00AD602C" w:rsidRDefault="00AD602C" w:rsidP="00AD602C">
      <w:pPr>
        <w:spacing w:after="0" w:line="240" w:lineRule="auto"/>
        <w:ind w:left="1843" w:hanging="1843"/>
        <w:jc w:val="both"/>
        <w:rPr>
          <w:rFonts w:ascii="Arial" w:hAnsi="Arial" w:cs="Arial"/>
          <w:sz w:val="24"/>
          <w:szCs w:val="24"/>
        </w:rPr>
      </w:pPr>
    </w:p>
    <w:p w14:paraId="5665E8D2" w14:textId="24C52163"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I mean, well supposedly, Cherie </w:t>
      </w:r>
      <w:r w:rsidR="005E5587">
        <w:rPr>
          <w:rFonts w:ascii="Arial" w:hAnsi="Arial" w:cs="Arial"/>
          <w:sz w:val="24"/>
          <w:szCs w:val="24"/>
        </w:rPr>
        <w:t>was</w:t>
      </w:r>
      <w:r>
        <w:rPr>
          <w:rFonts w:ascii="Arial" w:hAnsi="Arial" w:cs="Arial"/>
          <w:sz w:val="24"/>
          <w:szCs w:val="24"/>
        </w:rPr>
        <w:t xml:space="preserve"> at her house.</w:t>
      </w:r>
    </w:p>
    <w:p w14:paraId="50402237" w14:textId="77777777" w:rsidR="00AD602C" w:rsidRDefault="00AD602C" w:rsidP="00AD602C">
      <w:pPr>
        <w:spacing w:after="0" w:line="240" w:lineRule="auto"/>
        <w:ind w:left="1843" w:hanging="1843"/>
        <w:jc w:val="both"/>
        <w:rPr>
          <w:rFonts w:ascii="Arial" w:hAnsi="Arial" w:cs="Arial"/>
          <w:sz w:val="24"/>
          <w:szCs w:val="24"/>
        </w:rPr>
      </w:pPr>
    </w:p>
    <w:p w14:paraId="4D8BED43" w14:textId="47AC2AE7"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yeah.</w:t>
      </w:r>
    </w:p>
    <w:p w14:paraId="4024036C" w14:textId="77777777" w:rsidR="00AD602C" w:rsidRDefault="00AD602C" w:rsidP="00AD602C">
      <w:pPr>
        <w:spacing w:after="0" w:line="240" w:lineRule="auto"/>
        <w:ind w:left="1843" w:hanging="1843"/>
        <w:jc w:val="both"/>
        <w:rPr>
          <w:rFonts w:ascii="Arial" w:hAnsi="Arial" w:cs="Arial"/>
          <w:sz w:val="24"/>
          <w:szCs w:val="24"/>
        </w:rPr>
      </w:pPr>
    </w:p>
    <w:p w14:paraId="73190E73" w14:textId="6A61C6D6"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But once again, we don't have proof that she was at the house.  Have you seen something?</w:t>
      </w:r>
    </w:p>
    <w:p w14:paraId="19B2A7FA" w14:textId="77777777" w:rsidR="00AD602C" w:rsidRDefault="00AD602C" w:rsidP="00AD602C">
      <w:pPr>
        <w:spacing w:after="0" w:line="240" w:lineRule="auto"/>
        <w:ind w:left="1843" w:hanging="1843"/>
        <w:jc w:val="both"/>
        <w:rPr>
          <w:rFonts w:ascii="Arial" w:hAnsi="Arial" w:cs="Arial"/>
          <w:sz w:val="24"/>
          <w:szCs w:val="24"/>
        </w:rPr>
      </w:pPr>
    </w:p>
    <w:p w14:paraId="148C1A17" w14:textId="745B8697"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The crime scene photo, yeah.</w:t>
      </w:r>
    </w:p>
    <w:p w14:paraId="26ED7894" w14:textId="77777777" w:rsidR="00AD602C" w:rsidRDefault="00AD602C" w:rsidP="00AD602C">
      <w:pPr>
        <w:spacing w:after="0" w:line="240" w:lineRule="auto"/>
        <w:ind w:left="1843" w:hanging="1843"/>
        <w:jc w:val="both"/>
        <w:rPr>
          <w:rFonts w:ascii="Arial" w:hAnsi="Arial" w:cs="Arial"/>
          <w:sz w:val="24"/>
          <w:szCs w:val="24"/>
        </w:rPr>
      </w:pPr>
    </w:p>
    <w:p w14:paraId="0F7502B7" w14:textId="7385AF5D"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67071F0A" w14:textId="77777777" w:rsidR="00AD602C" w:rsidRDefault="00AD602C" w:rsidP="00AD602C">
      <w:pPr>
        <w:spacing w:after="0" w:line="240" w:lineRule="auto"/>
        <w:ind w:left="1843" w:hanging="1843"/>
        <w:jc w:val="both"/>
        <w:rPr>
          <w:rFonts w:ascii="Arial" w:hAnsi="Arial" w:cs="Arial"/>
          <w:sz w:val="24"/>
          <w:szCs w:val="24"/>
        </w:rPr>
      </w:pPr>
    </w:p>
    <w:p w14:paraId="4B740003" w14:textId="70352C0E"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Do you mind if I have a read through the next diary?</w:t>
      </w:r>
    </w:p>
    <w:p w14:paraId="57F39E30" w14:textId="77777777" w:rsidR="00AD602C" w:rsidRDefault="00AD602C" w:rsidP="00AD602C">
      <w:pPr>
        <w:spacing w:after="0" w:line="240" w:lineRule="auto"/>
        <w:ind w:left="1843" w:hanging="1843"/>
        <w:jc w:val="both"/>
        <w:rPr>
          <w:rFonts w:ascii="Arial" w:hAnsi="Arial" w:cs="Arial"/>
          <w:sz w:val="24"/>
          <w:szCs w:val="24"/>
        </w:rPr>
      </w:pPr>
    </w:p>
    <w:p w14:paraId="3B01F385" w14:textId="1EE00BA8"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do what you need to do.  I'm just trying, I know we’re running out of time, so I'm quickly looking through the rest of the data that we have.  That is not empty, well that’s, we don't care.</w:t>
      </w:r>
    </w:p>
    <w:p w14:paraId="71E55300" w14:textId="77777777" w:rsidR="00AD602C" w:rsidRDefault="00AD602C" w:rsidP="00AD602C">
      <w:pPr>
        <w:spacing w:after="0" w:line="240" w:lineRule="auto"/>
        <w:ind w:left="1843" w:hanging="1843"/>
        <w:jc w:val="both"/>
        <w:rPr>
          <w:rFonts w:ascii="Arial" w:hAnsi="Arial" w:cs="Arial"/>
          <w:sz w:val="24"/>
          <w:szCs w:val="24"/>
        </w:rPr>
      </w:pPr>
    </w:p>
    <w:p w14:paraId="02A4A45A" w14:textId="79508A5A"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Can someone find out what number 12 is on the evidence list, if that’s okay?</w:t>
      </w:r>
    </w:p>
    <w:p w14:paraId="0F462471" w14:textId="77777777" w:rsidR="00AD602C" w:rsidRDefault="00AD602C" w:rsidP="00AD602C">
      <w:pPr>
        <w:spacing w:after="0" w:line="240" w:lineRule="auto"/>
        <w:ind w:left="1843" w:hanging="1843"/>
        <w:jc w:val="both"/>
        <w:rPr>
          <w:rFonts w:ascii="Arial" w:hAnsi="Arial" w:cs="Arial"/>
          <w:sz w:val="24"/>
          <w:szCs w:val="24"/>
        </w:rPr>
      </w:pPr>
    </w:p>
    <w:p w14:paraId="7E6EC103" w14:textId="0F5C865E"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Twelve is boot photos (2).</w:t>
      </w:r>
    </w:p>
    <w:p w14:paraId="4762BA1F" w14:textId="77777777" w:rsidR="00AD602C" w:rsidRDefault="00AD602C" w:rsidP="00AD602C">
      <w:pPr>
        <w:spacing w:after="0" w:line="240" w:lineRule="auto"/>
        <w:ind w:left="1843" w:hanging="1843"/>
        <w:jc w:val="both"/>
        <w:rPr>
          <w:rFonts w:ascii="Arial" w:hAnsi="Arial" w:cs="Arial"/>
          <w:sz w:val="24"/>
          <w:szCs w:val="24"/>
        </w:rPr>
      </w:pPr>
    </w:p>
    <w:p w14:paraId="41C24599" w14:textId="48DE9F7F"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Oh, right, that’s fine, then.  </w:t>
      </w:r>
    </w:p>
    <w:p w14:paraId="6651E5DC" w14:textId="77777777" w:rsidR="00AD602C" w:rsidRDefault="00AD602C" w:rsidP="00AD602C">
      <w:pPr>
        <w:spacing w:after="0" w:line="240" w:lineRule="auto"/>
        <w:ind w:left="1843" w:hanging="1843"/>
        <w:jc w:val="both"/>
        <w:rPr>
          <w:rFonts w:ascii="Arial" w:hAnsi="Arial" w:cs="Arial"/>
          <w:sz w:val="24"/>
          <w:szCs w:val="24"/>
        </w:rPr>
      </w:pPr>
    </w:p>
    <w:p w14:paraId="704997F7" w14:textId="7955EAD4"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Hmm, hey guys, the decoded thing that’s in this </w:t>
      </w:r>
      <w:r w:rsidR="005E5587">
        <w:rPr>
          <w:rFonts w:ascii="Arial" w:hAnsi="Arial" w:cs="Arial"/>
          <w:sz w:val="24"/>
          <w:szCs w:val="24"/>
        </w:rPr>
        <w:t>letter</w:t>
      </w:r>
      <w:r>
        <w:rPr>
          <w:rFonts w:ascii="Arial" w:hAnsi="Arial" w:cs="Arial"/>
          <w:sz w:val="24"/>
          <w:szCs w:val="24"/>
        </w:rPr>
        <w:t xml:space="preserve"> to Cherie Thompson, and this has been decoded for pleasure.  Can't wait to see you, mind if I </w:t>
      </w:r>
      <w:r w:rsidR="005E5587">
        <w:rPr>
          <w:rFonts w:ascii="Arial" w:hAnsi="Arial" w:cs="Arial"/>
          <w:sz w:val="24"/>
          <w:szCs w:val="24"/>
        </w:rPr>
        <w:t>borrow</w:t>
      </w:r>
      <w:r>
        <w:rPr>
          <w:rFonts w:ascii="Arial" w:hAnsi="Arial" w:cs="Arial"/>
          <w:sz w:val="24"/>
          <w:szCs w:val="24"/>
        </w:rPr>
        <w:t xml:space="preserve"> the car again</w:t>
      </w:r>
      <w:r w:rsidR="005E5587">
        <w:rPr>
          <w:rFonts w:ascii="Arial" w:hAnsi="Arial" w:cs="Arial"/>
          <w:sz w:val="24"/>
          <w:szCs w:val="24"/>
        </w:rPr>
        <w:t xml:space="preserve">, </w:t>
      </w:r>
      <w:r>
        <w:rPr>
          <w:rFonts w:ascii="Arial" w:hAnsi="Arial" w:cs="Arial"/>
          <w:sz w:val="24"/>
          <w:szCs w:val="24"/>
        </w:rPr>
        <w:t>C.</w:t>
      </w:r>
    </w:p>
    <w:p w14:paraId="6D92713E" w14:textId="77777777" w:rsidR="00AD602C" w:rsidRDefault="00AD602C" w:rsidP="00AD602C">
      <w:pPr>
        <w:spacing w:after="0" w:line="240" w:lineRule="auto"/>
        <w:ind w:left="1843" w:hanging="1843"/>
        <w:jc w:val="both"/>
        <w:rPr>
          <w:rFonts w:ascii="Arial" w:hAnsi="Arial" w:cs="Arial"/>
          <w:sz w:val="24"/>
          <w:szCs w:val="24"/>
        </w:rPr>
      </w:pPr>
    </w:p>
    <w:p w14:paraId="353DD0F9" w14:textId="611898D1"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Chris.</w:t>
      </w:r>
    </w:p>
    <w:p w14:paraId="576C6D5D" w14:textId="77777777" w:rsidR="00AD602C" w:rsidRDefault="00AD602C" w:rsidP="00AD602C">
      <w:pPr>
        <w:spacing w:after="0" w:line="240" w:lineRule="auto"/>
        <w:ind w:left="1843" w:hanging="1843"/>
        <w:jc w:val="both"/>
        <w:rPr>
          <w:rFonts w:ascii="Arial" w:hAnsi="Arial" w:cs="Arial"/>
          <w:sz w:val="24"/>
          <w:szCs w:val="24"/>
        </w:rPr>
      </w:pPr>
    </w:p>
    <w:p w14:paraId="711F87FE" w14:textId="0853BB4C"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Chris.  So, he borrowed her car.</w:t>
      </w:r>
    </w:p>
    <w:p w14:paraId="6903E943" w14:textId="77777777" w:rsidR="00AD602C" w:rsidRDefault="00AD602C" w:rsidP="00AD602C">
      <w:pPr>
        <w:spacing w:after="0" w:line="240" w:lineRule="auto"/>
        <w:ind w:left="1843" w:hanging="1843"/>
        <w:jc w:val="both"/>
        <w:rPr>
          <w:rFonts w:ascii="Arial" w:hAnsi="Arial" w:cs="Arial"/>
          <w:sz w:val="24"/>
          <w:szCs w:val="24"/>
        </w:rPr>
      </w:pPr>
    </w:p>
    <w:p w14:paraId="08B4DFF8" w14:textId="3FE9E243"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so can't wait to see you.</w:t>
      </w:r>
    </w:p>
    <w:p w14:paraId="50B61C83" w14:textId="77777777" w:rsidR="00AD602C" w:rsidRDefault="00AD602C" w:rsidP="00AD602C">
      <w:pPr>
        <w:spacing w:after="0" w:line="240" w:lineRule="auto"/>
        <w:ind w:left="1843" w:hanging="1843"/>
        <w:jc w:val="both"/>
        <w:rPr>
          <w:rFonts w:ascii="Arial" w:hAnsi="Arial" w:cs="Arial"/>
          <w:sz w:val="24"/>
          <w:szCs w:val="24"/>
        </w:rPr>
      </w:pPr>
    </w:p>
    <w:p w14:paraId="7E60D24B" w14:textId="545BAB6E"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And that’s the car, and those are the shoes as well, because look here.</w:t>
      </w:r>
    </w:p>
    <w:p w14:paraId="4DBAED5E" w14:textId="77777777" w:rsidR="00AD602C" w:rsidRDefault="00AD602C" w:rsidP="00AD602C">
      <w:pPr>
        <w:spacing w:after="0" w:line="240" w:lineRule="auto"/>
        <w:ind w:left="1843" w:hanging="1843"/>
        <w:jc w:val="both"/>
        <w:rPr>
          <w:rFonts w:ascii="Arial" w:hAnsi="Arial" w:cs="Arial"/>
          <w:sz w:val="24"/>
          <w:szCs w:val="24"/>
        </w:rPr>
      </w:pPr>
    </w:p>
    <w:p w14:paraId="512C8CD2" w14:textId="1319AE5B"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265AAFCF" w14:textId="77777777" w:rsidR="00AD602C" w:rsidRDefault="00AD602C" w:rsidP="00AD602C">
      <w:pPr>
        <w:spacing w:after="0" w:line="240" w:lineRule="auto"/>
        <w:ind w:left="1843" w:hanging="1843"/>
        <w:jc w:val="both"/>
        <w:rPr>
          <w:rFonts w:ascii="Arial" w:hAnsi="Arial" w:cs="Arial"/>
          <w:sz w:val="24"/>
          <w:szCs w:val="24"/>
        </w:rPr>
      </w:pPr>
    </w:p>
    <w:p w14:paraId="615F9209" w14:textId="3798D51D"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Those are the shoes, meaning he was at the crime scene, for sure.</w:t>
      </w:r>
    </w:p>
    <w:p w14:paraId="658515DB" w14:textId="77777777" w:rsidR="00AD602C" w:rsidRDefault="00AD602C" w:rsidP="00AD602C">
      <w:pPr>
        <w:spacing w:after="0" w:line="240" w:lineRule="auto"/>
        <w:ind w:left="1843" w:hanging="1843"/>
        <w:jc w:val="both"/>
        <w:rPr>
          <w:rFonts w:ascii="Arial" w:hAnsi="Arial" w:cs="Arial"/>
          <w:sz w:val="24"/>
          <w:szCs w:val="24"/>
        </w:rPr>
      </w:pPr>
    </w:p>
    <w:p w14:paraId="649AA523" w14:textId="203A7563"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Who's this, Chris?</w:t>
      </w:r>
    </w:p>
    <w:p w14:paraId="4EBAE031" w14:textId="77777777" w:rsidR="00AD602C" w:rsidRDefault="00AD602C" w:rsidP="00AD602C">
      <w:pPr>
        <w:spacing w:after="0" w:line="240" w:lineRule="auto"/>
        <w:ind w:left="1843" w:hanging="1843"/>
        <w:jc w:val="both"/>
        <w:rPr>
          <w:rFonts w:ascii="Arial" w:hAnsi="Arial" w:cs="Arial"/>
          <w:sz w:val="24"/>
          <w:szCs w:val="24"/>
        </w:rPr>
      </w:pPr>
    </w:p>
    <w:p w14:paraId="5AA13DD1" w14:textId="2C916609"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This is Chris, this is the deputy.</w:t>
      </w:r>
    </w:p>
    <w:p w14:paraId="767A17EF" w14:textId="77777777" w:rsidR="00AD602C" w:rsidRDefault="00AD602C" w:rsidP="00AD602C">
      <w:pPr>
        <w:spacing w:after="0" w:line="240" w:lineRule="auto"/>
        <w:ind w:left="1843" w:hanging="1843"/>
        <w:jc w:val="both"/>
        <w:rPr>
          <w:rFonts w:ascii="Arial" w:hAnsi="Arial" w:cs="Arial"/>
          <w:sz w:val="24"/>
          <w:szCs w:val="24"/>
        </w:rPr>
      </w:pPr>
    </w:p>
    <w:p w14:paraId="0B36EAD9" w14:textId="2AEC8734"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And he was borrowing…which is really smart,  because it makes it a little harder to trace back to him, that he was using Cherie's car.  Probably been dead three to four hours, okay.  </w:t>
      </w:r>
    </w:p>
    <w:p w14:paraId="0BA6EA09" w14:textId="77777777" w:rsidR="00AD602C" w:rsidRDefault="00AD602C" w:rsidP="00AD602C">
      <w:pPr>
        <w:spacing w:after="0" w:line="240" w:lineRule="auto"/>
        <w:ind w:left="1843" w:hanging="1843"/>
        <w:jc w:val="both"/>
        <w:rPr>
          <w:rFonts w:ascii="Arial" w:hAnsi="Arial" w:cs="Arial"/>
          <w:sz w:val="24"/>
          <w:szCs w:val="24"/>
        </w:rPr>
      </w:pPr>
    </w:p>
    <w:p w14:paraId="7C62A0FA" w14:textId="3B0E2B6C"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See, she says that he forgot her anniversary, but he didn’t.  He had like a present ready for her, he calls her darling.  November 10th, remember to pick up darling’s gift.  </w:t>
      </w:r>
    </w:p>
    <w:p w14:paraId="2B0A8702" w14:textId="77777777" w:rsidR="00AD602C" w:rsidRDefault="00AD602C" w:rsidP="00AD602C">
      <w:pPr>
        <w:spacing w:after="0" w:line="240" w:lineRule="auto"/>
        <w:ind w:left="1843" w:hanging="1843"/>
        <w:jc w:val="both"/>
        <w:rPr>
          <w:rFonts w:ascii="Arial" w:hAnsi="Arial" w:cs="Arial"/>
          <w:sz w:val="24"/>
          <w:szCs w:val="24"/>
        </w:rPr>
      </w:pPr>
    </w:p>
    <w:p w14:paraId="2C42DBF0" w14:textId="14318181"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He wrote it down, maybe something happened.</w:t>
      </w:r>
    </w:p>
    <w:p w14:paraId="5D6F879F" w14:textId="77777777" w:rsidR="00AD602C" w:rsidRDefault="00AD602C" w:rsidP="00AD602C">
      <w:pPr>
        <w:spacing w:after="0" w:line="240" w:lineRule="auto"/>
        <w:ind w:left="1843" w:hanging="1843"/>
        <w:jc w:val="both"/>
        <w:rPr>
          <w:rFonts w:ascii="Arial" w:hAnsi="Arial" w:cs="Arial"/>
          <w:sz w:val="24"/>
          <w:szCs w:val="24"/>
        </w:rPr>
      </w:pPr>
    </w:p>
    <w:p w14:paraId="5612F599" w14:textId="2497EDDB"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Don't want a repeat of last year.  Maybe it was last year he forgot.</w:t>
      </w:r>
    </w:p>
    <w:p w14:paraId="7A37B025" w14:textId="77777777" w:rsidR="00AD602C" w:rsidRDefault="00AD602C" w:rsidP="00AD602C">
      <w:pPr>
        <w:spacing w:after="0" w:line="240" w:lineRule="auto"/>
        <w:ind w:left="1843" w:hanging="1843"/>
        <w:jc w:val="both"/>
        <w:rPr>
          <w:rFonts w:ascii="Arial" w:hAnsi="Arial" w:cs="Arial"/>
          <w:sz w:val="24"/>
          <w:szCs w:val="24"/>
        </w:rPr>
      </w:pPr>
    </w:p>
    <w:p w14:paraId="421124BE" w14:textId="7E3A99A9"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Uh-huh, and he was trying to </w:t>
      </w:r>
      <w:r w:rsidR="005E5587">
        <w:rPr>
          <w:rFonts w:ascii="Arial" w:hAnsi="Arial" w:cs="Arial"/>
          <w:sz w:val="24"/>
          <w:szCs w:val="24"/>
        </w:rPr>
        <w:t>rectify</w:t>
      </w:r>
      <w:r>
        <w:rPr>
          <w:rFonts w:ascii="Arial" w:hAnsi="Arial" w:cs="Arial"/>
          <w:sz w:val="24"/>
          <w:szCs w:val="24"/>
        </w:rPr>
        <w:t xml:space="preserve"> that, I don't think he was being actively mean to her, from what we can tell.  Oh…</w:t>
      </w:r>
    </w:p>
    <w:p w14:paraId="4C41F39E" w14:textId="77777777" w:rsidR="00AD602C" w:rsidRDefault="00AD602C" w:rsidP="00AD602C">
      <w:pPr>
        <w:spacing w:after="0" w:line="240" w:lineRule="auto"/>
        <w:ind w:left="1843" w:hanging="1843"/>
        <w:jc w:val="both"/>
        <w:rPr>
          <w:rFonts w:ascii="Arial" w:hAnsi="Arial" w:cs="Arial"/>
          <w:sz w:val="24"/>
          <w:szCs w:val="24"/>
        </w:rPr>
      </w:pPr>
    </w:p>
    <w:p w14:paraId="42E11152" w14:textId="68C8578E"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It's a shoe list, guys.</w:t>
      </w:r>
    </w:p>
    <w:p w14:paraId="21040FD6" w14:textId="77777777" w:rsidR="00AD602C" w:rsidRDefault="00AD602C" w:rsidP="00AD602C">
      <w:pPr>
        <w:spacing w:after="0" w:line="240" w:lineRule="auto"/>
        <w:ind w:left="1843" w:hanging="1843"/>
        <w:jc w:val="both"/>
        <w:rPr>
          <w:rFonts w:ascii="Arial" w:hAnsi="Arial" w:cs="Arial"/>
          <w:sz w:val="24"/>
          <w:szCs w:val="24"/>
        </w:rPr>
      </w:pPr>
    </w:p>
    <w:p w14:paraId="3F09E94A" w14:textId="61215CD1"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…nice find.</w:t>
      </w:r>
    </w:p>
    <w:p w14:paraId="144A029F" w14:textId="77777777" w:rsidR="00AD602C" w:rsidRDefault="00AD602C" w:rsidP="00AD602C">
      <w:pPr>
        <w:spacing w:after="0" w:line="240" w:lineRule="auto"/>
        <w:ind w:left="1843" w:hanging="1843"/>
        <w:jc w:val="both"/>
        <w:rPr>
          <w:rFonts w:ascii="Arial" w:hAnsi="Arial" w:cs="Arial"/>
          <w:sz w:val="24"/>
          <w:szCs w:val="24"/>
        </w:rPr>
      </w:pPr>
    </w:p>
    <w:p w14:paraId="771F431C" w14:textId="44AB96BE"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It's a shoe list, guys, I think we've got this.</w:t>
      </w:r>
    </w:p>
    <w:p w14:paraId="1AE541B7" w14:textId="77777777" w:rsidR="00AD602C" w:rsidRDefault="00AD602C" w:rsidP="00AD602C">
      <w:pPr>
        <w:spacing w:after="0" w:line="240" w:lineRule="auto"/>
        <w:ind w:left="1843" w:hanging="1843"/>
        <w:jc w:val="both"/>
        <w:rPr>
          <w:rFonts w:ascii="Arial" w:hAnsi="Arial" w:cs="Arial"/>
          <w:sz w:val="24"/>
          <w:szCs w:val="24"/>
        </w:rPr>
      </w:pPr>
    </w:p>
    <w:p w14:paraId="4B8132FE" w14:textId="70D092FA"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I think we know who was walking.</w:t>
      </w:r>
    </w:p>
    <w:p w14:paraId="74329C09" w14:textId="77777777" w:rsidR="00AD602C" w:rsidRDefault="00AD602C" w:rsidP="00AD602C">
      <w:pPr>
        <w:spacing w:after="0" w:line="240" w:lineRule="auto"/>
        <w:ind w:left="1843" w:hanging="1843"/>
        <w:jc w:val="both"/>
        <w:rPr>
          <w:rFonts w:ascii="Arial" w:hAnsi="Arial" w:cs="Arial"/>
          <w:sz w:val="24"/>
          <w:szCs w:val="24"/>
        </w:rPr>
      </w:pPr>
    </w:p>
    <w:p w14:paraId="0ACA836F" w14:textId="2FF6F4B5"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Out the picture, out the </w:t>
      </w:r>
      <w:r w:rsidR="005E5587">
        <w:rPr>
          <w:rFonts w:ascii="Arial" w:hAnsi="Arial" w:cs="Arial"/>
          <w:sz w:val="24"/>
          <w:szCs w:val="24"/>
        </w:rPr>
        <w:t>picture</w:t>
      </w:r>
      <w:r>
        <w:rPr>
          <w:rFonts w:ascii="Arial" w:hAnsi="Arial" w:cs="Arial"/>
          <w:sz w:val="24"/>
          <w:szCs w:val="24"/>
        </w:rPr>
        <w:t>.</w:t>
      </w:r>
    </w:p>
    <w:p w14:paraId="1D601B52" w14:textId="77777777" w:rsidR="00AD602C" w:rsidRDefault="00AD602C" w:rsidP="00AD602C">
      <w:pPr>
        <w:spacing w:after="0" w:line="240" w:lineRule="auto"/>
        <w:ind w:left="1843" w:hanging="1843"/>
        <w:jc w:val="both"/>
        <w:rPr>
          <w:rFonts w:ascii="Arial" w:hAnsi="Arial" w:cs="Arial"/>
          <w:sz w:val="24"/>
          <w:szCs w:val="24"/>
        </w:rPr>
      </w:pPr>
    </w:p>
    <w:p w14:paraId="519EA411" w14:textId="379EE509"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Uh-huh.</w:t>
      </w:r>
    </w:p>
    <w:p w14:paraId="5C85270C" w14:textId="77777777" w:rsidR="00AD602C" w:rsidRDefault="00AD602C" w:rsidP="00AD602C">
      <w:pPr>
        <w:spacing w:after="0" w:line="240" w:lineRule="auto"/>
        <w:ind w:left="1843" w:hanging="1843"/>
        <w:jc w:val="both"/>
        <w:rPr>
          <w:rFonts w:ascii="Arial" w:hAnsi="Arial" w:cs="Arial"/>
          <w:sz w:val="24"/>
          <w:szCs w:val="24"/>
        </w:rPr>
      </w:pPr>
    </w:p>
    <w:p w14:paraId="2883B624" w14:textId="6558B679"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I'm just going to hunt and find the shoes.</w:t>
      </w:r>
    </w:p>
    <w:p w14:paraId="6E2E652D" w14:textId="77777777" w:rsidR="00AD602C" w:rsidRDefault="00AD602C" w:rsidP="00AD602C">
      <w:pPr>
        <w:spacing w:after="0" w:line="240" w:lineRule="auto"/>
        <w:ind w:left="1843" w:hanging="1843"/>
        <w:jc w:val="both"/>
        <w:rPr>
          <w:rFonts w:ascii="Arial" w:hAnsi="Arial" w:cs="Arial"/>
          <w:sz w:val="24"/>
          <w:szCs w:val="24"/>
        </w:rPr>
      </w:pPr>
    </w:p>
    <w:p w14:paraId="7E3B1D7C" w14:textId="2C77170F"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27A43C26" w14:textId="77777777" w:rsidR="00AD602C" w:rsidRDefault="00AD602C" w:rsidP="00AD602C">
      <w:pPr>
        <w:spacing w:after="0" w:line="240" w:lineRule="auto"/>
        <w:ind w:left="1843" w:hanging="1843"/>
        <w:jc w:val="both"/>
        <w:rPr>
          <w:rFonts w:ascii="Arial" w:hAnsi="Arial" w:cs="Arial"/>
          <w:sz w:val="24"/>
          <w:szCs w:val="24"/>
        </w:rPr>
      </w:pPr>
    </w:p>
    <w:p w14:paraId="5305C62B" w14:textId="51EA4A03"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It was Tims.</w:t>
      </w:r>
    </w:p>
    <w:p w14:paraId="5ED13913" w14:textId="77777777" w:rsidR="00AD602C" w:rsidRDefault="00AD602C" w:rsidP="00AD602C">
      <w:pPr>
        <w:spacing w:after="0" w:line="240" w:lineRule="auto"/>
        <w:ind w:left="1843" w:hanging="1843"/>
        <w:jc w:val="both"/>
        <w:rPr>
          <w:rFonts w:ascii="Arial" w:hAnsi="Arial" w:cs="Arial"/>
          <w:sz w:val="24"/>
          <w:szCs w:val="24"/>
        </w:rPr>
      </w:pPr>
    </w:p>
    <w:p w14:paraId="3658A20A" w14:textId="3B13A9C2"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It's these shoes, here.</w:t>
      </w:r>
    </w:p>
    <w:p w14:paraId="308A76D9" w14:textId="77777777" w:rsidR="00AD602C" w:rsidRDefault="00AD602C" w:rsidP="00AD602C">
      <w:pPr>
        <w:spacing w:after="0" w:line="240" w:lineRule="auto"/>
        <w:ind w:left="1843" w:hanging="1843"/>
        <w:jc w:val="both"/>
        <w:rPr>
          <w:rFonts w:ascii="Arial" w:hAnsi="Arial" w:cs="Arial"/>
          <w:sz w:val="24"/>
          <w:szCs w:val="24"/>
        </w:rPr>
      </w:pPr>
    </w:p>
    <w:p w14:paraId="145F3BB2" w14:textId="59410D23"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I know, because I'm wearing them.</w:t>
      </w:r>
    </w:p>
    <w:p w14:paraId="71C81A07" w14:textId="77777777" w:rsidR="00AD602C" w:rsidRDefault="00AD602C" w:rsidP="00AD602C">
      <w:pPr>
        <w:spacing w:after="0" w:line="240" w:lineRule="auto"/>
        <w:ind w:left="1843" w:hanging="1843"/>
        <w:jc w:val="both"/>
        <w:rPr>
          <w:rFonts w:ascii="Arial" w:hAnsi="Arial" w:cs="Arial"/>
          <w:sz w:val="24"/>
          <w:szCs w:val="24"/>
        </w:rPr>
      </w:pPr>
    </w:p>
    <w:p w14:paraId="780A68CB" w14:textId="466097BD"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4FA6AE68" w14:textId="77777777" w:rsidR="00AD602C" w:rsidRDefault="00AD602C" w:rsidP="00AD602C">
      <w:pPr>
        <w:spacing w:after="0" w:line="240" w:lineRule="auto"/>
        <w:ind w:left="1843" w:hanging="1843"/>
        <w:jc w:val="both"/>
        <w:rPr>
          <w:rFonts w:ascii="Arial" w:hAnsi="Arial" w:cs="Arial"/>
          <w:sz w:val="24"/>
          <w:szCs w:val="24"/>
        </w:rPr>
      </w:pPr>
    </w:p>
    <w:p w14:paraId="6A13851A" w14:textId="74D45F34"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You did it, you monster.  Yeah, because it's got that kind of, criss-cross pattern, and then two tracks.</w:t>
      </w:r>
    </w:p>
    <w:p w14:paraId="6BCA55AC" w14:textId="77777777" w:rsidR="00AD602C" w:rsidRDefault="00AD602C" w:rsidP="00AD602C">
      <w:pPr>
        <w:spacing w:after="0" w:line="240" w:lineRule="auto"/>
        <w:ind w:left="1843" w:hanging="1843"/>
        <w:jc w:val="both"/>
        <w:rPr>
          <w:rFonts w:ascii="Arial" w:hAnsi="Arial" w:cs="Arial"/>
          <w:sz w:val="24"/>
          <w:szCs w:val="24"/>
        </w:rPr>
      </w:pPr>
    </w:p>
    <w:p w14:paraId="5C504AAC" w14:textId="2BC6F93D"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40E0E347" w14:textId="77777777" w:rsidR="00AD602C" w:rsidRDefault="00AD602C" w:rsidP="00AD602C">
      <w:pPr>
        <w:spacing w:after="0" w:line="240" w:lineRule="auto"/>
        <w:ind w:left="1843" w:hanging="1843"/>
        <w:jc w:val="both"/>
        <w:rPr>
          <w:rFonts w:ascii="Arial" w:hAnsi="Arial" w:cs="Arial"/>
          <w:sz w:val="24"/>
          <w:szCs w:val="24"/>
        </w:rPr>
      </w:pPr>
    </w:p>
    <w:p w14:paraId="4339C9F9" w14:textId="5B6E68BC"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Can we hold on one second?</w:t>
      </w:r>
    </w:p>
    <w:p w14:paraId="76770DD0" w14:textId="77777777" w:rsidR="00AD602C" w:rsidRDefault="00AD602C" w:rsidP="00AD602C">
      <w:pPr>
        <w:spacing w:after="0" w:line="240" w:lineRule="auto"/>
        <w:ind w:left="1843" w:hanging="1843"/>
        <w:jc w:val="both"/>
        <w:rPr>
          <w:rFonts w:ascii="Arial" w:hAnsi="Arial" w:cs="Arial"/>
          <w:sz w:val="24"/>
          <w:szCs w:val="24"/>
        </w:rPr>
      </w:pPr>
    </w:p>
    <w:p w14:paraId="58642D79" w14:textId="6CF0D5AD" w:rsidR="00AD602C" w:rsidRDefault="00AD602C"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Oh hey, I found some stuff on people going to the  banishing ceremony, so I'm just going to read some of what they were talking about.</w:t>
      </w:r>
      <w:r w:rsidR="00F52ADE">
        <w:rPr>
          <w:rFonts w:ascii="Arial" w:hAnsi="Arial" w:cs="Arial"/>
          <w:sz w:val="24"/>
          <w:szCs w:val="24"/>
        </w:rPr>
        <w:t xml:space="preserve">  I have no idea who's running it,  but I wouldn’t go out with a bunch of </w:t>
      </w:r>
      <w:r w:rsidR="005E5587">
        <w:rPr>
          <w:rFonts w:ascii="Arial" w:hAnsi="Arial" w:cs="Arial"/>
          <w:sz w:val="24"/>
          <w:szCs w:val="24"/>
        </w:rPr>
        <w:t>strangers</w:t>
      </w:r>
      <w:r w:rsidR="00F52ADE">
        <w:rPr>
          <w:rFonts w:ascii="Arial" w:hAnsi="Arial" w:cs="Arial"/>
          <w:sz w:val="24"/>
          <w:szCs w:val="24"/>
        </w:rPr>
        <w:t xml:space="preserve"> in the woods in the middle of the night.  Yeah, no shit.</w:t>
      </w:r>
    </w:p>
    <w:p w14:paraId="57FE1804" w14:textId="77777777" w:rsidR="00F52ADE" w:rsidRDefault="00F52ADE" w:rsidP="00AD602C">
      <w:pPr>
        <w:spacing w:after="0" w:line="240" w:lineRule="auto"/>
        <w:ind w:left="1843" w:hanging="1843"/>
        <w:jc w:val="both"/>
        <w:rPr>
          <w:rFonts w:ascii="Arial" w:hAnsi="Arial" w:cs="Arial"/>
          <w:sz w:val="24"/>
          <w:szCs w:val="24"/>
        </w:rPr>
      </w:pPr>
    </w:p>
    <w:p w14:paraId="08C09A52" w14:textId="1DB0B56D"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See the shoes, they're men’s shoes.  I don't know if that means anything, I mean, don't get me wrong.</w:t>
      </w:r>
    </w:p>
    <w:p w14:paraId="192AD4B5" w14:textId="77777777" w:rsidR="00F52ADE" w:rsidRDefault="00F52ADE" w:rsidP="00AD602C">
      <w:pPr>
        <w:spacing w:after="0" w:line="240" w:lineRule="auto"/>
        <w:ind w:left="1843" w:hanging="1843"/>
        <w:jc w:val="both"/>
        <w:rPr>
          <w:rFonts w:ascii="Arial" w:hAnsi="Arial" w:cs="Arial"/>
          <w:sz w:val="24"/>
          <w:szCs w:val="24"/>
        </w:rPr>
      </w:pPr>
    </w:p>
    <w:p w14:paraId="725C5D90" w14:textId="1C2ACE98"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Unless someone had really big feet, but it's probably a guy, unless someone was putting on very big shoes.</w:t>
      </w:r>
    </w:p>
    <w:p w14:paraId="255428C7" w14:textId="77777777" w:rsidR="00F52ADE" w:rsidRDefault="00F52ADE" w:rsidP="00AD602C">
      <w:pPr>
        <w:spacing w:after="0" w:line="240" w:lineRule="auto"/>
        <w:ind w:left="1843" w:hanging="1843"/>
        <w:jc w:val="both"/>
        <w:rPr>
          <w:rFonts w:ascii="Arial" w:hAnsi="Arial" w:cs="Arial"/>
          <w:sz w:val="24"/>
          <w:szCs w:val="24"/>
        </w:rPr>
      </w:pPr>
    </w:p>
    <w:p w14:paraId="141557CC" w14:textId="3849D435"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I know, the date you can't forget, it's their anniversary, that’s how we get in here.</w:t>
      </w:r>
    </w:p>
    <w:p w14:paraId="67021FFA" w14:textId="77777777" w:rsidR="00F52ADE" w:rsidRDefault="00F52ADE" w:rsidP="00AD602C">
      <w:pPr>
        <w:spacing w:after="0" w:line="240" w:lineRule="auto"/>
        <w:ind w:left="1843" w:hanging="1843"/>
        <w:jc w:val="both"/>
        <w:rPr>
          <w:rFonts w:ascii="Arial" w:hAnsi="Arial" w:cs="Arial"/>
          <w:sz w:val="24"/>
          <w:szCs w:val="24"/>
        </w:rPr>
      </w:pPr>
    </w:p>
    <w:p w14:paraId="07A3C304" w14:textId="673DF83E"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Okay,  by the way, there's a report from someone who was at the meeting.  </w:t>
      </w:r>
    </w:p>
    <w:p w14:paraId="17F4D725" w14:textId="77777777" w:rsidR="00F52ADE" w:rsidRDefault="00F52ADE" w:rsidP="00AD602C">
      <w:pPr>
        <w:spacing w:after="0" w:line="240" w:lineRule="auto"/>
        <w:ind w:left="1843" w:hanging="1843"/>
        <w:jc w:val="both"/>
        <w:rPr>
          <w:rFonts w:ascii="Arial" w:hAnsi="Arial" w:cs="Arial"/>
          <w:sz w:val="24"/>
          <w:szCs w:val="24"/>
        </w:rPr>
      </w:pPr>
    </w:p>
    <w:p w14:paraId="203EA695" w14:textId="0F531E9C"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 don't know if it helps, but they are men’s shoes, and that matches the prints here, and it matches these shoes here.  But the only problem I have right now is, these shoes here, they're there, and they're unisex shoes, which could equally mean they're men’s shoes.</w:t>
      </w:r>
    </w:p>
    <w:p w14:paraId="1B5D37A9" w14:textId="77777777" w:rsidR="00F52ADE" w:rsidRDefault="00F52ADE" w:rsidP="00AD602C">
      <w:pPr>
        <w:spacing w:after="0" w:line="240" w:lineRule="auto"/>
        <w:ind w:left="1843" w:hanging="1843"/>
        <w:jc w:val="both"/>
        <w:rPr>
          <w:rFonts w:ascii="Arial" w:hAnsi="Arial" w:cs="Arial"/>
          <w:sz w:val="24"/>
          <w:szCs w:val="24"/>
        </w:rPr>
      </w:pPr>
    </w:p>
    <w:p w14:paraId="764E526C" w14:textId="518D7EE7"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0AB6A48B" w14:textId="77777777" w:rsidR="00F52ADE" w:rsidRDefault="00F52ADE" w:rsidP="00AD602C">
      <w:pPr>
        <w:spacing w:after="0" w:line="240" w:lineRule="auto"/>
        <w:ind w:left="1843" w:hanging="1843"/>
        <w:jc w:val="both"/>
        <w:rPr>
          <w:rFonts w:ascii="Arial" w:hAnsi="Arial" w:cs="Arial"/>
          <w:sz w:val="24"/>
          <w:szCs w:val="24"/>
        </w:rPr>
      </w:pPr>
    </w:p>
    <w:p w14:paraId="0E606010" w14:textId="03C50E9C"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Hey guys, can I say right now that, the crazy lady definitely didn’t do it, because read what Mia said.  She was there, and saw it, she was right there, she couldn't have had a direct cause for his death.</w:t>
      </w:r>
    </w:p>
    <w:p w14:paraId="354AC471" w14:textId="77777777" w:rsidR="00F52ADE" w:rsidRDefault="00F52ADE" w:rsidP="00AD602C">
      <w:pPr>
        <w:spacing w:after="0" w:line="240" w:lineRule="auto"/>
        <w:ind w:left="1843" w:hanging="1843"/>
        <w:jc w:val="both"/>
        <w:rPr>
          <w:rFonts w:ascii="Arial" w:hAnsi="Arial" w:cs="Arial"/>
          <w:sz w:val="24"/>
          <w:szCs w:val="24"/>
        </w:rPr>
      </w:pPr>
    </w:p>
    <w:p w14:paraId="27D63FF7" w14:textId="19D3833F"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Okay.</w:t>
      </w:r>
    </w:p>
    <w:p w14:paraId="694099B2" w14:textId="77777777" w:rsidR="00F52ADE" w:rsidRDefault="00F52ADE" w:rsidP="00AD602C">
      <w:pPr>
        <w:spacing w:after="0" w:line="240" w:lineRule="auto"/>
        <w:ind w:left="1843" w:hanging="1843"/>
        <w:jc w:val="both"/>
        <w:rPr>
          <w:rFonts w:ascii="Arial" w:hAnsi="Arial" w:cs="Arial"/>
          <w:sz w:val="24"/>
          <w:szCs w:val="24"/>
        </w:rPr>
      </w:pPr>
    </w:p>
    <w:p w14:paraId="5285B01A" w14:textId="5955900B"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She didn’t like Tom, sure, but…</w:t>
      </w:r>
    </w:p>
    <w:p w14:paraId="57E85DF8" w14:textId="77777777" w:rsidR="00F52ADE" w:rsidRDefault="00F52ADE" w:rsidP="00AD602C">
      <w:pPr>
        <w:spacing w:after="0" w:line="240" w:lineRule="auto"/>
        <w:ind w:left="1843" w:hanging="1843"/>
        <w:jc w:val="both"/>
        <w:rPr>
          <w:rFonts w:ascii="Arial" w:hAnsi="Arial" w:cs="Arial"/>
          <w:sz w:val="24"/>
          <w:szCs w:val="24"/>
        </w:rPr>
      </w:pPr>
    </w:p>
    <w:p w14:paraId="61D8B11A" w14:textId="2248598F"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Nick, you mean.</w:t>
      </w:r>
    </w:p>
    <w:p w14:paraId="45532998" w14:textId="77777777" w:rsidR="00F52ADE" w:rsidRDefault="00F52ADE" w:rsidP="00AD602C">
      <w:pPr>
        <w:spacing w:after="0" w:line="240" w:lineRule="auto"/>
        <w:ind w:left="1843" w:hanging="1843"/>
        <w:jc w:val="both"/>
        <w:rPr>
          <w:rFonts w:ascii="Arial" w:hAnsi="Arial" w:cs="Arial"/>
          <w:sz w:val="24"/>
          <w:szCs w:val="24"/>
        </w:rPr>
      </w:pPr>
    </w:p>
    <w:p w14:paraId="2B76BF1F" w14:textId="4CF0F2E0"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…Nick.  She didn’t like Nick, but I don't think she killed him.</w:t>
      </w:r>
    </w:p>
    <w:p w14:paraId="372DA1DA" w14:textId="77777777" w:rsidR="00F52ADE" w:rsidRDefault="00F52ADE" w:rsidP="00AD602C">
      <w:pPr>
        <w:spacing w:after="0" w:line="240" w:lineRule="auto"/>
        <w:ind w:left="1843" w:hanging="1843"/>
        <w:jc w:val="both"/>
        <w:rPr>
          <w:rFonts w:ascii="Arial" w:hAnsi="Arial" w:cs="Arial"/>
          <w:sz w:val="24"/>
          <w:szCs w:val="24"/>
        </w:rPr>
      </w:pPr>
    </w:p>
    <w:p w14:paraId="5F9B32B4" w14:textId="1D3F73CB"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You can't forget…</w:t>
      </w:r>
    </w:p>
    <w:p w14:paraId="7DC3F6D9" w14:textId="77777777" w:rsidR="00F52ADE" w:rsidRDefault="00F52ADE" w:rsidP="00AD602C">
      <w:pPr>
        <w:spacing w:after="0" w:line="240" w:lineRule="auto"/>
        <w:ind w:left="1843" w:hanging="1843"/>
        <w:jc w:val="both"/>
        <w:rPr>
          <w:rFonts w:ascii="Arial" w:hAnsi="Arial" w:cs="Arial"/>
          <w:sz w:val="24"/>
          <w:szCs w:val="24"/>
        </w:rPr>
      </w:pPr>
    </w:p>
    <w:p w14:paraId="30799155" w14:textId="7D69208B"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What </w:t>
      </w:r>
      <w:r w:rsidR="005E5587">
        <w:rPr>
          <w:rFonts w:ascii="Arial" w:hAnsi="Arial" w:cs="Arial"/>
          <w:sz w:val="24"/>
          <w:szCs w:val="24"/>
        </w:rPr>
        <w:t>happened</w:t>
      </w:r>
      <w:r>
        <w:rPr>
          <w:rFonts w:ascii="Arial" w:hAnsi="Arial" w:cs="Arial"/>
          <w:sz w:val="24"/>
          <w:szCs w:val="24"/>
        </w:rPr>
        <w:t xml:space="preserve"> on that date.  I'm just going to gently make a pile.  Here's the coroner’s…</w:t>
      </w:r>
    </w:p>
    <w:p w14:paraId="7E2C2C39" w14:textId="77777777" w:rsidR="00F52ADE" w:rsidRDefault="00F52ADE" w:rsidP="00AD602C">
      <w:pPr>
        <w:spacing w:after="0" w:line="240" w:lineRule="auto"/>
        <w:ind w:left="1843" w:hanging="1843"/>
        <w:jc w:val="both"/>
        <w:rPr>
          <w:rFonts w:ascii="Arial" w:hAnsi="Arial" w:cs="Arial"/>
          <w:sz w:val="24"/>
          <w:szCs w:val="24"/>
        </w:rPr>
      </w:pPr>
    </w:p>
    <w:p w14:paraId="2239D1F8" w14:textId="2D71EF4B"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And that’s at 4.47 a.m..</w:t>
      </w:r>
    </w:p>
    <w:p w14:paraId="2147D501" w14:textId="77777777" w:rsidR="00F52ADE" w:rsidRDefault="00F52ADE" w:rsidP="00AD602C">
      <w:pPr>
        <w:spacing w:after="0" w:line="240" w:lineRule="auto"/>
        <w:ind w:left="1843" w:hanging="1843"/>
        <w:jc w:val="both"/>
        <w:rPr>
          <w:rFonts w:ascii="Arial" w:hAnsi="Arial" w:cs="Arial"/>
          <w:sz w:val="24"/>
          <w:szCs w:val="24"/>
        </w:rPr>
      </w:pPr>
    </w:p>
    <w:p w14:paraId="6FCE4C92" w14:textId="1BB05A06"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so it can't be Joan.</w:t>
      </w:r>
    </w:p>
    <w:p w14:paraId="0E8C3178" w14:textId="77777777" w:rsidR="00F52ADE" w:rsidRDefault="00F52ADE" w:rsidP="00AD602C">
      <w:pPr>
        <w:spacing w:after="0" w:line="240" w:lineRule="auto"/>
        <w:ind w:left="1843" w:hanging="1843"/>
        <w:jc w:val="both"/>
        <w:rPr>
          <w:rFonts w:ascii="Arial" w:hAnsi="Arial" w:cs="Arial"/>
          <w:sz w:val="24"/>
          <w:szCs w:val="24"/>
        </w:rPr>
      </w:pPr>
    </w:p>
    <w:p w14:paraId="7ED8EB6C" w14:textId="2EA729E0"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No, because she has an alibi.  </w:t>
      </w:r>
    </w:p>
    <w:p w14:paraId="010D3782" w14:textId="77777777" w:rsidR="00F52ADE" w:rsidRDefault="00F52ADE" w:rsidP="00AD602C">
      <w:pPr>
        <w:spacing w:after="0" w:line="240" w:lineRule="auto"/>
        <w:ind w:left="1843" w:hanging="1843"/>
        <w:jc w:val="both"/>
        <w:rPr>
          <w:rFonts w:ascii="Arial" w:hAnsi="Arial" w:cs="Arial"/>
          <w:sz w:val="24"/>
          <w:szCs w:val="24"/>
        </w:rPr>
      </w:pPr>
    </w:p>
    <w:p w14:paraId="5BEC8173" w14:textId="28E80508"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Right, so let's cross Joan off.</w:t>
      </w:r>
    </w:p>
    <w:p w14:paraId="248AB7E1" w14:textId="77777777" w:rsidR="00F52ADE" w:rsidRDefault="00F52ADE" w:rsidP="00AD602C">
      <w:pPr>
        <w:spacing w:after="0" w:line="240" w:lineRule="auto"/>
        <w:ind w:left="1843" w:hanging="1843"/>
        <w:jc w:val="both"/>
        <w:rPr>
          <w:rFonts w:ascii="Arial" w:hAnsi="Arial" w:cs="Arial"/>
          <w:sz w:val="24"/>
          <w:szCs w:val="24"/>
        </w:rPr>
      </w:pPr>
    </w:p>
    <w:p w14:paraId="03C7076A" w14:textId="6ED47C5B"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Uh-huh.</w:t>
      </w:r>
    </w:p>
    <w:p w14:paraId="4B8C063C" w14:textId="77777777" w:rsidR="00F52ADE" w:rsidRDefault="00F52ADE" w:rsidP="00AD602C">
      <w:pPr>
        <w:spacing w:after="0" w:line="240" w:lineRule="auto"/>
        <w:ind w:left="1843" w:hanging="1843"/>
        <w:jc w:val="both"/>
        <w:rPr>
          <w:rFonts w:ascii="Arial" w:hAnsi="Arial" w:cs="Arial"/>
          <w:sz w:val="24"/>
          <w:szCs w:val="24"/>
        </w:rPr>
      </w:pPr>
    </w:p>
    <w:p w14:paraId="5A8B3954" w14:textId="27131853"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That'll do, if that’s okay.</w:t>
      </w:r>
    </w:p>
    <w:p w14:paraId="5E621352" w14:textId="77777777" w:rsidR="00F52ADE" w:rsidRDefault="00F52ADE" w:rsidP="00AD602C">
      <w:pPr>
        <w:spacing w:after="0" w:line="240" w:lineRule="auto"/>
        <w:ind w:left="1843" w:hanging="1843"/>
        <w:jc w:val="both"/>
        <w:rPr>
          <w:rFonts w:ascii="Arial" w:hAnsi="Arial" w:cs="Arial"/>
          <w:sz w:val="24"/>
          <w:szCs w:val="24"/>
        </w:rPr>
      </w:pPr>
    </w:p>
    <w:p w14:paraId="6157D370" w14:textId="1215DF56"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Can anyone, I'm having a hard time reading this, can you guys read the coroner…</w:t>
      </w:r>
    </w:p>
    <w:p w14:paraId="7C80B73E" w14:textId="77777777" w:rsidR="00F52ADE" w:rsidRDefault="00F52ADE" w:rsidP="00AD602C">
      <w:pPr>
        <w:spacing w:after="0" w:line="240" w:lineRule="auto"/>
        <w:ind w:left="1843" w:hanging="1843"/>
        <w:jc w:val="both"/>
        <w:rPr>
          <w:rFonts w:ascii="Arial" w:hAnsi="Arial" w:cs="Arial"/>
          <w:sz w:val="24"/>
          <w:szCs w:val="24"/>
        </w:rPr>
      </w:pPr>
    </w:p>
    <w:p w14:paraId="0FAAE1E0" w14:textId="351E1C87"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Perdition sheriff’s office, badge number 33, date, December 7th, 7.2</w:t>
      </w:r>
      <w:r w:rsidR="00931F32">
        <w:rPr>
          <w:rFonts w:ascii="Arial" w:hAnsi="Arial" w:cs="Arial"/>
          <w:sz w:val="24"/>
          <w:szCs w:val="24"/>
        </w:rPr>
        <w:t>9</w:t>
      </w:r>
      <w:r>
        <w:rPr>
          <w:rFonts w:ascii="Arial" w:hAnsi="Arial" w:cs="Arial"/>
          <w:sz w:val="24"/>
          <w:szCs w:val="24"/>
        </w:rPr>
        <w:t xml:space="preserve">, coroner arrived, agreed fall was likely cause of death, says he's probably </w:t>
      </w:r>
      <w:r w:rsidR="005E5587">
        <w:rPr>
          <w:rFonts w:ascii="Arial" w:hAnsi="Arial" w:cs="Arial"/>
          <w:sz w:val="24"/>
          <w:szCs w:val="24"/>
        </w:rPr>
        <w:t>been</w:t>
      </w:r>
      <w:r>
        <w:rPr>
          <w:rFonts w:ascii="Arial" w:hAnsi="Arial" w:cs="Arial"/>
          <w:sz w:val="24"/>
          <w:szCs w:val="24"/>
        </w:rPr>
        <w:t xml:space="preserve"> dead three to four hours.  </w:t>
      </w:r>
    </w:p>
    <w:p w14:paraId="335C872E" w14:textId="77777777" w:rsidR="00F52ADE" w:rsidRDefault="00F52ADE" w:rsidP="00AD602C">
      <w:pPr>
        <w:spacing w:after="0" w:line="240" w:lineRule="auto"/>
        <w:ind w:left="1843" w:hanging="1843"/>
        <w:jc w:val="both"/>
        <w:rPr>
          <w:rFonts w:ascii="Arial" w:hAnsi="Arial" w:cs="Arial"/>
          <w:sz w:val="24"/>
          <w:szCs w:val="24"/>
        </w:rPr>
      </w:pPr>
    </w:p>
    <w:p w14:paraId="3C966F1A" w14:textId="5EA6142C"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2DB91674" w14:textId="77777777" w:rsidR="00F52ADE" w:rsidRDefault="00F52ADE" w:rsidP="00AD602C">
      <w:pPr>
        <w:spacing w:after="0" w:line="240" w:lineRule="auto"/>
        <w:ind w:left="1843" w:hanging="1843"/>
        <w:jc w:val="both"/>
        <w:rPr>
          <w:rFonts w:ascii="Arial" w:hAnsi="Arial" w:cs="Arial"/>
          <w:sz w:val="24"/>
          <w:szCs w:val="24"/>
        </w:rPr>
      </w:pPr>
    </w:p>
    <w:p w14:paraId="64B743ED" w14:textId="6D81B143"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Yeah, so that would put us at half three.  At 8.45, went to CR66, County Road 66, to talk to neighbour who found body.  Oh, the </w:t>
      </w:r>
      <w:r w:rsidR="005E5587">
        <w:rPr>
          <w:rFonts w:ascii="Arial" w:hAnsi="Arial" w:cs="Arial"/>
          <w:sz w:val="24"/>
          <w:szCs w:val="24"/>
        </w:rPr>
        <w:t>neighbour</w:t>
      </w:r>
      <w:r>
        <w:rPr>
          <w:rFonts w:ascii="Arial" w:hAnsi="Arial" w:cs="Arial"/>
          <w:sz w:val="24"/>
          <w:szCs w:val="24"/>
        </w:rPr>
        <w:t xml:space="preserve"> who found </w:t>
      </w:r>
      <w:r w:rsidR="00B54FE5">
        <w:rPr>
          <w:rFonts w:ascii="Arial" w:hAnsi="Arial" w:cs="Arial"/>
          <w:sz w:val="24"/>
          <w:szCs w:val="24"/>
        </w:rPr>
        <w:t xml:space="preserve">the </w:t>
      </w:r>
      <w:r>
        <w:rPr>
          <w:rFonts w:ascii="Arial" w:hAnsi="Arial" w:cs="Arial"/>
          <w:sz w:val="24"/>
          <w:szCs w:val="24"/>
        </w:rPr>
        <w:t>body must be Joan, because she lives nearby.</w:t>
      </w:r>
    </w:p>
    <w:p w14:paraId="2BB74B0E" w14:textId="77777777" w:rsidR="00F52ADE" w:rsidRDefault="00F52ADE" w:rsidP="00AD602C">
      <w:pPr>
        <w:spacing w:after="0" w:line="240" w:lineRule="auto"/>
        <w:ind w:left="1843" w:hanging="1843"/>
        <w:jc w:val="both"/>
        <w:rPr>
          <w:rFonts w:ascii="Arial" w:hAnsi="Arial" w:cs="Arial"/>
          <w:sz w:val="24"/>
          <w:szCs w:val="24"/>
        </w:rPr>
      </w:pPr>
    </w:p>
    <w:p w14:paraId="4140895E" w14:textId="24EA421D"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2A34B323" w14:textId="77777777" w:rsidR="00F52ADE" w:rsidRDefault="00F52ADE" w:rsidP="00AD602C">
      <w:pPr>
        <w:spacing w:after="0" w:line="240" w:lineRule="auto"/>
        <w:ind w:left="1843" w:hanging="1843"/>
        <w:jc w:val="both"/>
        <w:rPr>
          <w:rFonts w:ascii="Arial" w:hAnsi="Arial" w:cs="Arial"/>
          <w:sz w:val="24"/>
          <w:szCs w:val="24"/>
        </w:rPr>
      </w:pPr>
    </w:p>
    <w:p w14:paraId="33D5D56C" w14:textId="41E0C412" w:rsidR="00F52ADE" w:rsidRDefault="00F52ADE" w:rsidP="00AD602C">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Said she was out for a walk shortly after six, when she discovered, she discovered the body on the rocks beside the waterfall, </w:t>
      </w:r>
      <w:r w:rsidR="005E5587">
        <w:rPr>
          <w:rFonts w:ascii="Arial" w:hAnsi="Arial" w:cs="Arial"/>
          <w:sz w:val="24"/>
          <w:szCs w:val="24"/>
        </w:rPr>
        <w:t>then</w:t>
      </w:r>
      <w:r>
        <w:rPr>
          <w:rFonts w:ascii="Arial" w:hAnsi="Arial" w:cs="Arial"/>
          <w:sz w:val="24"/>
          <w:szCs w:val="24"/>
        </w:rPr>
        <w:t xml:space="preserve"> returned home to call the police.  At 10.22, back to scene, search of water underway, haven't found much so far besides some empty beer bottles, probably just litter, 11.17, gave update to McGinty, he agrees with </w:t>
      </w:r>
      <w:r w:rsidR="005E5587">
        <w:rPr>
          <w:rFonts w:ascii="Arial" w:hAnsi="Arial" w:cs="Arial"/>
          <w:sz w:val="24"/>
          <w:szCs w:val="24"/>
        </w:rPr>
        <w:t>accident</w:t>
      </w:r>
      <w:r>
        <w:rPr>
          <w:rFonts w:ascii="Arial" w:hAnsi="Arial" w:cs="Arial"/>
          <w:sz w:val="24"/>
          <w:szCs w:val="24"/>
        </w:rPr>
        <w:t xml:space="preserve"> </w:t>
      </w:r>
      <w:r w:rsidR="005E5587">
        <w:rPr>
          <w:rFonts w:ascii="Arial" w:hAnsi="Arial" w:cs="Arial"/>
          <w:sz w:val="24"/>
          <w:szCs w:val="24"/>
        </w:rPr>
        <w:t>scenario</w:t>
      </w:r>
      <w:r>
        <w:rPr>
          <w:rFonts w:ascii="Arial" w:hAnsi="Arial" w:cs="Arial"/>
          <w:sz w:val="24"/>
          <w:szCs w:val="24"/>
        </w:rPr>
        <w:t>, will proceed accordingly.  McGinty is the chief.</w:t>
      </w:r>
      <w:r w:rsidR="00A71C77">
        <w:rPr>
          <w:rFonts w:ascii="Arial" w:hAnsi="Arial" w:cs="Arial"/>
          <w:sz w:val="24"/>
          <w:szCs w:val="24"/>
        </w:rPr>
        <w:t xml:space="preserve">  12.32, coroner okay to remove remains, Marty from Bob’s Funeral Home to pick up, 13.05, told Cherie, she took it as bad as expected, did my best to calm her down.  Reassured her foul play unlikely, made sure she called her mother to come down and stay so she's not alone at a time like this.  Everyone else is surnames, and Cherie is Cherie.</w:t>
      </w:r>
    </w:p>
    <w:p w14:paraId="0301FCBE" w14:textId="77777777" w:rsidR="00A71C77" w:rsidRDefault="00A71C77" w:rsidP="00AD602C">
      <w:pPr>
        <w:spacing w:after="0" w:line="240" w:lineRule="auto"/>
        <w:ind w:left="1843" w:hanging="1843"/>
        <w:jc w:val="both"/>
        <w:rPr>
          <w:rFonts w:ascii="Arial" w:hAnsi="Arial" w:cs="Arial"/>
          <w:sz w:val="24"/>
          <w:szCs w:val="24"/>
        </w:rPr>
      </w:pPr>
    </w:p>
    <w:p w14:paraId="1BEB41A4" w14:textId="1B8BAB1A"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3D7B3EB2" w14:textId="77777777" w:rsidR="00A71C77" w:rsidRDefault="00A71C77" w:rsidP="00A71C77">
      <w:pPr>
        <w:spacing w:after="0" w:line="240" w:lineRule="auto"/>
        <w:ind w:left="1843" w:hanging="1843"/>
        <w:jc w:val="both"/>
        <w:rPr>
          <w:rFonts w:ascii="Arial" w:hAnsi="Arial" w:cs="Arial"/>
          <w:sz w:val="24"/>
          <w:szCs w:val="24"/>
        </w:rPr>
      </w:pPr>
    </w:p>
    <w:p w14:paraId="591217BE" w14:textId="5258AC7C"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He's having an affair, definitely.</w:t>
      </w:r>
    </w:p>
    <w:p w14:paraId="16460D13" w14:textId="77777777" w:rsidR="00A71C77" w:rsidRDefault="00A71C77" w:rsidP="00A71C77">
      <w:pPr>
        <w:spacing w:after="0" w:line="240" w:lineRule="auto"/>
        <w:ind w:left="1843" w:hanging="1843"/>
        <w:jc w:val="both"/>
        <w:rPr>
          <w:rFonts w:ascii="Arial" w:hAnsi="Arial" w:cs="Arial"/>
          <w:sz w:val="24"/>
          <w:szCs w:val="24"/>
        </w:rPr>
      </w:pPr>
    </w:p>
    <w:p w14:paraId="27617D8F" w14:textId="6E82BD82"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12140779" w14:textId="77777777" w:rsidR="00A71C77" w:rsidRDefault="00A71C77" w:rsidP="00A71C77">
      <w:pPr>
        <w:spacing w:after="0" w:line="240" w:lineRule="auto"/>
        <w:ind w:left="1843" w:hanging="1843"/>
        <w:jc w:val="both"/>
        <w:rPr>
          <w:rFonts w:ascii="Arial" w:hAnsi="Arial" w:cs="Arial"/>
          <w:sz w:val="24"/>
          <w:szCs w:val="24"/>
        </w:rPr>
      </w:pPr>
    </w:p>
    <w:p w14:paraId="3FE9D06F" w14:textId="6CA74DC6"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 have a slight issue, just a wee bit of an issue.</w:t>
      </w:r>
    </w:p>
    <w:p w14:paraId="14D060CB" w14:textId="77777777" w:rsidR="00A71C77" w:rsidRDefault="00A71C77" w:rsidP="00A71C77">
      <w:pPr>
        <w:spacing w:after="0" w:line="240" w:lineRule="auto"/>
        <w:ind w:left="1843" w:hanging="1843"/>
        <w:jc w:val="both"/>
        <w:rPr>
          <w:rFonts w:ascii="Arial" w:hAnsi="Arial" w:cs="Arial"/>
          <w:sz w:val="24"/>
          <w:szCs w:val="24"/>
        </w:rPr>
      </w:pPr>
    </w:p>
    <w:p w14:paraId="2E3CA63C" w14:textId="4E6AA6E4"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1D14C7B2" w14:textId="77777777" w:rsidR="00A71C77" w:rsidRDefault="00A71C77" w:rsidP="00A71C77">
      <w:pPr>
        <w:spacing w:after="0" w:line="240" w:lineRule="auto"/>
        <w:ind w:left="1843" w:hanging="1843"/>
        <w:jc w:val="both"/>
        <w:rPr>
          <w:rFonts w:ascii="Arial" w:hAnsi="Arial" w:cs="Arial"/>
          <w:sz w:val="24"/>
          <w:szCs w:val="24"/>
        </w:rPr>
      </w:pPr>
    </w:p>
    <w:p w14:paraId="75235E06" w14:textId="668361FC"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So, first thing is, was it, so yeah you're right about the crazy lady, 4.40 a.m., so they must have been somewhere else.  But Carmichael Road residents, basically, this lady did not get any sleep whatsoever, because whoever the girlfriend was, Chris’ girlfriend, the widow.</w:t>
      </w:r>
    </w:p>
    <w:p w14:paraId="5DC9D485" w14:textId="77777777" w:rsidR="00A71C77" w:rsidRDefault="00A71C77" w:rsidP="00A71C77">
      <w:pPr>
        <w:spacing w:after="0" w:line="240" w:lineRule="auto"/>
        <w:ind w:left="1843" w:hanging="1843"/>
        <w:jc w:val="both"/>
        <w:rPr>
          <w:rFonts w:ascii="Arial" w:hAnsi="Arial" w:cs="Arial"/>
          <w:sz w:val="24"/>
          <w:szCs w:val="24"/>
        </w:rPr>
      </w:pPr>
    </w:p>
    <w:p w14:paraId="258FC1BB" w14:textId="6F77B54A"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Cherie.</w:t>
      </w:r>
    </w:p>
    <w:p w14:paraId="736BDD41" w14:textId="77777777" w:rsidR="00A71C77" w:rsidRDefault="00A71C77" w:rsidP="00A71C77">
      <w:pPr>
        <w:spacing w:after="0" w:line="240" w:lineRule="auto"/>
        <w:ind w:left="1843" w:hanging="1843"/>
        <w:jc w:val="both"/>
        <w:rPr>
          <w:rFonts w:ascii="Arial" w:hAnsi="Arial" w:cs="Arial"/>
          <w:sz w:val="24"/>
          <w:szCs w:val="24"/>
        </w:rPr>
      </w:pPr>
    </w:p>
    <w:p w14:paraId="77FFEA1D" w14:textId="4B49E7B8"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Yes, so Cherie went to Chris’ house, and was as loud as possible, loads of, just really, really loud, and someone said, oh so that’s what all the noise was around 2.30 last night.  </w:t>
      </w:r>
    </w:p>
    <w:p w14:paraId="7C30C01C" w14:textId="77777777" w:rsidR="00A71C77" w:rsidRDefault="00A71C77" w:rsidP="00A71C77">
      <w:pPr>
        <w:spacing w:after="0" w:line="240" w:lineRule="auto"/>
        <w:ind w:left="1843" w:hanging="1843"/>
        <w:jc w:val="both"/>
        <w:rPr>
          <w:rFonts w:ascii="Arial" w:hAnsi="Arial" w:cs="Arial"/>
          <w:sz w:val="24"/>
          <w:szCs w:val="24"/>
        </w:rPr>
      </w:pPr>
    </w:p>
    <w:p w14:paraId="3ACAC148" w14:textId="6A888787"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Hmm, 2.30, not 3.30, that’s an hour before the incident, though.</w:t>
      </w:r>
    </w:p>
    <w:p w14:paraId="0E65F4F6" w14:textId="77777777" w:rsidR="00A71C77" w:rsidRDefault="00A71C77" w:rsidP="00A71C77">
      <w:pPr>
        <w:spacing w:after="0" w:line="240" w:lineRule="auto"/>
        <w:ind w:left="1843" w:hanging="1843"/>
        <w:jc w:val="both"/>
        <w:rPr>
          <w:rFonts w:ascii="Arial" w:hAnsi="Arial" w:cs="Arial"/>
          <w:sz w:val="24"/>
          <w:szCs w:val="24"/>
        </w:rPr>
      </w:pPr>
    </w:p>
    <w:p w14:paraId="74AE2BEF" w14:textId="29C68FC1"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Yeah, which is like, hold on a minute.  So, I guess that kind of, takes Cherie out of it, but it doesn't necessarily take Chris out of it, because he was there.  So, he must  have got up and went, it must have been like an </w:t>
      </w:r>
      <w:r w:rsidR="005E5587">
        <w:rPr>
          <w:rFonts w:ascii="Arial" w:hAnsi="Arial" w:cs="Arial"/>
          <w:sz w:val="24"/>
          <w:szCs w:val="24"/>
        </w:rPr>
        <w:t>argument</w:t>
      </w:r>
      <w:r>
        <w:rPr>
          <w:rFonts w:ascii="Arial" w:hAnsi="Arial" w:cs="Arial"/>
          <w:sz w:val="24"/>
          <w:szCs w:val="24"/>
        </w:rPr>
        <w:t>, he got frustrated, and was like, no, screw you, got up and left.  And then went, I don't know, like for work or something.  Or maybe she just showed up, like, it doesn't say here that he was there.</w:t>
      </w:r>
    </w:p>
    <w:p w14:paraId="76FCB1E4" w14:textId="77777777" w:rsidR="00A71C77" w:rsidRDefault="00A71C77" w:rsidP="00A71C77">
      <w:pPr>
        <w:spacing w:after="0" w:line="240" w:lineRule="auto"/>
        <w:ind w:left="1843" w:hanging="1843"/>
        <w:jc w:val="both"/>
        <w:rPr>
          <w:rFonts w:ascii="Arial" w:hAnsi="Arial" w:cs="Arial"/>
          <w:sz w:val="24"/>
          <w:szCs w:val="24"/>
        </w:rPr>
      </w:pPr>
    </w:p>
    <w:p w14:paraId="057E5E78" w14:textId="45342D65"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So, when did she get there?</w:t>
      </w:r>
    </w:p>
    <w:p w14:paraId="07EFEA96" w14:textId="77777777" w:rsidR="00A71C77" w:rsidRDefault="00A71C77" w:rsidP="00A71C77">
      <w:pPr>
        <w:spacing w:after="0" w:line="240" w:lineRule="auto"/>
        <w:ind w:left="1843" w:hanging="1843"/>
        <w:jc w:val="both"/>
        <w:rPr>
          <w:rFonts w:ascii="Arial" w:hAnsi="Arial" w:cs="Arial"/>
          <w:sz w:val="24"/>
          <w:szCs w:val="24"/>
        </w:rPr>
      </w:pPr>
    </w:p>
    <w:p w14:paraId="1EF0A3FA" w14:textId="7D0FC07F"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So, have a look, it doesn't say when she got there, it just says, there was a really loud noise last night, and that’s it.</w:t>
      </w:r>
    </w:p>
    <w:p w14:paraId="461F24FA" w14:textId="77777777" w:rsidR="00A71C77" w:rsidRDefault="00A71C77" w:rsidP="00A71C77">
      <w:pPr>
        <w:spacing w:after="0" w:line="240" w:lineRule="auto"/>
        <w:ind w:left="1843" w:hanging="1843"/>
        <w:jc w:val="both"/>
        <w:rPr>
          <w:rFonts w:ascii="Arial" w:hAnsi="Arial" w:cs="Arial"/>
          <w:sz w:val="24"/>
          <w:szCs w:val="24"/>
        </w:rPr>
      </w:pPr>
    </w:p>
    <w:p w14:paraId="5CE71278" w14:textId="52EE968D"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Remind me again who the Websters are, since 2004.  Yeah, so we know crazy lady, she's out.</w:t>
      </w:r>
    </w:p>
    <w:p w14:paraId="30EB87C2" w14:textId="77777777" w:rsidR="00A71C77" w:rsidRDefault="00A71C77" w:rsidP="00A71C77">
      <w:pPr>
        <w:spacing w:after="0" w:line="240" w:lineRule="auto"/>
        <w:ind w:left="1843" w:hanging="1843"/>
        <w:jc w:val="both"/>
        <w:rPr>
          <w:rFonts w:ascii="Arial" w:hAnsi="Arial" w:cs="Arial"/>
          <w:sz w:val="24"/>
          <w:szCs w:val="24"/>
        </w:rPr>
      </w:pPr>
    </w:p>
    <w:p w14:paraId="33F71280" w14:textId="05B52305"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So, Joan’s gone.  I personally think it was Chris, like, there's just too many motives.</w:t>
      </w:r>
    </w:p>
    <w:p w14:paraId="41728D0A" w14:textId="77777777" w:rsidR="00A71C77" w:rsidRDefault="00A71C77" w:rsidP="00A71C77">
      <w:pPr>
        <w:spacing w:after="0" w:line="240" w:lineRule="auto"/>
        <w:ind w:left="1843" w:hanging="1843"/>
        <w:jc w:val="both"/>
        <w:rPr>
          <w:rFonts w:ascii="Arial" w:hAnsi="Arial" w:cs="Arial"/>
          <w:sz w:val="24"/>
          <w:szCs w:val="24"/>
        </w:rPr>
      </w:pPr>
    </w:p>
    <w:p w14:paraId="373C0D26" w14:textId="7D561C14"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that does make me wonder, then, if the whole thing with the real estate a red herring, if you will.</w:t>
      </w:r>
    </w:p>
    <w:p w14:paraId="2D3BE159" w14:textId="77777777" w:rsidR="00A71C77" w:rsidRDefault="00A71C77" w:rsidP="00A71C77">
      <w:pPr>
        <w:spacing w:after="0" w:line="240" w:lineRule="auto"/>
        <w:ind w:left="1843" w:hanging="1843"/>
        <w:jc w:val="both"/>
        <w:rPr>
          <w:rFonts w:ascii="Arial" w:hAnsi="Arial" w:cs="Arial"/>
          <w:sz w:val="24"/>
          <w:szCs w:val="24"/>
        </w:rPr>
      </w:pPr>
    </w:p>
    <w:p w14:paraId="6BF7A3C3" w14:textId="300DB854"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Okay, right, so hear me out, wild theory.</w:t>
      </w:r>
    </w:p>
    <w:p w14:paraId="5A0665BA" w14:textId="77777777" w:rsidR="00A71C77" w:rsidRDefault="00A71C77" w:rsidP="00A71C77">
      <w:pPr>
        <w:spacing w:after="0" w:line="240" w:lineRule="auto"/>
        <w:ind w:left="1843" w:hanging="1843"/>
        <w:jc w:val="both"/>
        <w:rPr>
          <w:rFonts w:ascii="Arial" w:hAnsi="Arial" w:cs="Arial"/>
          <w:sz w:val="24"/>
          <w:szCs w:val="24"/>
        </w:rPr>
      </w:pPr>
    </w:p>
    <w:p w14:paraId="47306D1A" w14:textId="1FEDE50C"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Okay, yeah.</w:t>
      </w:r>
    </w:p>
    <w:p w14:paraId="29A85F6D" w14:textId="77777777" w:rsidR="00A71C77" w:rsidRDefault="00A71C77" w:rsidP="00A71C77">
      <w:pPr>
        <w:spacing w:after="0" w:line="240" w:lineRule="auto"/>
        <w:ind w:left="1843" w:hanging="1843"/>
        <w:jc w:val="both"/>
        <w:rPr>
          <w:rFonts w:ascii="Arial" w:hAnsi="Arial" w:cs="Arial"/>
          <w:sz w:val="24"/>
          <w:szCs w:val="24"/>
        </w:rPr>
      </w:pPr>
    </w:p>
    <w:p w14:paraId="2CE7D14B" w14:textId="3AAC56BF"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Uh-huh.</w:t>
      </w:r>
    </w:p>
    <w:p w14:paraId="19BBA8CB" w14:textId="77777777" w:rsidR="00A71C77" w:rsidRDefault="00A71C77" w:rsidP="00A71C77">
      <w:pPr>
        <w:spacing w:after="0" w:line="240" w:lineRule="auto"/>
        <w:ind w:left="1843" w:hanging="1843"/>
        <w:jc w:val="both"/>
        <w:rPr>
          <w:rFonts w:ascii="Arial" w:hAnsi="Arial" w:cs="Arial"/>
          <w:sz w:val="24"/>
          <w:szCs w:val="24"/>
        </w:rPr>
      </w:pPr>
    </w:p>
    <w:p w14:paraId="7B16EC14" w14:textId="3D720FB9"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Chris and Cherie like each </w:t>
      </w:r>
      <w:r w:rsidR="005E5587">
        <w:rPr>
          <w:rFonts w:ascii="Arial" w:hAnsi="Arial" w:cs="Arial"/>
          <w:sz w:val="24"/>
          <w:szCs w:val="24"/>
        </w:rPr>
        <w:t>other</w:t>
      </w:r>
      <w:r>
        <w:rPr>
          <w:rFonts w:ascii="Arial" w:hAnsi="Arial" w:cs="Arial"/>
          <w:sz w:val="24"/>
          <w:szCs w:val="24"/>
        </w:rPr>
        <w:t>, okay.  And Donna, what was Donna’s thing?</w:t>
      </w:r>
    </w:p>
    <w:p w14:paraId="34C7FDDF" w14:textId="77777777" w:rsidR="00A71C77" w:rsidRDefault="00A71C77" w:rsidP="00A71C77">
      <w:pPr>
        <w:spacing w:after="0" w:line="240" w:lineRule="auto"/>
        <w:ind w:left="1843" w:hanging="1843"/>
        <w:jc w:val="both"/>
        <w:rPr>
          <w:rFonts w:ascii="Arial" w:hAnsi="Arial" w:cs="Arial"/>
          <w:sz w:val="24"/>
          <w:szCs w:val="24"/>
        </w:rPr>
      </w:pPr>
    </w:p>
    <w:p w14:paraId="303C7464" w14:textId="07800E55"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Donna was the real estate, I think.</w:t>
      </w:r>
    </w:p>
    <w:p w14:paraId="1B828F98" w14:textId="77777777" w:rsidR="00A71C77" w:rsidRDefault="00A71C77" w:rsidP="00A71C77">
      <w:pPr>
        <w:spacing w:after="0" w:line="240" w:lineRule="auto"/>
        <w:ind w:left="1843" w:hanging="1843"/>
        <w:jc w:val="both"/>
        <w:rPr>
          <w:rFonts w:ascii="Arial" w:hAnsi="Arial" w:cs="Arial"/>
          <w:sz w:val="24"/>
          <w:szCs w:val="24"/>
        </w:rPr>
      </w:pPr>
    </w:p>
    <w:p w14:paraId="69C05162" w14:textId="677A1C6A"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so Donna wants to sell the place, and if Nick had died, and he still loved Cherie, Cherie would have been, like the next of kin.</w:t>
      </w:r>
    </w:p>
    <w:p w14:paraId="0251CC42" w14:textId="77777777" w:rsidR="00A71C77" w:rsidRDefault="00A71C77" w:rsidP="00A71C77">
      <w:pPr>
        <w:spacing w:after="0" w:line="240" w:lineRule="auto"/>
        <w:ind w:left="1843" w:hanging="1843"/>
        <w:jc w:val="both"/>
        <w:rPr>
          <w:rFonts w:ascii="Arial" w:hAnsi="Arial" w:cs="Arial"/>
          <w:sz w:val="24"/>
          <w:szCs w:val="24"/>
        </w:rPr>
      </w:pPr>
    </w:p>
    <w:p w14:paraId="35D76339" w14:textId="1903E42D"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she would have taken over the business.</w:t>
      </w:r>
    </w:p>
    <w:p w14:paraId="747874E8" w14:textId="77777777" w:rsidR="00A71C77" w:rsidRDefault="00A71C77" w:rsidP="00A71C77">
      <w:pPr>
        <w:spacing w:after="0" w:line="240" w:lineRule="auto"/>
        <w:ind w:left="1843" w:hanging="1843"/>
        <w:jc w:val="both"/>
        <w:rPr>
          <w:rFonts w:ascii="Arial" w:hAnsi="Arial" w:cs="Arial"/>
          <w:sz w:val="24"/>
          <w:szCs w:val="24"/>
        </w:rPr>
      </w:pPr>
    </w:p>
    <w:p w14:paraId="7CEB8442" w14:textId="434017C4"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And she would never have kept it open, she would have closed it.  </w:t>
      </w:r>
      <w:r w:rsidR="00931F32">
        <w:rPr>
          <w:rFonts w:ascii="Arial" w:hAnsi="Arial" w:cs="Arial"/>
          <w:sz w:val="24"/>
          <w:szCs w:val="24"/>
        </w:rPr>
        <w:t xml:space="preserve">So, </w:t>
      </w:r>
      <w:r>
        <w:rPr>
          <w:rFonts w:ascii="Arial" w:hAnsi="Arial" w:cs="Arial"/>
          <w:sz w:val="24"/>
          <w:szCs w:val="24"/>
        </w:rPr>
        <w:t xml:space="preserve">that means, despite Donna wanting the space, like, she wouldn’t have given it up, but Chris could have because, you know, he likes Cherie.  And also, I don't think he was a fan of Nick’s, either, to my knowledge.  </w:t>
      </w:r>
    </w:p>
    <w:p w14:paraId="28AAE3D3" w14:textId="77777777" w:rsidR="00A71C77" w:rsidRDefault="00A71C77" w:rsidP="00A71C77">
      <w:pPr>
        <w:spacing w:after="0" w:line="240" w:lineRule="auto"/>
        <w:ind w:left="1843" w:hanging="1843"/>
        <w:jc w:val="both"/>
        <w:rPr>
          <w:rFonts w:ascii="Arial" w:hAnsi="Arial" w:cs="Arial"/>
          <w:sz w:val="24"/>
          <w:szCs w:val="24"/>
        </w:rPr>
      </w:pPr>
    </w:p>
    <w:p w14:paraId="03BEA14B" w14:textId="7CABDE99"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let me check.</w:t>
      </w:r>
    </w:p>
    <w:p w14:paraId="3614C28F" w14:textId="77777777" w:rsidR="00A71C77" w:rsidRDefault="00A71C77" w:rsidP="00A71C77">
      <w:pPr>
        <w:spacing w:after="0" w:line="240" w:lineRule="auto"/>
        <w:ind w:left="1843" w:hanging="1843"/>
        <w:jc w:val="both"/>
        <w:rPr>
          <w:rFonts w:ascii="Arial" w:hAnsi="Arial" w:cs="Arial"/>
          <w:sz w:val="24"/>
          <w:szCs w:val="24"/>
        </w:rPr>
      </w:pPr>
    </w:p>
    <w:p w14:paraId="121CF1AC" w14:textId="426E92DA"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We’re at half time, by the way.</w:t>
      </w:r>
    </w:p>
    <w:p w14:paraId="721BBE87" w14:textId="77777777" w:rsidR="00A71C77" w:rsidRDefault="00A71C77" w:rsidP="00A71C77">
      <w:pPr>
        <w:spacing w:after="0" w:line="240" w:lineRule="auto"/>
        <w:ind w:left="1843" w:hanging="1843"/>
        <w:jc w:val="both"/>
        <w:rPr>
          <w:rFonts w:ascii="Arial" w:hAnsi="Arial" w:cs="Arial"/>
          <w:sz w:val="24"/>
          <w:szCs w:val="24"/>
        </w:rPr>
      </w:pPr>
    </w:p>
    <w:p w14:paraId="3A4F1BC1" w14:textId="1E57E3BD"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w:t>
      </w:r>
    </w:p>
    <w:p w14:paraId="2227DCE1" w14:textId="77777777" w:rsidR="00A71C77" w:rsidRDefault="00A71C77" w:rsidP="00A71C77">
      <w:pPr>
        <w:spacing w:after="0" w:line="240" w:lineRule="auto"/>
        <w:ind w:left="1843" w:hanging="1843"/>
        <w:jc w:val="both"/>
        <w:rPr>
          <w:rFonts w:ascii="Arial" w:hAnsi="Arial" w:cs="Arial"/>
          <w:sz w:val="24"/>
          <w:szCs w:val="24"/>
        </w:rPr>
      </w:pPr>
    </w:p>
    <w:p w14:paraId="46A78FCF" w14:textId="422DA36C"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Half time, okay.  Yeah, he wasn’t a fan of Nick’s, either, so I think maybe to make Cherie happy, or maybe it wasn’t just Cherie, maybe. Was he friends of Donna in any sort of way possible?</w:t>
      </w:r>
    </w:p>
    <w:p w14:paraId="05384BF2" w14:textId="77777777" w:rsidR="00A71C77" w:rsidRDefault="00A71C77" w:rsidP="00A71C77">
      <w:pPr>
        <w:spacing w:after="0" w:line="240" w:lineRule="auto"/>
        <w:ind w:left="1843" w:hanging="1843"/>
        <w:jc w:val="both"/>
        <w:rPr>
          <w:rFonts w:ascii="Arial" w:hAnsi="Arial" w:cs="Arial"/>
          <w:sz w:val="24"/>
          <w:szCs w:val="24"/>
        </w:rPr>
      </w:pPr>
    </w:p>
    <w:p w14:paraId="5C6C7FA8" w14:textId="103EA0B8"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He doesn't seem to be.  He gave her a parking ticket.</w:t>
      </w:r>
    </w:p>
    <w:p w14:paraId="517B3D2D" w14:textId="77777777" w:rsidR="00A71C77" w:rsidRDefault="00A71C77" w:rsidP="00A71C77">
      <w:pPr>
        <w:spacing w:after="0" w:line="240" w:lineRule="auto"/>
        <w:ind w:left="1843" w:hanging="1843"/>
        <w:jc w:val="both"/>
        <w:rPr>
          <w:rFonts w:ascii="Arial" w:hAnsi="Arial" w:cs="Arial"/>
          <w:sz w:val="24"/>
          <w:szCs w:val="24"/>
        </w:rPr>
      </w:pPr>
    </w:p>
    <w:p w14:paraId="514F0E77" w14:textId="212C41EC" w:rsidR="00A71C77" w:rsidRDefault="00A71C77" w:rsidP="00A71C7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I mean, yeah, that’s true.  </w:t>
      </w:r>
    </w:p>
    <w:p w14:paraId="56D28802" w14:textId="77777777" w:rsidR="00A71C77" w:rsidRDefault="00A71C77" w:rsidP="00A71C77">
      <w:pPr>
        <w:spacing w:after="0" w:line="240" w:lineRule="auto"/>
        <w:ind w:left="1843" w:hanging="1843"/>
        <w:jc w:val="both"/>
        <w:rPr>
          <w:rFonts w:ascii="Arial" w:hAnsi="Arial" w:cs="Arial"/>
          <w:sz w:val="24"/>
          <w:szCs w:val="24"/>
        </w:rPr>
      </w:pPr>
    </w:p>
    <w:p w14:paraId="7FD2371E" w14:textId="663AE4A9" w:rsidR="00967479" w:rsidRDefault="00A71C77" w:rsidP="00967479">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That’s as much as we know of their interaction</w:t>
      </w:r>
      <w:r w:rsidR="00967479">
        <w:rPr>
          <w:rFonts w:ascii="Arial" w:hAnsi="Arial" w:cs="Arial"/>
          <w:sz w:val="24"/>
          <w:szCs w:val="24"/>
        </w:rPr>
        <w:t>s.  Has anyone seen where the coaster went?  Because I think the coaster has the code to get in here.</w:t>
      </w:r>
    </w:p>
    <w:p w14:paraId="013B1E0B" w14:textId="77777777" w:rsidR="00967479" w:rsidRDefault="00967479" w:rsidP="00967479">
      <w:pPr>
        <w:spacing w:after="0" w:line="240" w:lineRule="auto"/>
        <w:ind w:left="1843" w:hanging="1843"/>
        <w:jc w:val="both"/>
        <w:rPr>
          <w:rFonts w:ascii="Arial" w:hAnsi="Arial" w:cs="Arial"/>
          <w:sz w:val="24"/>
          <w:szCs w:val="24"/>
        </w:rPr>
      </w:pPr>
    </w:p>
    <w:p w14:paraId="118E7A71" w14:textId="26C03200"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let me see.</w:t>
      </w:r>
    </w:p>
    <w:p w14:paraId="717B5EDA" w14:textId="77777777" w:rsidR="00967479" w:rsidRDefault="00967479" w:rsidP="00967479">
      <w:pPr>
        <w:spacing w:after="0" w:line="240" w:lineRule="auto"/>
        <w:ind w:left="1843" w:hanging="1843"/>
        <w:jc w:val="both"/>
        <w:rPr>
          <w:rFonts w:ascii="Arial" w:hAnsi="Arial" w:cs="Arial"/>
          <w:sz w:val="24"/>
          <w:szCs w:val="24"/>
        </w:rPr>
      </w:pPr>
    </w:p>
    <w:p w14:paraId="0FC2E58D" w14:textId="39E9A557"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 did not even see that, oh my god.</w:t>
      </w:r>
    </w:p>
    <w:p w14:paraId="5E442208" w14:textId="77777777" w:rsidR="00967479" w:rsidRDefault="00967479" w:rsidP="00967479">
      <w:pPr>
        <w:spacing w:after="0" w:line="240" w:lineRule="auto"/>
        <w:ind w:left="1843" w:hanging="1843"/>
        <w:jc w:val="both"/>
        <w:rPr>
          <w:rFonts w:ascii="Arial" w:hAnsi="Arial" w:cs="Arial"/>
          <w:sz w:val="24"/>
          <w:szCs w:val="24"/>
        </w:rPr>
      </w:pPr>
    </w:p>
    <w:p w14:paraId="36566005" w14:textId="4B00FB0E"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sorry, I should have said I had that.</w:t>
      </w:r>
    </w:p>
    <w:p w14:paraId="091FD877" w14:textId="77777777" w:rsidR="00967479" w:rsidRDefault="00967479" w:rsidP="00967479">
      <w:pPr>
        <w:spacing w:after="0" w:line="240" w:lineRule="auto"/>
        <w:ind w:left="1843" w:hanging="1843"/>
        <w:jc w:val="both"/>
        <w:rPr>
          <w:rFonts w:ascii="Arial" w:hAnsi="Arial" w:cs="Arial"/>
          <w:sz w:val="24"/>
          <w:szCs w:val="24"/>
        </w:rPr>
      </w:pPr>
    </w:p>
    <w:p w14:paraId="5E935FE8" w14:textId="7CB033AC"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It's okay.</w:t>
      </w:r>
    </w:p>
    <w:p w14:paraId="4152B9B0" w14:textId="77777777" w:rsidR="00967479" w:rsidRDefault="00967479" w:rsidP="00967479">
      <w:pPr>
        <w:spacing w:after="0" w:line="240" w:lineRule="auto"/>
        <w:ind w:left="1843" w:hanging="1843"/>
        <w:jc w:val="both"/>
        <w:rPr>
          <w:rFonts w:ascii="Arial" w:hAnsi="Arial" w:cs="Arial"/>
          <w:sz w:val="24"/>
          <w:szCs w:val="24"/>
        </w:rPr>
      </w:pPr>
    </w:p>
    <w:p w14:paraId="2C495269" w14:textId="02F4D505"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it says, the date you can't forget, months, last year, and we can work out their anniversary from…</w:t>
      </w:r>
    </w:p>
    <w:p w14:paraId="34DA3D47" w14:textId="77777777" w:rsidR="00967479" w:rsidRDefault="00967479" w:rsidP="00967479">
      <w:pPr>
        <w:spacing w:after="0" w:line="240" w:lineRule="auto"/>
        <w:ind w:left="1843" w:hanging="1843"/>
        <w:jc w:val="both"/>
        <w:rPr>
          <w:rFonts w:ascii="Arial" w:hAnsi="Arial" w:cs="Arial"/>
          <w:sz w:val="24"/>
          <w:szCs w:val="24"/>
        </w:rPr>
      </w:pPr>
    </w:p>
    <w:p w14:paraId="0D850A39" w14:textId="524EED5F"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The letters?</w:t>
      </w:r>
    </w:p>
    <w:p w14:paraId="33682760" w14:textId="77777777" w:rsidR="00967479" w:rsidRDefault="00967479" w:rsidP="00967479">
      <w:pPr>
        <w:spacing w:after="0" w:line="240" w:lineRule="auto"/>
        <w:ind w:left="1843" w:hanging="1843"/>
        <w:jc w:val="both"/>
        <w:rPr>
          <w:rFonts w:ascii="Arial" w:hAnsi="Arial" w:cs="Arial"/>
          <w:sz w:val="24"/>
          <w:szCs w:val="24"/>
        </w:rPr>
      </w:pPr>
    </w:p>
    <w:p w14:paraId="3A557BA5" w14:textId="39C38200"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06D96D29" w14:textId="77777777" w:rsidR="00967479" w:rsidRDefault="00967479" w:rsidP="00967479">
      <w:pPr>
        <w:spacing w:after="0" w:line="240" w:lineRule="auto"/>
        <w:ind w:left="1843" w:hanging="1843"/>
        <w:jc w:val="both"/>
        <w:rPr>
          <w:rFonts w:ascii="Arial" w:hAnsi="Arial" w:cs="Arial"/>
          <w:sz w:val="24"/>
          <w:szCs w:val="24"/>
        </w:rPr>
      </w:pPr>
    </w:p>
    <w:p w14:paraId="76165C79" w14:textId="069975CF"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so we know the month is November, and we know that…</w:t>
      </w:r>
    </w:p>
    <w:p w14:paraId="3A310ACD" w14:textId="77777777" w:rsidR="00967479" w:rsidRDefault="00967479" w:rsidP="00967479">
      <w:pPr>
        <w:spacing w:after="0" w:line="240" w:lineRule="auto"/>
        <w:ind w:left="1843" w:hanging="1843"/>
        <w:jc w:val="both"/>
        <w:rPr>
          <w:rFonts w:ascii="Arial" w:hAnsi="Arial" w:cs="Arial"/>
          <w:sz w:val="24"/>
          <w:szCs w:val="24"/>
        </w:rPr>
      </w:pPr>
    </w:p>
    <w:p w14:paraId="48991F7B" w14:textId="6B34DFAF"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And make sure it's the American, so 11th.</w:t>
      </w:r>
    </w:p>
    <w:p w14:paraId="5E8B2CB2" w14:textId="77777777" w:rsidR="00967479" w:rsidRDefault="00967479" w:rsidP="00967479">
      <w:pPr>
        <w:spacing w:after="0" w:line="240" w:lineRule="auto"/>
        <w:ind w:left="1843" w:hanging="1843"/>
        <w:jc w:val="both"/>
        <w:rPr>
          <w:rFonts w:ascii="Arial" w:hAnsi="Arial" w:cs="Arial"/>
          <w:sz w:val="24"/>
          <w:szCs w:val="24"/>
        </w:rPr>
      </w:pPr>
    </w:p>
    <w:p w14:paraId="25A87A75" w14:textId="36A07CF4"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Month, oh right, so yeah, so one, one…</w:t>
      </w:r>
    </w:p>
    <w:p w14:paraId="36CC0DCD" w14:textId="77777777" w:rsidR="00967479" w:rsidRDefault="00967479" w:rsidP="00967479">
      <w:pPr>
        <w:spacing w:after="0" w:line="240" w:lineRule="auto"/>
        <w:ind w:left="1843" w:hanging="1843"/>
        <w:jc w:val="both"/>
        <w:rPr>
          <w:rFonts w:ascii="Arial" w:hAnsi="Arial" w:cs="Arial"/>
          <w:sz w:val="24"/>
          <w:szCs w:val="24"/>
        </w:rPr>
      </w:pPr>
    </w:p>
    <w:p w14:paraId="51C6BDF5" w14:textId="45DFD51F"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he forgot…</w:t>
      </w:r>
    </w:p>
    <w:p w14:paraId="0F2E6F2D" w14:textId="77777777" w:rsidR="00967479" w:rsidRDefault="00967479" w:rsidP="00967479">
      <w:pPr>
        <w:spacing w:after="0" w:line="240" w:lineRule="auto"/>
        <w:ind w:left="1843" w:hanging="1843"/>
        <w:jc w:val="both"/>
        <w:rPr>
          <w:rFonts w:ascii="Arial" w:hAnsi="Arial" w:cs="Arial"/>
          <w:sz w:val="24"/>
          <w:szCs w:val="24"/>
        </w:rPr>
      </w:pPr>
    </w:p>
    <w:p w14:paraId="583CA664" w14:textId="7AAAF84B"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Imagine it's one, guys, I'm just saying.</w:t>
      </w:r>
    </w:p>
    <w:p w14:paraId="0F450244" w14:textId="77777777" w:rsidR="00967479" w:rsidRDefault="00967479" w:rsidP="00967479">
      <w:pPr>
        <w:spacing w:after="0" w:line="240" w:lineRule="auto"/>
        <w:ind w:left="1843" w:hanging="1843"/>
        <w:jc w:val="both"/>
        <w:rPr>
          <w:rFonts w:ascii="Arial" w:hAnsi="Arial" w:cs="Arial"/>
          <w:sz w:val="24"/>
          <w:szCs w:val="24"/>
        </w:rPr>
      </w:pPr>
    </w:p>
    <w:p w14:paraId="49185786" w14:textId="36A42C3A"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So, month, months, and you said, what year?</w:t>
      </w:r>
    </w:p>
    <w:p w14:paraId="23A9955D" w14:textId="77777777" w:rsidR="00967479" w:rsidRDefault="00967479" w:rsidP="00967479">
      <w:pPr>
        <w:spacing w:after="0" w:line="240" w:lineRule="auto"/>
        <w:ind w:left="1843" w:hanging="1843"/>
        <w:jc w:val="both"/>
        <w:rPr>
          <w:rFonts w:ascii="Arial" w:hAnsi="Arial" w:cs="Arial"/>
          <w:sz w:val="24"/>
          <w:szCs w:val="24"/>
        </w:rPr>
      </w:pPr>
    </w:p>
    <w:p w14:paraId="486495C2" w14:textId="4F5B3AA4"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 just said, imagine it's one, I don't actually know.</w:t>
      </w:r>
    </w:p>
    <w:p w14:paraId="1ACB0B7F" w14:textId="77777777" w:rsidR="00967479" w:rsidRDefault="00967479" w:rsidP="00967479">
      <w:pPr>
        <w:spacing w:after="0" w:line="240" w:lineRule="auto"/>
        <w:ind w:left="1843" w:hanging="1843"/>
        <w:jc w:val="both"/>
        <w:rPr>
          <w:rFonts w:ascii="Arial" w:hAnsi="Arial" w:cs="Arial"/>
          <w:sz w:val="24"/>
          <w:szCs w:val="24"/>
        </w:rPr>
      </w:pPr>
    </w:p>
    <w:p w14:paraId="3B034EAF" w14:textId="6CC85013"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that means the year is only represented by one number.</w:t>
      </w:r>
    </w:p>
    <w:p w14:paraId="4659614A" w14:textId="77777777" w:rsidR="00967479" w:rsidRDefault="00967479" w:rsidP="00967479">
      <w:pPr>
        <w:spacing w:after="0" w:line="240" w:lineRule="auto"/>
        <w:ind w:left="1843" w:hanging="1843"/>
        <w:jc w:val="both"/>
        <w:rPr>
          <w:rFonts w:ascii="Arial" w:hAnsi="Arial" w:cs="Arial"/>
          <w:sz w:val="24"/>
          <w:szCs w:val="24"/>
        </w:rPr>
      </w:pPr>
    </w:p>
    <w:p w14:paraId="189DFFDF" w14:textId="775B8DD2"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four, it's on there, since 2004, there you go.</w:t>
      </w:r>
    </w:p>
    <w:p w14:paraId="10F5EFDB" w14:textId="77777777" w:rsidR="00967479" w:rsidRDefault="00967479" w:rsidP="00967479">
      <w:pPr>
        <w:spacing w:after="0" w:line="240" w:lineRule="auto"/>
        <w:ind w:left="1843" w:hanging="1843"/>
        <w:jc w:val="both"/>
        <w:rPr>
          <w:rFonts w:ascii="Arial" w:hAnsi="Arial" w:cs="Arial"/>
          <w:sz w:val="24"/>
          <w:szCs w:val="24"/>
        </w:rPr>
      </w:pPr>
    </w:p>
    <w:p w14:paraId="72ACE2BD" w14:textId="0012B429"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Well done.</w:t>
      </w:r>
    </w:p>
    <w:p w14:paraId="6834C78F" w14:textId="77777777" w:rsidR="00967479" w:rsidRDefault="00967479" w:rsidP="00967479">
      <w:pPr>
        <w:spacing w:after="0" w:line="240" w:lineRule="auto"/>
        <w:ind w:left="1843" w:hanging="1843"/>
        <w:jc w:val="both"/>
        <w:rPr>
          <w:rFonts w:ascii="Arial" w:hAnsi="Arial" w:cs="Arial"/>
          <w:sz w:val="24"/>
          <w:szCs w:val="24"/>
        </w:rPr>
      </w:pPr>
    </w:p>
    <w:p w14:paraId="538BE71E" w14:textId="5D0E66DA"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Nice work.  Okay, we want the truth.</w:t>
      </w:r>
    </w:p>
    <w:p w14:paraId="0C8EFCCB" w14:textId="77777777" w:rsidR="00967479" w:rsidRDefault="00967479" w:rsidP="00967479">
      <w:pPr>
        <w:spacing w:after="0" w:line="240" w:lineRule="auto"/>
        <w:ind w:left="1843" w:hanging="1843"/>
        <w:jc w:val="both"/>
        <w:rPr>
          <w:rFonts w:ascii="Arial" w:hAnsi="Arial" w:cs="Arial"/>
          <w:sz w:val="24"/>
          <w:szCs w:val="24"/>
        </w:rPr>
      </w:pPr>
    </w:p>
    <w:p w14:paraId="4FBAE61D" w14:textId="331DDBE8"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she was at a friend’s house when he died.</w:t>
      </w:r>
    </w:p>
    <w:p w14:paraId="1FEEC48E" w14:textId="77777777" w:rsidR="00967479" w:rsidRDefault="00967479" w:rsidP="00967479">
      <w:pPr>
        <w:spacing w:after="0" w:line="240" w:lineRule="auto"/>
        <w:ind w:left="1843" w:hanging="1843"/>
        <w:jc w:val="both"/>
        <w:rPr>
          <w:rFonts w:ascii="Arial" w:hAnsi="Arial" w:cs="Arial"/>
          <w:sz w:val="24"/>
          <w:szCs w:val="24"/>
        </w:rPr>
      </w:pPr>
    </w:p>
    <w:p w14:paraId="19E8E70D" w14:textId="761D9EBF"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Oh yeah, and she was, because it's on this thing, she was at Chris’ house.</w:t>
      </w:r>
    </w:p>
    <w:p w14:paraId="2372C73A" w14:textId="77777777" w:rsidR="00967479" w:rsidRDefault="00967479" w:rsidP="00967479">
      <w:pPr>
        <w:spacing w:after="0" w:line="240" w:lineRule="auto"/>
        <w:ind w:left="1843" w:hanging="1843"/>
        <w:jc w:val="both"/>
        <w:rPr>
          <w:rFonts w:ascii="Arial" w:hAnsi="Arial" w:cs="Arial"/>
          <w:sz w:val="24"/>
          <w:szCs w:val="24"/>
        </w:rPr>
      </w:pPr>
    </w:p>
    <w:p w14:paraId="2ACDF3C4" w14:textId="5326D2D1"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2A6A22E0" w14:textId="77777777" w:rsidR="00967479" w:rsidRDefault="00967479" w:rsidP="00967479">
      <w:pPr>
        <w:spacing w:after="0" w:line="240" w:lineRule="auto"/>
        <w:ind w:left="1843" w:hanging="1843"/>
        <w:jc w:val="both"/>
        <w:rPr>
          <w:rFonts w:ascii="Arial" w:hAnsi="Arial" w:cs="Arial"/>
          <w:sz w:val="24"/>
          <w:szCs w:val="24"/>
        </w:rPr>
      </w:pPr>
    </w:p>
    <w:p w14:paraId="628AFFF3" w14:textId="32131BFB"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Okay, here, don't lose it, until we make sure there's nothing else.  It is kind of, suspicious though, that someone wrote the date you can't forget, and it was very much the anniversary.  Is someone a little petty about that, I think so.</w:t>
      </w:r>
    </w:p>
    <w:p w14:paraId="0AABA97A" w14:textId="77777777" w:rsidR="00967479" w:rsidRDefault="00967479" w:rsidP="00967479">
      <w:pPr>
        <w:spacing w:after="0" w:line="240" w:lineRule="auto"/>
        <w:ind w:left="1843" w:hanging="1843"/>
        <w:jc w:val="both"/>
        <w:rPr>
          <w:rFonts w:ascii="Arial" w:hAnsi="Arial" w:cs="Arial"/>
          <w:sz w:val="24"/>
          <w:szCs w:val="24"/>
        </w:rPr>
      </w:pPr>
    </w:p>
    <w:p w14:paraId="3B8CE7AC" w14:textId="55F97638"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Well, I think that was for him to…</w:t>
      </w:r>
    </w:p>
    <w:p w14:paraId="51037CD9" w14:textId="77777777" w:rsidR="00967479" w:rsidRDefault="00967479" w:rsidP="00967479">
      <w:pPr>
        <w:spacing w:after="0" w:line="240" w:lineRule="auto"/>
        <w:ind w:left="1843" w:hanging="1843"/>
        <w:jc w:val="both"/>
        <w:rPr>
          <w:rFonts w:ascii="Arial" w:hAnsi="Arial" w:cs="Arial"/>
          <w:sz w:val="24"/>
          <w:szCs w:val="24"/>
        </w:rPr>
      </w:pPr>
    </w:p>
    <w:p w14:paraId="6979532C" w14:textId="41E9F9F6"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The date you can't forget.  </w:t>
      </w:r>
      <w:r w:rsidR="00931F32">
        <w:rPr>
          <w:rFonts w:ascii="Arial" w:hAnsi="Arial" w:cs="Arial"/>
          <w:sz w:val="24"/>
          <w:szCs w:val="24"/>
        </w:rPr>
        <w:t xml:space="preserve">So, </w:t>
      </w:r>
      <w:r>
        <w:rPr>
          <w:rFonts w:ascii="Arial" w:hAnsi="Arial" w:cs="Arial"/>
          <w:sz w:val="24"/>
          <w:szCs w:val="24"/>
        </w:rPr>
        <w:t>is it him referring to himself, or is it someone referring to him.</w:t>
      </w:r>
    </w:p>
    <w:p w14:paraId="0AB94072" w14:textId="77777777" w:rsidR="00967479" w:rsidRDefault="00967479" w:rsidP="00967479">
      <w:pPr>
        <w:spacing w:after="0" w:line="240" w:lineRule="auto"/>
        <w:ind w:left="1843" w:hanging="1843"/>
        <w:jc w:val="both"/>
        <w:rPr>
          <w:rFonts w:ascii="Arial" w:hAnsi="Arial" w:cs="Arial"/>
          <w:sz w:val="24"/>
          <w:szCs w:val="24"/>
        </w:rPr>
      </w:pPr>
    </w:p>
    <w:p w14:paraId="1603B84F" w14:textId="254714A0"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Yeah, </w:t>
      </w:r>
      <w:r w:rsidR="005E5587">
        <w:rPr>
          <w:rFonts w:ascii="Arial" w:hAnsi="Arial" w:cs="Arial"/>
          <w:sz w:val="24"/>
          <w:szCs w:val="24"/>
        </w:rPr>
        <w:t>like</w:t>
      </w:r>
      <w:r>
        <w:rPr>
          <w:rFonts w:ascii="Arial" w:hAnsi="Arial" w:cs="Arial"/>
          <w:sz w:val="24"/>
          <w:szCs w:val="24"/>
        </w:rPr>
        <w:t xml:space="preserve"> you can't forget, like, don't forget it.</w:t>
      </w:r>
    </w:p>
    <w:p w14:paraId="34BCE127" w14:textId="77777777" w:rsidR="00967479" w:rsidRDefault="00967479" w:rsidP="00967479">
      <w:pPr>
        <w:spacing w:after="0" w:line="240" w:lineRule="auto"/>
        <w:ind w:left="1843" w:hanging="1843"/>
        <w:jc w:val="both"/>
        <w:rPr>
          <w:rFonts w:ascii="Arial" w:hAnsi="Arial" w:cs="Arial"/>
          <w:sz w:val="24"/>
          <w:szCs w:val="24"/>
        </w:rPr>
      </w:pPr>
    </w:p>
    <w:p w14:paraId="704E95AA" w14:textId="716A4344" w:rsidR="00967479" w:rsidRDefault="00967479" w:rsidP="00967479">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5D0F8A27" w14:textId="77777777" w:rsidR="00967479" w:rsidRDefault="00967479" w:rsidP="00967479">
      <w:pPr>
        <w:spacing w:after="0" w:line="240" w:lineRule="auto"/>
        <w:ind w:left="1843" w:hanging="1843"/>
        <w:jc w:val="both"/>
        <w:rPr>
          <w:rFonts w:ascii="Arial" w:hAnsi="Arial" w:cs="Arial"/>
          <w:sz w:val="24"/>
          <w:szCs w:val="24"/>
        </w:rPr>
      </w:pPr>
    </w:p>
    <w:p w14:paraId="375BF659" w14:textId="02273B61" w:rsidR="00F159E4" w:rsidRDefault="00967479"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Will I read it out?  I, Nicholas Daniel Webster, of Perdition, Indiana, being sound of mind, and not under duress of any kind, and fully aware of the nature and extent of my property, and of it's disposition herein, do hereby declare this </w:t>
      </w:r>
      <w:r w:rsidR="005E5587">
        <w:rPr>
          <w:rFonts w:ascii="Arial" w:hAnsi="Arial" w:cs="Arial"/>
          <w:sz w:val="24"/>
          <w:szCs w:val="24"/>
        </w:rPr>
        <w:t>document</w:t>
      </w:r>
      <w:r>
        <w:rPr>
          <w:rFonts w:ascii="Arial" w:hAnsi="Arial" w:cs="Arial"/>
          <w:sz w:val="24"/>
          <w:szCs w:val="24"/>
        </w:rPr>
        <w:t xml:space="preserve"> to be my last will and testament, and hereby revoke any</w:t>
      </w:r>
      <w:r w:rsidR="00F159E4">
        <w:rPr>
          <w:rFonts w:ascii="Arial" w:hAnsi="Arial" w:cs="Arial"/>
          <w:sz w:val="24"/>
          <w:szCs w:val="24"/>
        </w:rPr>
        <w:t xml:space="preserve"> orders I have previously made, expenses and taxes, including all my </w:t>
      </w:r>
      <w:r w:rsidR="005E5587">
        <w:rPr>
          <w:rFonts w:ascii="Arial" w:hAnsi="Arial" w:cs="Arial"/>
          <w:sz w:val="24"/>
          <w:szCs w:val="24"/>
        </w:rPr>
        <w:t>outstanding</w:t>
      </w:r>
      <w:r w:rsidR="00F159E4">
        <w:rPr>
          <w:rFonts w:ascii="Arial" w:hAnsi="Arial" w:cs="Arial"/>
          <w:sz w:val="24"/>
          <w:szCs w:val="24"/>
        </w:rPr>
        <w:t xml:space="preserve"> debts and expenses of my funeral and burial, be paid out of my estate.  I further direct that any estate and inheritance that should be paid out of my estate before the dispensation stipulated below.  Disposition of property.  I bequeath the remainder of my estate to the following beneficiaries.  To Joan Lavina Campbell, by way of apology for the trouble she has suffered because of me, I leave the amount of $5,000 in support of the Save Devil’s Well Foundation.  Should she fail to survive me, or for any reason refuses this bequest, this amount shall be donated to the Perdition Animal Rescue Society in the name of Vinegar Tom, the cat.</w:t>
      </w:r>
    </w:p>
    <w:p w14:paraId="2443EB40" w14:textId="77777777" w:rsidR="00F159E4" w:rsidRDefault="00F159E4" w:rsidP="00F159E4">
      <w:pPr>
        <w:spacing w:after="0" w:line="240" w:lineRule="auto"/>
        <w:ind w:left="1843" w:hanging="1843"/>
        <w:jc w:val="both"/>
        <w:rPr>
          <w:rFonts w:ascii="Arial" w:hAnsi="Arial" w:cs="Arial"/>
          <w:sz w:val="24"/>
          <w:szCs w:val="24"/>
        </w:rPr>
      </w:pPr>
    </w:p>
    <w:p w14:paraId="37998D81" w14:textId="251A34F3" w:rsidR="00F159E4" w:rsidRDefault="00F159E4"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Vinegar Tom, poor Vinegar Tom.</w:t>
      </w:r>
    </w:p>
    <w:p w14:paraId="0F87B549" w14:textId="77777777" w:rsidR="00F159E4" w:rsidRDefault="00F159E4" w:rsidP="00F159E4">
      <w:pPr>
        <w:spacing w:after="0" w:line="240" w:lineRule="auto"/>
        <w:ind w:left="1843" w:hanging="1843"/>
        <w:jc w:val="both"/>
        <w:rPr>
          <w:rFonts w:ascii="Arial" w:hAnsi="Arial" w:cs="Arial"/>
          <w:sz w:val="24"/>
          <w:szCs w:val="24"/>
        </w:rPr>
      </w:pPr>
    </w:p>
    <w:p w14:paraId="6137E72C" w14:textId="72F11E3C" w:rsidR="00F159E4" w:rsidRDefault="00F159E4"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because in her note she's like, you know, harmless, defenceless house cat who's been killed.</w:t>
      </w:r>
    </w:p>
    <w:p w14:paraId="5893D893" w14:textId="77777777" w:rsidR="00F159E4" w:rsidRDefault="00F159E4" w:rsidP="00F159E4">
      <w:pPr>
        <w:spacing w:after="0" w:line="240" w:lineRule="auto"/>
        <w:ind w:left="1843" w:hanging="1843"/>
        <w:jc w:val="both"/>
        <w:rPr>
          <w:rFonts w:ascii="Arial" w:hAnsi="Arial" w:cs="Arial"/>
          <w:sz w:val="24"/>
          <w:szCs w:val="24"/>
        </w:rPr>
      </w:pPr>
    </w:p>
    <w:p w14:paraId="7E4A15FA" w14:textId="6696F149" w:rsidR="00F159E4" w:rsidRDefault="00F159E4"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so Vinegar Tom who died.</w:t>
      </w:r>
    </w:p>
    <w:p w14:paraId="476487FF" w14:textId="77777777" w:rsidR="00F159E4" w:rsidRDefault="00F159E4" w:rsidP="00F159E4">
      <w:pPr>
        <w:spacing w:after="0" w:line="240" w:lineRule="auto"/>
        <w:ind w:left="1843" w:hanging="1843"/>
        <w:jc w:val="both"/>
        <w:rPr>
          <w:rFonts w:ascii="Arial" w:hAnsi="Arial" w:cs="Arial"/>
          <w:sz w:val="24"/>
          <w:szCs w:val="24"/>
        </w:rPr>
      </w:pPr>
    </w:p>
    <w:p w14:paraId="113FF680" w14:textId="16587DA5" w:rsidR="00F159E4" w:rsidRDefault="00F159E4"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she blames him for somebody running over her cat.</w:t>
      </w:r>
    </w:p>
    <w:p w14:paraId="2B97B6A9" w14:textId="77777777" w:rsidR="00F159E4" w:rsidRDefault="00F159E4" w:rsidP="00F159E4">
      <w:pPr>
        <w:spacing w:after="0" w:line="240" w:lineRule="auto"/>
        <w:ind w:left="1843" w:hanging="1843"/>
        <w:jc w:val="both"/>
        <w:rPr>
          <w:rFonts w:ascii="Arial" w:hAnsi="Arial" w:cs="Arial"/>
          <w:sz w:val="24"/>
          <w:szCs w:val="24"/>
        </w:rPr>
      </w:pPr>
    </w:p>
    <w:p w14:paraId="273818D1" w14:textId="5CF04FD5" w:rsidR="00F159E4" w:rsidRDefault="00F159E4"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72EB55C6" w14:textId="77777777" w:rsidR="00F159E4" w:rsidRDefault="00F159E4" w:rsidP="00F159E4">
      <w:pPr>
        <w:spacing w:after="0" w:line="240" w:lineRule="auto"/>
        <w:ind w:left="1843" w:hanging="1843"/>
        <w:jc w:val="both"/>
        <w:rPr>
          <w:rFonts w:ascii="Arial" w:hAnsi="Arial" w:cs="Arial"/>
          <w:sz w:val="24"/>
          <w:szCs w:val="24"/>
        </w:rPr>
      </w:pPr>
    </w:p>
    <w:p w14:paraId="13CAAB45" w14:textId="227834C7" w:rsidR="00F159E4" w:rsidRDefault="00F159E4"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I have always felt terrible that the driver who killed your Tom was leaving the Old Scratch, and I don't blame you for holding a grudge.  I hope this helps to make things right, I should have done it sooner.  For Donna Marie Goddard, in recognition of her years of loyal patronage, I provide that she receive free drinks at the Old Scratch Tavern for the period of her natural life, or for as long as the bar remains in business, whichever is longest.  Should she fail to survive me, or for any reason refuses the bequest, it is not </w:t>
      </w:r>
      <w:r w:rsidR="005E5587">
        <w:rPr>
          <w:rFonts w:ascii="Arial" w:hAnsi="Arial" w:cs="Arial"/>
          <w:sz w:val="24"/>
          <w:szCs w:val="24"/>
        </w:rPr>
        <w:t>transferable</w:t>
      </w:r>
      <w:r>
        <w:rPr>
          <w:rFonts w:ascii="Arial" w:hAnsi="Arial" w:cs="Arial"/>
          <w:sz w:val="24"/>
          <w:szCs w:val="24"/>
        </w:rPr>
        <w:t xml:space="preserve"> to any other individual.  You've supported me from the very start, and I want you to know, you'll always be welcome at Old Scratch.</w:t>
      </w:r>
      <w:r w:rsidR="00C35E25">
        <w:rPr>
          <w:rFonts w:ascii="Arial" w:hAnsi="Arial" w:cs="Arial"/>
          <w:sz w:val="24"/>
          <w:szCs w:val="24"/>
        </w:rPr>
        <w:t xml:space="preserve">  To Carmen Maria Rojas, as thanks for her steadfast service, and honest friendship, I leave the remainder of my estate, including Old Scratch Tavern, and all </w:t>
      </w:r>
      <w:r w:rsidR="005E5587">
        <w:rPr>
          <w:rFonts w:ascii="Arial" w:hAnsi="Arial" w:cs="Arial"/>
          <w:sz w:val="24"/>
          <w:szCs w:val="24"/>
        </w:rPr>
        <w:t>associated</w:t>
      </w:r>
      <w:r w:rsidR="00C35E25">
        <w:rPr>
          <w:rFonts w:ascii="Arial" w:hAnsi="Arial" w:cs="Arial"/>
          <w:sz w:val="24"/>
          <w:szCs w:val="24"/>
        </w:rPr>
        <w:t xml:space="preserve"> assets.  But Carmen doesn't know.  Carmen thinks that Cherie owns Old Scratch.</w:t>
      </w:r>
    </w:p>
    <w:p w14:paraId="2D1CA21C" w14:textId="77777777" w:rsidR="00C35E25" w:rsidRDefault="00C35E25" w:rsidP="00F159E4">
      <w:pPr>
        <w:spacing w:after="0" w:line="240" w:lineRule="auto"/>
        <w:ind w:left="1843" w:hanging="1843"/>
        <w:jc w:val="both"/>
        <w:rPr>
          <w:rFonts w:ascii="Arial" w:hAnsi="Arial" w:cs="Arial"/>
          <w:sz w:val="24"/>
          <w:szCs w:val="24"/>
        </w:rPr>
      </w:pPr>
    </w:p>
    <w:p w14:paraId="643B9CD9" w14:textId="41BDA04C" w:rsidR="00C35E25" w:rsidRDefault="00C35E25"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oh no.</w:t>
      </w:r>
    </w:p>
    <w:p w14:paraId="0A5B86AD" w14:textId="77777777" w:rsidR="00C35E25" w:rsidRDefault="00C35E25" w:rsidP="00F159E4">
      <w:pPr>
        <w:spacing w:after="0" w:line="240" w:lineRule="auto"/>
        <w:ind w:left="1843" w:hanging="1843"/>
        <w:jc w:val="both"/>
        <w:rPr>
          <w:rFonts w:ascii="Arial" w:hAnsi="Arial" w:cs="Arial"/>
          <w:sz w:val="24"/>
          <w:szCs w:val="24"/>
        </w:rPr>
      </w:pPr>
    </w:p>
    <w:p w14:paraId="60FF1F95" w14:textId="7FBE48F8" w:rsidR="00C35E25" w:rsidRDefault="00C35E25"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As well as my retirement account, and the payout of my insurance policy.</w:t>
      </w:r>
    </w:p>
    <w:p w14:paraId="6BC61A41" w14:textId="77777777" w:rsidR="00C35E25" w:rsidRDefault="00C35E25" w:rsidP="00F159E4">
      <w:pPr>
        <w:spacing w:after="0" w:line="240" w:lineRule="auto"/>
        <w:ind w:left="1843" w:hanging="1843"/>
        <w:jc w:val="both"/>
        <w:rPr>
          <w:rFonts w:ascii="Arial" w:hAnsi="Arial" w:cs="Arial"/>
          <w:sz w:val="24"/>
          <w:szCs w:val="24"/>
        </w:rPr>
      </w:pPr>
    </w:p>
    <w:p w14:paraId="156D76F4" w14:textId="14EFE2A7" w:rsidR="00C35E25" w:rsidRDefault="00C35E25"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Uh-oh.</w:t>
      </w:r>
    </w:p>
    <w:p w14:paraId="39DD3DE1" w14:textId="77777777" w:rsidR="00C35E25" w:rsidRDefault="00C35E25" w:rsidP="00F159E4">
      <w:pPr>
        <w:spacing w:after="0" w:line="240" w:lineRule="auto"/>
        <w:ind w:left="1843" w:hanging="1843"/>
        <w:jc w:val="both"/>
        <w:rPr>
          <w:rFonts w:ascii="Arial" w:hAnsi="Arial" w:cs="Arial"/>
          <w:sz w:val="24"/>
          <w:szCs w:val="24"/>
        </w:rPr>
      </w:pPr>
    </w:p>
    <w:p w14:paraId="2E0F1D65" w14:textId="2B9A40AF" w:rsidR="00C35E25" w:rsidRDefault="00C35E25"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Should she fail to survive me, or for any reason, refuses this bequest, I then divide and bequeath the remainder of my estate to her sister, Christina.  It's the least I can do for you, kiddo, you're the best, damn bartender in Indiana, and the kind of family I always hoped I'd find.  I couldn't leave the bar in better hands.  I have </w:t>
      </w:r>
      <w:r w:rsidR="005E5587">
        <w:rPr>
          <w:rFonts w:ascii="Arial" w:hAnsi="Arial" w:cs="Arial"/>
          <w:sz w:val="24"/>
          <w:szCs w:val="24"/>
        </w:rPr>
        <w:t>intentionally</w:t>
      </w:r>
      <w:r>
        <w:rPr>
          <w:rFonts w:ascii="Arial" w:hAnsi="Arial" w:cs="Arial"/>
          <w:sz w:val="24"/>
          <w:szCs w:val="24"/>
        </w:rPr>
        <w:t>, and not as a result of any mistake, or inadvertence, omitted in this will to provide for my spouse Cherie Anne Webster.  I know you never cared much for the bar, but I thought at least you still cared for me.  I was a fool to think so, but better a fool than a liar, I guess.</w:t>
      </w:r>
    </w:p>
    <w:p w14:paraId="28444E67" w14:textId="77777777" w:rsidR="00C35E25" w:rsidRDefault="00C35E25" w:rsidP="00F159E4">
      <w:pPr>
        <w:spacing w:after="0" w:line="240" w:lineRule="auto"/>
        <w:ind w:left="1843" w:hanging="1843"/>
        <w:jc w:val="both"/>
        <w:rPr>
          <w:rFonts w:ascii="Arial" w:hAnsi="Arial" w:cs="Arial"/>
          <w:sz w:val="24"/>
          <w:szCs w:val="24"/>
        </w:rPr>
      </w:pPr>
    </w:p>
    <w:p w14:paraId="63CC5FC2" w14:textId="2BFB2BB2" w:rsidR="00C35E25" w:rsidRDefault="00C35E25"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611A45A1" w14:textId="77777777" w:rsidR="00C35E25" w:rsidRDefault="00C35E25" w:rsidP="00F159E4">
      <w:pPr>
        <w:spacing w:after="0" w:line="240" w:lineRule="auto"/>
        <w:ind w:left="1843" w:hanging="1843"/>
        <w:jc w:val="both"/>
        <w:rPr>
          <w:rFonts w:ascii="Arial" w:hAnsi="Arial" w:cs="Arial"/>
          <w:sz w:val="24"/>
          <w:szCs w:val="24"/>
        </w:rPr>
      </w:pPr>
    </w:p>
    <w:p w14:paraId="16379905" w14:textId="6167CEF6" w:rsidR="00C35E25" w:rsidRDefault="00C35E25"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So, yeah, he'd worked out that she was having an affair.</w:t>
      </w:r>
    </w:p>
    <w:p w14:paraId="490F0256" w14:textId="77777777" w:rsidR="00360C97" w:rsidRDefault="00360C97" w:rsidP="00F159E4">
      <w:pPr>
        <w:spacing w:after="0" w:line="240" w:lineRule="auto"/>
        <w:ind w:left="1843" w:hanging="1843"/>
        <w:jc w:val="both"/>
        <w:rPr>
          <w:rFonts w:ascii="Arial" w:hAnsi="Arial" w:cs="Arial"/>
          <w:sz w:val="24"/>
          <w:szCs w:val="24"/>
        </w:rPr>
      </w:pPr>
    </w:p>
    <w:p w14:paraId="341099EF" w14:textId="39F3652A" w:rsidR="00360C97" w:rsidRDefault="00360C97"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56CC3C21" w14:textId="77777777" w:rsidR="00360C97" w:rsidRDefault="00360C97" w:rsidP="00F159E4">
      <w:pPr>
        <w:spacing w:after="0" w:line="240" w:lineRule="auto"/>
        <w:ind w:left="1843" w:hanging="1843"/>
        <w:jc w:val="both"/>
        <w:rPr>
          <w:rFonts w:ascii="Arial" w:hAnsi="Arial" w:cs="Arial"/>
          <w:sz w:val="24"/>
          <w:szCs w:val="24"/>
        </w:rPr>
      </w:pPr>
    </w:p>
    <w:p w14:paraId="4A690F49" w14:textId="2071B2B8" w:rsidR="00360C97" w:rsidRDefault="00360C97"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I, the undersigned, Nicholas Daniel Webster, do hereby </w:t>
      </w:r>
      <w:r w:rsidR="005E5587">
        <w:rPr>
          <w:rFonts w:ascii="Arial" w:hAnsi="Arial" w:cs="Arial"/>
          <w:sz w:val="24"/>
          <w:szCs w:val="24"/>
        </w:rPr>
        <w:t>declare</w:t>
      </w:r>
      <w:r>
        <w:rPr>
          <w:rFonts w:ascii="Arial" w:hAnsi="Arial" w:cs="Arial"/>
          <w:sz w:val="24"/>
          <w:szCs w:val="24"/>
        </w:rPr>
        <w:t xml:space="preserve"> this document as my last will and testament, that I sign willingly, in the presence of both the undersigned witnesses, and that I execute it as my free and voluntary purposes herein.  And it was two people that we haven't really met yet.</w:t>
      </w:r>
    </w:p>
    <w:p w14:paraId="7CCEBF19" w14:textId="77777777" w:rsidR="00360C97" w:rsidRDefault="00360C97" w:rsidP="00F159E4">
      <w:pPr>
        <w:spacing w:after="0" w:line="240" w:lineRule="auto"/>
        <w:ind w:left="1843" w:hanging="1843"/>
        <w:jc w:val="both"/>
        <w:rPr>
          <w:rFonts w:ascii="Arial" w:hAnsi="Arial" w:cs="Arial"/>
          <w:sz w:val="24"/>
          <w:szCs w:val="24"/>
        </w:rPr>
      </w:pPr>
    </w:p>
    <w:p w14:paraId="0C0F7C9A" w14:textId="1137969F" w:rsidR="00360C97" w:rsidRDefault="00360C97"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here's the confirmation, guys.  This is from C, okay, Chris.  Any time – this is to Cherie – wish it were just us, or you – I can't read that – without your old man in the way.</w:t>
      </w:r>
    </w:p>
    <w:p w14:paraId="5D3A9626" w14:textId="77777777" w:rsidR="00360C97" w:rsidRDefault="00360C97" w:rsidP="00F159E4">
      <w:pPr>
        <w:spacing w:after="0" w:line="240" w:lineRule="auto"/>
        <w:ind w:left="1843" w:hanging="1843"/>
        <w:jc w:val="both"/>
        <w:rPr>
          <w:rFonts w:ascii="Arial" w:hAnsi="Arial" w:cs="Arial"/>
          <w:sz w:val="24"/>
          <w:szCs w:val="24"/>
        </w:rPr>
      </w:pPr>
    </w:p>
    <w:p w14:paraId="100267F4" w14:textId="4127D74F" w:rsidR="00360C97" w:rsidRDefault="00360C97"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1802C165" w14:textId="77777777" w:rsidR="00360C97" w:rsidRDefault="00360C97" w:rsidP="00F159E4">
      <w:pPr>
        <w:spacing w:after="0" w:line="240" w:lineRule="auto"/>
        <w:ind w:left="1843" w:hanging="1843"/>
        <w:jc w:val="both"/>
        <w:rPr>
          <w:rFonts w:ascii="Arial" w:hAnsi="Arial" w:cs="Arial"/>
          <w:sz w:val="24"/>
          <w:szCs w:val="24"/>
        </w:rPr>
      </w:pPr>
    </w:p>
    <w:p w14:paraId="7863C13D" w14:textId="47D4C2B6" w:rsidR="00360C97" w:rsidRDefault="00360C97"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So, Chris wanted him out of the way, because of affair stuff, as we all suspected.  So, he wanted it to just be the two of them.  And there was a big </w:t>
      </w:r>
      <w:r w:rsidR="00CF04E4">
        <w:rPr>
          <w:rFonts w:ascii="Arial" w:hAnsi="Arial" w:cs="Arial"/>
          <w:sz w:val="24"/>
          <w:szCs w:val="24"/>
        </w:rPr>
        <w:t>ruckus right before everything went wrong, that people heard.</w:t>
      </w:r>
    </w:p>
    <w:p w14:paraId="37C91F81" w14:textId="77777777" w:rsidR="00CF04E4" w:rsidRDefault="00CF04E4" w:rsidP="00F159E4">
      <w:pPr>
        <w:spacing w:after="0" w:line="240" w:lineRule="auto"/>
        <w:ind w:left="1843" w:hanging="1843"/>
        <w:jc w:val="both"/>
        <w:rPr>
          <w:rFonts w:ascii="Arial" w:hAnsi="Arial" w:cs="Arial"/>
          <w:sz w:val="24"/>
          <w:szCs w:val="24"/>
        </w:rPr>
      </w:pPr>
    </w:p>
    <w:p w14:paraId="228AC554" w14:textId="51461984" w:rsidR="00CF04E4"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049884DD" w14:textId="77777777" w:rsidR="00CF04E4" w:rsidRDefault="00CF04E4" w:rsidP="00F159E4">
      <w:pPr>
        <w:spacing w:after="0" w:line="240" w:lineRule="auto"/>
        <w:ind w:left="1843" w:hanging="1843"/>
        <w:jc w:val="both"/>
        <w:rPr>
          <w:rFonts w:ascii="Arial" w:hAnsi="Arial" w:cs="Arial"/>
          <w:sz w:val="24"/>
          <w:szCs w:val="24"/>
        </w:rPr>
      </w:pPr>
    </w:p>
    <w:p w14:paraId="780E86C3" w14:textId="218462AE" w:rsidR="00CF04E4"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that was probably him finding out about what Cherie was doing with Chris, they had a big blow-out, and then…</w:t>
      </w:r>
    </w:p>
    <w:p w14:paraId="271D813A" w14:textId="77777777" w:rsidR="00CF04E4" w:rsidRDefault="00CF04E4" w:rsidP="00F159E4">
      <w:pPr>
        <w:spacing w:after="0" w:line="240" w:lineRule="auto"/>
        <w:ind w:left="1843" w:hanging="1843"/>
        <w:jc w:val="both"/>
        <w:rPr>
          <w:rFonts w:ascii="Arial" w:hAnsi="Arial" w:cs="Arial"/>
          <w:sz w:val="24"/>
          <w:szCs w:val="24"/>
        </w:rPr>
      </w:pPr>
    </w:p>
    <w:p w14:paraId="5E3191FE" w14:textId="10A441E1" w:rsidR="00CF04E4"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No, the ruckus was at Chris’ house.</w:t>
      </w:r>
    </w:p>
    <w:p w14:paraId="32C237E9" w14:textId="77777777" w:rsidR="00CF04E4" w:rsidRDefault="00CF04E4" w:rsidP="00F159E4">
      <w:pPr>
        <w:spacing w:after="0" w:line="240" w:lineRule="auto"/>
        <w:ind w:left="1843" w:hanging="1843"/>
        <w:jc w:val="both"/>
        <w:rPr>
          <w:rFonts w:ascii="Arial" w:hAnsi="Arial" w:cs="Arial"/>
          <w:sz w:val="24"/>
          <w:szCs w:val="24"/>
        </w:rPr>
      </w:pPr>
    </w:p>
    <w:p w14:paraId="59D4BC44" w14:textId="14EA67D7" w:rsidR="00CF04E4"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Oh.</w:t>
      </w:r>
    </w:p>
    <w:p w14:paraId="7707F3D6" w14:textId="77777777" w:rsidR="00CF04E4" w:rsidRDefault="00CF04E4" w:rsidP="00F159E4">
      <w:pPr>
        <w:spacing w:after="0" w:line="240" w:lineRule="auto"/>
        <w:ind w:left="1843" w:hanging="1843"/>
        <w:jc w:val="both"/>
        <w:rPr>
          <w:rFonts w:ascii="Arial" w:hAnsi="Arial" w:cs="Arial"/>
          <w:sz w:val="24"/>
          <w:szCs w:val="24"/>
        </w:rPr>
      </w:pPr>
    </w:p>
    <w:p w14:paraId="47C73B2F" w14:textId="1326386E" w:rsidR="00CF04E4"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Cherie, at 2.30, went to Chris’ house, made a lot of noise, put on loads of lights, and made sure everyone in the street knew she was there.</w:t>
      </w:r>
    </w:p>
    <w:p w14:paraId="508D568F" w14:textId="77777777" w:rsidR="00CF04E4" w:rsidRDefault="00CF04E4" w:rsidP="00F159E4">
      <w:pPr>
        <w:spacing w:after="0" w:line="240" w:lineRule="auto"/>
        <w:ind w:left="1843" w:hanging="1843"/>
        <w:jc w:val="both"/>
        <w:rPr>
          <w:rFonts w:ascii="Arial" w:hAnsi="Arial" w:cs="Arial"/>
          <w:sz w:val="24"/>
          <w:szCs w:val="24"/>
        </w:rPr>
      </w:pPr>
    </w:p>
    <w:p w14:paraId="5034B5D2" w14:textId="161EAB18" w:rsidR="00CF04E4"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Okay.</w:t>
      </w:r>
    </w:p>
    <w:p w14:paraId="736185E9" w14:textId="77777777" w:rsidR="00CF04E4" w:rsidRDefault="00CF04E4" w:rsidP="00F159E4">
      <w:pPr>
        <w:spacing w:after="0" w:line="240" w:lineRule="auto"/>
        <w:ind w:left="1843" w:hanging="1843"/>
        <w:jc w:val="both"/>
        <w:rPr>
          <w:rFonts w:ascii="Arial" w:hAnsi="Arial" w:cs="Arial"/>
          <w:sz w:val="24"/>
          <w:szCs w:val="24"/>
        </w:rPr>
      </w:pPr>
    </w:p>
    <w:p w14:paraId="67A401B7" w14:textId="3E570540" w:rsidR="00CF04E4"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Meanwhile, Chris was out working.</w:t>
      </w:r>
    </w:p>
    <w:p w14:paraId="3229A7BA" w14:textId="77777777" w:rsidR="00CF04E4" w:rsidRDefault="00CF04E4" w:rsidP="00F159E4">
      <w:pPr>
        <w:spacing w:after="0" w:line="240" w:lineRule="auto"/>
        <w:ind w:left="1843" w:hanging="1843"/>
        <w:jc w:val="both"/>
        <w:rPr>
          <w:rFonts w:ascii="Arial" w:hAnsi="Arial" w:cs="Arial"/>
          <w:sz w:val="24"/>
          <w:szCs w:val="24"/>
        </w:rPr>
      </w:pPr>
    </w:p>
    <w:p w14:paraId="409EFED8" w14:textId="548A6BAC" w:rsidR="00CF04E4"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Okay.</w:t>
      </w:r>
    </w:p>
    <w:p w14:paraId="1C0CB3A0" w14:textId="77777777" w:rsidR="00CF04E4" w:rsidRDefault="00CF04E4" w:rsidP="00F159E4">
      <w:pPr>
        <w:spacing w:after="0" w:line="240" w:lineRule="auto"/>
        <w:ind w:left="1843" w:hanging="1843"/>
        <w:jc w:val="both"/>
        <w:rPr>
          <w:rFonts w:ascii="Arial" w:hAnsi="Arial" w:cs="Arial"/>
          <w:sz w:val="24"/>
          <w:szCs w:val="24"/>
        </w:rPr>
      </w:pPr>
    </w:p>
    <w:p w14:paraId="604C3B30" w14:textId="70E97830" w:rsidR="00CF04E4"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Because we know from his notebook that he was from, like, 1.30 onwards, so he wasn’t at the house, so why would Cherie go to his house and make loads of noise.</w:t>
      </w:r>
    </w:p>
    <w:p w14:paraId="7AA8ECC7" w14:textId="77777777" w:rsidR="00CF04E4" w:rsidRDefault="00CF04E4" w:rsidP="00F159E4">
      <w:pPr>
        <w:spacing w:after="0" w:line="240" w:lineRule="auto"/>
        <w:ind w:left="1843" w:hanging="1843"/>
        <w:jc w:val="both"/>
        <w:rPr>
          <w:rFonts w:ascii="Arial" w:hAnsi="Arial" w:cs="Arial"/>
          <w:sz w:val="24"/>
          <w:szCs w:val="24"/>
        </w:rPr>
      </w:pPr>
    </w:p>
    <w:p w14:paraId="6BD1A5D0" w14:textId="2B0A5C93" w:rsidR="00CF04E4"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Hmm.</w:t>
      </w:r>
    </w:p>
    <w:p w14:paraId="3602DA0E" w14:textId="77777777" w:rsidR="00CF04E4" w:rsidRDefault="00CF04E4" w:rsidP="00F159E4">
      <w:pPr>
        <w:spacing w:after="0" w:line="240" w:lineRule="auto"/>
        <w:ind w:left="1843" w:hanging="1843"/>
        <w:jc w:val="both"/>
        <w:rPr>
          <w:rFonts w:ascii="Arial" w:hAnsi="Arial" w:cs="Arial"/>
          <w:sz w:val="24"/>
          <w:szCs w:val="24"/>
        </w:rPr>
      </w:pPr>
    </w:p>
    <w:p w14:paraId="4E71E406" w14:textId="65846AC1" w:rsidR="00CF04E4"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I think we’re going to find it in these emails.  </w:t>
      </w:r>
      <w:r w:rsidR="00931F32">
        <w:rPr>
          <w:rFonts w:ascii="Arial" w:hAnsi="Arial" w:cs="Arial"/>
          <w:sz w:val="24"/>
          <w:szCs w:val="24"/>
        </w:rPr>
        <w:t xml:space="preserve">So, </w:t>
      </w:r>
      <w:r>
        <w:rPr>
          <w:rFonts w:ascii="Arial" w:hAnsi="Arial" w:cs="Arial"/>
          <w:sz w:val="24"/>
          <w:szCs w:val="24"/>
        </w:rPr>
        <w:t>they're about the property, they're about the pub, yeah.</w:t>
      </w:r>
    </w:p>
    <w:p w14:paraId="52974C62" w14:textId="77777777" w:rsidR="00CF04E4" w:rsidRDefault="00CF04E4" w:rsidP="00F159E4">
      <w:pPr>
        <w:spacing w:after="0" w:line="240" w:lineRule="auto"/>
        <w:ind w:left="1843" w:hanging="1843"/>
        <w:jc w:val="both"/>
        <w:rPr>
          <w:rFonts w:ascii="Arial" w:hAnsi="Arial" w:cs="Arial"/>
          <w:sz w:val="24"/>
          <w:szCs w:val="24"/>
        </w:rPr>
      </w:pPr>
    </w:p>
    <w:p w14:paraId="49121091" w14:textId="72905D58" w:rsidR="00CF04E4"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To Mr Webster….</w:t>
      </w:r>
    </w:p>
    <w:p w14:paraId="1642FE75" w14:textId="77777777" w:rsidR="00CF04E4" w:rsidRDefault="00CF04E4" w:rsidP="00F159E4">
      <w:pPr>
        <w:spacing w:after="0" w:line="240" w:lineRule="auto"/>
        <w:ind w:left="1843" w:hanging="1843"/>
        <w:jc w:val="both"/>
        <w:rPr>
          <w:rFonts w:ascii="Arial" w:hAnsi="Arial" w:cs="Arial"/>
          <w:sz w:val="24"/>
          <w:szCs w:val="24"/>
        </w:rPr>
      </w:pPr>
    </w:p>
    <w:p w14:paraId="63B90FBC" w14:textId="0AFBFEEF" w:rsidR="00CF04E4"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5A382E96" w14:textId="77777777" w:rsidR="00CF04E4" w:rsidRDefault="00CF04E4" w:rsidP="00F159E4">
      <w:pPr>
        <w:spacing w:after="0" w:line="240" w:lineRule="auto"/>
        <w:ind w:left="1843" w:hanging="1843"/>
        <w:jc w:val="both"/>
        <w:rPr>
          <w:rFonts w:ascii="Arial" w:hAnsi="Arial" w:cs="Arial"/>
          <w:sz w:val="24"/>
          <w:szCs w:val="24"/>
        </w:rPr>
      </w:pPr>
    </w:p>
    <w:p w14:paraId="51EA185F" w14:textId="7FBEC8C7" w:rsidR="00E675BA" w:rsidRDefault="00CF04E4"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 apologise for reaching out, so, Dear Mr Webster, I apologise for reaching out to you directly, I understand you're a busy man, but since I haven't heard back from your wife about our latest offer, I thought I'd try you instead.  I assure you, we are still highly motivated to acquire your property, if there are  any aspects of our offer on which I can provide clarification, please don't hesitate to ask</w:t>
      </w:r>
      <w:r w:rsidR="00E675BA">
        <w:rPr>
          <w:rFonts w:ascii="Arial" w:hAnsi="Arial" w:cs="Arial"/>
          <w:sz w:val="24"/>
          <w:szCs w:val="24"/>
        </w:rPr>
        <w:t>, Tate P Travert, Building Brighter Futures.</w:t>
      </w:r>
    </w:p>
    <w:p w14:paraId="05A32568" w14:textId="77777777" w:rsidR="00E675BA" w:rsidRDefault="00E675BA" w:rsidP="00F159E4">
      <w:pPr>
        <w:spacing w:after="0" w:line="240" w:lineRule="auto"/>
        <w:ind w:left="1843" w:hanging="1843"/>
        <w:jc w:val="both"/>
        <w:rPr>
          <w:rFonts w:ascii="Arial" w:hAnsi="Arial" w:cs="Arial"/>
          <w:sz w:val="24"/>
          <w:szCs w:val="24"/>
        </w:rPr>
      </w:pPr>
    </w:p>
    <w:p w14:paraId="6DC7CFE2" w14:textId="77777777" w:rsidR="00E675BA" w:rsidRDefault="00E675BA"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 so these go  back in time.</w:t>
      </w:r>
    </w:p>
    <w:p w14:paraId="12FEFABE" w14:textId="77777777" w:rsidR="00E675BA" w:rsidRDefault="00E675BA" w:rsidP="00F159E4">
      <w:pPr>
        <w:spacing w:after="0" w:line="240" w:lineRule="auto"/>
        <w:ind w:left="1843" w:hanging="1843"/>
        <w:jc w:val="both"/>
        <w:rPr>
          <w:rFonts w:ascii="Arial" w:hAnsi="Arial" w:cs="Arial"/>
          <w:sz w:val="24"/>
          <w:szCs w:val="24"/>
        </w:rPr>
      </w:pPr>
    </w:p>
    <w:p w14:paraId="4D930C67" w14:textId="77777777" w:rsidR="00E675BA" w:rsidRDefault="00E675BA"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15D3CC03" w14:textId="77777777" w:rsidR="00E675BA" w:rsidRDefault="00E675BA" w:rsidP="00F159E4">
      <w:pPr>
        <w:spacing w:after="0" w:line="240" w:lineRule="auto"/>
        <w:ind w:left="1843" w:hanging="1843"/>
        <w:jc w:val="both"/>
        <w:rPr>
          <w:rFonts w:ascii="Arial" w:hAnsi="Arial" w:cs="Arial"/>
          <w:sz w:val="24"/>
          <w:szCs w:val="24"/>
        </w:rPr>
      </w:pPr>
    </w:p>
    <w:p w14:paraId="57D25801" w14:textId="3B8A19A8" w:rsidR="00CF04E4" w:rsidRDefault="00E675BA"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 xml:space="preserve">the first one is this one in October.  Cherie, to Mr Travert, thank you for taking the time to speak with me this morning, my husband and I have been so troubled by what's happening at the bar, and honestly, it would be such a relief not to worry anymore.  Running Old Scratch means so much to me, but these days, I can't shake the feeling that something terrible will happen to him.  As you can </w:t>
      </w:r>
      <w:r w:rsidR="005E5587">
        <w:rPr>
          <w:rFonts w:ascii="Arial" w:hAnsi="Arial" w:cs="Arial"/>
          <w:sz w:val="24"/>
          <w:szCs w:val="24"/>
        </w:rPr>
        <w:t>imagine</w:t>
      </w:r>
      <w:r>
        <w:rPr>
          <w:rFonts w:ascii="Arial" w:hAnsi="Arial" w:cs="Arial"/>
          <w:sz w:val="24"/>
          <w:szCs w:val="24"/>
        </w:rPr>
        <w:t>, he's been preoccupied recently, so he asked me to handle the sale directly, I hope you understand, Cherie.  That’s a lie.</w:t>
      </w:r>
    </w:p>
    <w:p w14:paraId="2537EEB3" w14:textId="77777777" w:rsidR="00E675BA" w:rsidRDefault="00E675BA" w:rsidP="00F159E4">
      <w:pPr>
        <w:spacing w:after="0" w:line="240" w:lineRule="auto"/>
        <w:ind w:left="1843" w:hanging="1843"/>
        <w:jc w:val="both"/>
        <w:rPr>
          <w:rFonts w:ascii="Arial" w:hAnsi="Arial" w:cs="Arial"/>
          <w:sz w:val="24"/>
          <w:szCs w:val="24"/>
        </w:rPr>
      </w:pPr>
    </w:p>
    <w:p w14:paraId="713296A8" w14:textId="38FF3AE1" w:rsidR="00E675BA" w:rsidRDefault="00E675BA" w:rsidP="00F159E4">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Sure, Cherie, sure, okay.</w:t>
      </w:r>
    </w:p>
    <w:p w14:paraId="55941B6C" w14:textId="77777777" w:rsidR="00E675BA" w:rsidRDefault="00E675BA" w:rsidP="00F159E4">
      <w:pPr>
        <w:spacing w:after="0" w:line="240" w:lineRule="auto"/>
        <w:ind w:left="1843" w:hanging="1843"/>
        <w:jc w:val="both"/>
        <w:rPr>
          <w:rFonts w:ascii="Arial" w:hAnsi="Arial" w:cs="Arial"/>
          <w:sz w:val="24"/>
          <w:szCs w:val="24"/>
        </w:rPr>
      </w:pPr>
    </w:p>
    <w:p w14:paraId="7640737F" w14:textId="46FFCB19" w:rsidR="00E675BA" w:rsidRDefault="00E675BA" w:rsidP="00F159E4">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Mrs Webster, of course that’s no trouble, I'd be happy to discuss the </w:t>
      </w:r>
      <w:r w:rsidR="005E5587">
        <w:rPr>
          <w:rFonts w:ascii="Arial" w:hAnsi="Arial" w:cs="Arial"/>
          <w:sz w:val="24"/>
          <w:szCs w:val="24"/>
        </w:rPr>
        <w:t>details</w:t>
      </w:r>
      <w:r>
        <w:rPr>
          <w:rFonts w:ascii="Arial" w:hAnsi="Arial" w:cs="Arial"/>
          <w:sz w:val="24"/>
          <w:szCs w:val="24"/>
        </w:rPr>
        <w:t xml:space="preserve"> of our offer with you over the phone at your earliest convenience, I think you'll find it quite reasonable.  She says, I'm glad we’re able to come to an </w:t>
      </w:r>
      <w:r w:rsidR="005E5587">
        <w:rPr>
          <w:rFonts w:ascii="Arial" w:hAnsi="Arial" w:cs="Arial"/>
          <w:sz w:val="24"/>
          <w:szCs w:val="24"/>
        </w:rPr>
        <w:t>agreement</w:t>
      </w:r>
      <w:r>
        <w:rPr>
          <w:rFonts w:ascii="Arial" w:hAnsi="Arial" w:cs="Arial"/>
          <w:sz w:val="24"/>
          <w:szCs w:val="24"/>
        </w:rPr>
        <w:t>, Nick and I just need a few weeks to put our affairs in order, and then we should be ready to finalise the deal, thank you for your patience, I'll be in touch soon.  And then, she doesn't contact him for a while, and on the 8th we get, Mrs Webster, I appreciate that big decisions like this one take time, but I hope to hear from you soon to discuss finalising our offer.  If there's anything further I can do please let me know.  When did he work out that he was being cheated on?</w:t>
      </w:r>
    </w:p>
    <w:p w14:paraId="6E2D3F2F" w14:textId="77777777" w:rsidR="00E675BA" w:rsidRDefault="00E675BA" w:rsidP="00F159E4">
      <w:pPr>
        <w:spacing w:after="0" w:line="240" w:lineRule="auto"/>
        <w:ind w:left="1843" w:hanging="1843"/>
        <w:jc w:val="both"/>
        <w:rPr>
          <w:rFonts w:ascii="Arial" w:hAnsi="Arial" w:cs="Arial"/>
          <w:sz w:val="24"/>
          <w:szCs w:val="24"/>
        </w:rPr>
      </w:pPr>
    </w:p>
    <w:p w14:paraId="5D4956D6" w14:textId="2FC5D467"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I'll check.  </w:t>
      </w:r>
    </w:p>
    <w:p w14:paraId="5FCBF406" w14:textId="77777777" w:rsidR="00E675BA" w:rsidRDefault="00E675BA" w:rsidP="00E675BA">
      <w:pPr>
        <w:spacing w:after="0" w:line="240" w:lineRule="auto"/>
        <w:ind w:left="1843" w:hanging="1843"/>
        <w:jc w:val="both"/>
        <w:rPr>
          <w:rFonts w:ascii="Arial" w:hAnsi="Arial" w:cs="Arial"/>
          <w:sz w:val="24"/>
          <w:szCs w:val="24"/>
        </w:rPr>
      </w:pPr>
    </w:p>
    <w:p w14:paraId="5003C34A" w14:textId="718076CD"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November 23rd.</w:t>
      </w:r>
    </w:p>
    <w:p w14:paraId="7433F51C" w14:textId="77777777" w:rsidR="00E675BA" w:rsidRDefault="00E675BA" w:rsidP="00E675BA">
      <w:pPr>
        <w:spacing w:after="0" w:line="240" w:lineRule="auto"/>
        <w:ind w:left="1843" w:hanging="1843"/>
        <w:jc w:val="both"/>
        <w:rPr>
          <w:rFonts w:ascii="Arial" w:hAnsi="Arial" w:cs="Arial"/>
          <w:sz w:val="24"/>
          <w:szCs w:val="24"/>
        </w:rPr>
      </w:pPr>
    </w:p>
    <w:p w14:paraId="5F75F296" w14:textId="08C7ECED"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Okay.  And that was the 23rd, in the morning.</w:t>
      </w:r>
    </w:p>
    <w:p w14:paraId="36165F4D" w14:textId="77777777" w:rsidR="00E675BA" w:rsidRDefault="00E675BA" w:rsidP="00E675BA">
      <w:pPr>
        <w:spacing w:after="0" w:line="240" w:lineRule="auto"/>
        <w:ind w:left="1843" w:hanging="1843"/>
        <w:jc w:val="both"/>
        <w:rPr>
          <w:rFonts w:ascii="Arial" w:hAnsi="Arial" w:cs="Arial"/>
          <w:sz w:val="24"/>
          <w:szCs w:val="24"/>
        </w:rPr>
      </w:pPr>
    </w:p>
    <w:p w14:paraId="6AA7B6B0" w14:textId="7188A0E8"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Yeah, they emailed him  on the day of the </w:t>
      </w:r>
      <w:r w:rsidR="005E5587">
        <w:rPr>
          <w:rFonts w:ascii="Arial" w:hAnsi="Arial" w:cs="Arial"/>
          <w:sz w:val="24"/>
          <w:szCs w:val="24"/>
        </w:rPr>
        <w:t>anniversary</w:t>
      </w:r>
      <w:r>
        <w:rPr>
          <w:rFonts w:ascii="Arial" w:hAnsi="Arial" w:cs="Arial"/>
          <w:sz w:val="24"/>
          <w:szCs w:val="24"/>
        </w:rPr>
        <w:t>.</w:t>
      </w:r>
    </w:p>
    <w:p w14:paraId="108E37A2" w14:textId="77777777" w:rsidR="00E675BA" w:rsidRDefault="00E675BA" w:rsidP="00E675BA">
      <w:pPr>
        <w:spacing w:after="0" w:line="240" w:lineRule="auto"/>
        <w:ind w:left="1843" w:hanging="1843"/>
        <w:jc w:val="both"/>
        <w:rPr>
          <w:rFonts w:ascii="Arial" w:hAnsi="Arial" w:cs="Arial"/>
          <w:sz w:val="24"/>
          <w:szCs w:val="24"/>
        </w:rPr>
      </w:pPr>
    </w:p>
    <w:p w14:paraId="7BA64C29" w14:textId="4C138963"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Uh-huh, and it also…</w:t>
      </w:r>
    </w:p>
    <w:p w14:paraId="721F6CEE" w14:textId="77777777" w:rsidR="00E675BA" w:rsidRDefault="00E675BA" w:rsidP="00E675BA">
      <w:pPr>
        <w:spacing w:after="0" w:line="240" w:lineRule="auto"/>
        <w:ind w:left="1843" w:hanging="1843"/>
        <w:jc w:val="both"/>
        <w:rPr>
          <w:rFonts w:ascii="Arial" w:hAnsi="Arial" w:cs="Arial"/>
          <w:sz w:val="24"/>
          <w:szCs w:val="24"/>
        </w:rPr>
      </w:pPr>
    </w:p>
    <w:p w14:paraId="172451BF" w14:textId="50C9115C"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so when he says, what's she thinking, why would she go behind my back like that, it's about that.</w:t>
      </w:r>
    </w:p>
    <w:p w14:paraId="76364DF3" w14:textId="77777777" w:rsidR="00E675BA" w:rsidRDefault="00E675BA" w:rsidP="00E675BA">
      <w:pPr>
        <w:spacing w:after="0" w:line="240" w:lineRule="auto"/>
        <w:ind w:left="1843" w:hanging="1843"/>
        <w:jc w:val="both"/>
        <w:rPr>
          <w:rFonts w:ascii="Arial" w:hAnsi="Arial" w:cs="Arial"/>
          <w:sz w:val="24"/>
          <w:szCs w:val="24"/>
        </w:rPr>
      </w:pPr>
    </w:p>
    <w:p w14:paraId="29FCF205" w14:textId="267B8809"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So, let me also say, he talked about, the victim talked about giving threatening letters months before he died.  And this </w:t>
      </w:r>
      <w:r w:rsidR="005E5587">
        <w:rPr>
          <w:rFonts w:ascii="Arial" w:hAnsi="Arial" w:cs="Arial"/>
          <w:sz w:val="24"/>
          <w:szCs w:val="24"/>
        </w:rPr>
        <w:t>confirms</w:t>
      </w:r>
      <w:r>
        <w:rPr>
          <w:rFonts w:ascii="Arial" w:hAnsi="Arial" w:cs="Arial"/>
          <w:sz w:val="24"/>
          <w:szCs w:val="24"/>
        </w:rPr>
        <w:t xml:space="preserve"> that she's been cheating on him, and going behind his back for months, at least.</w:t>
      </w:r>
    </w:p>
    <w:p w14:paraId="1A1D54A6" w14:textId="77777777" w:rsidR="00E675BA" w:rsidRDefault="00E675BA" w:rsidP="00E675BA">
      <w:pPr>
        <w:spacing w:after="0" w:line="240" w:lineRule="auto"/>
        <w:ind w:left="1843" w:hanging="1843"/>
        <w:jc w:val="both"/>
        <w:rPr>
          <w:rFonts w:ascii="Arial" w:hAnsi="Arial" w:cs="Arial"/>
          <w:sz w:val="24"/>
          <w:szCs w:val="24"/>
        </w:rPr>
      </w:pPr>
    </w:p>
    <w:p w14:paraId="626E65A4" w14:textId="03CDF82D"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6687CFB4" w14:textId="77777777" w:rsidR="00E675BA" w:rsidRDefault="00E675BA" w:rsidP="00E675BA">
      <w:pPr>
        <w:spacing w:after="0" w:line="240" w:lineRule="auto"/>
        <w:ind w:left="1843" w:hanging="1843"/>
        <w:jc w:val="both"/>
        <w:rPr>
          <w:rFonts w:ascii="Arial" w:hAnsi="Arial" w:cs="Arial"/>
          <w:sz w:val="24"/>
          <w:szCs w:val="24"/>
        </w:rPr>
      </w:pPr>
    </w:p>
    <w:p w14:paraId="1C83DB5C" w14:textId="6D25D35C"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So, that adds up.  They were probably…I'm trying to put together.  So, that means then, the question is, are we asking, </w:t>
      </w:r>
      <w:r w:rsidR="005E5587">
        <w:rPr>
          <w:rFonts w:ascii="Arial" w:hAnsi="Arial" w:cs="Arial"/>
          <w:sz w:val="24"/>
          <w:szCs w:val="24"/>
        </w:rPr>
        <w:t>when</w:t>
      </w:r>
      <w:r>
        <w:rPr>
          <w:rFonts w:ascii="Arial" w:hAnsi="Arial" w:cs="Arial"/>
          <w:sz w:val="24"/>
          <w:szCs w:val="24"/>
        </w:rPr>
        <w:t xml:space="preserve"> we’re asking the question of, is it, like  literally, who did the murder, who pushed him off the cliff?  Because Cherie is very much, at least an accessory, just because she was at home, she is an accessory to murder.</w:t>
      </w:r>
    </w:p>
    <w:p w14:paraId="519033AE" w14:textId="77777777" w:rsidR="00E675BA" w:rsidRDefault="00E675BA" w:rsidP="00E675BA">
      <w:pPr>
        <w:spacing w:after="0" w:line="240" w:lineRule="auto"/>
        <w:ind w:left="1843" w:hanging="1843"/>
        <w:jc w:val="both"/>
        <w:rPr>
          <w:rFonts w:ascii="Arial" w:hAnsi="Arial" w:cs="Arial"/>
          <w:sz w:val="24"/>
          <w:szCs w:val="24"/>
        </w:rPr>
      </w:pPr>
    </w:p>
    <w:p w14:paraId="4DC6D6CE" w14:textId="1A8B4FA3"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also…</w:t>
      </w:r>
    </w:p>
    <w:p w14:paraId="1F3FBAA2" w14:textId="77777777" w:rsidR="00E675BA" w:rsidRDefault="00E675BA" w:rsidP="00E675BA">
      <w:pPr>
        <w:spacing w:after="0" w:line="240" w:lineRule="auto"/>
        <w:ind w:left="1843" w:hanging="1843"/>
        <w:jc w:val="both"/>
        <w:rPr>
          <w:rFonts w:ascii="Arial" w:hAnsi="Arial" w:cs="Arial"/>
          <w:sz w:val="24"/>
          <w:szCs w:val="24"/>
        </w:rPr>
      </w:pPr>
    </w:p>
    <w:p w14:paraId="549F8EE7" w14:textId="3217A9F1"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Chris probably did the dirty work.</w:t>
      </w:r>
    </w:p>
    <w:p w14:paraId="21479844" w14:textId="77777777" w:rsidR="00E675BA" w:rsidRDefault="00E675BA" w:rsidP="00E675BA">
      <w:pPr>
        <w:spacing w:after="0" w:line="240" w:lineRule="auto"/>
        <w:ind w:left="1843" w:hanging="1843"/>
        <w:jc w:val="both"/>
        <w:rPr>
          <w:rFonts w:ascii="Arial" w:hAnsi="Arial" w:cs="Arial"/>
          <w:sz w:val="24"/>
          <w:szCs w:val="24"/>
        </w:rPr>
      </w:pPr>
    </w:p>
    <w:p w14:paraId="3D62DA1B" w14:textId="25535F7F"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he was out.</w:t>
      </w:r>
    </w:p>
    <w:p w14:paraId="6CC00842" w14:textId="77777777" w:rsidR="00E675BA" w:rsidRDefault="00E675BA" w:rsidP="00E675BA">
      <w:pPr>
        <w:spacing w:after="0" w:line="240" w:lineRule="auto"/>
        <w:ind w:left="1843" w:hanging="1843"/>
        <w:jc w:val="both"/>
        <w:rPr>
          <w:rFonts w:ascii="Arial" w:hAnsi="Arial" w:cs="Arial"/>
          <w:sz w:val="24"/>
          <w:szCs w:val="24"/>
        </w:rPr>
      </w:pPr>
    </w:p>
    <w:p w14:paraId="778F022E" w14:textId="502F1C65"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We know he was out, we know Cherie was in because she was making a racket.</w:t>
      </w:r>
    </w:p>
    <w:p w14:paraId="3F95B5F6" w14:textId="77777777" w:rsidR="00E675BA" w:rsidRDefault="00E675BA" w:rsidP="00E675BA">
      <w:pPr>
        <w:spacing w:after="0" w:line="240" w:lineRule="auto"/>
        <w:ind w:left="1843" w:hanging="1843"/>
        <w:jc w:val="both"/>
        <w:rPr>
          <w:rFonts w:ascii="Arial" w:hAnsi="Arial" w:cs="Arial"/>
          <w:sz w:val="24"/>
          <w:szCs w:val="24"/>
        </w:rPr>
      </w:pPr>
    </w:p>
    <w:p w14:paraId="5C633073" w14:textId="09458ABD"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Although she was making a racket at 2.30, the murder </w:t>
      </w:r>
      <w:r w:rsidR="005E5587">
        <w:rPr>
          <w:rFonts w:ascii="Arial" w:hAnsi="Arial" w:cs="Arial"/>
          <w:sz w:val="24"/>
          <w:szCs w:val="24"/>
        </w:rPr>
        <w:t>happened</w:t>
      </w:r>
      <w:r>
        <w:rPr>
          <w:rFonts w:ascii="Arial" w:hAnsi="Arial" w:cs="Arial"/>
          <w:sz w:val="24"/>
          <w:szCs w:val="24"/>
        </w:rPr>
        <w:t xml:space="preserve"> at 3.30.</w:t>
      </w:r>
    </w:p>
    <w:p w14:paraId="6EC7601E" w14:textId="77777777" w:rsidR="00E675BA" w:rsidRDefault="00E675BA" w:rsidP="00E675BA">
      <w:pPr>
        <w:spacing w:after="0" w:line="240" w:lineRule="auto"/>
        <w:ind w:left="1843" w:hanging="1843"/>
        <w:jc w:val="both"/>
        <w:rPr>
          <w:rFonts w:ascii="Arial" w:hAnsi="Arial" w:cs="Arial"/>
          <w:sz w:val="24"/>
          <w:szCs w:val="24"/>
        </w:rPr>
      </w:pPr>
    </w:p>
    <w:p w14:paraId="53CA701F" w14:textId="5B090A49"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we have proof, though, that there was more than one pair of boots.</w:t>
      </w:r>
    </w:p>
    <w:p w14:paraId="19973BAE" w14:textId="77777777" w:rsidR="00E675BA" w:rsidRDefault="00E675BA" w:rsidP="00E675BA">
      <w:pPr>
        <w:spacing w:after="0" w:line="240" w:lineRule="auto"/>
        <w:ind w:left="1843" w:hanging="1843"/>
        <w:jc w:val="both"/>
        <w:rPr>
          <w:rFonts w:ascii="Arial" w:hAnsi="Arial" w:cs="Arial"/>
          <w:sz w:val="24"/>
          <w:szCs w:val="24"/>
        </w:rPr>
      </w:pPr>
    </w:p>
    <w:p w14:paraId="7E29A461" w14:textId="1D49662A"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 wonder if Cherie went back to Chris’ to be, like, to have like an alibi.</w:t>
      </w:r>
    </w:p>
    <w:p w14:paraId="104FC4D2" w14:textId="77777777" w:rsidR="00E675BA" w:rsidRDefault="00E675BA" w:rsidP="00E675BA">
      <w:pPr>
        <w:spacing w:after="0" w:line="240" w:lineRule="auto"/>
        <w:ind w:left="1843" w:hanging="1843"/>
        <w:jc w:val="both"/>
        <w:rPr>
          <w:rFonts w:ascii="Arial" w:hAnsi="Arial" w:cs="Arial"/>
          <w:sz w:val="24"/>
          <w:szCs w:val="24"/>
        </w:rPr>
      </w:pPr>
    </w:p>
    <w:p w14:paraId="75FE1E9B" w14:textId="1369B642"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that’s what I was thinking.</w:t>
      </w:r>
    </w:p>
    <w:p w14:paraId="607410CD" w14:textId="77777777" w:rsidR="00E675BA" w:rsidRDefault="00E675BA" w:rsidP="00E675BA">
      <w:pPr>
        <w:spacing w:after="0" w:line="240" w:lineRule="auto"/>
        <w:ind w:left="1843" w:hanging="1843"/>
        <w:jc w:val="both"/>
        <w:rPr>
          <w:rFonts w:ascii="Arial" w:hAnsi="Arial" w:cs="Arial"/>
          <w:sz w:val="24"/>
          <w:szCs w:val="24"/>
        </w:rPr>
      </w:pPr>
    </w:p>
    <w:p w14:paraId="50521D27" w14:textId="22A3AC0C"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Now I'm thinking, also, possibly, Donna, you know, the other real estate </w:t>
      </w:r>
      <w:r w:rsidR="005E5587">
        <w:rPr>
          <w:rFonts w:ascii="Arial" w:hAnsi="Arial" w:cs="Arial"/>
          <w:sz w:val="24"/>
          <w:szCs w:val="24"/>
        </w:rPr>
        <w:t>person</w:t>
      </w:r>
      <w:r>
        <w:rPr>
          <w:rFonts w:ascii="Arial" w:hAnsi="Arial" w:cs="Arial"/>
          <w:sz w:val="24"/>
          <w:szCs w:val="24"/>
        </w:rPr>
        <w:t>, possibly knew what was happening, and was trying to tell him.</w:t>
      </w:r>
    </w:p>
    <w:p w14:paraId="62EA585D" w14:textId="77777777" w:rsidR="00E675BA" w:rsidRDefault="00E675BA" w:rsidP="00E675BA">
      <w:pPr>
        <w:spacing w:after="0" w:line="240" w:lineRule="auto"/>
        <w:ind w:left="1843" w:hanging="1843"/>
        <w:jc w:val="both"/>
        <w:rPr>
          <w:rFonts w:ascii="Arial" w:hAnsi="Arial" w:cs="Arial"/>
          <w:sz w:val="24"/>
          <w:szCs w:val="24"/>
        </w:rPr>
      </w:pPr>
    </w:p>
    <w:p w14:paraId="45F1632A" w14:textId="0E3CB96D"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I think Donna was trying to save him.</w:t>
      </w:r>
    </w:p>
    <w:p w14:paraId="4F3F5909" w14:textId="77777777" w:rsidR="00E675BA" w:rsidRDefault="00E675BA" w:rsidP="00E675BA">
      <w:pPr>
        <w:spacing w:after="0" w:line="240" w:lineRule="auto"/>
        <w:ind w:left="1843" w:hanging="1843"/>
        <w:jc w:val="both"/>
        <w:rPr>
          <w:rFonts w:ascii="Arial" w:hAnsi="Arial" w:cs="Arial"/>
          <w:sz w:val="24"/>
          <w:szCs w:val="24"/>
        </w:rPr>
      </w:pPr>
    </w:p>
    <w:p w14:paraId="71C14EDF" w14:textId="7FC1DC64"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She was trying to save him.  No, Donna, then that’s sad.</w:t>
      </w:r>
    </w:p>
    <w:p w14:paraId="301BA6B9" w14:textId="77777777" w:rsidR="00E675BA" w:rsidRDefault="00E675BA" w:rsidP="00E675BA">
      <w:pPr>
        <w:spacing w:after="0" w:line="240" w:lineRule="auto"/>
        <w:ind w:left="1843" w:hanging="1843"/>
        <w:jc w:val="both"/>
        <w:rPr>
          <w:rFonts w:ascii="Arial" w:hAnsi="Arial" w:cs="Arial"/>
          <w:sz w:val="24"/>
          <w:szCs w:val="24"/>
        </w:rPr>
      </w:pPr>
    </w:p>
    <w:p w14:paraId="0343F030" w14:textId="47ABD6DB"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0EB38318" w14:textId="77777777" w:rsidR="00E675BA" w:rsidRDefault="00E675BA" w:rsidP="00E675BA">
      <w:pPr>
        <w:spacing w:after="0" w:line="240" w:lineRule="auto"/>
        <w:ind w:left="1843" w:hanging="1843"/>
        <w:jc w:val="both"/>
        <w:rPr>
          <w:rFonts w:ascii="Arial" w:hAnsi="Arial" w:cs="Arial"/>
          <w:sz w:val="24"/>
          <w:szCs w:val="24"/>
        </w:rPr>
      </w:pPr>
    </w:p>
    <w:p w14:paraId="29AED552" w14:textId="4ED517B4"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But if she knew probably, and was trying to stop this from </w:t>
      </w:r>
      <w:r w:rsidR="005E5587">
        <w:rPr>
          <w:rFonts w:ascii="Arial" w:hAnsi="Arial" w:cs="Arial"/>
          <w:sz w:val="24"/>
          <w:szCs w:val="24"/>
        </w:rPr>
        <w:t>happening</w:t>
      </w:r>
      <w:r>
        <w:rPr>
          <w:rFonts w:ascii="Arial" w:hAnsi="Arial" w:cs="Arial"/>
          <w:sz w:val="24"/>
          <w:szCs w:val="24"/>
        </w:rPr>
        <w:t xml:space="preserve">, because she seems to genuinely like him.  That is weird, I mean, at this point, I'm starting to think Donna really was having good intentions.  Because it would make sense if she knew about this, because she works at that </w:t>
      </w:r>
      <w:r w:rsidR="005E5587">
        <w:rPr>
          <w:rFonts w:ascii="Arial" w:hAnsi="Arial" w:cs="Arial"/>
          <w:sz w:val="24"/>
          <w:szCs w:val="24"/>
        </w:rPr>
        <w:t>company</w:t>
      </w:r>
      <w:r>
        <w:rPr>
          <w:rFonts w:ascii="Arial" w:hAnsi="Arial" w:cs="Arial"/>
          <w:sz w:val="24"/>
          <w:szCs w:val="24"/>
        </w:rPr>
        <w:t>.</w:t>
      </w:r>
    </w:p>
    <w:p w14:paraId="47F4F166" w14:textId="77777777" w:rsidR="00E675BA" w:rsidRDefault="00E675BA" w:rsidP="00E675BA">
      <w:pPr>
        <w:spacing w:after="0" w:line="240" w:lineRule="auto"/>
        <w:ind w:left="1843" w:hanging="1843"/>
        <w:jc w:val="both"/>
        <w:rPr>
          <w:rFonts w:ascii="Arial" w:hAnsi="Arial" w:cs="Arial"/>
          <w:sz w:val="24"/>
          <w:szCs w:val="24"/>
        </w:rPr>
      </w:pPr>
    </w:p>
    <w:p w14:paraId="456CB8F8" w14:textId="7D0C24DA"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I think she knew.</w:t>
      </w:r>
    </w:p>
    <w:p w14:paraId="43F7D4CE" w14:textId="77777777" w:rsidR="00E675BA" w:rsidRDefault="00E675BA" w:rsidP="00E675BA">
      <w:pPr>
        <w:spacing w:after="0" w:line="240" w:lineRule="auto"/>
        <w:ind w:left="1843" w:hanging="1843"/>
        <w:jc w:val="both"/>
        <w:rPr>
          <w:rFonts w:ascii="Arial" w:hAnsi="Arial" w:cs="Arial"/>
          <w:sz w:val="24"/>
          <w:szCs w:val="24"/>
        </w:rPr>
      </w:pPr>
    </w:p>
    <w:p w14:paraId="76024695" w14:textId="2678D70B"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but I don't think she was exactly in on it, from what, it sounds like she was trying to warn him, not get him killed.</w:t>
      </w:r>
    </w:p>
    <w:p w14:paraId="6AAA7821" w14:textId="77777777" w:rsidR="00E675BA" w:rsidRDefault="00E675BA" w:rsidP="00E675BA">
      <w:pPr>
        <w:spacing w:after="0" w:line="240" w:lineRule="auto"/>
        <w:ind w:left="1843" w:hanging="1843"/>
        <w:jc w:val="both"/>
        <w:rPr>
          <w:rFonts w:ascii="Arial" w:hAnsi="Arial" w:cs="Arial"/>
          <w:sz w:val="24"/>
          <w:szCs w:val="24"/>
        </w:rPr>
      </w:pPr>
    </w:p>
    <w:p w14:paraId="389CDD86" w14:textId="1D295B83"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16B75EF8" w14:textId="77777777" w:rsidR="00E675BA" w:rsidRDefault="00E675BA" w:rsidP="00E675BA">
      <w:pPr>
        <w:spacing w:after="0" w:line="240" w:lineRule="auto"/>
        <w:ind w:left="1843" w:hanging="1843"/>
        <w:jc w:val="both"/>
        <w:rPr>
          <w:rFonts w:ascii="Arial" w:hAnsi="Arial" w:cs="Arial"/>
          <w:sz w:val="24"/>
          <w:szCs w:val="24"/>
        </w:rPr>
      </w:pPr>
    </w:p>
    <w:p w14:paraId="3D2D3589" w14:textId="44D5280E"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From what I can tell.  I mean, at the very least, we know that she wasn’t the murderer because her shoes don't match.</w:t>
      </w:r>
    </w:p>
    <w:p w14:paraId="66D6A5A4" w14:textId="77777777" w:rsidR="00E675BA" w:rsidRDefault="00E675BA" w:rsidP="00E675BA">
      <w:pPr>
        <w:spacing w:after="0" w:line="240" w:lineRule="auto"/>
        <w:ind w:left="1843" w:hanging="1843"/>
        <w:jc w:val="both"/>
        <w:rPr>
          <w:rFonts w:ascii="Arial" w:hAnsi="Arial" w:cs="Arial"/>
          <w:sz w:val="24"/>
          <w:szCs w:val="24"/>
        </w:rPr>
      </w:pPr>
    </w:p>
    <w:p w14:paraId="5BD96B63" w14:textId="04C1663C" w:rsidR="00E675BA" w:rsidRDefault="00E675BA"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See…</w:t>
      </w:r>
    </w:p>
    <w:p w14:paraId="4B0373F8" w14:textId="77777777" w:rsidR="00E675BA" w:rsidRDefault="00E675BA" w:rsidP="00E675BA">
      <w:pPr>
        <w:spacing w:after="0" w:line="240" w:lineRule="auto"/>
        <w:ind w:left="1843" w:hanging="1843"/>
        <w:jc w:val="both"/>
        <w:rPr>
          <w:rFonts w:ascii="Arial" w:hAnsi="Arial" w:cs="Arial"/>
          <w:sz w:val="24"/>
          <w:szCs w:val="24"/>
        </w:rPr>
      </w:pPr>
    </w:p>
    <w:p w14:paraId="272DA737" w14:textId="29B0AA5D" w:rsidR="00E675BA" w:rsidRDefault="00AB693F" w:rsidP="00E675B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r>
      <w:r w:rsidR="00804CD3">
        <w:rPr>
          <w:rFonts w:ascii="Arial" w:hAnsi="Arial" w:cs="Arial"/>
          <w:sz w:val="24"/>
          <w:szCs w:val="24"/>
        </w:rPr>
        <w:t>That’s going to give me nightmares tonight.</w:t>
      </w:r>
    </w:p>
    <w:p w14:paraId="6ABCC403" w14:textId="77777777" w:rsidR="00804CD3" w:rsidRDefault="00804CD3" w:rsidP="00E675BA">
      <w:pPr>
        <w:spacing w:after="0" w:line="240" w:lineRule="auto"/>
        <w:ind w:left="1843" w:hanging="1843"/>
        <w:jc w:val="both"/>
        <w:rPr>
          <w:rFonts w:ascii="Arial" w:hAnsi="Arial" w:cs="Arial"/>
          <w:sz w:val="24"/>
          <w:szCs w:val="24"/>
        </w:rPr>
      </w:pPr>
    </w:p>
    <w:p w14:paraId="549ABE0E" w14:textId="4D725034" w:rsidR="00804CD3" w:rsidRDefault="00804CD3"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I'm sorry.</w:t>
      </w:r>
    </w:p>
    <w:p w14:paraId="679D26E9" w14:textId="77777777" w:rsidR="00804CD3" w:rsidRDefault="00804CD3" w:rsidP="00E675BA">
      <w:pPr>
        <w:spacing w:after="0" w:line="240" w:lineRule="auto"/>
        <w:ind w:left="1843" w:hanging="1843"/>
        <w:jc w:val="both"/>
        <w:rPr>
          <w:rFonts w:ascii="Arial" w:hAnsi="Arial" w:cs="Arial"/>
          <w:sz w:val="24"/>
          <w:szCs w:val="24"/>
        </w:rPr>
      </w:pPr>
    </w:p>
    <w:p w14:paraId="509CFBB2" w14:textId="22D8F745" w:rsidR="00804CD3" w:rsidRDefault="00804CD3" w:rsidP="00E675B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That’s so creepy.</w:t>
      </w:r>
    </w:p>
    <w:p w14:paraId="3229F1BD" w14:textId="77777777" w:rsidR="00804CD3" w:rsidRDefault="00804CD3" w:rsidP="00E675BA">
      <w:pPr>
        <w:spacing w:after="0" w:line="240" w:lineRule="auto"/>
        <w:ind w:left="1843" w:hanging="1843"/>
        <w:jc w:val="both"/>
        <w:rPr>
          <w:rFonts w:ascii="Arial" w:hAnsi="Arial" w:cs="Arial"/>
          <w:sz w:val="24"/>
          <w:szCs w:val="24"/>
        </w:rPr>
      </w:pPr>
    </w:p>
    <w:p w14:paraId="3B75D7D5" w14:textId="654F5DCD" w:rsidR="00804CD3" w:rsidRDefault="00804CD3"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At 3.12, he searched property</w:t>
      </w:r>
      <w:r w:rsidR="005B0B40">
        <w:rPr>
          <w:rFonts w:ascii="Arial" w:hAnsi="Arial" w:cs="Arial"/>
          <w:sz w:val="24"/>
          <w:szCs w:val="24"/>
        </w:rPr>
        <w:t xml:space="preserve">, all clear, traffic stopped for…I </w:t>
      </w:r>
      <w:r w:rsidR="005E5587">
        <w:rPr>
          <w:rFonts w:ascii="Arial" w:hAnsi="Arial" w:cs="Arial"/>
          <w:sz w:val="24"/>
          <w:szCs w:val="24"/>
        </w:rPr>
        <w:t>guess</w:t>
      </w:r>
      <w:r w:rsidR="005B0B40">
        <w:rPr>
          <w:rFonts w:ascii="Arial" w:hAnsi="Arial" w:cs="Arial"/>
          <w:sz w:val="24"/>
          <w:szCs w:val="24"/>
        </w:rPr>
        <w:t xml:space="preserve"> at 3.31, he was writing the ticket, he couldn't, it's not him, it's Cherie.</w:t>
      </w:r>
    </w:p>
    <w:p w14:paraId="4245ED9E" w14:textId="77777777" w:rsidR="005B0B40" w:rsidRDefault="005B0B40" w:rsidP="00E675BA">
      <w:pPr>
        <w:spacing w:after="0" w:line="240" w:lineRule="auto"/>
        <w:ind w:left="1843" w:hanging="1843"/>
        <w:jc w:val="both"/>
        <w:rPr>
          <w:rFonts w:ascii="Arial" w:hAnsi="Arial" w:cs="Arial"/>
          <w:sz w:val="24"/>
          <w:szCs w:val="24"/>
        </w:rPr>
      </w:pPr>
    </w:p>
    <w:p w14:paraId="60984692" w14:textId="75D0E22F" w:rsidR="005B0B40" w:rsidRDefault="005B0B40"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 xml:space="preserve">maybe Cherie did </w:t>
      </w:r>
      <w:r w:rsidR="005E5587">
        <w:rPr>
          <w:rFonts w:ascii="Arial" w:hAnsi="Arial" w:cs="Arial"/>
          <w:sz w:val="24"/>
          <w:szCs w:val="24"/>
        </w:rPr>
        <w:t>leave,</w:t>
      </w:r>
      <w:r>
        <w:rPr>
          <w:rFonts w:ascii="Arial" w:hAnsi="Arial" w:cs="Arial"/>
          <w:sz w:val="24"/>
          <w:szCs w:val="24"/>
        </w:rPr>
        <w:t xml:space="preserve"> and those boot marks were him.  Wait a minute, where did they find the boot marks, were they kind of, on the ground?</w:t>
      </w:r>
    </w:p>
    <w:p w14:paraId="15FB61EF" w14:textId="77777777" w:rsidR="005B0B40" w:rsidRDefault="005B0B40" w:rsidP="00E675BA">
      <w:pPr>
        <w:spacing w:after="0" w:line="240" w:lineRule="auto"/>
        <w:ind w:left="1843" w:hanging="1843"/>
        <w:jc w:val="both"/>
        <w:rPr>
          <w:rFonts w:ascii="Arial" w:hAnsi="Arial" w:cs="Arial"/>
          <w:sz w:val="24"/>
          <w:szCs w:val="24"/>
        </w:rPr>
      </w:pPr>
    </w:p>
    <w:p w14:paraId="67BF7378" w14:textId="1D1E5C8B" w:rsidR="005B0B40" w:rsidRDefault="005B0B40" w:rsidP="00E675B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At the crime scene.</w:t>
      </w:r>
    </w:p>
    <w:p w14:paraId="5B20E9A5" w14:textId="77777777" w:rsidR="005B0B40" w:rsidRDefault="005B0B40" w:rsidP="00E675BA">
      <w:pPr>
        <w:spacing w:after="0" w:line="240" w:lineRule="auto"/>
        <w:ind w:left="1843" w:hanging="1843"/>
        <w:jc w:val="both"/>
        <w:rPr>
          <w:rFonts w:ascii="Arial" w:hAnsi="Arial" w:cs="Arial"/>
          <w:sz w:val="24"/>
          <w:szCs w:val="24"/>
        </w:rPr>
      </w:pPr>
    </w:p>
    <w:p w14:paraId="3DE646A7" w14:textId="006A0E89" w:rsidR="005B0B40" w:rsidRDefault="005B0B40"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and then she saw them in his car.</w:t>
      </w:r>
    </w:p>
    <w:p w14:paraId="77E73FA6" w14:textId="77777777" w:rsidR="005B0B40" w:rsidRDefault="005B0B40" w:rsidP="00E675BA">
      <w:pPr>
        <w:spacing w:after="0" w:line="240" w:lineRule="auto"/>
        <w:ind w:left="1843" w:hanging="1843"/>
        <w:jc w:val="both"/>
        <w:rPr>
          <w:rFonts w:ascii="Arial" w:hAnsi="Arial" w:cs="Arial"/>
          <w:sz w:val="24"/>
          <w:szCs w:val="24"/>
        </w:rPr>
      </w:pPr>
    </w:p>
    <w:p w14:paraId="771659E2" w14:textId="55E59E08" w:rsidR="005B0B40" w:rsidRDefault="005B0B40"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To be fair, there's nothing to say that…</w:t>
      </w:r>
    </w:p>
    <w:p w14:paraId="60847DD4" w14:textId="77777777" w:rsidR="005B0B40" w:rsidRDefault="005B0B40" w:rsidP="00E675BA">
      <w:pPr>
        <w:spacing w:after="0" w:line="240" w:lineRule="auto"/>
        <w:ind w:left="1843" w:hanging="1843"/>
        <w:jc w:val="both"/>
        <w:rPr>
          <w:rFonts w:ascii="Arial" w:hAnsi="Arial" w:cs="Arial"/>
          <w:sz w:val="24"/>
          <w:szCs w:val="24"/>
        </w:rPr>
      </w:pPr>
    </w:p>
    <w:p w14:paraId="793C7F27" w14:textId="1B3EE84B" w:rsidR="005B0B40" w:rsidRDefault="005B0B40" w:rsidP="00E675B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Well, he borrows her car.</w:t>
      </w:r>
    </w:p>
    <w:p w14:paraId="71D2D896" w14:textId="77777777" w:rsidR="005B0B40" w:rsidRDefault="005B0B40" w:rsidP="00E675BA">
      <w:pPr>
        <w:spacing w:after="0" w:line="240" w:lineRule="auto"/>
        <w:ind w:left="1843" w:hanging="1843"/>
        <w:jc w:val="both"/>
        <w:rPr>
          <w:rFonts w:ascii="Arial" w:hAnsi="Arial" w:cs="Arial"/>
          <w:sz w:val="24"/>
          <w:szCs w:val="24"/>
        </w:rPr>
      </w:pPr>
    </w:p>
    <w:p w14:paraId="6A5E5184" w14:textId="33BE6C54" w:rsidR="005B0B40" w:rsidRDefault="005B0B40" w:rsidP="00E675B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that’s the problem.</w:t>
      </w:r>
    </w:p>
    <w:p w14:paraId="00D89788" w14:textId="77777777" w:rsidR="005B0B40" w:rsidRDefault="005B0B40" w:rsidP="00E675BA">
      <w:pPr>
        <w:spacing w:after="0" w:line="240" w:lineRule="auto"/>
        <w:ind w:left="1843" w:hanging="1843"/>
        <w:jc w:val="both"/>
        <w:rPr>
          <w:rFonts w:ascii="Arial" w:hAnsi="Arial" w:cs="Arial"/>
          <w:sz w:val="24"/>
          <w:szCs w:val="24"/>
        </w:rPr>
      </w:pPr>
    </w:p>
    <w:p w14:paraId="58674A9F" w14:textId="4090E899"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The boots were in  her car.</w:t>
      </w:r>
    </w:p>
    <w:p w14:paraId="0B4CF891" w14:textId="77777777" w:rsidR="005B0B40" w:rsidRDefault="005B0B40" w:rsidP="005B0B40">
      <w:pPr>
        <w:spacing w:after="0" w:line="240" w:lineRule="auto"/>
        <w:ind w:left="1843" w:hanging="1843"/>
        <w:jc w:val="both"/>
        <w:rPr>
          <w:rFonts w:ascii="Arial" w:hAnsi="Arial" w:cs="Arial"/>
          <w:sz w:val="24"/>
          <w:szCs w:val="24"/>
        </w:rPr>
      </w:pPr>
    </w:p>
    <w:p w14:paraId="4C9AA169" w14:textId="3D2F07DF"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529F01B7" w14:textId="77777777" w:rsidR="005B0B40" w:rsidRDefault="005B0B40" w:rsidP="005B0B40">
      <w:pPr>
        <w:spacing w:after="0" w:line="240" w:lineRule="auto"/>
        <w:ind w:left="1843" w:hanging="1843"/>
        <w:jc w:val="both"/>
        <w:rPr>
          <w:rFonts w:ascii="Arial" w:hAnsi="Arial" w:cs="Arial"/>
          <w:sz w:val="24"/>
          <w:szCs w:val="24"/>
        </w:rPr>
      </w:pPr>
    </w:p>
    <w:p w14:paraId="739F5EE0" w14:textId="41D8E2BA"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She must have been mad at him because he borrowed her car, do you think that might be a </w:t>
      </w:r>
      <w:r w:rsidR="005E5587">
        <w:rPr>
          <w:rFonts w:ascii="Arial" w:hAnsi="Arial" w:cs="Arial"/>
          <w:sz w:val="24"/>
          <w:szCs w:val="24"/>
        </w:rPr>
        <w:t>possibility</w:t>
      </w:r>
      <w:r>
        <w:rPr>
          <w:rFonts w:ascii="Arial" w:hAnsi="Arial" w:cs="Arial"/>
          <w:sz w:val="24"/>
          <w:szCs w:val="24"/>
        </w:rPr>
        <w:t>, you know, like, when he went back to his house and made a ruckus that morning?</w:t>
      </w:r>
    </w:p>
    <w:p w14:paraId="51E67C21" w14:textId="77777777" w:rsidR="005B0B40" w:rsidRDefault="005B0B40" w:rsidP="005B0B40">
      <w:pPr>
        <w:spacing w:after="0" w:line="240" w:lineRule="auto"/>
        <w:ind w:left="1843" w:hanging="1843"/>
        <w:jc w:val="both"/>
        <w:rPr>
          <w:rFonts w:ascii="Arial" w:hAnsi="Arial" w:cs="Arial"/>
          <w:sz w:val="24"/>
          <w:szCs w:val="24"/>
        </w:rPr>
      </w:pPr>
    </w:p>
    <w:p w14:paraId="12D25477" w14:textId="0219F271"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Well, I think Cherie did it.  I think she went to Chris’ house early, made a point of being heard, and seen, then left again.  Because everyone else, Joan was at the ritual.</w:t>
      </w:r>
    </w:p>
    <w:p w14:paraId="3710E7AF" w14:textId="77777777" w:rsidR="005B0B40" w:rsidRDefault="005B0B40" w:rsidP="005B0B40">
      <w:pPr>
        <w:spacing w:after="0" w:line="240" w:lineRule="auto"/>
        <w:ind w:left="1843" w:hanging="1843"/>
        <w:jc w:val="both"/>
        <w:rPr>
          <w:rFonts w:ascii="Arial" w:hAnsi="Arial" w:cs="Arial"/>
          <w:sz w:val="24"/>
          <w:szCs w:val="24"/>
        </w:rPr>
      </w:pPr>
    </w:p>
    <w:p w14:paraId="53616C28" w14:textId="09161756"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5886E2F9" w14:textId="77777777" w:rsidR="005B0B40" w:rsidRDefault="005B0B40" w:rsidP="005B0B40">
      <w:pPr>
        <w:spacing w:after="0" w:line="240" w:lineRule="auto"/>
        <w:ind w:left="1843" w:hanging="1843"/>
        <w:jc w:val="both"/>
        <w:rPr>
          <w:rFonts w:ascii="Arial" w:hAnsi="Arial" w:cs="Arial"/>
          <w:sz w:val="24"/>
          <w:szCs w:val="24"/>
        </w:rPr>
      </w:pPr>
    </w:p>
    <w:p w14:paraId="262068D3" w14:textId="463B613E"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We think Donna was trying to warn him, and yeah, Chris was writing Donna a traffic note at  the time that Nick died.  So, he couldn't have been at the scene.</w:t>
      </w:r>
    </w:p>
    <w:p w14:paraId="163E3883" w14:textId="77777777" w:rsidR="005B0B40" w:rsidRDefault="005B0B40" w:rsidP="005B0B40">
      <w:pPr>
        <w:spacing w:after="0" w:line="240" w:lineRule="auto"/>
        <w:ind w:left="1843" w:hanging="1843"/>
        <w:jc w:val="both"/>
        <w:rPr>
          <w:rFonts w:ascii="Arial" w:hAnsi="Arial" w:cs="Arial"/>
          <w:sz w:val="24"/>
          <w:szCs w:val="24"/>
        </w:rPr>
      </w:pPr>
    </w:p>
    <w:p w14:paraId="70E333BE" w14:textId="79E7C6A0"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00BBC810" w14:textId="77777777" w:rsidR="005B0B40" w:rsidRDefault="005B0B40" w:rsidP="005B0B40">
      <w:pPr>
        <w:spacing w:after="0" w:line="240" w:lineRule="auto"/>
        <w:ind w:left="1843" w:hanging="1843"/>
        <w:jc w:val="both"/>
        <w:rPr>
          <w:rFonts w:ascii="Arial" w:hAnsi="Arial" w:cs="Arial"/>
          <w:sz w:val="24"/>
          <w:szCs w:val="24"/>
        </w:rPr>
      </w:pPr>
    </w:p>
    <w:p w14:paraId="1B0329D3" w14:textId="3F057BC0"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the boots are in Chris’ car, because Chris’ car is actually Cherie's car.</w:t>
      </w:r>
    </w:p>
    <w:p w14:paraId="41598B89" w14:textId="77777777" w:rsidR="005B0B40" w:rsidRDefault="005B0B40" w:rsidP="005B0B40">
      <w:pPr>
        <w:spacing w:after="0" w:line="240" w:lineRule="auto"/>
        <w:ind w:left="1843" w:hanging="1843"/>
        <w:jc w:val="both"/>
        <w:rPr>
          <w:rFonts w:ascii="Arial" w:hAnsi="Arial" w:cs="Arial"/>
          <w:sz w:val="24"/>
          <w:szCs w:val="24"/>
        </w:rPr>
      </w:pPr>
    </w:p>
    <w:p w14:paraId="56499582" w14:textId="7FB7A168"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Cherie's car.</w:t>
      </w:r>
    </w:p>
    <w:p w14:paraId="287B595D" w14:textId="77777777" w:rsidR="005B0B40" w:rsidRDefault="005B0B40" w:rsidP="005B0B40">
      <w:pPr>
        <w:spacing w:after="0" w:line="240" w:lineRule="auto"/>
        <w:ind w:left="1843" w:hanging="1843"/>
        <w:jc w:val="both"/>
        <w:rPr>
          <w:rFonts w:ascii="Arial" w:hAnsi="Arial" w:cs="Arial"/>
          <w:sz w:val="24"/>
          <w:szCs w:val="24"/>
        </w:rPr>
      </w:pPr>
    </w:p>
    <w:p w14:paraId="2DF0558C" w14:textId="6D11401B"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You have half an hour left.</w:t>
      </w:r>
    </w:p>
    <w:p w14:paraId="155951B5" w14:textId="77777777" w:rsidR="005B0B40" w:rsidRDefault="005B0B40" w:rsidP="005B0B40">
      <w:pPr>
        <w:spacing w:after="0" w:line="240" w:lineRule="auto"/>
        <w:ind w:left="1843" w:hanging="1843"/>
        <w:jc w:val="both"/>
        <w:rPr>
          <w:rFonts w:ascii="Arial" w:hAnsi="Arial" w:cs="Arial"/>
          <w:sz w:val="24"/>
          <w:szCs w:val="24"/>
        </w:rPr>
      </w:pPr>
    </w:p>
    <w:p w14:paraId="0526051A" w14:textId="1CC688F7"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Okay.</w:t>
      </w:r>
    </w:p>
    <w:p w14:paraId="044E4F9D" w14:textId="77777777" w:rsidR="005B0B40" w:rsidRDefault="005B0B40" w:rsidP="005B0B40">
      <w:pPr>
        <w:spacing w:after="0" w:line="240" w:lineRule="auto"/>
        <w:ind w:left="1843" w:hanging="1843"/>
        <w:jc w:val="both"/>
        <w:rPr>
          <w:rFonts w:ascii="Arial" w:hAnsi="Arial" w:cs="Arial"/>
          <w:sz w:val="24"/>
          <w:szCs w:val="24"/>
        </w:rPr>
      </w:pPr>
    </w:p>
    <w:p w14:paraId="79F6D4CB" w14:textId="6CE2C915"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w:t>
      </w:r>
    </w:p>
    <w:p w14:paraId="373C934D" w14:textId="77777777" w:rsidR="005B0B40" w:rsidRDefault="005B0B40" w:rsidP="005B0B40">
      <w:pPr>
        <w:spacing w:after="0" w:line="240" w:lineRule="auto"/>
        <w:ind w:left="1843" w:hanging="1843"/>
        <w:jc w:val="both"/>
        <w:rPr>
          <w:rFonts w:ascii="Arial" w:hAnsi="Arial" w:cs="Arial"/>
          <w:sz w:val="24"/>
          <w:szCs w:val="24"/>
        </w:rPr>
      </w:pPr>
    </w:p>
    <w:p w14:paraId="55660405" w14:textId="747B7512"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And the other boots were unisex, so they </w:t>
      </w:r>
      <w:r w:rsidR="005E5587">
        <w:rPr>
          <w:rFonts w:ascii="Arial" w:hAnsi="Arial" w:cs="Arial"/>
          <w:sz w:val="24"/>
          <w:szCs w:val="24"/>
        </w:rPr>
        <w:t>could</w:t>
      </w:r>
      <w:r>
        <w:rPr>
          <w:rFonts w:ascii="Arial" w:hAnsi="Arial" w:cs="Arial"/>
          <w:sz w:val="24"/>
          <w:szCs w:val="24"/>
        </w:rPr>
        <w:t xml:space="preserve"> have been hers.</w:t>
      </w:r>
    </w:p>
    <w:p w14:paraId="2C934A35" w14:textId="77777777" w:rsidR="005B0B40" w:rsidRDefault="005B0B40" w:rsidP="005B0B40">
      <w:pPr>
        <w:spacing w:after="0" w:line="240" w:lineRule="auto"/>
        <w:ind w:left="1843" w:hanging="1843"/>
        <w:jc w:val="both"/>
        <w:rPr>
          <w:rFonts w:ascii="Arial" w:hAnsi="Arial" w:cs="Arial"/>
          <w:sz w:val="24"/>
          <w:szCs w:val="24"/>
        </w:rPr>
      </w:pPr>
    </w:p>
    <w:p w14:paraId="7AF6042A" w14:textId="2360820E"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that’s a good point.  Either way, though, it's like, so does that mean, then, in the last moment, she…so who, then, was in the devil, would that be her, then, in the devil costume?  Because now we have to kind of, come back to this image.</w:t>
      </w:r>
    </w:p>
    <w:p w14:paraId="27764962" w14:textId="77777777" w:rsidR="005B0B40" w:rsidRDefault="005B0B40" w:rsidP="005B0B40">
      <w:pPr>
        <w:spacing w:after="0" w:line="240" w:lineRule="auto"/>
        <w:ind w:left="1843" w:hanging="1843"/>
        <w:jc w:val="both"/>
        <w:rPr>
          <w:rFonts w:ascii="Arial" w:hAnsi="Arial" w:cs="Arial"/>
          <w:sz w:val="24"/>
          <w:szCs w:val="24"/>
        </w:rPr>
      </w:pPr>
    </w:p>
    <w:p w14:paraId="4C818D0A" w14:textId="53D78F52"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to the height?</w:t>
      </w:r>
    </w:p>
    <w:p w14:paraId="5975E2B6" w14:textId="77777777" w:rsidR="005B0B40" w:rsidRDefault="005B0B40" w:rsidP="005B0B40">
      <w:pPr>
        <w:spacing w:after="0" w:line="240" w:lineRule="auto"/>
        <w:ind w:left="1843" w:hanging="1843"/>
        <w:jc w:val="both"/>
        <w:rPr>
          <w:rFonts w:ascii="Arial" w:hAnsi="Arial" w:cs="Arial"/>
          <w:sz w:val="24"/>
          <w:szCs w:val="24"/>
        </w:rPr>
      </w:pPr>
    </w:p>
    <w:p w14:paraId="4FB909D5" w14:textId="6E5EE7AE"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to the height, because…</w:t>
      </w:r>
    </w:p>
    <w:p w14:paraId="550FB2C5" w14:textId="77777777" w:rsidR="005B0B40" w:rsidRDefault="005B0B40" w:rsidP="005B0B40">
      <w:pPr>
        <w:spacing w:after="0" w:line="240" w:lineRule="auto"/>
        <w:ind w:left="1843" w:hanging="1843"/>
        <w:jc w:val="both"/>
        <w:rPr>
          <w:rFonts w:ascii="Arial" w:hAnsi="Arial" w:cs="Arial"/>
          <w:sz w:val="24"/>
          <w:szCs w:val="24"/>
        </w:rPr>
      </w:pPr>
    </w:p>
    <w:p w14:paraId="751AA120" w14:textId="55DA25EE"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Wait, can someone give me that, I just want to make sure, one of them is five eight.</w:t>
      </w:r>
    </w:p>
    <w:p w14:paraId="4374B3C7" w14:textId="77777777" w:rsidR="005B0B40" w:rsidRDefault="005B0B40" w:rsidP="005B0B40">
      <w:pPr>
        <w:spacing w:after="0" w:line="240" w:lineRule="auto"/>
        <w:ind w:left="1843" w:hanging="1843"/>
        <w:jc w:val="both"/>
        <w:rPr>
          <w:rFonts w:ascii="Arial" w:hAnsi="Arial" w:cs="Arial"/>
          <w:sz w:val="24"/>
          <w:szCs w:val="24"/>
        </w:rPr>
      </w:pPr>
    </w:p>
    <w:p w14:paraId="7B212E2D" w14:textId="2210F8BD"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because I'm not saying that the devil…</w:t>
      </w:r>
    </w:p>
    <w:p w14:paraId="5F956762" w14:textId="77777777" w:rsidR="005B0B40" w:rsidRDefault="005B0B40" w:rsidP="005B0B40">
      <w:pPr>
        <w:spacing w:after="0" w:line="240" w:lineRule="auto"/>
        <w:ind w:left="1843" w:hanging="1843"/>
        <w:jc w:val="both"/>
        <w:rPr>
          <w:rFonts w:ascii="Arial" w:hAnsi="Arial" w:cs="Arial"/>
          <w:sz w:val="24"/>
          <w:szCs w:val="24"/>
        </w:rPr>
      </w:pPr>
    </w:p>
    <w:p w14:paraId="3FD59031" w14:textId="08C138B6"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That’s a good point, I forgot about the height.</w:t>
      </w:r>
    </w:p>
    <w:p w14:paraId="33C91B9E" w14:textId="77777777" w:rsidR="005B0B40" w:rsidRDefault="005B0B40" w:rsidP="005B0B40">
      <w:pPr>
        <w:spacing w:after="0" w:line="240" w:lineRule="auto"/>
        <w:ind w:left="1843" w:hanging="1843"/>
        <w:jc w:val="both"/>
        <w:rPr>
          <w:rFonts w:ascii="Arial" w:hAnsi="Arial" w:cs="Arial"/>
          <w:sz w:val="24"/>
          <w:szCs w:val="24"/>
        </w:rPr>
      </w:pPr>
    </w:p>
    <w:p w14:paraId="41666FC6" w14:textId="22D263DD"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I mean, it's entirely possible that whatever monster person that was in this devil costume was trying to lure him out, and he ran.  Yeah, we need to check the data again.  Would you mind passing me </w:t>
      </w:r>
      <w:r w:rsidR="00F30A97">
        <w:rPr>
          <w:rFonts w:ascii="Arial" w:hAnsi="Arial" w:cs="Arial"/>
          <w:sz w:val="24"/>
          <w:szCs w:val="24"/>
        </w:rPr>
        <w:t>a cookie</w:t>
      </w:r>
      <w:r>
        <w:rPr>
          <w:rFonts w:ascii="Arial" w:hAnsi="Arial" w:cs="Arial"/>
          <w:sz w:val="24"/>
          <w:szCs w:val="24"/>
        </w:rPr>
        <w:t xml:space="preserve"> please?  </w:t>
      </w:r>
    </w:p>
    <w:p w14:paraId="4D1DCFBF" w14:textId="77777777" w:rsidR="005B0B40" w:rsidRDefault="005B0B40" w:rsidP="005B0B40">
      <w:pPr>
        <w:spacing w:after="0" w:line="240" w:lineRule="auto"/>
        <w:ind w:left="1843" w:hanging="1843"/>
        <w:jc w:val="both"/>
        <w:rPr>
          <w:rFonts w:ascii="Arial" w:hAnsi="Arial" w:cs="Arial"/>
          <w:sz w:val="24"/>
          <w:szCs w:val="24"/>
        </w:rPr>
      </w:pPr>
    </w:p>
    <w:p w14:paraId="2273666E" w14:textId="46780660"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Yes.</w:t>
      </w:r>
    </w:p>
    <w:p w14:paraId="67161D61" w14:textId="77777777" w:rsidR="005B0B40" w:rsidRDefault="005B0B40" w:rsidP="005B0B40">
      <w:pPr>
        <w:spacing w:after="0" w:line="240" w:lineRule="auto"/>
        <w:ind w:left="1843" w:hanging="1843"/>
        <w:jc w:val="both"/>
        <w:rPr>
          <w:rFonts w:ascii="Arial" w:hAnsi="Arial" w:cs="Arial"/>
          <w:sz w:val="24"/>
          <w:szCs w:val="24"/>
        </w:rPr>
      </w:pPr>
    </w:p>
    <w:p w14:paraId="6D017B59" w14:textId="71BF769F"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Thank you.  </w:t>
      </w:r>
      <w:r w:rsidR="00931F32">
        <w:rPr>
          <w:rFonts w:ascii="Arial" w:hAnsi="Arial" w:cs="Arial"/>
          <w:sz w:val="24"/>
          <w:szCs w:val="24"/>
        </w:rPr>
        <w:t xml:space="preserve">So, </w:t>
      </w:r>
      <w:r>
        <w:rPr>
          <w:rFonts w:ascii="Arial" w:hAnsi="Arial" w:cs="Arial"/>
          <w:sz w:val="24"/>
          <w:szCs w:val="24"/>
        </w:rPr>
        <w:t>what I'm trying to think is, is the person in the devil costume the person who killed him?  Because that’s another thing too, we know for a fact that Chris, one way or another, is a part of this.  But at the same time, I feel like Donna would have seen him in a devil costume, I don't fricking know.</w:t>
      </w:r>
    </w:p>
    <w:p w14:paraId="19FB0AD4" w14:textId="77777777" w:rsidR="005B0B40" w:rsidRDefault="005B0B40" w:rsidP="005B0B40">
      <w:pPr>
        <w:spacing w:after="0" w:line="240" w:lineRule="auto"/>
        <w:ind w:left="1843" w:hanging="1843"/>
        <w:jc w:val="both"/>
        <w:rPr>
          <w:rFonts w:ascii="Arial" w:hAnsi="Arial" w:cs="Arial"/>
          <w:sz w:val="24"/>
          <w:szCs w:val="24"/>
        </w:rPr>
      </w:pPr>
    </w:p>
    <w:p w14:paraId="4A685958" w14:textId="364EC9E9" w:rsidR="005B0B40" w:rsidRDefault="005B0B40" w:rsidP="005B0B40">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4F9A2CD2" w14:textId="77777777" w:rsidR="00F30A97" w:rsidRDefault="00F30A97" w:rsidP="005B0B40">
      <w:pPr>
        <w:spacing w:after="0" w:line="240" w:lineRule="auto"/>
        <w:ind w:left="1843" w:hanging="1843"/>
        <w:jc w:val="both"/>
        <w:rPr>
          <w:rFonts w:ascii="Arial" w:hAnsi="Arial" w:cs="Arial"/>
          <w:sz w:val="24"/>
          <w:szCs w:val="24"/>
        </w:rPr>
      </w:pPr>
    </w:p>
    <w:p w14:paraId="36670813" w14:textId="2AC3C452" w:rsidR="00F30A97" w:rsidRDefault="00F30A97" w:rsidP="005B0B40">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Just the devil </w:t>
      </w:r>
      <w:r w:rsidR="005E5587">
        <w:rPr>
          <w:rFonts w:ascii="Arial" w:hAnsi="Arial" w:cs="Arial"/>
          <w:sz w:val="24"/>
          <w:szCs w:val="24"/>
        </w:rPr>
        <w:t>writing</w:t>
      </w:r>
      <w:r>
        <w:rPr>
          <w:rFonts w:ascii="Arial" w:hAnsi="Arial" w:cs="Arial"/>
          <w:sz w:val="24"/>
          <w:szCs w:val="24"/>
        </w:rPr>
        <w:t xml:space="preserve"> out tickets, I guess.  </w:t>
      </w:r>
    </w:p>
    <w:p w14:paraId="7606ED3F" w14:textId="77777777" w:rsidR="00F30A97" w:rsidRDefault="00F30A97" w:rsidP="005B0B40">
      <w:pPr>
        <w:spacing w:after="0" w:line="240" w:lineRule="auto"/>
        <w:ind w:left="1843" w:hanging="1843"/>
        <w:jc w:val="both"/>
        <w:rPr>
          <w:rFonts w:ascii="Arial" w:hAnsi="Arial" w:cs="Arial"/>
          <w:sz w:val="24"/>
          <w:szCs w:val="24"/>
        </w:rPr>
      </w:pPr>
    </w:p>
    <w:p w14:paraId="63635AB8" w14:textId="3FC8BEAE" w:rsidR="00F30A97" w:rsidRDefault="00F30A97" w:rsidP="005B0B40">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 wonder if, see after he wrote the ticket, he saw, like, Chris saw Nick run off, and chased after Nick, and it was Donna in the, or not Donna, sorry, it was Cherie in the costume.</w:t>
      </w:r>
    </w:p>
    <w:p w14:paraId="49A5F282" w14:textId="77777777" w:rsidR="00F30A97" w:rsidRDefault="00F30A97" w:rsidP="005B0B40">
      <w:pPr>
        <w:spacing w:after="0" w:line="240" w:lineRule="auto"/>
        <w:ind w:left="1843" w:hanging="1843"/>
        <w:jc w:val="both"/>
        <w:rPr>
          <w:rFonts w:ascii="Arial" w:hAnsi="Arial" w:cs="Arial"/>
          <w:sz w:val="24"/>
          <w:szCs w:val="24"/>
        </w:rPr>
      </w:pPr>
    </w:p>
    <w:p w14:paraId="26C8E7B4" w14:textId="45E70988" w:rsidR="00F30A97" w:rsidRDefault="00F30A97" w:rsidP="005B0B40">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Cherie, maybe.</w:t>
      </w:r>
    </w:p>
    <w:p w14:paraId="0EFE8DAF" w14:textId="77777777" w:rsidR="00F30A97" w:rsidRDefault="00F30A97" w:rsidP="005B0B40">
      <w:pPr>
        <w:spacing w:after="0" w:line="240" w:lineRule="auto"/>
        <w:ind w:left="1843" w:hanging="1843"/>
        <w:jc w:val="both"/>
        <w:rPr>
          <w:rFonts w:ascii="Arial" w:hAnsi="Arial" w:cs="Arial"/>
          <w:sz w:val="24"/>
          <w:szCs w:val="24"/>
        </w:rPr>
      </w:pPr>
    </w:p>
    <w:p w14:paraId="27A40365" w14:textId="4A320E26" w:rsidR="00F30A97" w:rsidRDefault="00F30A97" w:rsidP="005B0B40">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Cherie scared him, he </w:t>
      </w:r>
      <w:r w:rsidR="005E5587">
        <w:rPr>
          <w:rFonts w:ascii="Arial" w:hAnsi="Arial" w:cs="Arial"/>
          <w:sz w:val="24"/>
          <w:szCs w:val="24"/>
        </w:rPr>
        <w:t>chased</w:t>
      </w:r>
      <w:r>
        <w:rPr>
          <w:rFonts w:ascii="Arial" w:hAnsi="Arial" w:cs="Arial"/>
          <w:sz w:val="24"/>
          <w:szCs w:val="24"/>
        </w:rPr>
        <w:t xml:space="preserve"> after Cherie, and Chris saw him, and went </w:t>
      </w:r>
      <w:r w:rsidR="005E5587">
        <w:rPr>
          <w:rFonts w:ascii="Arial" w:hAnsi="Arial" w:cs="Arial"/>
          <w:sz w:val="24"/>
          <w:szCs w:val="24"/>
        </w:rPr>
        <w:t>running</w:t>
      </w:r>
      <w:r>
        <w:rPr>
          <w:rFonts w:ascii="Arial" w:hAnsi="Arial" w:cs="Arial"/>
          <w:sz w:val="24"/>
          <w:szCs w:val="24"/>
        </w:rPr>
        <w:t xml:space="preserve"> after him to see what was happening.  And </w:t>
      </w:r>
      <w:r w:rsidR="005E5587">
        <w:rPr>
          <w:rFonts w:ascii="Arial" w:hAnsi="Arial" w:cs="Arial"/>
          <w:sz w:val="24"/>
          <w:szCs w:val="24"/>
        </w:rPr>
        <w:t>then</w:t>
      </w:r>
      <w:r>
        <w:rPr>
          <w:rFonts w:ascii="Arial" w:hAnsi="Arial" w:cs="Arial"/>
          <w:sz w:val="24"/>
          <w:szCs w:val="24"/>
        </w:rPr>
        <w:t xml:space="preserve"> Chris just did the dirty work.</w:t>
      </w:r>
    </w:p>
    <w:p w14:paraId="0CDFEDE0" w14:textId="77777777" w:rsidR="00F30A97" w:rsidRDefault="00F30A97" w:rsidP="005B0B40">
      <w:pPr>
        <w:spacing w:after="0" w:line="240" w:lineRule="auto"/>
        <w:ind w:left="1843" w:hanging="1843"/>
        <w:jc w:val="both"/>
        <w:rPr>
          <w:rFonts w:ascii="Arial" w:hAnsi="Arial" w:cs="Arial"/>
          <w:sz w:val="24"/>
          <w:szCs w:val="24"/>
        </w:rPr>
      </w:pPr>
    </w:p>
    <w:p w14:paraId="17D8DD26" w14:textId="5B72224B" w:rsidR="00F30A97" w:rsidRDefault="00F30A97" w:rsidP="005B0B40">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76D9A92A" w14:textId="77777777" w:rsidR="00F30A97" w:rsidRDefault="00F30A97" w:rsidP="005B0B40">
      <w:pPr>
        <w:spacing w:after="0" w:line="240" w:lineRule="auto"/>
        <w:ind w:left="1843" w:hanging="1843"/>
        <w:jc w:val="both"/>
        <w:rPr>
          <w:rFonts w:ascii="Arial" w:hAnsi="Arial" w:cs="Arial"/>
          <w:sz w:val="24"/>
          <w:szCs w:val="24"/>
        </w:rPr>
      </w:pPr>
    </w:p>
    <w:p w14:paraId="68E1C58B" w14:textId="6CD62986" w:rsidR="00F30A97" w:rsidRDefault="00F30A97" w:rsidP="005B0B40">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I mean, yeah, and the problem is, at this point, we've never heard anything about what was actually happening at the top of the cliff where he was probably pushed, or fell.  Because, conveniently, the deputy never looked there, they only looked at the bottom.</w:t>
      </w:r>
    </w:p>
    <w:p w14:paraId="05263568" w14:textId="77777777" w:rsidR="00F30A97" w:rsidRDefault="00F30A97" w:rsidP="005B0B40">
      <w:pPr>
        <w:spacing w:after="0" w:line="240" w:lineRule="auto"/>
        <w:ind w:left="1843" w:hanging="1843"/>
        <w:jc w:val="both"/>
        <w:rPr>
          <w:rFonts w:ascii="Arial" w:hAnsi="Arial" w:cs="Arial"/>
          <w:sz w:val="24"/>
          <w:szCs w:val="24"/>
        </w:rPr>
      </w:pPr>
    </w:p>
    <w:p w14:paraId="71E0DCD2" w14:textId="3058FC33" w:rsidR="00F30A97" w:rsidRDefault="00F30A97" w:rsidP="005B0B40">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243F56F5" w14:textId="77777777" w:rsidR="00F30A97" w:rsidRDefault="00F30A97" w:rsidP="005B0B40">
      <w:pPr>
        <w:spacing w:after="0" w:line="240" w:lineRule="auto"/>
        <w:ind w:left="1843" w:hanging="1843"/>
        <w:jc w:val="both"/>
        <w:rPr>
          <w:rFonts w:ascii="Arial" w:hAnsi="Arial" w:cs="Arial"/>
          <w:sz w:val="24"/>
          <w:szCs w:val="24"/>
        </w:rPr>
      </w:pPr>
    </w:p>
    <w:p w14:paraId="5C642BBD" w14:textId="6E3D6977"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So, unfortunately, I don't, unless there's something here that we’re missing, we don't exactly know what was up there.  </w:t>
      </w:r>
    </w:p>
    <w:p w14:paraId="2C20DB39" w14:textId="77777777" w:rsidR="00F30A97" w:rsidRDefault="00F30A97" w:rsidP="005B0B40">
      <w:pPr>
        <w:spacing w:after="0" w:line="240" w:lineRule="auto"/>
        <w:ind w:left="1843" w:hanging="1843"/>
        <w:jc w:val="both"/>
        <w:rPr>
          <w:rFonts w:ascii="Arial" w:hAnsi="Arial" w:cs="Arial"/>
          <w:sz w:val="24"/>
          <w:szCs w:val="24"/>
        </w:rPr>
      </w:pPr>
    </w:p>
    <w:p w14:paraId="66324D78" w14:textId="327067F4" w:rsidR="00F30A97" w:rsidRDefault="00F30A97" w:rsidP="005B0B40">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May I?</w:t>
      </w:r>
    </w:p>
    <w:p w14:paraId="3CF8D0F3" w14:textId="77777777" w:rsidR="00F30A97" w:rsidRDefault="00F30A97" w:rsidP="005B0B40">
      <w:pPr>
        <w:spacing w:after="0" w:line="240" w:lineRule="auto"/>
        <w:ind w:left="1843" w:hanging="1843"/>
        <w:jc w:val="both"/>
        <w:rPr>
          <w:rFonts w:ascii="Arial" w:hAnsi="Arial" w:cs="Arial"/>
          <w:sz w:val="24"/>
          <w:szCs w:val="24"/>
        </w:rPr>
      </w:pPr>
    </w:p>
    <w:p w14:paraId="1BB3E0FD" w14:textId="06D68FF8"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go for it.</w:t>
      </w:r>
    </w:p>
    <w:p w14:paraId="580EFA1E" w14:textId="77777777" w:rsidR="00F30A97" w:rsidRDefault="00F30A97" w:rsidP="00F30A97">
      <w:pPr>
        <w:spacing w:after="0" w:line="240" w:lineRule="auto"/>
        <w:ind w:left="1843" w:hanging="1843"/>
        <w:jc w:val="both"/>
        <w:rPr>
          <w:rFonts w:ascii="Arial" w:hAnsi="Arial" w:cs="Arial"/>
          <w:sz w:val="24"/>
          <w:szCs w:val="24"/>
        </w:rPr>
      </w:pPr>
    </w:p>
    <w:p w14:paraId="3E58899F" w14:textId="75103249"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Because I haven't actually looked at the shoes thing.</w:t>
      </w:r>
    </w:p>
    <w:p w14:paraId="2C1C288A" w14:textId="77777777" w:rsidR="00F30A97" w:rsidRDefault="00F30A97" w:rsidP="00F30A97">
      <w:pPr>
        <w:spacing w:after="0" w:line="240" w:lineRule="auto"/>
        <w:ind w:left="1843" w:hanging="1843"/>
        <w:jc w:val="both"/>
        <w:rPr>
          <w:rFonts w:ascii="Arial" w:hAnsi="Arial" w:cs="Arial"/>
          <w:sz w:val="24"/>
          <w:szCs w:val="24"/>
        </w:rPr>
      </w:pPr>
    </w:p>
    <w:p w14:paraId="338C3AF3" w14:textId="17DDD8C9"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Go for it.</w:t>
      </w:r>
    </w:p>
    <w:p w14:paraId="06A28C38" w14:textId="77777777" w:rsidR="00F30A97" w:rsidRDefault="00F30A97" w:rsidP="00F30A97">
      <w:pPr>
        <w:spacing w:after="0" w:line="240" w:lineRule="auto"/>
        <w:ind w:left="1843" w:hanging="1843"/>
        <w:jc w:val="both"/>
        <w:rPr>
          <w:rFonts w:ascii="Arial" w:hAnsi="Arial" w:cs="Arial"/>
          <w:sz w:val="24"/>
          <w:szCs w:val="24"/>
        </w:rPr>
      </w:pPr>
    </w:p>
    <w:p w14:paraId="40DC32B3" w14:textId="20989673"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Yeah, there was one thing I was just thinking.  </w:t>
      </w:r>
      <w:r w:rsidR="00931F32">
        <w:rPr>
          <w:rFonts w:ascii="Arial" w:hAnsi="Arial" w:cs="Arial"/>
          <w:sz w:val="24"/>
          <w:szCs w:val="24"/>
        </w:rPr>
        <w:t xml:space="preserve">So, </w:t>
      </w:r>
      <w:r>
        <w:rPr>
          <w:rFonts w:ascii="Arial" w:hAnsi="Arial" w:cs="Arial"/>
          <w:sz w:val="24"/>
          <w:szCs w:val="24"/>
        </w:rPr>
        <w:t>there's the shoes there, they're both on the last page.  But one thing is, is that at the bottom of the crime scene, do you think, or do you think that’s at the top?  Because, and purely because I'm thinking this is, see on the map, where the map is, on the poster, yes.</w:t>
      </w:r>
    </w:p>
    <w:p w14:paraId="7060DBE7" w14:textId="77777777" w:rsidR="00F30A97" w:rsidRDefault="00F30A97" w:rsidP="00F30A97">
      <w:pPr>
        <w:spacing w:after="0" w:line="240" w:lineRule="auto"/>
        <w:ind w:left="1843" w:hanging="1843"/>
        <w:jc w:val="both"/>
        <w:rPr>
          <w:rFonts w:ascii="Arial" w:hAnsi="Arial" w:cs="Arial"/>
          <w:sz w:val="24"/>
          <w:szCs w:val="24"/>
        </w:rPr>
      </w:pPr>
    </w:p>
    <w:p w14:paraId="30788568" w14:textId="0F73AF16"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I got it.</w:t>
      </w:r>
    </w:p>
    <w:p w14:paraId="6AB8D84C" w14:textId="77777777" w:rsidR="00F30A97" w:rsidRDefault="00F30A97" w:rsidP="00F30A97">
      <w:pPr>
        <w:spacing w:after="0" w:line="240" w:lineRule="auto"/>
        <w:ind w:left="1843" w:hanging="1843"/>
        <w:jc w:val="both"/>
        <w:rPr>
          <w:rFonts w:ascii="Arial" w:hAnsi="Arial" w:cs="Arial"/>
          <w:sz w:val="24"/>
          <w:szCs w:val="24"/>
        </w:rPr>
      </w:pPr>
    </w:p>
    <w:p w14:paraId="7B735652" w14:textId="59ED5FB0"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On the poster, that just looks like it's a straight dip into the water.  So, that must mean, he must have been, like, here, or somewhere here, begore he </w:t>
      </w:r>
      <w:r w:rsidR="005E5587">
        <w:rPr>
          <w:rFonts w:ascii="Arial" w:hAnsi="Arial" w:cs="Arial"/>
          <w:sz w:val="24"/>
          <w:szCs w:val="24"/>
        </w:rPr>
        <w:t>dropped</w:t>
      </w:r>
      <w:r>
        <w:rPr>
          <w:rFonts w:ascii="Arial" w:hAnsi="Arial" w:cs="Arial"/>
          <w:sz w:val="24"/>
          <w:szCs w:val="24"/>
        </w:rPr>
        <w:t>.</w:t>
      </w:r>
    </w:p>
    <w:p w14:paraId="3EF88B5C" w14:textId="77777777" w:rsidR="00F30A97" w:rsidRDefault="00F30A97" w:rsidP="00F30A97">
      <w:pPr>
        <w:spacing w:after="0" w:line="240" w:lineRule="auto"/>
        <w:ind w:left="1843" w:hanging="1843"/>
        <w:jc w:val="both"/>
        <w:rPr>
          <w:rFonts w:ascii="Arial" w:hAnsi="Arial" w:cs="Arial"/>
          <w:sz w:val="24"/>
          <w:szCs w:val="24"/>
        </w:rPr>
      </w:pPr>
    </w:p>
    <w:p w14:paraId="0CF0D38F" w14:textId="5EF15910"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Right.</w:t>
      </w:r>
    </w:p>
    <w:p w14:paraId="540CBE8A" w14:textId="77777777" w:rsidR="00F30A97" w:rsidRDefault="00F30A97" w:rsidP="00F30A97">
      <w:pPr>
        <w:spacing w:after="0" w:line="240" w:lineRule="auto"/>
        <w:ind w:left="1843" w:hanging="1843"/>
        <w:jc w:val="both"/>
        <w:rPr>
          <w:rFonts w:ascii="Arial" w:hAnsi="Arial" w:cs="Arial"/>
          <w:sz w:val="24"/>
          <w:szCs w:val="24"/>
        </w:rPr>
      </w:pPr>
    </w:p>
    <w:p w14:paraId="17A3274A" w14:textId="09B5C9B0"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Because that’s a back exit.  So, that </w:t>
      </w:r>
      <w:r w:rsidR="005E5587">
        <w:rPr>
          <w:rFonts w:ascii="Arial" w:hAnsi="Arial" w:cs="Arial"/>
          <w:sz w:val="24"/>
          <w:szCs w:val="24"/>
        </w:rPr>
        <w:t>must</w:t>
      </w:r>
      <w:r>
        <w:rPr>
          <w:rFonts w:ascii="Arial" w:hAnsi="Arial" w:cs="Arial"/>
          <w:sz w:val="24"/>
          <w:szCs w:val="24"/>
        </w:rPr>
        <w:t xml:space="preserve"> mean he must have been, phoom – that’s a really bad sound-effect, sorry.</w:t>
      </w:r>
    </w:p>
    <w:p w14:paraId="7C46E69B" w14:textId="77777777" w:rsidR="00F30A97" w:rsidRDefault="00F30A97" w:rsidP="00F30A97">
      <w:pPr>
        <w:spacing w:after="0" w:line="240" w:lineRule="auto"/>
        <w:ind w:left="1843" w:hanging="1843"/>
        <w:jc w:val="both"/>
        <w:rPr>
          <w:rFonts w:ascii="Arial" w:hAnsi="Arial" w:cs="Arial"/>
          <w:sz w:val="24"/>
          <w:szCs w:val="24"/>
        </w:rPr>
      </w:pPr>
    </w:p>
    <w:p w14:paraId="5D021F79" w14:textId="3F46DE15"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It's okay, yeah.</w:t>
      </w:r>
    </w:p>
    <w:p w14:paraId="712D8B74" w14:textId="77777777" w:rsidR="00F30A97" w:rsidRDefault="00F30A97" w:rsidP="00F30A97">
      <w:pPr>
        <w:spacing w:after="0" w:line="240" w:lineRule="auto"/>
        <w:ind w:left="1843" w:hanging="1843"/>
        <w:jc w:val="both"/>
        <w:rPr>
          <w:rFonts w:ascii="Arial" w:hAnsi="Arial" w:cs="Arial"/>
          <w:sz w:val="24"/>
          <w:szCs w:val="24"/>
        </w:rPr>
      </w:pPr>
    </w:p>
    <w:p w14:paraId="28C04257" w14:textId="0A03C57F"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That’s alright.</w:t>
      </w:r>
    </w:p>
    <w:p w14:paraId="4BF50338" w14:textId="77777777" w:rsidR="00F30A97" w:rsidRDefault="00F30A97" w:rsidP="00F30A97">
      <w:pPr>
        <w:spacing w:after="0" w:line="240" w:lineRule="auto"/>
        <w:ind w:left="1843" w:hanging="1843"/>
        <w:jc w:val="both"/>
        <w:rPr>
          <w:rFonts w:ascii="Arial" w:hAnsi="Arial" w:cs="Arial"/>
          <w:sz w:val="24"/>
          <w:szCs w:val="24"/>
        </w:rPr>
      </w:pPr>
    </w:p>
    <w:p w14:paraId="5E088D10" w14:textId="29E99FB6"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That </w:t>
      </w:r>
      <w:r w:rsidR="005E5587">
        <w:rPr>
          <w:rFonts w:ascii="Arial" w:hAnsi="Arial" w:cs="Arial"/>
          <w:sz w:val="24"/>
          <w:szCs w:val="24"/>
        </w:rPr>
        <w:t>must’ve</w:t>
      </w:r>
      <w:r>
        <w:rPr>
          <w:rFonts w:ascii="Arial" w:hAnsi="Arial" w:cs="Arial"/>
          <w:sz w:val="24"/>
          <w:szCs w:val="24"/>
        </w:rPr>
        <w:t xml:space="preserve"> been where he got pushed.</w:t>
      </w:r>
    </w:p>
    <w:p w14:paraId="0FF7B902" w14:textId="77777777" w:rsidR="00F30A97" w:rsidRDefault="00F30A97" w:rsidP="00F30A97">
      <w:pPr>
        <w:spacing w:after="0" w:line="240" w:lineRule="auto"/>
        <w:ind w:left="1843" w:hanging="1843"/>
        <w:jc w:val="both"/>
        <w:rPr>
          <w:rFonts w:ascii="Arial" w:hAnsi="Arial" w:cs="Arial"/>
          <w:sz w:val="24"/>
          <w:szCs w:val="24"/>
        </w:rPr>
      </w:pPr>
    </w:p>
    <w:p w14:paraId="50EB7D2C" w14:textId="2DC7BFB0"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he bee-lined it, and fell right off.  It's not likely, but it would be  </w:t>
      </w:r>
      <w:r w:rsidR="005E5587">
        <w:rPr>
          <w:rFonts w:ascii="Arial" w:hAnsi="Arial" w:cs="Arial"/>
          <w:sz w:val="24"/>
          <w:szCs w:val="24"/>
        </w:rPr>
        <w:t>hysterical</w:t>
      </w:r>
      <w:r>
        <w:rPr>
          <w:rFonts w:ascii="Arial" w:hAnsi="Arial" w:cs="Arial"/>
          <w:sz w:val="24"/>
          <w:szCs w:val="24"/>
        </w:rPr>
        <w:t xml:space="preserve"> if he actually ran right to his death, because it was dark, and he just ran to his death.  It is a </w:t>
      </w:r>
      <w:r w:rsidR="005E5587">
        <w:rPr>
          <w:rFonts w:ascii="Arial" w:hAnsi="Arial" w:cs="Arial"/>
          <w:sz w:val="24"/>
          <w:szCs w:val="24"/>
        </w:rPr>
        <w:t>possibility</w:t>
      </w:r>
      <w:r>
        <w:rPr>
          <w:rFonts w:ascii="Arial" w:hAnsi="Arial" w:cs="Arial"/>
          <w:sz w:val="24"/>
          <w:szCs w:val="24"/>
        </w:rPr>
        <w:t xml:space="preserve"> that if this is at the bottom, that could have been Chris checking in on his body, or Cherie, it could have been one of them seeing his corpse, either to make sure he's dead, or wondering what the hell just happened to him.  But no, I mean, I still think Chris and Cherie are the two best options at the moment, who actually pushed him over.</w:t>
      </w:r>
    </w:p>
    <w:p w14:paraId="679E996E" w14:textId="77777777" w:rsidR="00F30A97" w:rsidRDefault="00F30A97" w:rsidP="00F30A97">
      <w:pPr>
        <w:spacing w:after="0" w:line="240" w:lineRule="auto"/>
        <w:ind w:left="1843" w:hanging="1843"/>
        <w:jc w:val="both"/>
        <w:rPr>
          <w:rFonts w:ascii="Arial" w:hAnsi="Arial" w:cs="Arial"/>
          <w:sz w:val="24"/>
          <w:szCs w:val="24"/>
        </w:rPr>
      </w:pPr>
    </w:p>
    <w:p w14:paraId="6C95A1FB" w14:textId="44952D19"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I think Joan and Donna are out of this.</w:t>
      </w:r>
    </w:p>
    <w:p w14:paraId="7568992C" w14:textId="77777777" w:rsidR="00F30A97" w:rsidRDefault="00F30A97" w:rsidP="00F30A97">
      <w:pPr>
        <w:spacing w:after="0" w:line="240" w:lineRule="auto"/>
        <w:ind w:left="1843" w:hanging="1843"/>
        <w:jc w:val="both"/>
        <w:rPr>
          <w:rFonts w:ascii="Arial" w:hAnsi="Arial" w:cs="Arial"/>
          <w:sz w:val="24"/>
          <w:szCs w:val="24"/>
        </w:rPr>
      </w:pPr>
    </w:p>
    <w:p w14:paraId="64D52A6D" w14:textId="3910BB6F"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Uh-huh.</w:t>
      </w:r>
    </w:p>
    <w:p w14:paraId="0337B25D" w14:textId="77777777" w:rsidR="00F30A97" w:rsidRDefault="00F30A97" w:rsidP="00F30A97">
      <w:pPr>
        <w:spacing w:after="0" w:line="240" w:lineRule="auto"/>
        <w:ind w:left="1843" w:hanging="1843"/>
        <w:jc w:val="both"/>
        <w:rPr>
          <w:rFonts w:ascii="Arial" w:hAnsi="Arial" w:cs="Arial"/>
          <w:sz w:val="24"/>
          <w:szCs w:val="24"/>
        </w:rPr>
      </w:pPr>
    </w:p>
    <w:p w14:paraId="5B54526D" w14:textId="26245F9F"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Do we know where Donna was?</w:t>
      </w:r>
    </w:p>
    <w:p w14:paraId="13FF1657" w14:textId="77777777" w:rsidR="00F30A97" w:rsidRDefault="00F30A97" w:rsidP="00F30A97">
      <w:pPr>
        <w:spacing w:after="0" w:line="240" w:lineRule="auto"/>
        <w:ind w:left="1843" w:hanging="1843"/>
        <w:jc w:val="both"/>
        <w:rPr>
          <w:rFonts w:ascii="Arial" w:hAnsi="Arial" w:cs="Arial"/>
          <w:sz w:val="24"/>
          <w:szCs w:val="24"/>
        </w:rPr>
      </w:pPr>
    </w:p>
    <w:p w14:paraId="36F23B4F" w14:textId="312F0437" w:rsidR="00F30A97" w:rsidRDefault="00F30A97" w:rsidP="00F30A9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That’s a damn good point.  I don't know.  Let's see.  Here's a suspicious thing, but I actually, you know </w:t>
      </w:r>
      <w:r w:rsidR="005E5587">
        <w:rPr>
          <w:rFonts w:ascii="Arial" w:hAnsi="Arial" w:cs="Arial"/>
          <w:sz w:val="24"/>
          <w:szCs w:val="24"/>
        </w:rPr>
        <w:t>what</w:t>
      </w:r>
      <w:r>
        <w:rPr>
          <w:rFonts w:ascii="Arial" w:hAnsi="Arial" w:cs="Arial"/>
          <w:sz w:val="24"/>
          <w:szCs w:val="24"/>
        </w:rPr>
        <w:t xml:space="preserve">, I get it, I think I know why she left town.  It could be, possibly, she was another person that </w:t>
      </w:r>
      <w:r w:rsidR="005C29AE">
        <w:rPr>
          <w:rFonts w:ascii="Arial" w:hAnsi="Arial" w:cs="Arial"/>
          <w:sz w:val="24"/>
          <w:szCs w:val="24"/>
        </w:rPr>
        <w:t>was at risk from Cherie, maybe.</w:t>
      </w:r>
    </w:p>
    <w:p w14:paraId="017B851F" w14:textId="77777777" w:rsidR="005C29AE" w:rsidRDefault="005C29AE" w:rsidP="00F30A97">
      <w:pPr>
        <w:spacing w:after="0" w:line="240" w:lineRule="auto"/>
        <w:ind w:left="1843" w:hanging="1843"/>
        <w:jc w:val="both"/>
        <w:rPr>
          <w:rFonts w:ascii="Arial" w:hAnsi="Arial" w:cs="Arial"/>
          <w:sz w:val="24"/>
          <w:szCs w:val="24"/>
        </w:rPr>
      </w:pPr>
    </w:p>
    <w:p w14:paraId="18AFD4FA" w14:textId="3C7242AB" w:rsidR="005C29AE" w:rsidRDefault="005C29AE" w:rsidP="00F30A9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3DF8C5E0" w14:textId="77777777" w:rsidR="005C29AE" w:rsidRDefault="005C29AE" w:rsidP="00F30A97">
      <w:pPr>
        <w:spacing w:after="0" w:line="240" w:lineRule="auto"/>
        <w:ind w:left="1843" w:hanging="1843"/>
        <w:jc w:val="both"/>
        <w:rPr>
          <w:rFonts w:ascii="Arial" w:hAnsi="Arial" w:cs="Arial"/>
          <w:sz w:val="24"/>
          <w:szCs w:val="24"/>
        </w:rPr>
      </w:pPr>
    </w:p>
    <w:p w14:paraId="2910D8C1" w14:textId="38320CDF" w:rsidR="005C29AE" w:rsidRDefault="005C29AE" w:rsidP="00F30A9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Because she would have had information, because she was there.  The last person to leave the bar, left maybe an hour before closing time, which is late for her, she seemed on edge.  When I asked if everything was okay, she shrugged it off.  Left a note in a matchbox on the counter for Nick, but he never got the chance to see it.</w:t>
      </w:r>
    </w:p>
    <w:p w14:paraId="5FB4576F" w14:textId="77777777" w:rsidR="005C29AE" w:rsidRDefault="005C29AE" w:rsidP="00F30A97">
      <w:pPr>
        <w:spacing w:after="0" w:line="240" w:lineRule="auto"/>
        <w:ind w:left="1843" w:hanging="1843"/>
        <w:jc w:val="both"/>
        <w:rPr>
          <w:rFonts w:ascii="Arial" w:hAnsi="Arial" w:cs="Arial"/>
          <w:sz w:val="24"/>
          <w:szCs w:val="24"/>
        </w:rPr>
      </w:pPr>
    </w:p>
    <w:p w14:paraId="09C1D861" w14:textId="20205F6A" w:rsidR="005C29AE" w:rsidRDefault="005C29AE" w:rsidP="00F30A9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Wait, she left an hour before closing time, then does that mean that the parking ticket isn't real?</w:t>
      </w:r>
    </w:p>
    <w:p w14:paraId="371A40DC" w14:textId="77777777" w:rsidR="005C29AE" w:rsidRDefault="005C29AE" w:rsidP="00F30A97">
      <w:pPr>
        <w:spacing w:after="0" w:line="240" w:lineRule="auto"/>
        <w:ind w:left="1843" w:hanging="1843"/>
        <w:jc w:val="both"/>
        <w:rPr>
          <w:rFonts w:ascii="Arial" w:hAnsi="Arial" w:cs="Arial"/>
          <w:sz w:val="24"/>
          <w:szCs w:val="24"/>
        </w:rPr>
      </w:pPr>
    </w:p>
    <w:p w14:paraId="2D830E13" w14:textId="6BF8B49F" w:rsidR="005C29AE" w:rsidRDefault="005C29AE" w:rsidP="00F30A9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maybe, but I mean, it kind of implied, she walked, and didn’t grab her car.  That’s fricking weird.</w:t>
      </w:r>
    </w:p>
    <w:p w14:paraId="19E08097" w14:textId="77777777" w:rsidR="005C29AE" w:rsidRDefault="005C29AE" w:rsidP="00F30A97">
      <w:pPr>
        <w:spacing w:after="0" w:line="240" w:lineRule="auto"/>
        <w:ind w:left="1843" w:hanging="1843"/>
        <w:jc w:val="both"/>
        <w:rPr>
          <w:rFonts w:ascii="Arial" w:hAnsi="Arial" w:cs="Arial"/>
          <w:sz w:val="24"/>
          <w:szCs w:val="24"/>
        </w:rPr>
      </w:pPr>
    </w:p>
    <w:p w14:paraId="1BB91977" w14:textId="1A808DFF"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Although I guess, actually, if she'd been drinking, maybe she would walk.</w:t>
      </w:r>
    </w:p>
    <w:p w14:paraId="78C379A1" w14:textId="77777777" w:rsidR="005C29AE" w:rsidRDefault="005C29AE" w:rsidP="005C29AE">
      <w:pPr>
        <w:spacing w:after="0" w:line="240" w:lineRule="auto"/>
        <w:ind w:left="1843" w:hanging="1843"/>
        <w:jc w:val="both"/>
        <w:rPr>
          <w:rFonts w:ascii="Arial" w:hAnsi="Arial" w:cs="Arial"/>
          <w:sz w:val="24"/>
          <w:szCs w:val="24"/>
        </w:rPr>
      </w:pPr>
    </w:p>
    <w:p w14:paraId="63DF7149" w14:textId="5F973191"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Well maybe she was trying to be </w:t>
      </w:r>
      <w:r w:rsidR="005E5587">
        <w:rPr>
          <w:rFonts w:ascii="Arial" w:hAnsi="Arial" w:cs="Arial"/>
          <w:sz w:val="24"/>
          <w:szCs w:val="24"/>
        </w:rPr>
        <w:t>responsible</w:t>
      </w:r>
      <w:r>
        <w:rPr>
          <w:rFonts w:ascii="Arial" w:hAnsi="Arial" w:cs="Arial"/>
          <w:sz w:val="24"/>
          <w:szCs w:val="24"/>
        </w:rPr>
        <w:t>, and not…</w:t>
      </w:r>
    </w:p>
    <w:p w14:paraId="10C62019" w14:textId="77777777" w:rsidR="005C29AE" w:rsidRDefault="005C29AE" w:rsidP="005C29AE">
      <w:pPr>
        <w:spacing w:after="0" w:line="240" w:lineRule="auto"/>
        <w:ind w:left="1843" w:hanging="1843"/>
        <w:jc w:val="both"/>
        <w:rPr>
          <w:rFonts w:ascii="Arial" w:hAnsi="Arial" w:cs="Arial"/>
          <w:sz w:val="24"/>
          <w:szCs w:val="24"/>
        </w:rPr>
      </w:pPr>
    </w:p>
    <w:p w14:paraId="316D92AD" w14:textId="36CEB1C7"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and that’s why she got a ticket, is 'cause she left her car there.</w:t>
      </w:r>
    </w:p>
    <w:p w14:paraId="7F1BDE81" w14:textId="77777777" w:rsidR="005C29AE" w:rsidRDefault="005C29AE" w:rsidP="005C29AE">
      <w:pPr>
        <w:spacing w:after="0" w:line="240" w:lineRule="auto"/>
        <w:ind w:left="1843" w:hanging="1843"/>
        <w:jc w:val="both"/>
        <w:rPr>
          <w:rFonts w:ascii="Arial" w:hAnsi="Arial" w:cs="Arial"/>
          <w:sz w:val="24"/>
          <w:szCs w:val="24"/>
        </w:rPr>
      </w:pPr>
    </w:p>
    <w:p w14:paraId="41A9EA27" w14:textId="181E0708"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and it was going to be towed, probably.</w:t>
      </w:r>
    </w:p>
    <w:p w14:paraId="54DF1931" w14:textId="77777777" w:rsidR="005C29AE" w:rsidRDefault="005C29AE" w:rsidP="005C29AE">
      <w:pPr>
        <w:spacing w:after="0" w:line="240" w:lineRule="auto"/>
        <w:ind w:left="1843" w:hanging="1843"/>
        <w:jc w:val="both"/>
        <w:rPr>
          <w:rFonts w:ascii="Arial" w:hAnsi="Arial" w:cs="Arial"/>
          <w:sz w:val="24"/>
          <w:szCs w:val="24"/>
        </w:rPr>
      </w:pPr>
    </w:p>
    <w:p w14:paraId="73211390" w14:textId="2ED3677A"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441C1393" w14:textId="77777777" w:rsidR="005C29AE" w:rsidRDefault="005C29AE" w:rsidP="005C29AE">
      <w:pPr>
        <w:spacing w:after="0" w:line="240" w:lineRule="auto"/>
        <w:ind w:left="1843" w:hanging="1843"/>
        <w:jc w:val="both"/>
        <w:rPr>
          <w:rFonts w:ascii="Arial" w:hAnsi="Arial" w:cs="Arial"/>
          <w:sz w:val="24"/>
          <w:szCs w:val="24"/>
        </w:rPr>
      </w:pPr>
    </w:p>
    <w:p w14:paraId="07112EFD" w14:textId="7290C947"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Yeah, because </w:t>
      </w:r>
      <w:r w:rsidR="005E5587">
        <w:rPr>
          <w:rFonts w:ascii="Arial" w:hAnsi="Arial" w:cs="Arial"/>
          <w:sz w:val="24"/>
          <w:szCs w:val="24"/>
        </w:rPr>
        <w:t>anyone</w:t>
      </w:r>
      <w:r>
        <w:rPr>
          <w:rFonts w:ascii="Arial" w:hAnsi="Arial" w:cs="Arial"/>
          <w:sz w:val="24"/>
          <w:szCs w:val="24"/>
        </w:rPr>
        <w:t xml:space="preserve"> who parks at the Tavern gets towed.</w:t>
      </w:r>
    </w:p>
    <w:p w14:paraId="1258AB2E" w14:textId="77777777" w:rsidR="005C29AE" w:rsidRDefault="005C29AE" w:rsidP="005C29AE">
      <w:pPr>
        <w:spacing w:after="0" w:line="240" w:lineRule="auto"/>
        <w:ind w:left="1843" w:hanging="1843"/>
        <w:jc w:val="both"/>
        <w:rPr>
          <w:rFonts w:ascii="Arial" w:hAnsi="Arial" w:cs="Arial"/>
          <w:sz w:val="24"/>
          <w:szCs w:val="24"/>
        </w:rPr>
      </w:pPr>
    </w:p>
    <w:p w14:paraId="4B690C14" w14:textId="1D62842F"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so she may have walked back.  And of course later on, said that, was preoccupied, she said that she'd been having a rough time the night Nick died.  Oh, have you found something?</w:t>
      </w:r>
    </w:p>
    <w:p w14:paraId="2BA861DE" w14:textId="77777777" w:rsidR="005C29AE" w:rsidRDefault="005C29AE" w:rsidP="005C29AE">
      <w:pPr>
        <w:spacing w:after="0" w:line="240" w:lineRule="auto"/>
        <w:ind w:left="1843" w:hanging="1843"/>
        <w:jc w:val="both"/>
        <w:rPr>
          <w:rFonts w:ascii="Arial" w:hAnsi="Arial" w:cs="Arial"/>
          <w:sz w:val="24"/>
          <w:szCs w:val="24"/>
        </w:rPr>
      </w:pPr>
    </w:p>
    <w:p w14:paraId="467C5ABB" w14:textId="3FFA9F41"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It just that, it doesn't say why she was parked there.  She said, the problem was the tail </w:t>
      </w:r>
      <w:r w:rsidR="005E5587">
        <w:rPr>
          <w:rFonts w:ascii="Arial" w:hAnsi="Arial" w:cs="Arial"/>
          <w:sz w:val="24"/>
          <w:szCs w:val="24"/>
        </w:rPr>
        <w:t>lights</w:t>
      </w:r>
      <w:r>
        <w:rPr>
          <w:rFonts w:ascii="Arial" w:hAnsi="Arial" w:cs="Arial"/>
          <w:sz w:val="24"/>
          <w:szCs w:val="24"/>
        </w:rPr>
        <w:t xml:space="preserve"> were out.</w:t>
      </w:r>
    </w:p>
    <w:p w14:paraId="58237052" w14:textId="77777777" w:rsidR="005C29AE" w:rsidRDefault="005C29AE" w:rsidP="005C29AE">
      <w:pPr>
        <w:spacing w:after="0" w:line="240" w:lineRule="auto"/>
        <w:ind w:left="1843" w:hanging="1843"/>
        <w:jc w:val="both"/>
        <w:rPr>
          <w:rFonts w:ascii="Arial" w:hAnsi="Arial" w:cs="Arial"/>
          <w:sz w:val="24"/>
          <w:szCs w:val="24"/>
        </w:rPr>
      </w:pPr>
    </w:p>
    <w:p w14:paraId="1FF80B40" w14:textId="3D835EE8"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w:t>
      </w:r>
    </w:p>
    <w:p w14:paraId="7900580C" w14:textId="77777777" w:rsidR="005C29AE" w:rsidRDefault="005C29AE" w:rsidP="005C29AE">
      <w:pPr>
        <w:spacing w:after="0" w:line="240" w:lineRule="auto"/>
        <w:ind w:left="1843" w:hanging="1843"/>
        <w:jc w:val="both"/>
        <w:rPr>
          <w:rFonts w:ascii="Arial" w:hAnsi="Arial" w:cs="Arial"/>
          <w:sz w:val="24"/>
          <w:szCs w:val="24"/>
        </w:rPr>
      </w:pPr>
    </w:p>
    <w:p w14:paraId="0DC805E3" w14:textId="30CD06FA"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Okay, so how did he know that the tail lights were out, unless he was just </w:t>
      </w:r>
      <w:r w:rsidR="005E5587">
        <w:rPr>
          <w:rFonts w:ascii="Arial" w:hAnsi="Arial" w:cs="Arial"/>
          <w:sz w:val="24"/>
          <w:szCs w:val="24"/>
        </w:rPr>
        <w:t>writing</w:t>
      </w:r>
      <w:r>
        <w:rPr>
          <w:rFonts w:ascii="Arial" w:hAnsi="Arial" w:cs="Arial"/>
          <w:sz w:val="24"/>
          <w:szCs w:val="24"/>
        </w:rPr>
        <w:t xml:space="preserve"> up bullshit.</w:t>
      </w:r>
    </w:p>
    <w:p w14:paraId="04578076" w14:textId="77777777" w:rsidR="005C29AE" w:rsidRDefault="005C29AE" w:rsidP="005C29AE">
      <w:pPr>
        <w:spacing w:after="0" w:line="240" w:lineRule="auto"/>
        <w:ind w:left="1843" w:hanging="1843"/>
        <w:jc w:val="both"/>
        <w:rPr>
          <w:rFonts w:ascii="Arial" w:hAnsi="Arial" w:cs="Arial"/>
          <w:sz w:val="24"/>
          <w:szCs w:val="24"/>
        </w:rPr>
      </w:pPr>
    </w:p>
    <w:p w14:paraId="77B574BA" w14:textId="1C72CE0B"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Yeah, that’s what I think, it just </w:t>
      </w:r>
      <w:r w:rsidR="005E5587">
        <w:rPr>
          <w:rFonts w:ascii="Arial" w:hAnsi="Arial" w:cs="Arial"/>
          <w:sz w:val="24"/>
          <w:szCs w:val="24"/>
        </w:rPr>
        <w:t>sounds</w:t>
      </w:r>
      <w:r>
        <w:rPr>
          <w:rFonts w:ascii="Arial" w:hAnsi="Arial" w:cs="Arial"/>
          <w:sz w:val="24"/>
          <w:szCs w:val="24"/>
        </w:rPr>
        <w:t xml:space="preserve"> like utter bullshit.  Like, he's looking for an excuse.</w:t>
      </w:r>
    </w:p>
    <w:p w14:paraId="76DEC9B6" w14:textId="77777777" w:rsidR="005C29AE" w:rsidRDefault="005C29AE" w:rsidP="005C29AE">
      <w:pPr>
        <w:spacing w:after="0" w:line="240" w:lineRule="auto"/>
        <w:ind w:left="1843" w:hanging="1843"/>
        <w:jc w:val="both"/>
        <w:rPr>
          <w:rFonts w:ascii="Arial" w:hAnsi="Arial" w:cs="Arial"/>
          <w:sz w:val="24"/>
          <w:szCs w:val="24"/>
        </w:rPr>
      </w:pPr>
    </w:p>
    <w:p w14:paraId="35DA63B8" w14:textId="5A610799"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He's trying to…because at this point, she has no criminal arrests, so.</w:t>
      </w:r>
    </w:p>
    <w:p w14:paraId="19BA76FE" w14:textId="77777777" w:rsidR="005C29AE" w:rsidRDefault="005C29AE" w:rsidP="005C29AE">
      <w:pPr>
        <w:spacing w:after="0" w:line="240" w:lineRule="auto"/>
        <w:ind w:left="1843" w:hanging="1843"/>
        <w:jc w:val="both"/>
        <w:rPr>
          <w:rFonts w:ascii="Arial" w:hAnsi="Arial" w:cs="Arial"/>
          <w:sz w:val="24"/>
          <w:szCs w:val="24"/>
        </w:rPr>
      </w:pPr>
    </w:p>
    <w:p w14:paraId="6EA076EF" w14:textId="55CA45D2"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And why would he put this, he could have easily have just put, like the time of that.</w:t>
      </w:r>
    </w:p>
    <w:p w14:paraId="3AAE33F0" w14:textId="77777777" w:rsidR="005C29AE" w:rsidRDefault="005C29AE" w:rsidP="005C29AE">
      <w:pPr>
        <w:spacing w:after="0" w:line="240" w:lineRule="auto"/>
        <w:ind w:left="1843" w:hanging="1843"/>
        <w:jc w:val="both"/>
        <w:rPr>
          <w:rFonts w:ascii="Arial" w:hAnsi="Arial" w:cs="Arial"/>
          <w:sz w:val="24"/>
          <w:szCs w:val="24"/>
        </w:rPr>
      </w:pPr>
    </w:p>
    <w:p w14:paraId="72CD3DC9" w14:textId="0E3F5C43"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He was </w:t>
      </w:r>
      <w:r w:rsidR="005E5587">
        <w:rPr>
          <w:rFonts w:ascii="Arial" w:hAnsi="Arial" w:cs="Arial"/>
          <w:sz w:val="24"/>
          <w:szCs w:val="24"/>
        </w:rPr>
        <w:t>trying</w:t>
      </w:r>
      <w:r>
        <w:rPr>
          <w:rFonts w:ascii="Arial" w:hAnsi="Arial" w:cs="Arial"/>
          <w:sz w:val="24"/>
          <w:szCs w:val="24"/>
        </w:rPr>
        <w:t xml:space="preserve"> to make an alibi for himself.</w:t>
      </w:r>
    </w:p>
    <w:p w14:paraId="063983CC" w14:textId="77777777" w:rsidR="005C29AE" w:rsidRDefault="005C29AE" w:rsidP="005C29AE">
      <w:pPr>
        <w:spacing w:after="0" w:line="240" w:lineRule="auto"/>
        <w:ind w:left="1843" w:hanging="1843"/>
        <w:jc w:val="both"/>
        <w:rPr>
          <w:rFonts w:ascii="Arial" w:hAnsi="Arial" w:cs="Arial"/>
          <w:sz w:val="24"/>
          <w:szCs w:val="24"/>
        </w:rPr>
      </w:pPr>
    </w:p>
    <w:p w14:paraId="7A9F47AE" w14:textId="33571A8C"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7E4E6067" w14:textId="77777777" w:rsidR="005C29AE" w:rsidRDefault="005C29AE" w:rsidP="005C29AE">
      <w:pPr>
        <w:spacing w:after="0" w:line="240" w:lineRule="auto"/>
        <w:ind w:left="1843" w:hanging="1843"/>
        <w:jc w:val="both"/>
        <w:rPr>
          <w:rFonts w:ascii="Arial" w:hAnsi="Arial" w:cs="Arial"/>
          <w:sz w:val="24"/>
          <w:szCs w:val="24"/>
        </w:rPr>
      </w:pPr>
    </w:p>
    <w:p w14:paraId="57843FAD" w14:textId="6C6B0E17"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That’s what I'm saying, he's just made an alibi for himself.</w:t>
      </w:r>
    </w:p>
    <w:p w14:paraId="77866014" w14:textId="77777777" w:rsidR="005C29AE" w:rsidRDefault="005C29AE" w:rsidP="005C29AE">
      <w:pPr>
        <w:spacing w:after="0" w:line="240" w:lineRule="auto"/>
        <w:ind w:left="1843" w:hanging="1843"/>
        <w:jc w:val="both"/>
        <w:rPr>
          <w:rFonts w:ascii="Arial" w:hAnsi="Arial" w:cs="Arial"/>
          <w:sz w:val="24"/>
          <w:szCs w:val="24"/>
        </w:rPr>
      </w:pPr>
    </w:p>
    <w:p w14:paraId="7D327006" w14:textId="03CCD64F"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It's totally crap.  She walked home, the car wasn’t on, therefore you don't see the tail lights, the car is off.</w:t>
      </w:r>
    </w:p>
    <w:p w14:paraId="75E18850" w14:textId="77777777" w:rsidR="005C29AE" w:rsidRDefault="005C29AE" w:rsidP="005C29AE">
      <w:pPr>
        <w:spacing w:after="0" w:line="240" w:lineRule="auto"/>
        <w:ind w:left="1843" w:hanging="1843"/>
        <w:jc w:val="both"/>
        <w:rPr>
          <w:rFonts w:ascii="Arial" w:hAnsi="Arial" w:cs="Arial"/>
          <w:sz w:val="24"/>
          <w:szCs w:val="24"/>
        </w:rPr>
      </w:pPr>
    </w:p>
    <w:p w14:paraId="2D775302" w14:textId="0A597F3E"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The car is off, and parked, the tail </w:t>
      </w:r>
      <w:r w:rsidR="005E5587">
        <w:rPr>
          <w:rFonts w:ascii="Arial" w:hAnsi="Arial" w:cs="Arial"/>
          <w:sz w:val="24"/>
          <w:szCs w:val="24"/>
        </w:rPr>
        <w:t>lights</w:t>
      </w:r>
      <w:r>
        <w:rPr>
          <w:rFonts w:ascii="Arial" w:hAnsi="Arial" w:cs="Arial"/>
          <w:sz w:val="24"/>
          <w:szCs w:val="24"/>
        </w:rPr>
        <w:t xml:space="preserve"> being out has no effect on it.</w:t>
      </w:r>
    </w:p>
    <w:p w14:paraId="7B8F2AAB" w14:textId="77777777" w:rsidR="005C29AE" w:rsidRDefault="005C29AE" w:rsidP="005C29AE">
      <w:pPr>
        <w:spacing w:after="0" w:line="240" w:lineRule="auto"/>
        <w:ind w:left="1843" w:hanging="1843"/>
        <w:jc w:val="both"/>
        <w:rPr>
          <w:rFonts w:ascii="Arial" w:hAnsi="Arial" w:cs="Arial"/>
          <w:sz w:val="24"/>
          <w:szCs w:val="24"/>
        </w:rPr>
      </w:pPr>
    </w:p>
    <w:p w14:paraId="466D34F0" w14:textId="5892B4A4"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Uh-huh, and I just think the fact that she knows what's going on between Chris, and Cherie, and all that, and is very clearly distressed about it.   She wanted to get out of dodge as soon as </w:t>
      </w:r>
      <w:r w:rsidR="005E5587">
        <w:rPr>
          <w:rFonts w:ascii="Arial" w:hAnsi="Arial" w:cs="Arial"/>
          <w:sz w:val="24"/>
          <w:szCs w:val="24"/>
        </w:rPr>
        <w:t>possible</w:t>
      </w:r>
      <w:r>
        <w:rPr>
          <w:rFonts w:ascii="Arial" w:hAnsi="Arial" w:cs="Arial"/>
          <w:sz w:val="24"/>
          <w:szCs w:val="24"/>
        </w:rPr>
        <w:t xml:space="preserve">, when this happened, because she is </w:t>
      </w:r>
      <w:r w:rsidR="005E5587">
        <w:rPr>
          <w:rFonts w:ascii="Arial" w:hAnsi="Arial" w:cs="Arial"/>
          <w:sz w:val="24"/>
          <w:szCs w:val="24"/>
        </w:rPr>
        <w:t>possibly</w:t>
      </w:r>
      <w:r>
        <w:rPr>
          <w:rFonts w:ascii="Arial" w:hAnsi="Arial" w:cs="Arial"/>
          <w:sz w:val="24"/>
          <w:szCs w:val="24"/>
        </w:rPr>
        <w:t xml:space="preserve"> afraid that she could be next.  Because </w:t>
      </w:r>
      <w:r w:rsidR="005E5587">
        <w:rPr>
          <w:rFonts w:ascii="Arial" w:hAnsi="Arial" w:cs="Arial"/>
          <w:sz w:val="24"/>
          <w:szCs w:val="24"/>
        </w:rPr>
        <w:t>clearly</w:t>
      </w:r>
      <w:r>
        <w:rPr>
          <w:rFonts w:ascii="Arial" w:hAnsi="Arial" w:cs="Arial"/>
          <w:sz w:val="24"/>
          <w:szCs w:val="24"/>
        </w:rPr>
        <w:t xml:space="preserve">, they're not afraid to kill people, they pushed someone to their </w:t>
      </w:r>
      <w:r w:rsidR="005E5587">
        <w:rPr>
          <w:rFonts w:ascii="Arial" w:hAnsi="Arial" w:cs="Arial"/>
          <w:sz w:val="24"/>
          <w:szCs w:val="24"/>
        </w:rPr>
        <w:t>death</w:t>
      </w:r>
      <w:r>
        <w:rPr>
          <w:rFonts w:ascii="Arial" w:hAnsi="Arial" w:cs="Arial"/>
          <w:sz w:val="24"/>
          <w:szCs w:val="24"/>
        </w:rPr>
        <w:t xml:space="preserve">, so she's next, </w:t>
      </w:r>
      <w:r w:rsidR="005E5587">
        <w:rPr>
          <w:rFonts w:ascii="Arial" w:hAnsi="Arial" w:cs="Arial"/>
          <w:sz w:val="24"/>
          <w:szCs w:val="24"/>
        </w:rPr>
        <w:t>possibly</w:t>
      </w:r>
      <w:r>
        <w:rPr>
          <w:rFonts w:ascii="Arial" w:hAnsi="Arial" w:cs="Arial"/>
          <w:sz w:val="24"/>
          <w:szCs w:val="24"/>
        </w:rPr>
        <w:t>.  I'm a little surprised Carmen isn't at risk, though.</w:t>
      </w:r>
    </w:p>
    <w:p w14:paraId="6A5B14C6" w14:textId="77777777" w:rsidR="005C29AE" w:rsidRDefault="005C29AE" w:rsidP="005C29AE">
      <w:pPr>
        <w:spacing w:after="0" w:line="240" w:lineRule="auto"/>
        <w:ind w:left="1843" w:hanging="1843"/>
        <w:jc w:val="both"/>
        <w:rPr>
          <w:rFonts w:ascii="Arial" w:hAnsi="Arial" w:cs="Arial"/>
          <w:sz w:val="24"/>
          <w:szCs w:val="24"/>
        </w:rPr>
      </w:pPr>
    </w:p>
    <w:p w14:paraId="77955A39" w14:textId="0D7CF2FB"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Did Carmen not say she's been sent threatening letters, though?</w:t>
      </w:r>
    </w:p>
    <w:p w14:paraId="56E364A5" w14:textId="77777777" w:rsidR="005C29AE" w:rsidRDefault="005C29AE" w:rsidP="005C29AE">
      <w:pPr>
        <w:spacing w:after="0" w:line="240" w:lineRule="auto"/>
        <w:ind w:left="1843" w:hanging="1843"/>
        <w:jc w:val="both"/>
        <w:rPr>
          <w:rFonts w:ascii="Arial" w:hAnsi="Arial" w:cs="Arial"/>
          <w:sz w:val="24"/>
          <w:szCs w:val="24"/>
        </w:rPr>
      </w:pPr>
    </w:p>
    <w:p w14:paraId="428A839C" w14:textId="2BA3D4B8"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Well no, she did, I'm sorry, I was wrong.  Yeah, she did, so she's probably…</w:t>
      </w:r>
    </w:p>
    <w:p w14:paraId="588E6314" w14:textId="77777777" w:rsidR="005C29AE" w:rsidRDefault="005C29AE" w:rsidP="005C29AE">
      <w:pPr>
        <w:spacing w:after="0" w:line="240" w:lineRule="auto"/>
        <w:ind w:left="1843" w:hanging="1843"/>
        <w:jc w:val="both"/>
        <w:rPr>
          <w:rFonts w:ascii="Arial" w:hAnsi="Arial" w:cs="Arial"/>
          <w:sz w:val="24"/>
          <w:szCs w:val="24"/>
        </w:rPr>
      </w:pPr>
    </w:p>
    <w:p w14:paraId="6375673E" w14:textId="43454F3D"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At risk, as well.</w:t>
      </w:r>
    </w:p>
    <w:p w14:paraId="21A4B3E2" w14:textId="77777777" w:rsidR="005C29AE" w:rsidRDefault="005C29AE" w:rsidP="005C29AE">
      <w:pPr>
        <w:spacing w:after="0" w:line="240" w:lineRule="auto"/>
        <w:ind w:left="1843" w:hanging="1843"/>
        <w:jc w:val="both"/>
        <w:rPr>
          <w:rFonts w:ascii="Arial" w:hAnsi="Arial" w:cs="Arial"/>
          <w:sz w:val="24"/>
          <w:szCs w:val="24"/>
        </w:rPr>
      </w:pPr>
    </w:p>
    <w:p w14:paraId="77864F58" w14:textId="23B9817E"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because Donna got out of town, and so she's the one they're going to go for next.  Because  they want the rights, probably, so they can sell it.</w:t>
      </w:r>
    </w:p>
    <w:p w14:paraId="66994706" w14:textId="77777777" w:rsidR="005C29AE" w:rsidRDefault="005C29AE" w:rsidP="005C29AE">
      <w:pPr>
        <w:spacing w:after="0" w:line="240" w:lineRule="auto"/>
        <w:ind w:left="1843" w:hanging="1843"/>
        <w:jc w:val="both"/>
        <w:rPr>
          <w:rFonts w:ascii="Arial" w:hAnsi="Arial" w:cs="Arial"/>
          <w:sz w:val="24"/>
          <w:szCs w:val="24"/>
        </w:rPr>
      </w:pPr>
    </w:p>
    <w:p w14:paraId="2AEB4982" w14:textId="1916B893"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and once they read the will, because he's died now, they know that Carmen’s got it.</w:t>
      </w:r>
    </w:p>
    <w:p w14:paraId="606CA405" w14:textId="77777777" w:rsidR="005C29AE" w:rsidRDefault="005C29AE" w:rsidP="005C29AE">
      <w:pPr>
        <w:spacing w:after="0" w:line="240" w:lineRule="auto"/>
        <w:ind w:left="1843" w:hanging="1843"/>
        <w:jc w:val="both"/>
        <w:rPr>
          <w:rFonts w:ascii="Arial" w:hAnsi="Arial" w:cs="Arial"/>
          <w:sz w:val="24"/>
          <w:szCs w:val="24"/>
        </w:rPr>
      </w:pPr>
    </w:p>
    <w:p w14:paraId="3B5B2A20" w14:textId="16B490F1"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Carmen’s next, oh, poor Carmen, okay.  But that still doesn't answer the question on, who did the actual killing, who pushed, because that’s our ultimate answer, so we can be done.</w:t>
      </w:r>
    </w:p>
    <w:p w14:paraId="4EB0C686" w14:textId="77777777" w:rsidR="005C29AE" w:rsidRDefault="005C29AE" w:rsidP="005C29AE">
      <w:pPr>
        <w:spacing w:after="0" w:line="240" w:lineRule="auto"/>
        <w:ind w:left="1843" w:hanging="1843"/>
        <w:jc w:val="both"/>
        <w:rPr>
          <w:rFonts w:ascii="Arial" w:hAnsi="Arial" w:cs="Arial"/>
          <w:sz w:val="24"/>
          <w:szCs w:val="24"/>
        </w:rPr>
      </w:pPr>
    </w:p>
    <w:p w14:paraId="5D3F792E" w14:textId="4D7B59B1"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1F1C8D05" w14:textId="77777777" w:rsidR="005C29AE" w:rsidRDefault="005C29AE" w:rsidP="005C29AE">
      <w:pPr>
        <w:spacing w:after="0" w:line="240" w:lineRule="auto"/>
        <w:ind w:left="1843" w:hanging="1843"/>
        <w:jc w:val="both"/>
        <w:rPr>
          <w:rFonts w:ascii="Arial" w:hAnsi="Arial" w:cs="Arial"/>
          <w:sz w:val="24"/>
          <w:szCs w:val="24"/>
        </w:rPr>
      </w:pPr>
    </w:p>
    <w:p w14:paraId="22FAE623" w14:textId="662A8B78"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 think…</w:t>
      </w:r>
    </w:p>
    <w:p w14:paraId="62E2DF38" w14:textId="77777777" w:rsidR="005C29AE" w:rsidRDefault="005C29AE" w:rsidP="005C29AE">
      <w:pPr>
        <w:spacing w:after="0" w:line="240" w:lineRule="auto"/>
        <w:ind w:left="1843" w:hanging="1843"/>
        <w:jc w:val="both"/>
        <w:rPr>
          <w:rFonts w:ascii="Arial" w:hAnsi="Arial" w:cs="Arial"/>
          <w:sz w:val="24"/>
          <w:szCs w:val="24"/>
        </w:rPr>
      </w:pPr>
    </w:p>
    <w:p w14:paraId="218922C9" w14:textId="6D5E5435"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Who did the shoving?</w:t>
      </w:r>
    </w:p>
    <w:p w14:paraId="3B5D6938" w14:textId="77777777" w:rsidR="005C29AE" w:rsidRDefault="005C29AE" w:rsidP="005C29AE">
      <w:pPr>
        <w:spacing w:after="0" w:line="240" w:lineRule="auto"/>
        <w:ind w:left="1843" w:hanging="1843"/>
        <w:jc w:val="both"/>
        <w:rPr>
          <w:rFonts w:ascii="Arial" w:hAnsi="Arial" w:cs="Arial"/>
          <w:sz w:val="24"/>
          <w:szCs w:val="24"/>
        </w:rPr>
      </w:pPr>
    </w:p>
    <w:p w14:paraId="018B82E2" w14:textId="283B1F04"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These are the boots that were there, right, the boot prints?</w:t>
      </w:r>
    </w:p>
    <w:p w14:paraId="47F1543C" w14:textId="77777777" w:rsidR="005C29AE" w:rsidRDefault="005C29AE" w:rsidP="005C29AE">
      <w:pPr>
        <w:spacing w:after="0" w:line="240" w:lineRule="auto"/>
        <w:ind w:left="1843" w:hanging="1843"/>
        <w:jc w:val="both"/>
        <w:rPr>
          <w:rFonts w:ascii="Arial" w:hAnsi="Arial" w:cs="Arial"/>
          <w:sz w:val="24"/>
          <w:szCs w:val="24"/>
        </w:rPr>
      </w:pPr>
    </w:p>
    <w:p w14:paraId="0177E52B" w14:textId="5E4EB373"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Yes.</w:t>
      </w:r>
    </w:p>
    <w:p w14:paraId="2177902C" w14:textId="77777777" w:rsidR="005C29AE" w:rsidRDefault="005C29AE" w:rsidP="005C29AE">
      <w:pPr>
        <w:spacing w:after="0" w:line="240" w:lineRule="auto"/>
        <w:ind w:left="1843" w:hanging="1843"/>
        <w:jc w:val="both"/>
        <w:rPr>
          <w:rFonts w:ascii="Arial" w:hAnsi="Arial" w:cs="Arial"/>
          <w:sz w:val="24"/>
          <w:szCs w:val="24"/>
        </w:rPr>
      </w:pPr>
    </w:p>
    <w:p w14:paraId="4E2764DC" w14:textId="7FDE8DB6"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 believe so.</w:t>
      </w:r>
    </w:p>
    <w:p w14:paraId="576D7BB5" w14:textId="77777777" w:rsidR="005C29AE" w:rsidRDefault="005C29AE" w:rsidP="005C29AE">
      <w:pPr>
        <w:spacing w:after="0" w:line="240" w:lineRule="auto"/>
        <w:ind w:left="1843" w:hanging="1843"/>
        <w:jc w:val="both"/>
        <w:rPr>
          <w:rFonts w:ascii="Arial" w:hAnsi="Arial" w:cs="Arial"/>
          <w:sz w:val="24"/>
          <w:szCs w:val="24"/>
        </w:rPr>
      </w:pPr>
    </w:p>
    <w:p w14:paraId="28631E5D" w14:textId="12A81E00"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And she found them in his car. The </w:t>
      </w:r>
      <w:r w:rsidR="005E5587">
        <w:rPr>
          <w:rFonts w:ascii="Arial" w:hAnsi="Arial" w:cs="Arial"/>
          <w:sz w:val="24"/>
          <w:szCs w:val="24"/>
        </w:rPr>
        <w:t>Toyota</w:t>
      </w:r>
      <w:r>
        <w:rPr>
          <w:rFonts w:ascii="Arial" w:hAnsi="Arial" w:cs="Arial"/>
          <w:sz w:val="24"/>
          <w:szCs w:val="24"/>
        </w:rPr>
        <w:t xml:space="preserve"> is </w:t>
      </w:r>
      <w:r w:rsidR="005E5587">
        <w:rPr>
          <w:rFonts w:ascii="Arial" w:hAnsi="Arial" w:cs="Arial"/>
          <w:sz w:val="24"/>
          <w:szCs w:val="24"/>
        </w:rPr>
        <w:t>h</w:t>
      </w:r>
      <w:r>
        <w:rPr>
          <w:rFonts w:ascii="Arial" w:hAnsi="Arial" w:cs="Arial"/>
          <w:sz w:val="24"/>
          <w:szCs w:val="24"/>
        </w:rPr>
        <w:t xml:space="preserve">is car, and it's his personal car, it's not his work car.  When he was investigating the crime scene, he would have gone in the Dodge, that’s the official  vehicle, his personal vehicle is the Toyota.  </w:t>
      </w:r>
      <w:r w:rsidR="00931F32">
        <w:rPr>
          <w:rFonts w:ascii="Arial" w:hAnsi="Arial" w:cs="Arial"/>
          <w:sz w:val="24"/>
          <w:szCs w:val="24"/>
        </w:rPr>
        <w:t xml:space="preserve">So, </w:t>
      </w:r>
      <w:r>
        <w:rPr>
          <w:rFonts w:ascii="Arial" w:hAnsi="Arial" w:cs="Arial"/>
          <w:sz w:val="24"/>
          <w:szCs w:val="24"/>
        </w:rPr>
        <w:t>I think, actually, I've gone, I'm back on it being Chris.</w:t>
      </w:r>
    </w:p>
    <w:p w14:paraId="79062203" w14:textId="77777777" w:rsidR="005C29AE" w:rsidRDefault="005C29AE" w:rsidP="005C29AE">
      <w:pPr>
        <w:spacing w:after="0" w:line="240" w:lineRule="auto"/>
        <w:ind w:left="1843" w:hanging="1843"/>
        <w:jc w:val="both"/>
        <w:rPr>
          <w:rFonts w:ascii="Arial" w:hAnsi="Arial" w:cs="Arial"/>
          <w:sz w:val="24"/>
          <w:szCs w:val="24"/>
        </w:rPr>
      </w:pPr>
    </w:p>
    <w:p w14:paraId="56C42157" w14:textId="5BD4D50F" w:rsidR="005C29AE" w:rsidRDefault="005C29AE" w:rsidP="005C29AE">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I think it's Chris.</w:t>
      </w:r>
    </w:p>
    <w:p w14:paraId="4E722E11" w14:textId="77777777" w:rsidR="00EA1E5B" w:rsidRDefault="00EA1E5B" w:rsidP="005C29AE">
      <w:pPr>
        <w:spacing w:after="0" w:line="240" w:lineRule="auto"/>
        <w:ind w:left="1843" w:hanging="1843"/>
        <w:jc w:val="both"/>
        <w:rPr>
          <w:rFonts w:ascii="Arial" w:hAnsi="Arial" w:cs="Arial"/>
          <w:sz w:val="24"/>
          <w:szCs w:val="24"/>
        </w:rPr>
      </w:pPr>
    </w:p>
    <w:p w14:paraId="6C93EC13" w14:textId="210BC3CA" w:rsidR="00EA1E5B" w:rsidRDefault="00EA1E5B" w:rsidP="005C29AE">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and you were right, because this has got to be crap, so yeah, you're correct.</w:t>
      </w:r>
    </w:p>
    <w:p w14:paraId="7D872625" w14:textId="77777777" w:rsidR="00EA1E5B" w:rsidRDefault="00EA1E5B" w:rsidP="005C29AE">
      <w:pPr>
        <w:spacing w:after="0" w:line="240" w:lineRule="auto"/>
        <w:ind w:left="1843" w:hanging="1843"/>
        <w:jc w:val="both"/>
        <w:rPr>
          <w:rFonts w:ascii="Arial" w:hAnsi="Arial" w:cs="Arial"/>
          <w:sz w:val="24"/>
          <w:szCs w:val="24"/>
        </w:rPr>
      </w:pPr>
    </w:p>
    <w:p w14:paraId="60531069" w14:textId="7F1D94DD" w:rsidR="00EA1E5B" w:rsidRDefault="00EA1E5B" w:rsidP="005C29AE">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Yeah, I think you're right, the tail </w:t>
      </w:r>
      <w:r w:rsidR="005E5587">
        <w:rPr>
          <w:rFonts w:ascii="Arial" w:hAnsi="Arial" w:cs="Arial"/>
          <w:sz w:val="24"/>
          <w:szCs w:val="24"/>
        </w:rPr>
        <w:t>light</w:t>
      </w:r>
      <w:r>
        <w:rPr>
          <w:rFonts w:ascii="Arial" w:hAnsi="Arial" w:cs="Arial"/>
          <w:sz w:val="24"/>
          <w:szCs w:val="24"/>
        </w:rPr>
        <w:t xml:space="preserve"> thing doesn't make sense.</w:t>
      </w:r>
    </w:p>
    <w:p w14:paraId="064DDDAD" w14:textId="77777777" w:rsidR="00EA1E5B" w:rsidRDefault="00EA1E5B" w:rsidP="005C29AE">
      <w:pPr>
        <w:spacing w:after="0" w:line="240" w:lineRule="auto"/>
        <w:ind w:left="1843" w:hanging="1843"/>
        <w:jc w:val="both"/>
        <w:rPr>
          <w:rFonts w:ascii="Arial" w:hAnsi="Arial" w:cs="Arial"/>
          <w:sz w:val="24"/>
          <w:szCs w:val="24"/>
        </w:rPr>
      </w:pPr>
    </w:p>
    <w:p w14:paraId="3A2E61B1" w14:textId="1B9BC045" w:rsidR="00EA1E5B" w:rsidRDefault="00EA1E5B" w:rsidP="00EA1E5B">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No, and that’s what we've said from the beginning, don't take them at their word for anything, unless you have proof.  I would say what you've found is good evidence that Chris is lying about a lot.</w:t>
      </w:r>
    </w:p>
    <w:p w14:paraId="4A6D2C7E" w14:textId="77777777" w:rsidR="00EA1E5B" w:rsidRDefault="00EA1E5B" w:rsidP="00EA1E5B">
      <w:pPr>
        <w:spacing w:after="0" w:line="240" w:lineRule="auto"/>
        <w:ind w:left="1843" w:hanging="1843"/>
        <w:jc w:val="both"/>
        <w:rPr>
          <w:rFonts w:ascii="Arial" w:hAnsi="Arial" w:cs="Arial"/>
          <w:sz w:val="24"/>
          <w:szCs w:val="24"/>
        </w:rPr>
      </w:pPr>
    </w:p>
    <w:p w14:paraId="08A0D3B6" w14:textId="2E2FE16E" w:rsidR="00EA1E5B" w:rsidRDefault="00EA1E5B" w:rsidP="00EA1E5B">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Okay.</w:t>
      </w:r>
    </w:p>
    <w:p w14:paraId="46CAC653" w14:textId="77777777" w:rsidR="00EA1E5B" w:rsidRDefault="00EA1E5B" w:rsidP="00EA1E5B">
      <w:pPr>
        <w:spacing w:after="0" w:line="240" w:lineRule="auto"/>
        <w:ind w:left="1843" w:hanging="1843"/>
        <w:jc w:val="both"/>
        <w:rPr>
          <w:rFonts w:ascii="Arial" w:hAnsi="Arial" w:cs="Arial"/>
          <w:sz w:val="24"/>
          <w:szCs w:val="24"/>
        </w:rPr>
      </w:pPr>
    </w:p>
    <w:p w14:paraId="35B8F2AC" w14:textId="5FFE5E91" w:rsidR="00EA1E5B" w:rsidRDefault="00EA1E5B" w:rsidP="00EA1E5B">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And Cherie definitely is an accomplish, and an accessory to murder, you know, part of this.</w:t>
      </w:r>
    </w:p>
    <w:p w14:paraId="68B15E7D" w14:textId="77777777" w:rsidR="00EA1E5B" w:rsidRDefault="00EA1E5B" w:rsidP="00EA1E5B">
      <w:pPr>
        <w:spacing w:after="0" w:line="240" w:lineRule="auto"/>
        <w:ind w:left="1843" w:hanging="1843"/>
        <w:jc w:val="both"/>
        <w:rPr>
          <w:rFonts w:ascii="Arial" w:hAnsi="Arial" w:cs="Arial"/>
          <w:sz w:val="24"/>
          <w:szCs w:val="24"/>
        </w:rPr>
      </w:pPr>
    </w:p>
    <w:p w14:paraId="703356F1" w14:textId="1A0D1670" w:rsidR="00EA1E5B" w:rsidRDefault="00EA1E5B" w:rsidP="00EA1E5B">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5E02DFED" w14:textId="77777777" w:rsidR="00EA1E5B" w:rsidRDefault="00EA1E5B" w:rsidP="00EA1E5B">
      <w:pPr>
        <w:spacing w:after="0" w:line="240" w:lineRule="auto"/>
        <w:ind w:left="1843" w:hanging="1843"/>
        <w:jc w:val="both"/>
        <w:rPr>
          <w:rFonts w:ascii="Arial" w:hAnsi="Arial" w:cs="Arial"/>
          <w:sz w:val="24"/>
          <w:szCs w:val="24"/>
        </w:rPr>
      </w:pPr>
    </w:p>
    <w:p w14:paraId="7C7CDCF1" w14:textId="598CB6D1" w:rsidR="00EA1E5B" w:rsidRDefault="00EA1E5B" w:rsidP="00EA1E5B">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But I think Chris is probably the person in this photo.</w:t>
      </w:r>
    </w:p>
    <w:p w14:paraId="08C36417" w14:textId="77777777" w:rsidR="00EA1E5B" w:rsidRDefault="00EA1E5B" w:rsidP="00EA1E5B">
      <w:pPr>
        <w:spacing w:after="0" w:line="240" w:lineRule="auto"/>
        <w:ind w:left="1843" w:hanging="1843"/>
        <w:jc w:val="both"/>
        <w:rPr>
          <w:rFonts w:ascii="Arial" w:hAnsi="Arial" w:cs="Arial"/>
          <w:sz w:val="24"/>
          <w:szCs w:val="24"/>
        </w:rPr>
      </w:pPr>
    </w:p>
    <w:p w14:paraId="11A66A7F" w14:textId="3911BC56" w:rsidR="00EA1E5B" w:rsidRDefault="00EA1E5B" w:rsidP="00EA1E5B">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And it makes sense because of the height as well, his boots probably add, like, look at those thick soles, that’s definitely adding one or two inches, that’s enough for him to get to six foot.</w:t>
      </w:r>
    </w:p>
    <w:p w14:paraId="6DA0D9C9" w14:textId="77777777" w:rsidR="00EA1E5B" w:rsidRDefault="00EA1E5B" w:rsidP="00EA1E5B">
      <w:pPr>
        <w:spacing w:after="0" w:line="240" w:lineRule="auto"/>
        <w:ind w:left="1843" w:hanging="1843"/>
        <w:jc w:val="both"/>
        <w:rPr>
          <w:rFonts w:ascii="Arial" w:hAnsi="Arial" w:cs="Arial"/>
          <w:sz w:val="24"/>
          <w:szCs w:val="24"/>
        </w:rPr>
      </w:pPr>
    </w:p>
    <w:p w14:paraId="17E22299" w14:textId="6159439B" w:rsidR="00EA1E5B" w:rsidRDefault="00EA1E5B" w:rsidP="00EA1E5B">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he's compensating, the bastard.  So, yeah, no, and I mean, also, it just would make sense that he be the one to do the dirty work, Cherie just doesn't strike me as a person who would be physical about it.  Meanwhile, Chris could </w:t>
      </w:r>
      <w:r w:rsidR="005E5587">
        <w:rPr>
          <w:rFonts w:ascii="Arial" w:hAnsi="Arial" w:cs="Arial"/>
          <w:sz w:val="24"/>
          <w:szCs w:val="24"/>
        </w:rPr>
        <w:t>easily</w:t>
      </w:r>
      <w:r>
        <w:rPr>
          <w:rFonts w:ascii="Arial" w:hAnsi="Arial" w:cs="Arial"/>
          <w:sz w:val="24"/>
          <w:szCs w:val="24"/>
        </w:rPr>
        <w:t xml:space="preserve"> just overpower him, and just shove him, he could do anything against a cop, basically, grabbing him, and leading him to his death.</w:t>
      </w:r>
    </w:p>
    <w:p w14:paraId="2B5A6829" w14:textId="77777777" w:rsidR="00EA1E5B" w:rsidRDefault="00EA1E5B" w:rsidP="00EA1E5B">
      <w:pPr>
        <w:spacing w:after="0" w:line="240" w:lineRule="auto"/>
        <w:ind w:left="1843" w:hanging="1843"/>
        <w:jc w:val="both"/>
        <w:rPr>
          <w:rFonts w:ascii="Arial" w:hAnsi="Arial" w:cs="Arial"/>
          <w:sz w:val="24"/>
          <w:szCs w:val="24"/>
        </w:rPr>
      </w:pPr>
    </w:p>
    <w:p w14:paraId="210308F1" w14:textId="7E0D0358" w:rsidR="00EA1E5B" w:rsidRDefault="00EA1E5B" w:rsidP="00EA1E5B">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251FCC03" w14:textId="77777777" w:rsidR="00EA1E5B" w:rsidRDefault="00EA1E5B" w:rsidP="00EA1E5B">
      <w:pPr>
        <w:spacing w:after="0" w:line="240" w:lineRule="auto"/>
        <w:ind w:left="1843" w:hanging="1843"/>
        <w:jc w:val="both"/>
        <w:rPr>
          <w:rFonts w:ascii="Arial" w:hAnsi="Arial" w:cs="Arial"/>
          <w:sz w:val="24"/>
          <w:szCs w:val="24"/>
        </w:rPr>
      </w:pPr>
    </w:p>
    <w:p w14:paraId="04FC62BD" w14:textId="7EAD96F1" w:rsidR="00B97653" w:rsidRDefault="00B97653"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So, poor guy.  I think it's Chris, unless we find something else…</w:t>
      </w:r>
    </w:p>
    <w:p w14:paraId="4FA57DDC" w14:textId="77777777" w:rsidR="00B97653" w:rsidRDefault="00B97653" w:rsidP="00B97653">
      <w:pPr>
        <w:spacing w:after="0" w:line="240" w:lineRule="auto"/>
        <w:ind w:left="1843" w:hanging="1843"/>
        <w:jc w:val="both"/>
        <w:rPr>
          <w:rFonts w:ascii="Arial" w:hAnsi="Arial" w:cs="Arial"/>
          <w:sz w:val="24"/>
          <w:szCs w:val="24"/>
        </w:rPr>
      </w:pPr>
    </w:p>
    <w:p w14:paraId="3F60CFC8" w14:textId="20244F33" w:rsidR="00B97653" w:rsidRDefault="00B97653"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How long have we got?</w:t>
      </w:r>
    </w:p>
    <w:p w14:paraId="750AB7DD" w14:textId="77777777" w:rsidR="00B97653" w:rsidRDefault="00B97653" w:rsidP="00B97653">
      <w:pPr>
        <w:spacing w:after="0" w:line="240" w:lineRule="auto"/>
        <w:ind w:left="1843" w:hanging="1843"/>
        <w:jc w:val="both"/>
        <w:rPr>
          <w:rFonts w:ascii="Arial" w:hAnsi="Arial" w:cs="Arial"/>
          <w:sz w:val="24"/>
          <w:szCs w:val="24"/>
        </w:rPr>
      </w:pPr>
    </w:p>
    <w:p w14:paraId="2B6BBBA3" w14:textId="3A4C557C" w:rsidR="00B97653" w:rsidRDefault="00B97653"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…that suggests that Cherie was the one.  How much?</w:t>
      </w:r>
    </w:p>
    <w:p w14:paraId="2CEAFA23" w14:textId="77777777" w:rsidR="00B97653" w:rsidRDefault="00B97653" w:rsidP="00B97653">
      <w:pPr>
        <w:spacing w:after="0" w:line="240" w:lineRule="auto"/>
        <w:ind w:left="1843" w:hanging="1843"/>
        <w:jc w:val="both"/>
        <w:rPr>
          <w:rFonts w:ascii="Arial" w:hAnsi="Arial" w:cs="Arial"/>
          <w:sz w:val="24"/>
          <w:szCs w:val="24"/>
        </w:rPr>
      </w:pPr>
    </w:p>
    <w:p w14:paraId="629D7A8E" w14:textId="4E2C7335" w:rsidR="00B97653" w:rsidRDefault="00B97653" w:rsidP="00B97653">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Twenty minutes.</w:t>
      </w:r>
      <w:r w:rsidR="0060714B">
        <w:rPr>
          <w:rFonts w:ascii="Arial" w:hAnsi="Arial" w:cs="Arial"/>
          <w:sz w:val="24"/>
          <w:szCs w:val="24"/>
        </w:rPr>
        <w:t xml:space="preserve">  </w:t>
      </w:r>
    </w:p>
    <w:p w14:paraId="05E99BC4" w14:textId="77777777" w:rsidR="0060714B" w:rsidRDefault="0060714B" w:rsidP="00B97653">
      <w:pPr>
        <w:spacing w:after="0" w:line="240" w:lineRule="auto"/>
        <w:ind w:left="1843" w:hanging="1843"/>
        <w:jc w:val="both"/>
        <w:rPr>
          <w:rFonts w:ascii="Arial" w:hAnsi="Arial" w:cs="Arial"/>
          <w:sz w:val="24"/>
          <w:szCs w:val="24"/>
        </w:rPr>
      </w:pPr>
    </w:p>
    <w:p w14:paraId="7998FA82" w14:textId="4674FB96"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 we've got time to…yeah.</w:t>
      </w:r>
    </w:p>
    <w:p w14:paraId="2B01F4DF" w14:textId="77777777" w:rsidR="0060714B" w:rsidRDefault="0060714B" w:rsidP="00B97653">
      <w:pPr>
        <w:spacing w:after="0" w:line="240" w:lineRule="auto"/>
        <w:ind w:left="1843" w:hanging="1843"/>
        <w:jc w:val="both"/>
        <w:rPr>
          <w:rFonts w:ascii="Arial" w:hAnsi="Arial" w:cs="Arial"/>
          <w:sz w:val="24"/>
          <w:szCs w:val="24"/>
        </w:rPr>
      </w:pPr>
    </w:p>
    <w:p w14:paraId="15C19E6C" w14:textId="1195A746"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I mean, it's not necessarily about how fast we do it.</w:t>
      </w:r>
    </w:p>
    <w:p w14:paraId="46173582" w14:textId="77777777" w:rsidR="0060714B" w:rsidRDefault="0060714B" w:rsidP="00B97653">
      <w:pPr>
        <w:spacing w:after="0" w:line="240" w:lineRule="auto"/>
        <w:ind w:left="1843" w:hanging="1843"/>
        <w:jc w:val="both"/>
        <w:rPr>
          <w:rFonts w:ascii="Arial" w:hAnsi="Arial" w:cs="Arial"/>
          <w:sz w:val="24"/>
          <w:szCs w:val="24"/>
        </w:rPr>
      </w:pPr>
    </w:p>
    <w:p w14:paraId="7644AD2D" w14:textId="7B2BA291"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we might as well look over everything again.</w:t>
      </w:r>
    </w:p>
    <w:p w14:paraId="698BFEBD" w14:textId="77777777" w:rsidR="0060714B" w:rsidRDefault="0060714B" w:rsidP="00B97653">
      <w:pPr>
        <w:spacing w:after="0" w:line="240" w:lineRule="auto"/>
        <w:ind w:left="1843" w:hanging="1843"/>
        <w:jc w:val="both"/>
        <w:rPr>
          <w:rFonts w:ascii="Arial" w:hAnsi="Arial" w:cs="Arial"/>
          <w:sz w:val="24"/>
          <w:szCs w:val="24"/>
        </w:rPr>
      </w:pPr>
    </w:p>
    <w:p w14:paraId="565D0D00" w14:textId="23B8120D"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Right, let's look at all the evidence, and then we can, like, confirm it.</w:t>
      </w:r>
    </w:p>
    <w:p w14:paraId="7BFA5943" w14:textId="77777777" w:rsidR="0060714B" w:rsidRDefault="0060714B" w:rsidP="00B97653">
      <w:pPr>
        <w:spacing w:after="0" w:line="240" w:lineRule="auto"/>
        <w:ind w:left="1843" w:hanging="1843"/>
        <w:jc w:val="both"/>
        <w:rPr>
          <w:rFonts w:ascii="Arial" w:hAnsi="Arial" w:cs="Arial"/>
          <w:sz w:val="24"/>
          <w:szCs w:val="24"/>
        </w:rPr>
      </w:pPr>
    </w:p>
    <w:p w14:paraId="71AB58F2" w14:textId="76A7982C"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that we can confirm it's Chris.</w:t>
      </w:r>
    </w:p>
    <w:p w14:paraId="2D1AC669" w14:textId="77777777" w:rsidR="0060714B" w:rsidRDefault="0060714B" w:rsidP="00B97653">
      <w:pPr>
        <w:spacing w:after="0" w:line="240" w:lineRule="auto"/>
        <w:ind w:left="1843" w:hanging="1843"/>
        <w:jc w:val="both"/>
        <w:rPr>
          <w:rFonts w:ascii="Arial" w:hAnsi="Arial" w:cs="Arial"/>
          <w:sz w:val="24"/>
          <w:szCs w:val="24"/>
        </w:rPr>
      </w:pPr>
    </w:p>
    <w:p w14:paraId="1ACF2D42" w14:textId="5BB0A3F0"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So, this could be bullshit, I'm calling bullshit on that.</w:t>
      </w:r>
    </w:p>
    <w:p w14:paraId="3E01E446" w14:textId="77777777" w:rsidR="0060714B" w:rsidRDefault="0060714B" w:rsidP="00B97653">
      <w:pPr>
        <w:spacing w:after="0" w:line="240" w:lineRule="auto"/>
        <w:ind w:left="1843" w:hanging="1843"/>
        <w:jc w:val="both"/>
        <w:rPr>
          <w:rFonts w:ascii="Arial" w:hAnsi="Arial" w:cs="Arial"/>
          <w:sz w:val="24"/>
          <w:szCs w:val="24"/>
        </w:rPr>
      </w:pPr>
    </w:p>
    <w:p w14:paraId="1C768EC8" w14:textId="22A65EBF"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you are correct.</w:t>
      </w:r>
    </w:p>
    <w:p w14:paraId="4A648E47" w14:textId="77777777" w:rsidR="0060714B" w:rsidRDefault="0060714B" w:rsidP="00B97653">
      <w:pPr>
        <w:spacing w:after="0" w:line="240" w:lineRule="auto"/>
        <w:ind w:left="1843" w:hanging="1843"/>
        <w:jc w:val="both"/>
        <w:rPr>
          <w:rFonts w:ascii="Arial" w:hAnsi="Arial" w:cs="Arial"/>
          <w:sz w:val="24"/>
          <w:szCs w:val="24"/>
        </w:rPr>
      </w:pPr>
    </w:p>
    <w:p w14:paraId="0777FA5B" w14:textId="1D518C6A"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Same boots in the car.</w:t>
      </w:r>
    </w:p>
    <w:p w14:paraId="62D5E288" w14:textId="77777777" w:rsidR="0060714B" w:rsidRDefault="0060714B" w:rsidP="00B97653">
      <w:pPr>
        <w:spacing w:after="0" w:line="240" w:lineRule="auto"/>
        <w:ind w:left="1843" w:hanging="1843"/>
        <w:jc w:val="both"/>
        <w:rPr>
          <w:rFonts w:ascii="Arial" w:hAnsi="Arial" w:cs="Arial"/>
          <w:sz w:val="24"/>
          <w:szCs w:val="24"/>
        </w:rPr>
      </w:pPr>
    </w:p>
    <w:p w14:paraId="088D1734" w14:textId="33454FC9"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351C0DD7" w14:textId="77777777" w:rsidR="0060714B" w:rsidRDefault="0060714B" w:rsidP="00B97653">
      <w:pPr>
        <w:spacing w:after="0" w:line="240" w:lineRule="auto"/>
        <w:ind w:left="1843" w:hanging="1843"/>
        <w:jc w:val="both"/>
        <w:rPr>
          <w:rFonts w:ascii="Arial" w:hAnsi="Arial" w:cs="Arial"/>
          <w:sz w:val="24"/>
          <w:szCs w:val="24"/>
        </w:rPr>
      </w:pPr>
    </w:p>
    <w:p w14:paraId="46483C80" w14:textId="68228B11"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Sorry.</w:t>
      </w:r>
    </w:p>
    <w:p w14:paraId="331FC9C3" w14:textId="77777777" w:rsidR="0060714B" w:rsidRDefault="0060714B" w:rsidP="00B97653">
      <w:pPr>
        <w:spacing w:after="0" w:line="240" w:lineRule="auto"/>
        <w:ind w:left="1843" w:hanging="1843"/>
        <w:jc w:val="both"/>
        <w:rPr>
          <w:rFonts w:ascii="Arial" w:hAnsi="Arial" w:cs="Arial"/>
          <w:sz w:val="24"/>
          <w:szCs w:val="24"/>
        </w:rPr>
      </w:pPr>
    </w:p>
    <w:p w14:paraId="48EE5179" w14:textId="0D6A2DA7"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No, it's fine.  Sorry, you were about to say something.</w:t>
      </w:r>
    </w:p>
    <w:p w14:paraId="113575E4" w14:textId="77777777" w:rsidR="0060714B" w:rsidRDefault="0060714B" w:rsidP="00B97653">
      <w:pPr>
        <w:spacing w:after="0" w:line="240" w:lineRule="auto"/>
        <w:ind w:left="1843" w:hanging="1843"/>
        <w:jc w:val="both"/>
        <w:rPr>
          <w:rFonts w:ascii="Arial" w:hAnsi="Arial" w:cs="Arial"/>
          <w:sz w:val="24"/>
          <w:szCs w:val="24"/>
        </w:rPr>
      </w:pPr>
    </w:p>
    <w:p w14:paraId="3669F9A1" w14:textId="294FCD53"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I was just going to say, this is the stuff </w:t>
      </w:r>
      <w:r w:rsidR="005E5587">
        <w:rPr>
          <w:rFonts w:ascii="Arial" w:hAnsi="Arial" w:cs="Arial"/>
          <w:sz w:val="24"/>
          <w:szCs w:val="24"/>
        </w:rPr>
        <w:t>between</w:t>
      </w:r>
      <w:r>
        <w:rPr>
          <w:rFonts w:ascii="Arial" w:hAnsi="Arial" w:cs="Arial"/>
          <w:sz w:val="24"/>
          <w:szCs w:val="24"/>
        </w:rPr>
        <w:t xml:space="preserve"> Cherie talking about the selling of the property, all the way up to November 23rd, which is when he found out about what she was doing behind his back.</w:t>
      </w:r>
    </w:p>
    <w:p w14:paraId="560443F3" w14:textId="77777777" w:rsidR="0060714B" w:rsidRDefault="0060714B" w:rsidP="00B97653">
      <w:pPr>
        <w:spacing w:after="0" w:line="240" w:lineRule="auto"/>
        <w:ind w:left="1843" w:hanging="1843"/>
        <w:jc w:val="both"/>
        <w:rPr>
          <w:rFonts w:ascii="Arial" w:hAnsi="Arial" w:cs="Arial"/>
          <w:sz w:val="24"/>
          <w:szCs w:val="24"/>
        </w:rPr>
      </w:pPr>
    </w:p>
    <w:p w14:paraId="77886372" w14:textId="56B42522"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Uh-huh.</w:t>
      </w:r>
    </w:p>
    <w:p w14:paraId="48A61335" w14:textId="77777777" w:rsidR="0060714B" w:rsidRDefault="0060714B" w:rsidP="00B97653">
      <w:pPr>
        <w:spacing w:after="0" w:line="240" w:lineRule="auto"/>
        <w:ind w:left="1843" w:hanging="1843"/>
        <w:jc w:val="both"/>
        <w:rPr>
          <w:rFonts w:ascii="Arial" w:hAnsi="Arial" w:cs="Arial"/>
          <w:sz w:val="24"/>
          <w:szCs w:val="24"/>
        </w:rPr>
      </w:pPr>
    </w:p>
    <w:p w14:paraId="5C5CC6AE" w14:textId="153EBC8D"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3EA10894" w14:textId="77777777" w:rsidR="0060714B" w:rsidRDefault="0060714B" w:rsidP="00B97653">
      <w:pPr>
        <w:spacing w:after="0" w:line="240" w:lineRule="auto"/>
        <w:ind w:left="1843" w:hanging="1843"/>
        <w:jc w:val="both"/>
        <w:rPr>
          <w:rFonts w:ascii="Arial" w:hAnsi="Arial" w:cs="Arial"/>
          <w:sz w:val="24"/>
          <w:szCs w:val="24"/>
        </w:rPr>
      </w:pPr>
    </w:p>
    <w:p w14:paraId="32755104" w14:textId="2BA83DB2"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Right.</w:t>
      </w:r>
    </w:p>
    <w:p w14:paraId="52226055" w14:textId="77777777" w:rsidR="0060714B" w:rsidRDefault="0060714B" w:rsidP="00B97653">
      <w:pPr>
        <w:spacing w:after="0" w:line="240" w:lineRule="auto"/>
        <w:ind w:left="1843" w:hanging="1843"/>
        <w:jc w:val="both"/>
        <w:rPr>
          <w:rFonts w:ascii="Arial" w:hAnsi="Arial" w:cs="Arial"/>
          <w:sz w:val="24"/>
          <w:szCs w:val="24"/>
        </w:rPr>
      </w:pPr>
    </w:p>
    <w:p w14:paraId="3ED73408" w14:textId="4FB4D774"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And that’s the stuff that disproves that…I keep </w:t>
      </w:r>
      <w:r w:rsidR="005E5587">
        <w:rPr>
          <w:rFonts w:ascii="Arial" w:hAnsi="Arial" w:cs="Arial"/>
          <w:sz w:val="24"/>
          <w:szCs w:val="24"/>
        </w:rPr>
        <w:t>forgetting</w:t>
      </w:r>
      <w:r>
        <w:rPr>
          <w:rFonts w:ascii="Arial" w:hAnsi="Arial" w:cs="Arial"/>
          <w:sz w:val="24"/>
          <w:szCs w:val="24"/>
        </w:rPr>
        <w:t xml:space="preserve"> the crazy woman’s name.  That’s the thing that disproves that she was there.</w:t>
      </w:r>
    </w:p>
    <w:p w14:paraId="01420C94" w14:textId="77777777" w:rsidR="0060714B" w:rsidRDefault="0060714B" w:rsidP="00B97653">
      <w:pPr>
        <w:spacing w:after="0" w:line="240" w:lineRule="auto"/>
        <w:ind w:left="1843" w:hanging="1843"/>
        <w:jc w:val="both"/>
        <w:rPr>
          <w:rFonts w:ascii="Arial" w:hAnsi="Arial" w:cs="Arial"/>
          <w:sz w:val="24"/>
          <w:szCs w:val="24"/>
        </w:rPr>
      </w:pPr>
    </w:p>
    <w:p w14:paraId="54FF664E" w14:textId="59D9013C"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Right, Joan.</w:t>
      </w:r>
    </w:p>
    <w:p w14:paraId="3195B1F2" w14:textId="77777777" w:rsidR="0060714B" w:rsidRDefault="0060714B" w:rsidP="00B97653">
      <w:pPr>
        <w:spacing w:after="0" w:line="240" w:lineRule="auto"/>
        <w:ind w:left="1843" w:hanging="1843"/>
        <w:jc w:val="both"/>
        <w:rPr>
          <w:rFonts w:ascii="Arial" w:hAnsi="Arial" w:cs="Arial"/>
          <w:sz w:val="24"/>
          <w:szCs w:val="24"/>
        </w:rPr>
      </w:pPr>
    </w:p>
    <w:p w14:paraId="470B8537" w14:textId="27E29D5A"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Joan, yeah.</w:t>
      </w:r>
    </w:p>
    <w:p w14:paraId="1C6CD20B" w14:textId="77777777" w:rsidR="0060714B" w:rsidRDefault="0060714B" w:rsidP="00B97653">
      <w:pPr>
        <w:spacing w:after="0" w:line="240" w:lineRule="auto"/>
        <w:ind w:left="1843" w:hanging="1843"/>
        <w:jc w:val="both"/>
        <w:rPr>
          <w:rFonts w:ascii="Arial" w:hAnsi="Arial" w:cs="Arial"/>
          <w:sz w:val="24"/>
          <w:szCs w:val="24"/>
        </w:rPr>
      </w:pPr>
    </w:p>
    <w:p w14:paraId="669BCF69" w14:textId="43044EA4"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Joan, okay.  Right, these two boots, those are men’s boots, those are at the crime scene, these are unisex boots.  But they were also…</w:t>
      </w:r>
    </w:p>
    <w:p w14:paraId="0298C008" w14:textId="77777777" w:rsidR="0060714B" w:rsidRDefault="0060714B" w:rsidP="00B97653">
      <w:pPr>
        <w:spacing w:after="0" w:line="240" w:lineRule="auto"/>
        <w:ind w:left="1843" w:hanging="1843"/>
        <w:jc w:val="both"/>
        <w:rPr>
          <w:rFonts w:ascii="Arial" w:hAnsi="Arial" w:cs="Arial"/>
          <w:sz w:val="24"/>
          <w:szCs w:val="24"/>
        </w:rPr>
      </w:pPr>
    </w:p>
    <w:p w14:paraId="0F178DFC" w14:textId="2B544031"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So, were those boots also at the crime scene?</w:t>
      </w:r>
    </w:p>
    <w:p w14:paraId="65339FC5" w14:textId="77777777" w:rsidR="0060714B" w:rsidRDefault="0060714B" w:rsidP="00B97653">
      <w:pPr>
        <w:spacing w:after="0" w:line="240" w:lineRule="auto"/>
        <w:ind w:left="1843" w:hanging="1843"/>
        <w:jc w:val="both"/>
        <w:rPr>
          <w:rFonts w:ascii="Arial" w:hAnsi="Arial" w:cs="Arial"/>
          <w:sz w:val="24"/>
          <w:szCs w:val="24"/>
        </w:rPr>
      </w:pPr>
    </w:p>
    <w:p w14:paraId="7B204C6D" w14:textId="63E53006"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No, they were not at the crime scene, these were at the crime scene.</w:t>
      </w:r>
    </w:p>
    <w:p w14:paraId="6DB8386F" w14:textId="77777777" w:rsidR="0060714B" w:rsidRDefault="0060714B" w:rsidP="00B97653">
      <w:pPr>
        <w:spacing w:after="0" w:line="240" w:lineRule="auto"/>
        <w:ind w:left="1843" w:hanging="1843"/>
        <w:jc w:val="both"/>
        <w:rPr>
          <w:rFonts w:ascii="Arial" w:hAnsi="Arial" w:cs="Arial"/>
          <w:sz w:val="24"/>
          <w:szCs w:val="24"/>
        </w:rPr>
      </w:pPr>
    </w:p>
    <w:p w14:paraId="46DF01F7" w14:textId="53496F13"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w:t>
      </w:r>
    </w:p>
    <w:p w14:paraId="2FADA9AA" w14:textId="77777777" w:rsidR="0060714B" w:rsidRDefault="0060714B" w:rsidP="00B97653">
      <w:pPr>
        <w:spacing w:after="0" w:line="240" w:lineRule="auto"/>
        <w:ind w:left="1843" w:hanging="1843"/>
        <w:jc w:val="both"/>
        <w:rPr>
          <w:rFonts w:ascii="Arial" w:hAnsi="Arial" w:cs="Arial"/>
          <w:sz w:val="24"/>
          <w:szCs w:val="24"/>
        </w:rPr>
      </w:pPr>
    </w:p>
    <w:p w14:paraId="6224F269" w14:textId="00C7B9E6"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And also in the car.  </w:t>
      </w:r>
    </w:p>
    <w:p w14:paraId="145694CE" w14:textId="77777777" w:rsidR="0060714B" w:rsidRDefault="0060714B" w:rsidP="00B97653">
      <w:pPr>
        <w:spacing w:after="0" w:line="240" w:lineRule="auto"/>
        <w:ind w:left="1843" w:hanging="1843"/>
        <w:jc w:val="both"/>
        <w:rPr>
          <w:rFonts w:ascii="Arial" w:hAnsi="Arial" w:cs="Arial"/>
          <w:sz w:val="24"/>
          <w:szCs w:val="24"/>
        </w:rPr>
      </w:pPr>
    </w:p>
    <w:p w14:paraId="41E3D0A4" w14:textId="3AEF6773"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That he was borrowing.</w:t>
      </w:r>
    </w:p>
    <w:p w14:paraId="4B4CB265" w14:textId="77777777" w:rsidR="0060714B" w:rsidRDefault="0060714B" w:rsidP="00B97653">
      <w:pPr>
        <w:spacing w:after="0" w:line="240" w:lineRule="auto"/>
        <w:ind w:left="1843" w:hanging="1843"/>
        <w:jc w:val="both"/>
        <w:rPr>
          <w:rFonts w:ascii="Arial" w:hAnsi="Arial" w:cs="Arial"/>
          <w:sz w:val="24"/>
          <w:szCs w:val="24"/>
        </w:rPr>
      </w:pPr>
    </w:p>
    <w:p w14:paraId="2AFBE28F" w14:textId="443ACD5A"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Guys, it says Toyota right there.</w:t>
      </w:r>
    </w:p>
    <w:p w14:paraId="4DA0EDEC" w14:textId="77777777" w:rsidR="0060714B" w:rsidRDefault="0060714B" w:rsidP="00B97653">
      <w:pPr>
        <w:spacing w:after="0" w:line="240" w:lineRule="auto"/>
        <w:ind w:left="1843" w:hanging="1843"/>
        <w:jc w:val="both"/>
        <w:rPr>
          <w:rFonts w:ascii="Arial" w:hAnsi="Arial" w:cs="Arial"/>
          <w:sz w:val="24"/>
          <w:szCs w:val="24"/>
        </w:rPr>
      </w:pPr>
    </w:p>
    <w:p w14:paraId="370D4121" w14:textId="090FEDC0"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that’s why I was saying.</w:t>
      </w:r>
    </w:p>
    <w:p w14:paraId="55C9F365" w14:textId="77777777" w:rsidR="0060714B" w:rsidRDefault="0060714B" w:rsidP="00B97653">
      <w:pPr>
        <w:spacing w:after="0" w:line="240" w:lineRule="auto"/>
        <w:ind w:left="1843" w:hanging="1843"/>
        <w:jc w:val="both"/>
        <w:rPr>
          <w:rFonts w:ascii="Arial" w:hAnsi="Arial" w:cs="Arial"/>
          <w:sz w:val="24"/>
          <w:szCs w:val="24"/>
        </w:rPr>
      </w:pPr>
    </w:p>
    <w:p w14:paraId="5C48CE79" w14:textId="730C56B6"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I've only just picked up on it.  I'm like, why are we </w:t>
      </w:r>
      <w:r w:rsidR="005E5587">
        <w:rPr>
          <w:rFonts w:ascii="Arial" w:hAnsi="Arial" w:cs="Arial"/>
          <w:sz w:val="24"/>
          <w:szCs w:val="24"/>
        </w:rPr>
        <w:t>mentioning</w:t>
      </w:r>
      <w:r>
        <w:rPr>
          <w:rFonts w:ascii="Arial" w:hAnsi="Arial" w:cs="Arial"/>
          <w:sz w:val="24"/>
          <w:szCs w:val="24"/>
        </w:rPr>
        <w:t xml:space="preserve"> Toyota, yeah.</w:t>
      </w:r>
    </w:p>
    <w:p w14:paraId="6411220F" w14:textId="77777777" w:rsidR="0060714B" w:rsidRDefault="0060714B" w:rsidP="00B97653">
      <w:pPr>
        <w:spacing w:after="0" w:line="240" w:lineRule="auto"/>
        <w:ind w:left="1843" w:hanging="1843"/>
        <w:jc w:val="both"/>
        <w:rPr>
          <w:rFonts w:ascii="Arial" w:hAnsi="Arial" w:cs="Arial"/>
          <w:sz w:val="24"/>
          <w:szCs w:val="24"/>
        </w:rPr>
      </w:pPr>
    </w:p>
    <w:p w14:paraId="452AB4C9" w14:textId="092E3ACB"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because it's her car, but it's not, it's his car.  And it's his prints that were around the fire at the loading dock, as well.</w:t>
      </w:r>
    </w:p>
    <w:p w14:paraId="7CCA85A0" w14:textId="77777777" w:rsidR="0060714B" w:rsidRDefault="0060714B" w:rsidP="00B97653">
      <w:pPr>
        <w:spacing w:after="0" w:line="240" w:lineRule="auto"/>
        <w:ind w:left="1843" w:hanging="1843"/>
        <w:jc w:val="both"/>
        <w:rPr>
          <w:rFonts w:ascii="Arial" w:hAnsi="Arial" w:cs="Arial"/>
          <w:sz w:val="24"/>
          <w:szCs w:val="24"/>
        </w:rPr>
      </w:pPr>
    </w:p>
    <w:p w14:paraId="2E1CCFBF" w14:textId="00FCE4DB"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502AA31E" w14:textId="77777777" w:rsidR="0060714B" w:rsidRDefault="0060714B" w:rsidP="00B97653">
      <w:pPr>
        <w:spacing w:after="0" w:line="240" w:lineRule="auto"/>
        <w:ind w:left="1843" w:hanging="1843"/>
        <w:jc w:val="both"/>
        <w:rPr>
          <w:rFonts w:ascii="Arial" w:hAnsi="Arial" w:cs="Arial"/>
          <w:sz w:val="24"/>
          <w:szCs w:val="24"/>
        </w:rPr>
      </w:pPr>
    </w:p>
    <w:p w14:paraId="0F40EECF" w14:textId="245A4CBD"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I didn’t even pick up on that, yeah, Toyota, you're right, I didn’t see it until just now.  So, yeah, that proves it's him.  </w:t>
      </w:r>
      <w:r w:rsidR="00931F32">
        <w:rPr>
          <w:rFonts w:ascii="Arial" w:hAnsi="Arial" w:cs="Arial"/>
          <w:sz w:val="24"/>
          <w:szCs w:val="24"/>
        </w:rPr>
        <w:t xml:space="preserve">So, </w:t>
      </w:r>
      <w:r>
        <w:rPr>
          <w:rFonts w:ascii="Arial" w:hAnsi="Arial" w:cs="Arial"/>
          <w:sz w:val="24"/>
          <w:szCs w:val="24"/>
        </w:rPr>
        <w:t>yes, go on.</w:t>
      </w:r>
    </w:p>
    <w:p w14:paraId="7849F630" w14:textId="77777777" w:rsidR="0060714B" w:rsidRDefault="0060714B" w:rsidP="00B97653">
      <w:pPr>
        <w:spacing w:after="0" w:line="240" w:lineRule="auto"/>
        <w:ind w:left="1843" w:hanging="1843"/>
        <w:jc w:val="both"/>
        <w:rPr>
          <w:rFonts w:ascii="Arial" w:hAnsi="Arial" w:cs="Arial"/>
          <w:sz w:val="24"/>
          <w:szCs w:val="24"/>
        </w:rPr>
      </w:pPr>
    </w:p>
    <w:p w14:paraId="0374E62A" w14:textId="4E410E04"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Here is our actual picture of what we think is the murderer, and how tall they are.  And at this point, it's probably Chris in that costume. Those boots are not that tall that it would make Cherie tall enough.</w:t>
      </w:r>
    </w:p>
    <w:p w14:paraId="5AA47AD4" w14:textId="77777777" w:rsidR="0060714B" w:rsidRDefault="0060714B" w:rsidP="00B97653">
      <w:pPr>
        <w:spacing w:after="0" w:line="240" w:lineRule="auto"/>
        <w:ind w:left="1843" w:hanging="1843"/>
        <w:jc w:val="both"/>
        <w:rPr>
          <w:rFonts w:ascii="Arial" w:hAnsi="Arial" w:cs="Arial"/>
          <w:sz w:val="24"/>
          <w:szCs w:val="24"/>
        </w:rPr>
      </w:pPr>
    </w:p>
    <w:p w14:paraId="39E74967" w14:textId="22B3B2DB"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she's like five, seven.</w:t>
      </w:r>
    </w:p>
    <w:p w14:paraId="77349724" w14:textId="77777777" w:rsidR="0060714B" w:rsidRDefault="0060714B" w:rsidP="00B97653">
      <w:pPr>
        <w:spacing w:after="0" w:line="240" w:lineRule="auto"/>
        <w:ind w:left="1843" w:hanging="1843"/>
        <w:jc w:val="both"/>
        <w:rPr>
          <w:rFonts w:ascii="Arial" w:hAnsi="Arial" w:cs="Arial"/>
          <w:sz w:val="24"/>
          <w:szCs w:val="24"/>
        </w:rPr>
      </w:pPr>
    </w:p>
    <w:p w14:paraId="3F2B2BAE" w14:textId="79616252"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he's like five, eleven, isn't he?</w:t>
      </w:r>
    </w:p>
    <w:p w14:paraId="0292D546" w14:textId="77777777" w:rsidR="0060714B" w:rsidRDefault="0060714B" w:rsidP="00B97653">
      <w:pPr>
        <w:spacing w:after="0" w:line="240" w:lineRule="auto"/>
        <w:ind w:left="1843" w:hanging="1843"/>
        <w:jc w:val="both"/>
        <w:rPr>
          <w:rFonts w:ascii="Arial" w:hAnsi="Arial" w:cs="Arial"/>
          <w:sz w:val="24"/>
          <w:szCs w:val="24"/>
        </w:rPr>
      </w:pPr>
    </w:p>
    <w:p w14:paraId="387A8329" w14:textId="053433AC"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 he's five, eleven.</w:t>
      </w:r>
    </w:p>
    <w:p w14:paraId="5D56F16C" w14:textId="77777777" w:rsidR="0060714B" w:rsidRDefault="0060714B" w:rsidP="00B97653">
      <w:pPr>
        <w:spacing w:after="0" w:line="240" w:lineRule="auto"/>
        <w:ind w:left="1843" w:hanging="1843"/>
        <w:jc w:val="both"/>
        <w:rPr>
          <w:rFonts w:ascii="Arial" w:hAnsi="Arial" w:cs="Arial"/>
          <w:sz w:val="24"/>
          <w:szCs w:val="24"/>
        </w:rPr>
      </w:pPr>
    </w:p>
    <w:p w14:paraId="0E5E2ED7" w14:textId="0DE4689C"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He's really close to  being six foot, especially with the </w:t>
      </w:r>
      <w:r w:rsidR="005E5587">
        <w:rPr>
          <w:rFonts w:ascii="Arial" w:hAnsi="Arial" w:cs="Arial"/>
          <w:sz w:val="24"/>
          <w:szCs w:val="24"/>
        </w:rPr>
        <w:t>mask</w:t>
      </w:r>
      <w:r>
        <w:rPr>
          <w:rFonts w:ascii="Arial" w:hAnsi="Arial" w:cs="Arial"/>
          <w:sz w:val="24"/>
          <w:szCs w:val="24"/>
        </w:rPr>
        <w:t xml:space="preserve"> and the boots.</w:t>
      </w:r>
    </w:p>
    <w:p w14:paraId="0E4DE5B7" w14:textId="77777777" w:rsidR="0060714B" w:rsidRDefault="0060714B" w:rsidP="00B97653">
      <w:pPr>
        <w:spacing w:after="0" w:line="240" w:lineRule="auto"/>
        <w:ind w:left="1843" w:hanging="1843"/>
        <w:jc w:val="both"/>
        <w:rPr>
          <w:rFonts w:ascii="Arial" w:hAnsi="Arial" w:cs="Arial"/>
          <w:sz w:val="24"/>
          <w:szCs w:val="24"/>
        </w:rPr>
      </w:pPr>
    </w:p>
    <w:p w14:paraId="08309ACE" w14:textId="663CD458"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and wait, was it Chris borrowing Cherie’s car, or was it Cherie borrowing Chris’ car?</w:t>
      </w:r>
    </w:p>
    <w:p w14:paraId="2F879E78" w14:textId="77777777" w:rsidR="0060714B" w:rsidRDefault="0060714B" w:rsidP="00B97653">
      <w:pPr>
        <w:spacing w:after="0" w:line="240" w:lineRule="auto"/>
        <w:ind w:left="1843" w:hanging="1843"/>
        <w:jc w:val="both"/>
        <w:rPr>
          <w:rFonts w:ascii="Arial" w:hAnsi="Arial" w:cs="Arial"/>
          <w:sz w:val="24"/>
          <w:szCs w:val="24"/>
        </w:rPr>
      </w:pPr>
    </w:p>
    <w:p w14:paraId="5BCAE619" w14:textId="67AD1577"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I'll just check the letters.</w:t>
      </w:r>
    </w:p>
    <w:p w14:paraId="5EEBA4D2" w14:textId="77777777" w:rsidR="0060714B" w:rsidRDefault="0060714B" w:rsidP="00B97653">
      <w:pPr>
        <w:spacing w:after="0" w:line="240" w:lineRule="auto"/>
        <w:ind w:left="1843" w:hanging="1843"/>
        <w:jc w:val="both"/>
        <w:rPr>
          <w:rFonts w:ascii="Arial" w:hAnsi="Arial" w:cs="Arial"/>
          <w:sz w:val="24"/>
          <w:szCs w:val="24"/>
        </w:rPr>
      </w:pPr>
    </w:p>
    <w:p w14:paraId="6AA003F3" w14:textId="74F57BF2"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I think it was Chris borrowing Cherie's car, but don't </w:t>
      </w:r>
      <w:r w:rsidR="005E5587">
        <w:rPr>
          <w:rFonts w:ascii="Arial" w:hAnsi="Arial" w:cs="Arial"/>
          <w:sz w:val="24"/>
          <w:szCs w:val="24"/>
        </w:rPr>
        <w:t>quote</w:t>
      </w:r>
      <w:r>
        <w:rPr>
          <w:rFonts w:ascii="Arial" w:hAnsi="Arial" w:cs="Arial"/>
          <w:sz w:val="24"/>
          <w:szCs w:val="24"/>
        </w:rPr>
        <w:t xml:space="preserve"> me on that, though.</w:t>
      </w:r>
    </w:p>
    <w:p w14:paraId="17884EAC" w14:textId="77777777" w:rsidR="0060714B" w:rsidRDefault="0060714B" w:rsidP="00B97653">
      <w:pPr>
        <w:spacing w:after="0" w:line="240" w:lineRule="auto"/>
        <w:ind w:left="1843" w:hanging="1843"/>
        <w:jc w:val="both"/>
        <w:rPr>
          <w:rFonts w:ascii="Arial" w:hAnsi="Arial" w:cs="Arial"/>
          <w:sz w:val="24"/>
          <w:szCs w:val="24"/>
        </w:rPr>
      </w:pPr>
    </w:p>
    <w:p w14:paraId="7F043C46" w14:textId="2EB91C08"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I'm checking…shit…it says, from C, yeah Chris, to Cherie…no, wait.  Hold up…</w:t>
      </w:r>
    </w:p>
    <w:p w14:paraId="2617D530" w14:textId="77777777" w:rsidR="0060714B" w:rsidRDefault="0060714B" w:rsidP="00B97653">
      <w:pPr>
        <w:spacing w:after="0" w:line="240" w:lineRule="auto"/>
        <w:ind w:left="1843" w:hanging="1843"/>
        <w:jc w:val="both"/>
        <w:rPr>
          <w:rFonts w:ascii="Arial" w:hAnsi="Arial" w:cs="Arial"/>
          <w:sz w:val="24"/>
          <w:szCs w:val="24"/>
        </w:rPr>
      </w:pPr>
    </w:p>
    <w:p w14:paraId="52050A7F" w14:textId="7BD2E85F"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that’s to Chris.</w:t>
      </w:r>
    </w:p>
    <w:p w14:paraId="0AC8D03D" w14:textId="77777777" w:rsidR="0060714B" w:rsidRDefault="0060714B" w:rsidP="00B97653">
      <w:pPr>
        <w:spacing w:after="0" w:line="240" w:lineRule="auto"/>
        <w:ind w:left="1843" w:hanging="1843"/>
        <w:jc w:val="both"/>
        <w:rPr>
          <w:rFonts w:ascii="Arial" w:hAnsi="Arial" w:cs="Arial"/>
          <w:sz w:val="24"/>
          <w:szCs w:val="24"/>
        </w:rPr>
      </w:pPr>
    </w:p>
    <w:p w14:paraId="179E9C62" w14:textId="62AD2394"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…this is to Chris, meaning this is Cherie.</w:t>
      </w:r>
    </w:p>
    <w:p w14:paraId="15F697BB" w14:textId="77777777" w:rsidR="0060714B" w:rsidRDefault="0060714B" w:rsidP="00B97653">
      <w:pPr>
        <w:spacing w:after="0" w:line="240" w:lineRule="auto"/>
        <w:ind w:left="1843" w:hanging="1843"/>
        <w:jc w:val="both"/>
        <w:rPr>
          <w:rFonts w:ascii="Arial" w:hAnsi="Arial" w:cs="Arial"/>
          <w:sz w:val="24"/>
          <w:szCs w:val="24"/>
        </w:rPr>
      </w:pPr>
    </w:p>
    <w:p w14:paraId="7A80A5C9" w14:textId="204586F6"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Yeah.  And then, so did Cherie say, </w:t>
      </w:r>
      <w:r w:rsidR="005E5587">
        <w:rPr>
          <w:rFonts w:ascii="Arial" w:hAnsi="Arial" w:cs="Arial"/>
          <w:sz w:val="24"/>
          <w:szCs w:val="24"/>
        </w:rPr>
        <w:t>thank</w:t>
      </w:r>
      <w:r>
        <w:rPr>
          <w:rFonts w:ascii="Arial" w:hAnsi="Arial" w:cs="Arial"/>
          <w:sz w:val="24"/>
          <w:szCs w:val="24"/>
        </w:rPr>
        <w:t xml:space="preserve"> you for letting me borrow the car.</w:t>
      </w:r>
    </w:p>
    <w:p w14:paraId="091827B2" w14:textId="77777777" w:rsidR="0060714B" w:rsidRDefault="0060714B" w:rsidP="00B97653">
      <w:pPr>
        <w:spacing w:after="0" w:line="240" w:lineRule="auto"/>
        <w:ind w:left="1843" w:hanging="1843"/>
        <w:jc w:val="both"/>
        <w:rPr>
          <w:rFonts w:ascii="Arial" w:hAnsi="Arial" w:cs="Arial"/>
          <w:sz w:val="24"/>
          <w:szCs w:val="24"/>
        </w:rPr>
      </w:pPr>
    </w:p>
    <w:p w14:paraId="6167A100" w14:textId="3C8E32BE"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No, she said, well yeah, can't wait to see you, mind if I borrow the car again, so he…</w:t>
      </w:r>
    </w:p>
    <w:p w14:paraId="71700A7F" w14:textId="77777777" w:rsidR="0060714B" w:rsidRDefault="0060714B" w:rsidP="00B97653">
      <w:pPr>
        <w:spacing w:after="0" w:line="240" w:lineRule="auto"/>
        <w:ind w:left="1843" w:hanging="1843"/>
        <w:jc w:val="both"/>
        <w:rPr>
          <w:rFonts w:ascii="Arial" w:hAnsi="Arial" w:cs="Arial"/>
          <w:sz w:val="24"/>
          <w:szCs w:val="24"/>
        </w:rPr>
      </w:pPr>
    </w:p>
    <w:p w14:paraId="72529F4A" w14:textId="7DCB5AA5"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right.</w:t>
      </w:r>
    </w:p>
    <w:p w14:paraId="1E0892FC" w14:textId="77777777" w:rsidR="0060714B" w:rsidRDefault="0060714B" w:rsidP="00B97653">
      <w:pPr>
        <w:spacing w:after="0" w:line="240" w:lineRule="auto"/>
        <w:ind w:left="1843" w:hanging="1843"/>
        <w:jc w:val="both"/>
        <w:rPr>
          <w:rFonts w:ascii="Arial" w:hAnsi="Arial" w:cs="Arial"/>
          <w:sz w:val="24"/>
          <w:szCs w:val="24"/>
        </w:rPr>
      </w:pPr>
    </w:p>
    <w:p w14:paraId="50A893D1" w14:textId="148BAC4B"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…she was maybe using his car.</w:t>
      </w:r>
    </w:p>
    <w:p w14:paraId="1565A3C5" w14:textId="77777777" w:rsidR="0060714B" w:rsidRDefault="0060714B" w:rsidP="00B97653">
      <w:pPr>
        <w:spacing w:after="0" w:line="240" w:lineRule="auto"/>
        <w:ind w:left="1843" w:hanging="1843"/>
        <w:jc w:val="both"/>
        <w:rPr>
          <w:rFonts w:ascii="Arial" w:hAnsi="Arial" w:cs="Arial"/>
          <w:sz w:val="24"/>
          <w:szCs w:val="24"/>
        </w:rPr>
      </w:pPr>
    </w:p>
    <w:p w14:paraId="32553848" w14:textId="27455AC5"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'cause then he replies with, any time, as in, borrow the car any time.</w:t>
      </w:r>
    </w:p>
    <w:p w14:paraId="717DE017" w14:textId="77777777" w:rsidR="0060714B" w:rsidRDefault="0060714B" w:rsidP="00B97653">
      <w:pPr>
        <w:spacing w:after="0" w:line="240" w:lineRule="auto"/>
        <w:ind w:left="1843" w:hanging="1843"/>
        <w:jc w:val="both"/>
        <w:rPr>
          <w:rFonts w:ascii="Arial" w:hAnsi="Arial" w:cs="Arial"/>
          <w:sz w:val="24"/>
          <w:szCs w:val="24"/>
        </w:rPr>
      </w:pPr>
    </w:p>
    <w:p w14:paraId="0942A076" w14:textId="0E1CB064"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2506185A" w14:textId="77777777" w:rsidR="0060714B" w:rsidRDefault="0060714B" w:rsidP="00B97653">
      <w:pPr>
        <w:spacing w:after="0" w:line="240" w:lineRule="auto"/>
        <w:ind w:left="1843" w:hanging="1843"/>
        <w:jc w:val="both"/>
        <w:rPr>
          <w:rFonts w:ascii="Arial" w:hAnsi="Arial" w:cs="Arial"/>
          <w:sz w:val="24"/>
          <w:szCs w:val="24"/>
        </w:rPr>
      </w:pPr>
    </w:p>
    <w:p w14:paraId="52B01534" w14:textId="62260B60"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so she was borrowing his car.</w:t>
      </w:r>
    </w:p>
    <w:p w14:paraId="5B2EDEED" w14:textId="77777777" w:rsidR="0060714B" w:rsidRDefault="0060714B" w:rsidP="00B97653">
      <w:pPr>
        <w:spacing w:after="0" w:line="240" w:lineRule="auto"/>
        <w:ind w:left="1843" w:hanging="1843"/>
        <w:jc w:val="both"/>
        <w:rPr>
          <w:rFonts w:ascii="Arial" w:hAnsi="Arial" w:cs="Arial"/>
          <w:sz w:val="24"/>
          <w:szCs w:val="24"/>
        </w:rPr>
      </w:pPr>
    </w:p>
    <w:p w14:paraId="7E3FD47A" w14:textId="36A1CCAE"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Okay, so the boots in the Toyota could still be Cherie's.</w:t>
      </w:r>
    </w:p>
    <w:p w14:paraId="4D6A795C" w14:textId="77777777" w:rsidR="0060714B" w:rsidRDefault="0060714B" w:rsidP="00B97653">
      <w:pPr>
        <w:spacing w:after="0" w:line="240" w:lineRule="auto"/>
        <w:ind w:left="1843" w:hanging="1843"/>
        <w:jc w:val="both"/>
        <w:rPr>
          <w:rFonts w:ascii="Arial" w:hAnsi="Arial" w:cs="Arial"/>
          <w:sz w:val="24"/>
          <w:szCs w:val="24"/>
        </w:rPr>
      </w:pPr>
    </w:p>
    <w:p w14:paraId="110129BE" w14:textId="066C7D6F" w:rsidR="0060714B" w:rsidRDefault="0060714B" w:rsidP="00B97653">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3414053A" w14:textId="77777777" w:rsidR="0060714B" w:rsidRDefault="0060714B" w:rsidP="00B97653">
      <w:pPr>
        <w:spacing w:after="0" w:line="240" w:lineRule="auto"/>
        <w:ind w:left="1843" w:hanging="1843"/>
        <w:jc w:val="both"/>
        <w:rPr>
          <w:rFonts w:ascii="Arial" w:hAnsi="Arial" w:cs="Arial"/>
          <w:sz w:val="24"/>
          <w:szCs w:val="24"/>
        </w:rPr>
      </w:pPr>
    </w:p>
    <w:p w14:paraId="32C881C0" w14:textId="496D2239" w:rsidR="0060714B" w:rsidRDefault="0060714B" w:rsidP="0060714B">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Ah.</w:t>
      </w:r>
    </w:p>
    <w:p w14:paraId="33722A96" w14:textId="77777777" w:rsidR="0060714B" w:rsidRDefault="0060714B" w:rsidP="0060714B">
      <w:pPr>
        <w:spacing w:after="0" w:line="240" w:lineRule="auto"/>
        <w:ind w:left="1843" w:hanging="1843"/>
        <w:jc w:val="both"/>
        <w:rPr>
          <w:rFonts w:ascii="Arial" w:hAnsi="Arial" w:cs="Arial"/>
          <w:sz w:val="24"/>
          <w:szCs w:val="24"/>
        </w:rPr>
      </w:pPr>
    </w:p>
    <w:p w14:paraId="38DE0E9F" w14:textId="6C00FEE5" w:rsidR="0060714B" w:rsidRDefault="0060714B" w:rsidP="0060714B">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that’s tough, and we’re running out of time, too.  But at the same time, yeah.</w:t>
      </w:r>
    </w:p>
    <w:p w14:paraId="0722032C" w14:textId="77777777" w:rsidR="0060714B" w:rsidRDefault="0060714B" w:rsidP="0060714B">
      <w:pPr>
        <w:spacing w:after="0" w:line="240" w:lineRule="auto"/>
        <w:ind w:left="1843" w:hanging="1843"/>
        <w:jc w:val="both"/>
        <w:rPr>
          <w:rFonts w:ascii="Arial" w:hAnsi="Arial" w:cs="Arial"/>
          <w:sz w:val="24"/>
          <w:szCs w:val="24"/>
        </w:rPr>
      </w:pPr>
    </w:p>
    <w:p w14:paraId="41FD113A" w14:textId="00822310" w:rsidR="0060714B" w:rsidRDefault="0060714B" w:rsidP="0060714B">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I mean, would he file a ticket that was fake?  Like, he could </w:t>
      </w:r>
      <w:r w:rsidR="005E5587">
        <w:rPr>
          <w:rFonts w:ascii="Arial" w:hAnsi="Arial" w:cs="Arial"/>
          <w:sz w:val="24"/>
          <w:szCs w:val="24"/>
        </w:rPr>
        <w:t>write</w:t>
      </w:r>
      <w:r>
        <w:rPr>
          <w:rFonts w:ascii="Arial" w:hAnsi="Arial" w:cs="Arial"/>
          <w:sz w:val="24"/>
          <w:szCs w:val="24"/>
        </w:rPr>
        <w:t xml:space="preserve"> in his notes that he did that, but like, that’s a pretty big step.</w:t>
      </w:r>
    </w:p>
    <w:p w14:paraId="3EDB5CFC" w14:textId="77777777" w:rsidR="0060714B" w:rsidRDefault="0060714B" w:rsidP="0060714B">
      <w:pPr>
        <w:spacing w:after="0" w:line="240" w:lineRule="auto"/>
        <w:ind w:left="1843" w:hanging="1843"/>
        <w:jc w:val="both"/>
        <w:rPr>
          <w:rFonts w:ascii="Arial" w:hAnsi="Arial" w:cs="Arial"/>
          <w:sz w:val="24"/>
          <w:szCs w:val="24"/>
        </w:rPr>
      </w:pPr>
    </w:p>
    <w:p w14:paraId="72A0395D" w14:textId="4903DF4C" w:rsidR="0060714B" w:rsidRDefault="0060714B" w:rsidP="0060714B">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I mean, he's </w:t>
      </w:r>
      <w:r w:rsidR="005E5587">
        <w:rPr>
          <w:rFonts w:ascii="Arial" w:hAnsi="Arial" w:cs="Arial"/>
          <w:sz w:val="24"/>
          <w:szCs w:val="24"/>
        </w:rPr>
        <w:t>already</w:t>
      </w:r>
      <w:r>
        <w:rPr>
          <w:rFonts w:ascii="Arial" w:hAnsi="Arial" w:cs="Arial"/>
          <w:sz w:val="24"/>
          <w:szCs w:val="24"/>
        </w:rPr>
        <w:t xml:space="preserve"> proven not to be a very good cop.  So, I mean I wouldn’t hold it past him to file a fake report against Donna because he knows he's trying to get her for stuff.</w:t>
      </w:r>
    </w:p>
    <w:p w14:paraId="029D6962" w14:textId="77777777" w:rsidR="0060714B" w:rsidRDefault="0060714B" w:rsidP="0060714B">
      <w:pPr>
        <w:spacing w:after="0" w:line="240" w:lineRule="auto"/>
        <w:ind w:left="1843" w:hanging="1843"/>
        <w:jc w:val="both"/>
        <w:rPr>
          <w:rFonts w:ascii="Arial" w:hAnsi="Arial" w:cs="Arial"/>
          <w:sz w:val="24"/>
          <w:szCs w:val="24"/>
        </w:rPr>
      </w:pPr>
    </w:p>
    <w:p w14:paraId="22665B32" w14:textId="2512CB2B" w:rsidR="0060714B" w:rsidRDefault="0060714B" w:rsidP="0060714B">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3A45B7B1" w14:textId="77777777" w:rsidR="0060714B" w:rsidRDefault="0060714B" w:rsidP="0060714B">
      <w:pPr>
        <w:spacing w:after="0" w:line="240" w:lineRule="auto"/>
        <w:ind w:left="1843" w:hanging="1843"/>
        <w:jc w:val="both"/>
        <w:rPr>
          <w:rFonts w:ascii="Arial" w:hAnsi="Arial" w:cs="Arial"/>
          <w:sz w:val="24"/>
          <w:szCs w:val="24"/>
        </w:rPr>
      </w:pPr>
    </w:p>
    <w:p w14:paraId="1343DC92" w14:textId="2A05A989" w:rsidR="0060714B" w:rsidRDefault="0060714B" w:rsidP="0060714B">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Keep in mind, she could have just borrowed the car, and that’s why the boots, that could very well still be Chris’ boots, and he just leaves his boots in the car for work, or, it could be his work boots for all we care, like, he's a  police officer, is he not, so it could have been his work boots.  </w:t>
      </w:r>
    </w:p>
    <w:p w14:paraId="28BF7B73" w14:textId="77777777" w:rsidR="0060714B" w:rsidRDefault="0060714B" w:rsidP="0060714B">
      <w:pPr>
        <w:spacing w:after="0" w:line="240" w:lineRule="auto"/>
        <w:ind w:left="1843" w:hanging="1843"/>
        <w:jc w:val="both"/>
        <w:rPr>
          <w:rFonts w:ascii="Arial" w:hAnsi="Arial" w:cs="Arial"/>
          <w:sz w:val="24"/>
          <w:szCs w:val="24"/>
        </w:rPr>
      </w:pPr>
    </w:p>
    <w:p w14:paraId="080CCFFD" w14:textId="5608E7E7" w:rsidR="0060714B" w:rsidRDefault="0060714B" w:rsidP="0060714B">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007D93F0" w14:textId="77777777" w:rsidR="0060714B" w:rsidRDefault="0060714B" w:rsidP="0060714B">
      <w:pPr>
        <w:spacing w:after="0" w:line="240" w:lineRule="auto"/>
        <w:ind w:left="1843" w:hanging="1843"/>
        <w:jc w:val="both"/>
        <w:rPr>
          <w:rFonts w:ascii="Arial" w:hAnsi="Arial" w:cs="Arial"/>
          <w:sz w:val="24"/>
          <w:szCs w:val="24"/>
        </w:rPr>
      </w:pPr>
    </w:p>
    <w:p w14:paraId="77527968" w14:textId="71F5221F" w:rsidR="0060714B" w:rsidRDefault="0060714B" w:rsidP="0060714B">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Or, I don't know, like sometimes I know, like, if I'm going </w:t>
      </w:r>
      <w:r w:rsidR="00542E0F">
        <w:rPr>
          <w:rFonts w:ascii="Arial" w:hAnsi="Arial" w:cs="Arial"/>
          <w:sz w:val="24"/>
          <w:szCs w:val="24"/>
        </w:rPr>
        <w:t>for a trip, I usually just leave my wellies in the car.</w:t>
      </w:r>
    </w:p>
    <w:p w14:paraId="5F2FFA37" w14:textId="77777777" w:rsidR="00542E0F" w:rsidRDefault="00542E0F" w:rsidP="0060714B">
      <w:pPr>
        <w:spacing w:after="0" w:line="240" w:lineRule="auto"/>
        <w:ind w:left="1843" w:hanging="1843"/>
        <w:jc w:val="both"/>
        <w:rPr>
          <w:rFonts w:ascii="Arial" w:hAnsi="Arial" w:cs="Arial"/>
          <w:sz w:val="24"/>
          <w:szCs w:val="24"/>
        </w:rPr>
      </w:pPr>
    </w:p>
    <w:p w14:paraId="45F7DB5C" w14:textId="0351239E"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Yeah, no I mean, but we also know that Chris and Joan seem totally chill with the idea of getting him out of the way.  </w:t>
      </w:r>
      <w:r w:rsidR="00931F32">
        <w:rPr>
          <w:rFonts w:ascii="Arial" w:hAnsi="Arial" w:cs="Arial"/>
          <w:sz w:val="24"/>
          <w:szCs w:val="24"/>
        </w:rPr>
        <w:t xml:space="preserve">So, </w:t>
      </w:r>
      <w:r>
        <w:rPr>
          <w:rFonts w:ascii="Arial" w:hAnsi="Arial" w:cs="Arial"/>
          <w:sz w:val="24"/>
          <w:szCs w:val="24"/>
        </w:rPr>
        <w:t>they both have the motive to kill him.  I'm trying to remember again, where was Chris on the night of the murder?  Because we know, supposedly…</w:t>
      </w:r>
    </w:p>
    <w:p w14:paraId="0557E048" w14:textId="77777777" w:rsidR="00542E0F" w:rsidRDefault="00542E0F" w:rsidP="0060714B">
      <w:pPr>
        <w:spacing w:after="0" w:line="240" w:lineRule="auto"/>
        <w:ind w:left="1843" w:hanging="1843"/>
        <w:jc w:val="both"/>
        <w:rPr>
          <w:rFonts w:ascii="Arial" w:hAnsi="Arial" w:cs="Arial"/>
          <w:sz w:val="24"/>
          <w:szCs w:val="24"/>
        </w:rPr>
      </w:pPr>
    </w:p>
    <w:p w14:paraId="2066CF5D" w14:textId="6FCAF12F"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He was giving someone a ticket.</w:t>
      </w:r>
    </w:p>
    <w:p w14:paraId="510F9287" w14:textId="77777777" w:rsidR="00542E0F" w:rsidRDefault="00542E0F" w:rsidP="0060714B">
      <w:pPr>
        <w:spacing w:after="0" w:line="240" w:lineRule="auto"/>
        <w:ind w:left="1843" w:hanging="1843"/>
        <w:jc w:val="both"/>
        <w:rPr>
          <w:rFonts w:ascii="Arial" w:hAnsi="Arial" w:cs="Arial"/>
          <w:sz w:val="24"/>
          <w:szCs w:val="24"/>
        </w:rPr>
      </w:pPr>
    </w:p>
    <w:p w14:paraId="70907CE2" w14:textId="0A1602D8"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He was giving Donna a ticket.</w:t>
      </w:r>
    </w:p>
    <w:p w14:paraId="5370593E" w14:textId="77777777" w:rsidR="00542E0F" w:rsidRDefault="00542E0F" w:rsidP="0060714B">
      <w:pPr>
        <w:spacing w:after="0" w:line="240" w:lineRule="auto"/>
        <w:ind w:left="1843" w:hanging="1843"/>
        <w:jc w:val="both"/>
        <w:rPr>
          <w:rFonts w:ascii="Arial" w:hAnsi="Arial" w:cs="Arial"/>
          <w:sz w:val="24"/>
          <w:szCs w:val="24"/>
        </w:rPr>
      </w:pPr>
    </w:p>
    <w:p w14:paraId="16940008" w14:textId="4BF252DB"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He would have had to have been at the location, though, purely because…I'm going to get the ticket, one sec.</w:t>
      </w:r>
    </w:p>
    <w:p w14:paraId="77C7BCE3" w14:textId="77777777" w:rsidR="00542E0F" w:rsidRDefault="00542E0F" w:rsidP="0060714B">
      <w:pPr>
        <w:spacing w:after="0" w:line="240" w:lineRule="auto"/>
        <w:ind w:left="1843" w:hanging="1843"/>
        <w:jc w:val="both"/>
        <w:rPr>
          <w:rFonts w:ascii="Arial" w:hAnsi="Arial" w:cs="Arial"/>
          <w:sz w:val="24"/>
          <w:szCs w:val="24"/>
        </w:rPr>
      </w:pPr>
    </w:p>
    <w:p w14:paraId="3B2F64C5" w14:textId="3C9C00BD"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You're going to get the ticket, oh no, that’s not it.</w:t>
      </w:r>
    </w:p>
    <w:p w14:paraId="56896E26" w14:textId="77777777" w:rsidR="00542E0F" w:rsidRDefault="00542E0F" w:rsidP="0060714B">
      <w:pPr>
        <w:spacing w:after="0" w:line="240" w:lineRule="auto"/>
        <w:ind w:left="1843" w:hanging="1843"/>
        <w:jc w:val="both"/>
        <w:rPr>
          <w:rFonts w:ascii="Arial" w:hAnsi="Arial" w:cs="Arial"/>
          <w:sz w:val="24"/>
          <w:szCs w:val="24"/>
        </w:rPr>
      </w:pPr>
    </w:p>
    <w:p w14:paraId="2B2B8DEB" w14:textId="390F5FEB"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Here it is.  Purely because, and again I could be wrong, but the…</w:t>
      </w:r>
    </w:p>
    <w:p w14:paraId="2476B69A" w14:textId="77777777" w:rsidR="00542E0F" w:rsidRDefault="00542E0F" w:rsidP="0060714B">
      <w:pPr>
        <w:spacing w:after="0" w:line="240" w:lineRule="auto"/>
        <w:ind w:left="1843" w:hanging="1843"/>
        <w:jc w:val="both"/>
        <w:rPr>
          <w:rFonts w:ascii="Arial" w:hAnsi="Arial" w:cs="Arial"/>
          <w:sz w:val="24"/>
          <w:szCs w:val="24"/>
        </w:rPr>
      </w:pPr>
    </w:p>
    <w:p w14:paraId="5A60C20E" w14:textId="5D7A2E4A"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3.31, traffic stop, silver Lincoln.</w:t>
      </w:r>
    </w:p>
    <w:p w14:paraId="702D2186" w14:textId="77777777" w:rsidR="00542E0F" w:rsidRDefault="00542E0F" w:rsidP="0060714B">
      <w:pPr>
        <w:spacing w:after="0" w:line="240" w:lineRule="auto"/>
        <w:ind w:left="1843" w:hanging="1843"/>
        <w:jc w:val="both"/>
        <w:rPr>
          <w:rFonts w:ascii="Arial" w:hAnsi="Arial" w:cs="Arial"/>
          <w:sz w:val="24"/>
          <w:szCs w:val="24"/>
        </w:rPr>
      </w:pPr>
    </w:p>
    <w:p w14:paraId="63081C12" w14:textId="61825E64"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…to scan it, he has to be there.</w:t>
      </w:r>
    </w:p>
    <w:p w14:paraId="06AD2FAF" w14:textId="77777777" w:rsidR="00542E0F" w:rsidRDefault="00542E0F" w:rsidP="0060714B">
      <w:pPr>
        <w:spacing w:after="0" w:line="240" w:lineRule="auto"/>
        <w:ind w:left="1843" w:hanging="1843"/>
        <w:jc w:val="both"/>
        <w:rPr>
          <w:rFonts w:ascii="Arial" w:hAnsi="Arial" w:cs="Arial"/>
          <w:sz w:val="24"/>
          <w:szCs w:val="24"/>
        </w:rPr>
      </w:pPr>
    </w:p>
    <w:p w14:paraId="6BD6CFD4" w14:textId="5CE86690"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He has to be at the car.</w:t>
      </w:r>
    </w:p>
    <w:p w14:paraId="36074F4D" w14:textId="77777777" w:rsidR="00542E0F" w:rsidRDefault="00542E0F" w:rsidP="0060714B">
      <w:pPr>
        <w:spacing w:after="0" w:line="240" w:lineRule="auto"/>
        <w:ind w:left="1843" w:hanging="1843"/>
        <w:jc w:val="both"/>
        <w:rPr>
          <w:rFonts w:ascii="Arial" w:hAnsi="Arial" w:cs="Arial"/>
          <w:sz w:val="24"/>
          <w:szCs w:val="24"/>
        </w:rPr>
      </w:pPr>
    </w:p>
    <w:p w14:paraId="53A77CC9" w14:textId="5D8DAAAF"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He has to be at the location to scan it, and he has to, like…</w:t>
      </w:r>
    </w:p>
    <w:p w14:paraId="2A8E9F20" w14:textId="77777777" w:rsidR="00542E0F" w:rsidRDefault="00542E0F" w:rsidP="0060714B">
      <w:pPr>
        <w:spacing w:after="0" w:line="240" w:lineRule="auto"/>
        <w:ind w:left="1843" w:hanging="1843"/>
        <w:jc w:val="both"/>
        <w:rPr>
          <w:rFonts w:ascii="Arial" w:hAnsi="Arial" w:cs="Arial"/>
          <w:sz w:val="24"/>
          <w:szCs w:val="24"/>
        </w:rPr>
      </w:pPr>
    </w:p>
    <w:p w14:paraId="60222B6D" w14:textId="0C5BF12D"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Print it out.</w:t>
      </w:r>
    </w:p>
    <w:p w14:paraId="369E87A8" w14:textId="77777777" w:rsidR="00542E0F" w:rsidRDefault="00542E0F" w:rsidP="0060714B">
      <w:pPr>
        <w:spacing w:after="0" w:line="240" w:lineRule="auto"/>
        <w:ind w:left="1843" w:hanging="1843"/>
        <w:jc w:val="both"/>
        <w:rPr>
          <w:rFonts w:ascii="Arial" w:hAnsi="Arial" w:cs="Arial"/>
          <w:sz w:val="24"/>
          <w:szCs w:val="24"/>
        </w:rPr>
      </w:pPr>
    </w:p>
    <w:p w14:paraId="3E79128D" w14:textId="0AC56AF8"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2E8F475B" w14:textId="77777777" w:rsidR="00542E0F" w:rsidRDefault="00542E0F" w:rsidP="0060714B">
      <w:pPr>
        <w:spacing w:after="0" w:line="240" w:lineRule="auto"/>
        <w:ind w:left="1843" w:hanging="1843"/>
        <w:jc w:val="both"/>
        <w:rPr>
          <w:rFonts w:ascii="Arial" w:hAnsi="Arial" w:cs="Arial"/>
          <w:sz w:val="24"/>
          <w:szCs w:val="24"/>
        </w:rPr>
      </w:pPr>
    </w:p>
    <w:p w14:paraId="317EEFF6" w14:textId="00DC5389"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25BF18A0" w14:textId="77777777" w:rsidR="00542E0F" w:rsidRDefault="00542E0F" w:rsidP="0060714B">
      <w:pPr>
        <w:spacing w:after="0" w:line="240" w:lineRule="auto"/>
        <w:ind w:left="1843" w:hanging="1843"/>
        <w:jc w:val="both"/>
        <w:rPr>
          <w:rFonts w:ascii="Arial" w:hAnsi="Arial" w:cs="Arial"/>
          <w:sz w:val="24"/>
          <w:szCs w:val="24"/>
        </w:rPr>
      </w:pPr>
    </w:p>
    <w:p w14:paraId="0C579EFB" w14:textId="1BDB36A2"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r>
      <w:r w:rsidR="005E5587">
        <w:rPr>
          <w:rFonts w:ascii="Arial" w:hAnsi="Arial" w:cs="Arial"/>
          <w:sz w:val="24"/>
          <w:szCs w:val="24"/>
        </w:rPr>
        <w:t>And</w:t>
      </w:r>
      <w:r>
        <w:rPr>
          <w:rFonts w:ascii="Arial" w:hAnsi="Arial" w:cs="Arial"/>
          <w:sz w:val="24"/>
          <w:szCs w:val="24"/>
        </w:rPr>
        <w:t xml:space="preserve"> the details.</w:t>
      </w:r>
    </w:p>
    <w:p w14:paraId="5445E733" w14:textId="77777777" w:rsidR="00542E0F" w:rsidRDefault="00542E0F" w:rsidP="0060714B">
      <w:pPr>
        <w:spacing w:after="0" w:line="240" w:lineRule="auto"/>
        <w:ind w:left="1843" w:hanging="1843"/>
        <w:jc w:val="both"/>
        <w:rPr>
          <w:rFonts w:ascii="Arial" w:hAnsi="Arial" w:cs="Arial"/>
          <w:sz w:val="24"/>
          <w:szCs w:val="24"/>
        </w:rPr>
      </w:pPr>
    </w:p>
    <w:p w14:paraId="1C421633" w14:textId="4EEDE15D"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he didn’t just falsify that completely.</w:t>
      </w:r>
    </w:p>
    <w:p w14:paraId="15756099" w14:textId="77777777" w:rsidR="00542E0F" w:rsidRDefault="00542E0F" w:rsidP="0060714B">
      <w:pPr>
        <w:spacing w:after="0" w:line="240" w:lineRule="auto"/>
        <w:ind w:left="1843" w:hanging="1843"/>
        <w:jc w:val="both"/>
        <w:rPr>
          <w:rFonts w:ascii="Arial" w:hAnsi="Arial" w:cs="Arial"/>
          <w:sz w:val="24"/>
          <w:szCs w:val="24"/>
        </w:rPr>
      </w:pPr>
    </w:p>
    <w:p w14:paraId="613CB623" w14:textId="62083070" w:rsidR="00542E0F" w:rsidRDefault="00542E0F" w:rsidP="0060714B">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r w:rsidR="00AA63FA">
        <w:rPr>
          <w:rFonts w:ascii="Arial" w:hAnsi="Arial" w:cs="Arial"/>
          <w:sz w:val="24"/>
          <w:szCs w:val="24"/>
        </w:rPr>
        <w:t>, to get details of the car, he had to be there.  So, and he could have just easily changed the time.</w:t>
      </w:r>
    </w:p>
    <w:p w14:paraId="303E862A" w14:textId="77777777" w:rsidR="00AA63FA" w:rsidRDefault="00AA63FA" w:rsidP="0060714B">
      <w:pPr>
        <w:spacing w:after="0" w:line="240" w:lineRule="auto"/>
        <w:ind w:left="1843" w:hanging="1843"/>
        <w:jc w:val="both"/>
        <w:rPr>
          <w:rFonts w:ascii="Arial" w:hAnsi="Arial" w:cs="Arial"/>
          <w:sz w:val="24"/>
          <w:szCs w:val="24"/>
        </w:rPr>
      </w:pPr>
    </w:p>
    <w:p w14:paraId="44CBDC14" w14:textId="38424715"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you're correct.</w:t>
      </w:r>
    </w:p>
    <w:p w14:paraId="63A78A7B" w14:textId="77777777" w:rsidR="00AA63FA" w:rsidRDefault="00AA63FA" w:rsidP="00AA63FA">
      <w:pPr>
        <w:spacing w:after="0" w:line="240" w:lineRule="auto"/>
        <w:ind w:left="1843" w:hanging="1843"/>
        <w:jc w:val="both"/>
        <w:rPr>
          <w:rFonts w:ascii="Arial" w:hAnsi="Arial" w:cs="Arial"/>
          <w:sz w:val="24"/>
          <w:szCs w:val="24"/>
        </w:rPr>
      </w:pPr>
    </w:p>
    <w:p w14:paraId="7FAF8771" w14:textId="0DD167EF"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Oh, do you know what it is, though…</w:t>
      </w:r>
    </w:p>
    <w:p w14:paraId="24C9212C" w14:textId="77777777" w:rsidR="00AA63FA" w:rsidRDefault="00AA63FA" w:rsidP="00AA63FA">
      <w:pPr>
        <w:spacing w:after="0" w:line="240" w:lineRule="auto"/>
        <w:ind w:left="1843" w:hanging="1843"/>
        <w:jc w:val="both"/>
        <w:rPr>
          <w:rFonts w:ascii="Arial" w:hAnsi="Arial" w:cs="Arial"/>
          <w:sz w:val="24"/>
          <w:szCs w:val="24"/>
        </w:rPr>
      </w:pPr>
    </w:p>
    <w:p w14:paraId="4E7BF22A" w14:textId="7D38A63E"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What?</w:t>
      </w:r>
    </w:p>
    <w:p w14:paraId="7D0414C7" w14:textId="77777777" w:rsidR="00AA63FA" w:rsidRDefault="00AA63FA" w:rsidP="00AA63FA">
      <w:pPr>
        <w:spacing w:after="0" w:line="240" w:lineRule="auto"/>
        <w:ind w:left="1843" w:hanging="1843"/>
        <w:jc w:val="both"/>
        <w:rPr>
          <w:rFonts w:ascii="Arial" w:hAnsi="Arial" w:cs="Arial"/>
          <w:sz w:val="24"/>
          <w:szCs w:val="24"/>
        </w:rPr>
      </w:pPr>
    </w:p>
    <w:p w14:paraId="68F7B8BB" w14:textId="78291772"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…3.12, report of </w:t>
      </w:r>
      <w:r w:rsidR="005E5587">
        <w:rPr>
          <w:rFonts w:ascii="Arial" w:hAnsi="Arial" w:cs="Arial"/>
          <w:sz w:val="24"/>
          <w:szCs w:val="24"/>
        </w:rPr>
        <w:t>suspicious</w:t>
      </w:r>
      <w:r>
        <w:rPr>
          <w:rFonts w:ascii="Arial" w:hAnsi="Arial" w:cs="Arial"/>
          <w:sz w:val="24"/>
          <w:szCs w:val="24"/>
        </w:rPr>
        <w:t xml:space="preserve"> person, 13 CR66, that’s like, where the bar is.  No sign of unusual activity on arrival, searched property, called an all clear after confirming building secure.  So, 3.12, he's called it, that’s why he's there.  3.31, traffic stop, silver Lincoln, tail lights out, CR66, Eagleton Road, warning.</w:t>
      </w:r>
    </w:p>
    <w:p w14:paraId="3DC688C8" w14:textId="77777777" w:rsidR="00AA63FA" w:rsidRDefault="00AA63FA" w:rsidP="00AA63FA">
      <w:pPr>
        <w:spacing w:after="0" w:line="240" w:lineRule="auto"/>
        <w:ind w:left="1843" w:hanging="1843"/>
        <w:jc w:val="both"/>
        <w:rPr>
          <w:rFonts w:ascii="Arial" w:hAnsi="Arial" w:cs="Arial"/>
          <w:sz w:val="24"/>
          <w:szCs w:val="24"/>
        </w:rPr>
      </w:pPr>
    </w:p>
    <w:p w14:paraId="5F3A1648" w14:textId="5F5168A5"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You have 15 minutes left.</w:t>
      </w:r>
    </w:p>
    <w:p w14:paraId="13EB7E1E" w14:textId="77777777" w:rsidR="00AA63FA" w:rsidRDefault="00AA63FA" w:rsidP="00AA63FA">
      <w:pPr>
        <w:spacing w:after="0" w:line="240" w:lineRule="auto"/>
        <w:ind w:left="1843" w:hanging="1843"/>
        <w:jc w:val="both"/>
        <w:rPr>
          <w:rFonts w:ascii="Arial" w:hAnsi="Arial" w:cs="Arial"/>
          <w:sz w:val="24"/>
          <w:szCs w:val="24"/>
        </w:rPr>
      </w:pPr>
    </w:p>
    <w:p w14:paraId="7F7BAF00" w14:textId="18D1AF94"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Okay.</w:t>
      </w:r>
    </w:p>
    <w:p w14:paraId="007E9A61" w14:textId="77777777" w:rsidR="00AA63FA" w:rsidRDefault="00AA63FA" w:rsidP="00AA63FA">
      <w:pPr>
        <w:spacing w:after="0" w:line="240" w:lineRule="auto"/>
        <w:ind w:left="1843" w:hanging="1843"/>
        <w:jc w:val="both"/>
        <w:rPr>
          <w:rFonts w:ascii="Arial" w:hAnsi="Arial" w:cs="Arial"/>
          <w:sz w:val="24"/>
          <w:szCs w:val="24"/>
        </w:rPr>
      </w:pPr>
    </w:p>
    <w:p w14:paraId="40F109F0" w14:textId="79427FCD"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I wonder if…</w:t>
      </w:r>
    </w:p>
    <w:p w14:paraId="404A1804" w14:textId="77777777" w:rsidR="00AA63FA" w:rsidRDefault="00AA63FA" w:rsidP="00AA63FA">
      <w:pPr>
        <w:spacing w:after="0" w:line="240" w:lineRule="auto"/>
        <w:ind w:left="1843" w:hanging="1843"/>
        <w:jc w:val="both"/>
        <w:rPr>
          <w:rFonts w:ascii="Arial" w:hAnsi="Arial" w:cs="Arial"/>
          <w:sz w:val="24"/>
          <w:szCs w:val="24"/>
        </w:rPr>
      </w:pPr>
    </w:p>
    <w:p w14:paraId="035674E8" w14:textId="0329666E"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he filed a warning on Donna.</w:t>
      </w:r>
    </w:p>
    <w:p w14:paraId="426292AC" w14:textId="77777777" w:rsidR="00AA63FA" w:rsidRDefault="00AA63FA" w:rsidP="00AA63FA">
      <w:pPr>
        <w:spacing w:after="0" w:line="240" w:lineRule="auto"/>
        <w:ind w:left="1843" w:hanging="1843"/>
        <w:jc w:val="both"/>
        <w:rPr>
          <w:rFonts w:ascii="Arial" w:hAnsi="Arial" w:cs="Arial"/>
          <w:sz w:val="24"/>
          <w:szCs w:val="24"/>
        </w:rPr>
      </w:pPr>
    </w:p>
    <w:p w14:paraId="044723E7" w14:textId="5341ADC1"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there's a part of me that’s like, in real life, yeah, the tail light thing doesn't make sense, and then there's the game part of me that’s like, but this is the puzzle piece that we need to clear Chris and Donna.</w:t>
      </w:r>
    </w:p>
    <w:p w14:paraId="1D4FCC83" w14:textId="77777777" w:rsidR="00AA63FA" w:rsidRDefault="00AA63FA" w:rsidP="00AA63FA">
      <w:pPr>
        <w:spacing w:after="0" w:line="240" w:lineRule="auto"/>
        <w:ind w:left="1843" w:hanging="1843"/>
        <w:jc w:val="both"/>
        <w:rPr>
          <w:rFonts w:ascii="Arial" w:hAnsi="Arial" w:cs="Arial"/>
          <w:sz w:val="24"/>
          <w:szCs w:val="24"/>
        </w:rPr>
      </w:pPr>
    </w:p>
    <w:p w14:paraId="631151F5" w14:textId="3AE25CCD"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71195F65" w14:textId="77777777" w:rsidR="00AA63FA" w:rsidRDefault="00AA63FA" w:rsidP="00AA63FA">
      <w:pPr>
        <w:spacing w:after="0" w:line="240" w:lineRule="auto"/>
        <w:ind w:left="1843" w:hanging="1843"/>
        <w:jc w:val="both"/>
        <w:rPr>
          <w:rFonts w:ascii="Arial" w:hAnsi="Arial" w:cs="Arial"/>
          <w:sz w:val="24"/>
          <w:szCs w:val="24"/>
        </w:rPr>
      </w:pPr>
    </w:p>
    <w:p w14:paraId="064664C6" w14:textId="0F17D1B3"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33B3754C" w14:textId="77777777" w:rsidR="00AA63FA" w:rsidRDefault="00AA63FA" w:rsidP="00AA63FA">
      <w:pPr>
        <w:spacing w:after="0" w:line="240" w:lineRule="auto"/>
        <w:ind w:left="1843" w:hanging="1843"/>
        <w:jc w:val="both"/>
        <w:rPr>
          <w:rFonts w:ascii="Arial" w:hAnsi="Arial" w:cs="Arial"/>
          <w:sz w:val="24"/>
          <w:szCs w:val="24"/>
        </w:rPr>
      </w:pPr>
    </w:p>
    <w:p w14:paraId="690078F4" w14:textId="524813D9"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And Cherie is the only one who we don't know where she was at 3.30.</w:t>
      </w:r>
    </w:p>
    <w:p w14:paraId="36728F4B" w14:textId="77777777" w:rsidR="00AA63FA" w:rsidRDefault="00AA63FA" w:rsidP="00AA63FA">
      <w:pPr>
        <w:spacing w:after="0" w:line="240" w:lineRule="auto"/>
        <w:ind w:left="1843" w:hanging="1843"/>
        <w:jc w:val="both"/>
        <w:rPr>
          <w:rFonts w:ascii="Arial" w:hAnsi="Arial" w:cs="Arial"/>
          <w:sz w:val="24"/>
          <w:szCs w:val="24"/>
        </w:rPr>
      </w:pPr>
    </w:p>
    <w:p w14:paraId="07E5A084" w14:textId="4F5B97EB"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because she has a whole hour, probably, that she's not accounted for.</w:t>
      </w:r>
    </w:p>
    <w:p w14:paraId="340E29F2" w14:textId="77777777" w:rsidR="00AA63FA" w:rsidRDefault="00AA63FA" w:rsidP="00AA63FA">
      <w:pPr>
        <w:spacing w:after="0" w:line="240" w:lineRule="auto"/>
        <w:ind w:left="1843" w:hanging="1843"/>
        <w:jc w:val="both"/>
        <w:rPr>
          <w:rFonts w:ascii="Arial" w:hAnsi="Arial" w:cs="Arial"/>
          <w:sz w:val="24"/>
          <w:szCs w:val="24"/>
        </w:rPr>
      </w:pPr>
    </w:p>
    <w:p w14:paraId="2FDDC15B" w14:textId="224DE48B"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01867BDA" w14:textId="77777777" w:rsidR="00AA63FA" w:rsidRDefault="00AA63FA" w:rsidP="00AA63FA">
      <w:pPr>
        <w:spacing w:after="0" w:line="240" w:lineRule="auto"/>
        <w:ind w:left="1843" w:hanging="1843"/>
        <w:jc w:val="both"/>
        <w:rPr>
          <w:rFonts w:ascii="Arial" w:hAnsi="Arial" w:cs="Arial"/>
          <w:sz w:val="24"/>
          <w:szCs w:val="24"/>
        </w:rPr>
      </w:pPr>
    </w:p>
    <w:p w14:paraId="756EA300" w14:textId="444B851D"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Meanwhile, Chris, well he was there, but I think this talks a lot about what he was doing.  Like, sure, he could have lied.  Possible dead body called in, in the morning.  Collision </w:t>
      </w:r>
      <w:r w:rsidR="005E5587">
        <w:rPr>
          <w:rFonts w:ascii="Arial" w:hAnsi="Arial" w:cs="Arial"/>
          <w:sz w:val="24"/>
          <w:szCs w:val="24"/>
        </w:rPr>
        <w:t>between</w:t>
      </w:r>
      <w:r>
        <w:rPr>
          <w:rFonts w:ascii="Arial" w:hAnsi="Arial" w:cs="Arial"/>
          <w:sz w:val="24"/>
          <w:szCs w:val="24"/>
        </w:rPr>
        <w:t xml:space="preserve"> blue Cadillac and black Lincoln.  </w:t>
      </w:r>
    </w:p>
    <w:p w14:paraId="31C6EA6F" w14:textId="77777777" w:rsidR="00AA63FA" w:rsidRDefault="00AA63FA" w:rsidP="00AA63FA">
      <w:pPr>
        <w:spacing w:after="0" w:line="240" w:lineRule="auto"/>
        <w:ind w:left="1843" w:hanging="1843"/>
        <w:jc w:val="both"/>
        <w:rPr>
          <w:rFonts w:ascii="Arial" w:hAnsi="Arial" w:cs="Arial"/>
          <w:sz w:val="24"/>
          <w:szCs w:val="24"/>
        </w:rPr>
      </w:pPr>
    </w:p>
    <w:p w14:paraId="3E93735C" w14:textId="33E44F87"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Guys.</w:t>
      </w:r>
    </w:p>
    <w:p w14:paraId="1C80BD9F" w14:textId="77777777" w:rsidR="00AA63FA" w:rsidRDefault="00AA63FA" w:rsidP="00AA63FA">
      <w:pPr>
        <w:spacing w:after="0" w:line="240" w:lineRule="auto"/>
        <w:ind w:left="1843" w:hanging="1843"/>
        <w:jc w:val="both"/>
        <w:rPr>
          <w:rFonts w:ascii="Arial" w:hAnsi="Arial" w:cs="Arial"/>
          <w:sz w:val="24"/>
          <w:szCs w:val="24"/>
        </w:rPr>
      </w:pPr>
    </w:p>
    <w:p w14:paraId="5507CE8D" w14:textId="02EC5A74"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What?</w:t>
      </w:r>
    </w:p>
    <w:p w14:paraId="5DDB570F" w14:textId="77777777" w:rsidR="00AA63FA" w:rsidRDefault="00AA63FA" w:rsidP="00AA63FA">
      <w:pPr>
        <w:spacing w:after="0" w:line="240" w:lineRule="auto"/>
        <w:ind w:left="1843" w:hanging="1843"/>
        <w:jc w:val="both"/>
        <w:rPr>
          <w:rFonts w:ascii="Arial" w:hAnsi="Arial" w:cs="Arial"/>
          <w:sz w:val="24"/>
          <w:szCs w:val="24"/>
        </w:rPr>
      </w:pPr>
    </w:p>
    <w:p w14:paraId="3B5117CA" w14:textId="1E533902"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What?</w:t>
      </w:r>
    </w:p>
    <w:p w14:paraId="271A3C75" w14:textId="77777777" w:rsidR="00AA63FA" w:rsidRDefault="00AA63FA" w:rsidP="00AA63FA">
      <w:pPr>
        <w:spacing w:after="0" w:line="240" w:lineRule="auto"/>
        <w:ind w:left="1843" w:hanging="1843"/>
        <w:jc w:val="both"/>
        <w:rPr>
          <w:rFonts w:ascii="Arial" w:hAnsi="Arial" w:cs="Arial"/>
          <w:sz w:val="24"/>
          <w:szCs w:val="24"/>
        </w:rPr>
      </w:pPr>
    </w:p>
    <w:p w14:paraId="4AA95944" w14:textId="1B6C5F3B"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What did you find?</w:t>
      </w:r>
    </w:p>
    <w:p w14:paraId="134A8C32" w14:textId="77777777" w:rsidR="00AA63FA" w:rsidRDefault="00AA63FA" w:rsidP="00AA63FA">
      <w:pPr>
        <w:spacing w:after="0" w:line="240" w:lineRule="auto"/>
        <w:ind w:left="1843" w:hanging="1843"/>
        <w:jc w:val="both"/>
        <w:rPr>
          <w:rFonts w:ascii="Arial" w:hAnsi="Arial" w:cs="Arial"/>
          <w:sz w:val="24"/>
          <w:szCs w:val="24"/>
        </w:rPr>
      </w:pPr>
    </w:p>
    <w:p w14:paraId="12A829A2" w14:textId="56B96638"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 think it's Cherie.</w:t>
      </w:r>
    </w:p>
    <w:p w14:paraId="75358710" w14:textId="77777777" w:rsidR="00AA63FA" w:rsidRDefault="00AA63FA" w:rsidP="00AA63FA">
      <w:pPr>
        <w:spacing w:after="0" w:line="240" w:lineRule="auto"/>
        <w:ind w:left="1843" w:hanging="1843"/>
        <w:jc w:val="both"/>
        <w:rPr>
          <w:rFonts w:ascii="Arial" w:hAnsi="Arial" w:cs="Arial"/>
          <w:sz w:val="24"/>
          <w:szCs w:val="24"/>
        </w:rPr>
      </w:pPr>
    </w:p>
    <w:p w14:paraId="715BC242" w14:textId="53BBB0E4"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Uh-oh, okay.</w:t>
      </w:r>
    </w:p>
    <w:p w14:paraId="15F1EC5B" w14:textId="77777777" w:rsidR="00AA63FA" w:rsidRDefault="00AA63FA" w:rsidP="00AA63FA">
      <w:pPr>
        <w:spacing w:after="0" w:line="240" w:lineRule="auto"/>
        <w:ind w:left="1843" w:hanging="1843"/>
        <w:jc w:val="both"/>
        <w:rPr>
          <w:rFonts w:ascii="Arial" w:hAnsi="Arial" w:cs="Arial"/>
          <w:sz w:val="24"/>
          <w:szCs w:val="24"/>
        </w:rPr>
      </w:pPr>
    </w:p>
    <w:p w14:paraId="477C79BE" w14:textId="3416A2DB"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And here's why.  Because 2.30ish, the noise started.</w:t>
      </w:r>
    </w:p>
    <w:p w14:paraId="38720E63" w14:textId="77777777" w:rsidR="00AA63FA" w:rsidRDefault="00AA63FA" w:rsidP="00AA63FA">
      <w:pPr>
        <w:spacing w:after="0" w:line="240" w:lineRule="auto"/>
        <w:ind w:left="1843" w:hanging="1843"/>
        <w:jc w:val="both"/>
        <w:rPr>
          <w:rFonts w:ascii="Arial" w:hAnsi="Arial" w:cs="Arial"/>
          <w:sz w:val="24"/>
          <w:szCs w:val="24"/>
        </w:rPr>
      </w:pPr>
    </w:p>
    <w:p w14:paraId="06CF9041" w14:textId="2CF753A1"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479A0B02" w14:textId="77777777" w:rsidR="00AA63FA" w:rsidRDefault="00AA63FA" w:rsidP="00AA63FA">
      <w:pPr>
        <w:spacing w:after="0" w:line="240" w:lineRule="auto"/>
        <w:ind w:left="1843" w:hanging="1843"/>
        <w:jc w:val="both"/>
        <w:rPr>
          <w:rFonts w:ascii="Arial" w:hAnsi="Arial" w:cs="Arial"/>
          <w:sz w:val="24"/>
          <w:szCs w:val="24"/>
        </w:rPr>
      </w:pPr>
    </w:p>
    <w:p w14:paraId="0899691F" w14:textId="490A2F72"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Thankfully, it stopped </w:t>
      </w:r>
      <w:r w:rsidR="005E5587">
        <w:rPr>
          <w:rFonts w:ascii="Arial" w:hAnsi="Arial" w:cs="Arial"/>
          <w:sz w:val="24"/>
          <w:szCs w:val="24"/>
        </w:rPr>
        <w:t>after</w:t>
      </w:r>
      <w:r>
        <w:rPr>
          <w:rFonts w:ascii="Arial" w:hAnsi="Arial" w:cs="Arial"/>
          <w:sz w:val="24"/>
          <w:szCs w:val="24"/>
        </w:rPr>
        <w:t xml:space="preserve"> a couple of hours.  So, she </w:t>
      </w:r>
      <w:r w:rsidR="005E5587">
        <w:rPr>
          <w:rFonts w:ascii="Arial" w:hAnsi="Arial" w:cs="Arial"/>
          <w:sz w:val="24"/>
          <w:szCs w:val="24"/>
        </w:rPr>
        <w:t>must’ve</w:t>
      </w:r>
      <w:r>
        <w:rPr>
          <w:rFonts w:ascii="Arial" w:hAnsi="Arial" w:cs="Arial"/>
          <w:sz w:val="24"/>
          <w:szCs w:val="24"/>
        </w:rPr>
        <w:t xml:space="preserve"> just left it on.</w:t>
      </w:r>
    </w:p>
    <w:p w14:paraId="26ECD584" w14:textId="77777777" w:rsidR="00AA63FA" w:rsidRDefault="00AA63FA" w:rsidP="00AA63FA">
      <w:pPr>
        <w:spacing w:after="0" w:line="240" w:lineRule="auto"/>
        <w:ind w:left="1843" w:hanging="1843"/>
        <w:jc w:val="both"/>
        <w:rPr>
          <w:rFonts w:ascii="Arial" w:hAnsi="Arial" w:cs="Arial"/>
          <w:sz w:val="24"/>
          <w:szCs w:val="24"/>
        </w:rPr>
      </w:pPr>
    </w:p>
    <w:p w14:paraId="1CD05497" w14:textId="32106D59"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Oh.</w:t>
      </w:r>
    </w:p>
    <w:p w14:paraId="1923CE03" w14:textId="77777777" w:rsidR="00AA63FA" w:rsidRDefault="00AA63FA" w:rsidP="00AA63FA">
      <w:pPr>
        <w:spacing w:after="0" w:line="240" w:lineRule="auto"/>
        <w:ind w:left="1843" w:hanging="1843"/>
        <w:jc w:val="both"/>
        <w:rPr>
          <w:rFonts w:ascii="Arial" w:hAnsi="Arial" w:cs="Arial"/>
          <w:sz w:val="24"/>
          <w:szCs w:val="24"/>
        </w:rPr>
      </w:pPr>
    </w:p>
    <w:p w14:paraId="43581A79" w14:textId="4D8FF88D"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3D2C578F" w14:textId="77777777" w:rsidR="00AA63FA" w:rsidRDefault="00AA63FA" w:rsidP="00AA63FA">
      <w:pPr>
        <w:spacing w:after="0" w:line="240" w:lineRule="auto"/>
        <w:ind w:left="1843" w:hanging="1843"/>
        <w:jc w:val="both"/>
        <w:rPr>
          <w:rFonts w:ascii="Arial" w:hAnsi="Arial" w:cs="Arial"/>
          <w:sz w:val="24"/>
          <w:szCs w:val="24"/>
        </w:rPr>
      </w:pPr>
    </w:p>
    <w:p w14:paraId="383767F2" w14:textId="0C4BBF21"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Pissed off, killed the guy, came back, and turned it off.  But it makes it sound like the crazy girlfriend was at  the house the whole time.  And Chris couldn't have stopped her, because he was also out…</w:t>
      </w:r>
    </w:p>
    <w:p w14:paraId="22CF56EC" w14:textId="77777777" w:rsidR="00AA63FA" w:rsidRDefault="00AA63FA" w:rsidP="00AA63FA">
      <w:pPr>
        <w:spacing w:after="0" w:line="240" w:lineRule="auto"/>
        <w:ind w:left="1843" w:hanging="1843"/>
        <w:jc w:val="both"/>
        <w:rPr>
          <w:rFonts w:ascii="Arial" w:hAnsi="Arial" w:cs="Arial"/>
          <w:sz w:val="24"/>
          <w:szCs w:val="24"/>
        </w:rPr>
      </w:pPr>
    </w:p>
    <w:p w14:paraId="3313F15B" w14:textId="4878BB39"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Working.</w:t>
      </w:r>
    </w:p>
    <w:p w14:paraId="2F4DB45D" w14:textId="77777777" w:rsidR="00AA63FA" w:rsidRDefault="00AA63FA" w:rsidP="00AA63FA">
      <w:pPr>
        <w:spacing w:after="0" w:line="240" w:lineRule="auto"/>
        <w:ind w:left="1843" w:hanging="1843"/>
        <w:jc w:val="both"/>
        <w:rPr>
          <w:rFonts w:ascii="Arial" w:hAnsi="Arial" w:cs="Arial"/>
          <w:sz w:val="24"/>
          <w:szCs w:val="24"/>
        </w:rPr>
      </w:pPr>
    </w:p>
    <w:p w14:paraId="3C2EBE34" w14:textId="118DC3DE"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…checking, yeah.</w:t>
      </w:r>
    </w:p>
    <w:p w14:paraId="3C2783CF" w14:textId="77777777" w:rsidR="00AA63FA" w:rsidRDefault="00AA63FA" w:rsidP="00AA63FA">
      <w:pPr>
        <w:spacing w:after="0" w:line="240" w:lineRule="auto"/>
        <w:ind w:left="1843" w:hanging="1843"/>
        <w:jc w:val="both"/>
        <w:rPr>
          <w:rFonts w:ascii="Arial" w:hAnsi="Arial" w:cs="Arial"/>
          <w:sz w:val="24"/>
          <w:szCs w:val="24"/>
        </w:rPr>
      </w:pPr>
    </w:p>
    <w:p w14:paraId="1FFAB923" w14:textId="51C3DACD"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So, because she forgot, or like didn’t forget, but because she didn’t account for that, she, I think, left herself open, in hindsight, now that we know that was probably fake sound.</w:t>
      </w:r>
    </w:p>
    <w:p w14:paraId="65AF5BEF" w14:textId="77777777" w:rsidR="00AA63FA" w:rsidRDefault="00AA63FA" w:rsidP="00AA63FA">
      <w:pPr>
        <w:spacing w:after="0" w:line="240" w:lineRule="auto"/>
        <w:ind w:left="1843" w:hanging="1843"/>
        <w:jc w:val="both"/>
        <w:rPr>
          <w:rFonts w:ascii="Arial" w:hAnsi="Arial" w:cs="Arial"/>
          <w:sz w:val="24"/>
          <w:szCs w:val="24"/>
        </w:rPr>
      </w:pPr>
    </w:p>
    <w:p w14:paraId="6B4E8DFE" w14:textId="2E3FA6D3"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Uh-huh.</w:t>
      </w:r>
    </w:p>
    <w:p w14:paraId="36C4D951" w14:textId="77777777" w:rsidR="00AA63FA" w:rsidRDefault="00AA63FA" w:rsidP="00AA63FA">
      <w:pPr>
        <w:spacing w:after="0" w:line="240" w:lineRule="auto"/>
        <w:ind w:left="1843" w:hanging="1843"/>
        <w:jc w:val="both"/>
        <w:rPr>
          <w:rFonts w:ascii="Arial" w:hAnsi="Arial" w:cs="Arial"/>
          <w:sz w:val="24"/>
          <w:szCs w:val="24"/>
        </w:rPr>
      </w:pPr>
    </w:p>
    <w:p w14:paraId="61013477" w14:textId="4F1DA575"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Does it say anything in particular about it being a recording, or something?</w:t>
      </w:r>
    </w:p>
    <w:p w14:paraId="1300E892" w14:textId="77777777" w:rsidR="00AA63FA" w:rsidRDefault="00AA63FA" w:rsidP="00AA63FA">
      <w:pPr>
        <w:spacing w:after="0" w:line="240" w:lineRule="auto"/>
        <w:ind w:left="1843" w:hanging="1843"/>
        <w:jc w:val="both"/>
        <w:rPr>
          <w:rFonts w:ascii="Arial" w:hAnsi="Arial" w:cs="Arial"/>
          <w:sz w:val="24"/>
          <w:szCs w:val="24"/>
        </w:rPr>
      </w:pPr>
    </w:p>
    <w:p w14:paraId="4897FAC3" w14:textId="55BD824D"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Just that it was </w:t>
      </w:r>
      <w:r w:rsidR="005E5587">
        <w:rPr>
          <w:rFonts w:ascii="Arial" w:hAnsi="Arial" w:cs="Arial"/>
          <w:sz w:val="24"/>
          <w:szCs w:val="24"/>
        </w:rPr>
        <w:t>music</w:t>
      </w:r>
      <w:r>
        <w:rPr>
          <w:rFonts w:ascii="Arial" w:hAnsi="Arial" w:cs="Arial"/>
          <w:sz w:val="24"/>
          <w:szCs w:val="24"/>
        </w:rPr>
        <w:t>.</w:t>
      </w:r>
    </w:p>
    <w:p w14:paraId="5BF05FBF" w14:textId="77777777" w:rsidR="00AA63FA" w:rsidRDefault="00AA63FA" w:rsidP="00AA63FA">
      <w:pPr>
        <w:spacing w:after="0" w:line="240" w:lineRule="auto"/>
        <w:ind w:left="1843" w:hanging="1843"/>
        <w:jc w:val="both"/>
        <w:rPr>
          <w:rFonts w:ascii="Arial" w:hAnsi="Arial" w:cs="Arial"/>
          <w:sz w:val="24"/>
          <w:szCs w:val="24"/>
        </w:rPr>
      </w:pPr>
    </w:p>
    <w:p w14:paraId="28E2E445" w14:textId="4758D6FE"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It was loud music, yeah.</w:t>
      </w:r>
    </w:p>
    <w:p w14:paraId="4FFEB2B9" w14:textId="77777777" w:rsidR="00AA63FA" w:rsidRDefault="00AA63FA" w:rsidP="00AA63FA">
      <w:pPr>
        <w:spacing w:after="0" w:line="240" w:lineRule="auto"/>
        <w:ind w:left="1843" w:hanging="1843"/>
        <w:jc w:val="both"/>
        <w:rPr>
          <w:rFonts w:ascii="Arial" w:hAnsi="Arial" w:cs="Arial"/>
          <w:sz w:val="24"/>
          <w:szCs w:val="24"/>
        </w:rPr>
      </w:pPr>
    </w:p>
    <w:p w14:paraId="2768EB5B" w14:textId="520ED8A7"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That it was loud music, so it could easily have been something that she put on.</w:t>
      </w:r>
    </w:p>
    <w:p w14:paraId="25336304" w14:textId="77777777" w:rsidR="00AA63FA" w:rsidRDefault="00AA63FA" w:rsidP="00AA63FA">
      <w:pPr>
        <w:spacing w:after="0" w:line="240" w:lineRule="auto"/>
        <w:ind w:left="1843" w:hanging="1843"/>
        <w:jc w:val="both"/>
        <w:rPr>
          <w:rFonts w:ascii="Arial" w:hAnsi="Arial" w:cs="Arial"/>
          <w:sz w:val="24"/>
          <w:szCs w:val="24"/>
        </w:rPr>
      </w:pPr>
    </w:p>
    <w:p w14:paraId="6F969B43" w14:textId="4B92F9D2"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 xml:space="preserve">Yeah, she had all the lights on, and put on loud music, and </w:t>
      </w:r>
      <w:r w:rsidR="005E5587">
        <w:rPr>
          <w:rFonts w:ascii="Arial" w:hAnsi="Arial" w:cs="Arial"/>
          <w:sz w:val="24"/>
          <w:szCs w:val="24"/>
        </w:rPr>
        <w:t>then</w:t>
      </w:r>
      <w:r>
        <w:rPr>
          <w:rFonts w:ascii="Arial" w:hAnsi="Arial" w:cs="Arial"/>
          <w:sz w:val="24"/>
          <w:szCs w:val="24"/>
        </w:rPr>
        <w:t xml:space="preserve"> left again in Chris’ car, and did the murder.</w:t>
      </w:r>
    </w:p>
    <w:p w14:paraId="1441DDF1" w14:textId="77777777" w:rsidR="00AA63FA" w:rsidRDefault="00AA63FA" w:rsidP="00AA63FA">
      <w:pPr>
        <w:spacing w:after="0" w:line="240" w:lineRule="auto"/>
        <w:ind w:left="1843" w:hanging="1843"/>
        <w:jc w:val="both"/>
        <w:rPr>
          <w:rFonts w:ascii="Arial" w:hAnsi="Arial" w:cs="Arial"/>
          <w:sz w:val="24"/>
          <w:szCs w:val="24"/>
        </w:rPr>
      </w:pPr>
    </w:p>
    <w:p w14:paraId="242861CE" w14:textId="72B496FC"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And then at 3.12, the suspicious person was seen at the location, and then around this time, same time as the traffic stop, files a warning, and then, yeah.  No, I think it was her, because yeah.</w:t>
      </w:r>
    </w:p>
    <w:p w14:paraId="4DC745F4" w14:textId="77777777" w:rsidR="00AA63FA" w:rsidRDefault="00AA63FA" w:rsidP="00AA63FA">
      <w:pPr>
        <w:spacing w:after="0" w:line="240" w:lineRule="auto"/>
        <w:ind w:left="1843" w:hanging="1843"/>
        <w:jc w:val="both"/>
        <w:rPr>
          <w:rFonts w:ascii="Arial" w:hAnsi="Arial" w:cs="Arial"/>
          <w:sz w:val="24"/>
          <w:szCs w:val="24"/>
        </w:rPr>
      </w:pPr>
    </w:p>
    <w:p w14:paraId="7CF586B0" w14:textId="217B3AE4"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she wanted to sell the bar.</w:t>
      </w:r>
    </w:p>
    <w:p w14:paraId="7A0D2D59" w14:textId="77777777" w:rsidR="00AA63FA" w:rsidRDefault="00AA63FA" w:rsidP="00AA63FA">
      <w:pPr>
        <w:spacing w:after="0" w:line="240" w:lineRule="auto"/>
        <w:ind w:left="1843" w:hanging="1843"/>
        <w:jc w:val="both"/>
        <w:rPr>
          <w:rFonts w:ascii="Arial" w:hAnsi="Arial" w:cs="Arial"/>
          <w:sz w:val="24"/>
          <w:szCs w:val="24"/>
        </w:rPr>
      </w:pPr>
    </w:p>
    <w:p w14:paraId="7EBA247F" w14:textId="08A4B3B9"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 think she has the most direct reasons, of all of them.</w:t>
      </w:r>
    </w:p>
    <w:p w14:paraId="692D3D09" w14:textId="77777777" w:rsidR="00AA63FA" w:rsidRDefault="00AA63FA" w:rsidP="00AA63FA">
      <w:pPr>
        <w:spacing w:after="0" w:line="240" w:lineRule="auto"/>
        <w:ind w:left="1843" w:hanging="1843"/>
        <w:jc w:val="both"/>
        <w:rPr>
          <w:rFonts w:ascii="Arial" w:hAnsi="Arial" w:cs="Arial"/>
          <w:sz w:val="24"/>
          <w:szCs w:val="24"/>
        </w:rPr>
      </w:pPr>
    </w:p>
    <w:p w14:paraId="0A7B9747" w14:textId="09F6B57E"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26562EAF" w14:textId="77777777" w:rsidR="00AA63FA" w:rsidRDefault="00AA63FA" w:rsidP="00AA63FA">
      <w:pPr>
        <w:spacing w:after="0" w:line="240" w:lineRule="auto"/>
        <w:ind w:left="1843" w:hanging="1843"/>
        <w:jc w:val="both"/>
        <w:rPr>
          <w:rFonts w:ascii="Arial" w:hAnsi="Arial" w:cs="Arial"/>
          <w:sz w:val="24"/>
          <w:szCs w:val="24"/>
        </w:rPr>
      </w:pPr>
    </w:p>
    <w:p w14:paraId="4D7F1EAF" w14:textId="2AAED9C1"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Chris is just kind of, madly in love, or whatever, but she has a lot of reasons, especially, maybe she didn’t know until the murder, but especially after, if she found out she wasn’t getting anything, that could have caused her to kill him.</w:t>
      </w:r>
    </w:p>
    <w:p w14:paraId="283CAC50" w14:textId="77777777" w:rsidR="00AA63FA" w:rsidRDefault="00AA63FA" w:rsidP="00AA63FA">
      <w:pPr>
        <w:spacing w:after="0" w:line="240" w:lineRule="auto"/>
        <w:ind w:left="1843" w:hanging="1843"/>
        <w:jc w:val="both"/>
        <w:rPr>
          <w:rFonts w:ascii="Arial" w:hAnsi="Arial" w:cs="Arial"/>
          <w:sz w:val="24"/>
          <w:szCs w:val="24"/>
        </w:rPr>
      </w:pPr>
    </w:p>
    <w:p w14:paraId="56BB3A91" w14:textId="5A9BE804"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4605BAA4" w14:textId="77777777" w:rsidR="00AA63FA" w:rsidRDefault="00AA63FA" w:rsidP="00AA63FA">
      <w:pPr>
        <w:spacing w:after="0" w:line="240" w:lineRule="auto"/>
        <w:ind w:left="1843" w:hanging="1843"/>
        <w:jc w:val="both"/>
        <w:rPr>
          <w:rFonts w:ascii="Arial" w:hAnsi="Arial" w:cs="Arial"/>
          <w:sz w:val="24"/>
          <w:szCs w:val="24"/>
        </w:rPr>
      </w:pPr>
    </w:p>
    <w:p w14:paraId="7E057C73" w14:textId="653B876E"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what do you see?</w:t>
      </w:r>
    </w:p>
    <w:p w14:paraId="79350EFC" w14:textId="77777777" w:rsidR="00AA63FA" w:rsidRDefault="00AA63FA" w:rsidP="00AA63FA">
      <w:pPr>
        <w:spacing w:after="0" w:line="240" w:lineRule="auto"/>
        <w:ind w:left="1843" w:hanging="1843"/>
        <w:jc w:val="both"/>
        <w:rPr>
          <w:rFonts w:ascii="Arial" w:hAnsi="Arial" w:cs="Arial"/>
          <w:sz w:val="24"/>
          <w:szCs w:val="24"/>
        </w:rPr>
      </w:pPr>
    </w:p>
    <w:p w14:paraId="4A431242" w14:textId="30F0CB48"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Just a quick thing.  So, 3.12, did Nick report it at 3.12, and then at 3.31, Chris showed up, or do you think at 3.12, Chris showed up,  because he said, called it in, all clear.</w:t>
      </w:r>
    </w:p>
    <w:p w14:paraId="1D3CFE90" w14:textId="77777777" w:rsidR="00AA63FA" w:rsidRDefault="00AA63FA" w:rsidP="00AA63FA">
      <w:pPr>
        <w:spacing w:after="0" w:line="240" w:lineRule="auto"/>
        <w:ind w:left="1843" w:hanging="1843"/>
        <w:jc w:val="both"/>
        <w:rPr>
          <w:rFonts w:ascii="Arial" w:hAnsi="Arial" w:cs="Arial"/>
          <w:sz w:val="24"/>
          <w:szCs w:val="24"/>
        </w:rPr>
      </w:pPr>
    </w:p>
    <w:p w14:paraId="0AD77877" w14:textId="5939CCAA"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Chris shows up at 3.12.</w:t>
      </w:r>
    </w:p>
    <w:p w14:paraId="1802BF60" w14:textId="77777777" w:rsidR="00AA63FA" w:rsidRDefault="00AA63FA" w:rsidP="00AA63FA">
      <w:pPr>
        <w:spacing w:after="0" w:line="240" w:lineRule="auto"/>
        <w:ind w:left="1843" w:hanging="1843"/>
        <w:jc w:val="both"/>
        <w:rPr>
          <w:rFonts w:ascii="Arial" w:hAnsi="Arial" w:cs="Arial"/>
          <w:sz w:val="24"/>
          <w:szCs w:val="24"/>
        </w:rPr>
      </w:pPr>
    </w:p>
    <w:p w14:paraId="5D20AF31" w14:textId="71ABB83D"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So, what is he still doing there at 3.31?</w:t>
      </w:r>
    </w:p>
    <w:p w14:paraId="0657F982" w14:textId="77777777" w:rsidR="00AA63FA" w:rsidRDefault="00AA63FA" w:rsidP="00AA63FA">
      <w:pPr>
        <w:spacing w:after="0" w:line="240" w:lineRule="auto"/>
        <w:ind w:left="1843" w:hanging="1843"/>
        <w:jc w:val="both"/>
        <w:rPr>
          <w:rFonts w:ascii="Arial" w:hAnsi="Arial" w:cs="Arial"/>
          <w:sz w:val="24"/>
          <w:szCs w:val="24"/>
        </w:rPr>
      </w:pPr>
    </w:p>
    <w:p w14:paraId="6FD0B65D" w14:textId="61211EC8"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probably helping Cherie clean up the murder.</w:t>
      </w:r>
    </w:p>
    <w:p w14:paraId="6D3D0F17" w14:textId="77777777" w:rsidR="00AA63FA" w:rsidRDefault="00AA63FA" w:rsidP="00AA63FA">
      <w:pPr>
        <w:spacing w:after="0" w:line="240" w:lineRule="auto"/>
        <w:ind w:left="1843" w:hanging="1843"/>
        <w:jc w:val="both"/>
        <w:rPr>
          <w:rFonts w:ascii="Arial" w:hAnsi="Arial" w:cs="Arial"/>
          <w:sz w:val="24"/>
          <w:szCs w:val="24"/>
        </w:rPr>
      </w:pPr>
    </w:p>
    <w:p w14:paraId="6981A27D" w14:textId="7BBAFB97"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But he's </w:t>
      </w:r>
      <w:r w:rsidR="00A76207">
        <w:rPr>
          <w:rFonts w:ascii="Arial" w:hAnsi="Arial" w:cs="Arial"/>
          <w:sz w:val="24"/>
          <w:szCs w:val="24"/>
        </w:rPr>
        <w:t>still alive at this, that’s why.</w:t>
      </w:r>
    </w:p>
    <w:p w14:paraId="07ACADA9" w14:textId="77777777" w:rsidR="00AA63FA" w:rsidRDefault="00AA63FA" w:rsidP="00AA63FA">
      <w:pPr>
        <w:spacing w:after="0" w:line="240" w:lineRule="auto"/>
        <w:ind w:left="1843" w:hanging="1843"/>
        <w:jc w:val="both"/>
        <w:rPr>
          <w:rFonts w:ascii="Arial" w:hAnsi="Arial" w:cs="Arial"/>
          <w:sz w:val="24"/>
          <w:szCs w:val="24"/>
        </w:rPr>
      </w:pPr>
    </w:p>
    <w:p w14:paraId="33B62E19" w14:textId="0E5A011E" w:rsidR="00AA63FA" w:rsidRDefault="00AA63FA"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No, that’s Chris.</w:t>
      </w:r>
    </w:p>
    <w:p w14:paraId="370A60F0" w14:textId="77777777" w:rsidR="00A76207" w:rsidRDefault="00A76207" w:rsidP="00AA63FA">
      <w:pPr>
        <w:spacing w:after="0" w:line="240" w:lineRule="auto"/>
        <w:ind w:left="1843" w:hanging="1843"/>
        <w:jc w:val="both"/>
        <w:rPr>
          <w:rFonts w:ascii="Arial" w:hAnsi="Arial" w:cs="Arial"/>
          <w:sz w:val="24"/>
          <w:szCs w:val="24"/>
        </w:rPr>
      </w:pPr>
    </w:p>
    <w:p w14:paraId="3A930E31" w14:textId="22FF61F1"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No, Chris is alive.</w:t>
      </w:r>
    </w:p>
    <w:p w14:paraId="1FFE280F" w14:textId="77777777" w:rsidR="00A76207" w:rsidRDefault="00A76207" w:rsidP="00AA63FA">
      <w:pPr>
        <w:spacing w:after="0" w:line="240" w:lineRule="auto"/>
        <w:ind w:left="1843" w:hanging="1843"/>
        <w:jc w:val="both"/>
        <w:rPr>
          <w:rFonts w:ascii="Arial" w:hAnsi="Arial" w:cs="Arial"/>
          <w:sz w:val="24"/>
          <w:szCs w:val="24"/>
        </w:rPr>
      </w:pPr>
    </w:p>
    <w:p w14:paraId="46BE6CCC" w14:textId="6328D03A"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55D737BD" w14:textId="77777777" w:rsidR="00A76207" w:rsidRDefault="00A76207" w:rsidP="00AA63FA">
      <w:pPr>
        <w:spacing w:after="0" w:line="240" w:lineRule="auto"/>
        <w:ind w:left="1843" w:hanging="1843"/>
        <w:jc w:val="both"/>
        <w:rPr>
          <w:rFonts w:ascii="Arial" w:hAnsi="Arial" w:cs="Arial"/>
          <w:sz w:val="24"/>
          <w:szCs w:val="24"/>
        </w:rPr>
      </w:pPr>
    </w:p>
    <w:p w14:paraId="6BF7FFB7" w14:textId="083191E2"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Unfortunately.</w:t>
      </w:r>
    </w:p>
    <w:p w14:paraId="181EA160" w14:textId="77777777" w:rsidR="00A76207" w:rsidRDefault="00A76207" w:rsidP="00AA63FA">
      <w:pPr>
        <w:spacing w:after="0" w:line="240" w:lineRule="auto"/>
        <w:ind w:left="1843" w:hanging="1843"/>
        <w:jc w:val="both"/>
        <w:rPr>
          <w:rFonts w:ascii="Arial" w:hAnsi="Arial" w:cs="Arial"/>
          <w:sz w:val="24"/>
          <w:szCs w:val="24"/>
        </w:rPr>
      </w:pPr>
    </w:p>
    <w:p w14:paraId="263E2870" w14:textId="4F1F4D9E"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Nick dies around, like between 3.33 and 4.30.</w:t>
      </w:r>
    </w:p>
    <w:p w14:paraId="1236114F" w14:textId="77777777" w:rsidR="00A76207" w:rsidRDefault="00A76207" w:rsidP="00AA63FA">
      <w:pPr>
        <w:spacing w:after="0" w:line="240" w:lineRule="auto"/>
        <w:ind w:left="1843" w:hanging="1843"/>
        <w:jc w:val="both"/>
        <w:rPr>
          <w:rFonts w:ascii="Arial" w:hAnsi="Arial" w:cs="Arial"/>
          <w:sz w:val="24"/>
          <w:szCs w:val="24"/>
        </w:rPr>
      </w:pPr>
    </w:p>
    <w:p w14:paraId="7ECD3BC1" w14:textId="3F71F59B"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because he's  been dead for three to four hours.</w:t>
      </w:r>
    </w:p>
    <w:p w14:paraId="0CD12364" w14:textId="77777777" w:rsidR="00A76207" w:rsidRDefault="00A76207" w:rsidP="00AA63FA">
      <w:pPr>
        <w:spacing w:after="0" w:line="240" w:lineRule="auto"/>
        <w:ind w:left="1843" w:hanging="1843"/>
        <w:jc w:val="both"/>
        <w:rPr>
          <w:rFonts w:ascii="Arial" w:hAnsi="Arial" w:cs="Arial"/>
          <w:sz w:val="24"/>
          <w:szCs w:val="24"/>
        </w:rPr>
      </w:pPr>
    </w:p>
    <w:p w14:paraId="224E74E2" w14:textId="0D249903"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5FE27F7C" w14:textId="77777777" w:rsidR="00A76207" w:rsidRDefault="00A76207" w:rsidP="00AA63FA">
      <w:pPr>
        <w:spacing w:after="0" w:line="240" w:lineRule="auto"/>
        <w:ind w:left="1843" w:hanging="1843"/>
        <w:jc w:val="both"/>
        <w:rPr>
          <w:rFonts w:ascii="Arial" w:hAnsi="Arial" w:cs="Arial"/>
          <w:sz w:val="24"/>
          <w:szCs w:val="24"/>
        </w:rPr>
      </w:pPr>
    </w:p>
    <w:p w14:paraId="63F926F1" w14:textId="50160042"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So, yeah, I  mean, I don't know, there's got to be some sort of smoking gun that we’re just running out of time on, that specifically says who pushed him.  But it's pretty apparent it's those two behind it, yeah.</w:t>
      </w:r>
    </w:p>
    <w:p w14:paraId="74D3894A" w14:textId="77777777" w:rsidR="00A76207" w:rsidRDefault="00A76207" w:rsidP="00AA63FA">
      <w:pPr>
        <w:spacing w:after="0" w:line="240" w:lineRule="auto"/>
        <w:ind w:left="1843" w:hanging="1843"/>
        <w:jc w:val="both"/>
        <w:rPr>
          <w:rFonts w:ascii="Arial" w:hAnsi="Arial" w:cs="Arial"/>
          <w:sz w:val="24"/>
          <w:szCs w:val="24"/>
        </w:rPr>
      </w:pPr>
    </w:p>
    <w:p w14:paraId="21879FFC" w14:textId="2BD4571F"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Also, with the height thing, Cherie is a ballet dancer.</w:t>
      </w:r>
    </w:p>
    <w:p w14:paraId="1BB87CFB" w14:textId="77777777" w:rsidR="00A76207" w:rsidRDefault="00A76207" w:rsidP="00AA63FA">
      <w:pPr>
        <w:spacing w:after="0" w:line="240" w:lineRule="auto"/>
        <w:ind w:left="1843" w:hanging="1843"/>
        <w:jc w:val="both"/>
        <w:rPr>
          <w:rFonts w:ascii="Arial" w:hAnsi="Arial" w:cs="Arial"/>
          <w:sz w:val="24"/>
          <w:szCs w:val="24"/>
        </w:rPr>
      </w:pPr>
    </w:p>
    <w:p w14:paraId="70116CCC" w14:textId="0678972B"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that’s a good point.</w:t>
      </w:r>
    </w:p>
    <w:p w14:paraId="0C14631F" w14:textId="77777777" w:rsidR="00A76207" w:rsidRDefault="00A76207" w:rsidP="00AA63FA">
      <w:pPr>
        <w:spacing w:after="0" w:line="240" w:lineRule="auto"/>
        <w:ind w:left="1843" w:hanging="1843"/>
        <w:jc w:val="both"/>
        <w:rPr>
          <w:rFonts w:ascii="Arial" w:hAnsi="Arial" w:cs="Arial"/>
          <w:sz w:val="24"/>
          <w:szCs w:val="24"/>
        </w:rPr>
      </w:pPr>
    </w:p>
    <w:p w14:paraId="6B03474B" w14:textId="4C086F0C"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Could she be, like, on her tip-toes.</w:t>
      </w:r>
    </w:p>
    <w:p w14:paraId="5C2C4DB6" w14:textId="77777777" w:rsidR="00A76207" w:rsidRDefault="00A76207" w:rsidP="00AA63FA">
      <w:pPr>
        <w:spacing w:after="0" w:line="240" w:lineRule="auto"/>
        <w:ind w:left="1843" w:hanging="1843"/>
        <w:jc w:val="both"/>
        <w:rPr>
          <w:rFonts w:ascii="Arial" w:hAnsi="Arial" w:cs="Arial"/>
          <w:sz w:val="24"/>
          <w:szCs w:val="24"/>
        </w:rPr>
      </w:pPr>
    </w:p>
    <w:p w14:paraId="76E01F91" w14:textId="4B1D49A2"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That’s a real positive.</w:t>
      </w:r>
    </w:p>
    <w:p w14:paraId="0922162B" w14:textId="77777777" w:rsidR="00A76207" w:rsidRDefault="00A76207" w:rsidP="00AA63FA">
      <w:pPr>
        <w:spacing w:after="0" w:line="240" w:lineRule="auto"/>
        <w:ind w:left="1843" w:hanging="1843"/>
        <w:jc w:val="both"/>
        <w:rPr>
          <w:rFonts w:ascii="Arial" w:hAnsi="Arial" w:cs="Arial"/>
          <w:sz w:val="24"/>
          <w:szCs w:val="24"/>
        </w:rPr>
      </w:pPr>
    </w:p>
    <w:p w14:paraId="0833CB61" w14:textId="0CD2A6B3"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It's really silly, but maybe.</w:t>
      </w:r>
    </w:p>
    <w:p w14:paraId="445E010A" w14:textId="77777777" w:rsidR="00A76207" w:rsidRDefault="00A76207" w:rsidP="00AA63FA">
      <w:pPr>
        <w:spacing w:after="0" w:line="240" w:lineRule="auto"/>
        <w:ind w:left="1843" w:hanging="1843"/>
        <w:jc w:val="both"/>
        <w:rPr>
          <w:rFonts w:ascii="Arial" w:hAnsi="Arial" w:cs="Arial"/>
          <w:sz w:val="24"/>
          <w:szCs w:val="24"/>
        </w:rPr>
      </w:pPr>
    </w:p>
    <w:p w14:paraId="623FA6D6" w14:textId="0484A5BA"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I don't know, like…</w:t>
      </w:r>
    </w:p>
    <w:p w14:paraId="12EDD989" w14:textId="77777777" w:rsidR="00A76207" w:rsidRDefault="00A76207" w:rsidP="00AA63FA">
      <w:pPr>
        <w:spacing w:after="0" w:line="240" w:lineRule="auto"/>
        <w:ind w:left="1843" w:hanging="1843"/>
        <w:jc w:val="both"/>
        <w:rPr>
          <w:rFonts w:ascii="Arial" w:hAnsi="Arial" w:cs="Arial"/>
          <w:sz w:val="24"/>
          <w:szCs w:val="24"/>
        </w:rPr>
      </w:pPr>
    </w:p>
    <w:p w14:paraId="43210413" w14:textId="7D0D8CCD"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Can I see the picture of the footprints?</w:t>
      </w:r>
    </w:p>
    <w:p w14:paraId="19D0942F" w14:textId="77777777" w:rsidR="00A76207" w:rsidRDefault="00A76207" w:rsidP="00AA63FA">
      <w:pPr>
        <w:spacing w:after="0" w:line="240" w:lineRule="auto"/>
        <w:ind w:left="1843" w:hanging="1843"/>
        <w:jc w:val="both"/>
        <w:rPr>
          <w:rFonts w:ascii="Arial" w:hAnsi="Arial" w:cs="Arial"/>
          <w:sz w:val="24"/>
          <w:szCs w:val="24"/>
        </w:rPr>
      </w:pPr>
    </w:p>
    <w:p w14:paraId="1205194C" w14:textId="15B43570"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…because that’s like, what…?</w:t>
      </w:r>
    </w:p>
    <w:p w14:paraId="772016CC" w14:textId="77777777" w:rsidR="00A76207" w:rsidRDefault="00A76207" w:rsidP="00AA63FA">
      <w:pPr>
        <w:spacing w:after="0" w:line="240" w:lineRule="auto"/>
        <w:ind w:left="1843" w:hanging="1843"/>
        <w:jc w:val="both"/>
        <w:rPr>
          <w:rFonts w:ascii="Arial" w:hAnsi="Arial" w:cs="Arial"/>
          <w:sz w:val="24"/>
          <w:szCs w:val="24"/>
        </w:rPr>
      </w:pPr>
    </w:p>
    <w:p w14:paraId="10B2654C" w14:textId="554713B9"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Which, as in the boots, or…?</w:t>
      </w:r>
    </w:p>
    <w:p w14:paraId="1D69A262" w14:textId="77777777" w:rsidR="00A76207" w:rsidRDefault="00A76207" w:rsidP="00AA63FA">
      <w:pPr>
        <w:spacing w:after="0" w:line="240" w:lineRule="auto"/>
        <w:ind w:left="1843" w:hanging="1843"/>
        <w:jc w:val="both"/>
        <w:rPr>
          <w:rFonts w:ascii="Arial" w:hAnsi="Arial" w:cs="Arial"/>
          <w:sz w:val="24"/>
          <w:szCs w:val="24"/>
        </w:rPr>
      </w:pPr>
    </w:p>
    <w:p w14:paraId="77A39568" w14:textId="2BB4E421"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The picture at the </w:t>
      </w:r>
      <w:r w:rsidR="005E5587">
        <w:rPr>
          <w:rFonts w:ascii="Arial" w:hAnsi="Arial" w:cs="Arial"/>
          <w:sz w:val="24"/>
          <w:szCs w:val="24"/>
        </w:rPr>
        <w:t>scene</w:t>
      </w:r>
      <w:r>
        <w:rPr>
          <w:rFonts w:ascii="Arial" w:hAnsi="Arial" w:cs="Arial"/>
          <w:sz w:val="24"/>
          <w:szCs w:val="24"/>
        </w:rPr>
        <w:t xml:space="preserve"> of the crime, right there.</w:t>
      </w:r>
    </w:p>
    <w:p w14:paraId="7F3AEFBF" w14:textId="77777777" w:rsidR="00A76207" w:rsidRDefault="00A76207" w:rsidP="00AA63FA">
      <w:pPr>
        <w:spacing w:after="0" w:line="240" w:lineRule="auto"/>
        <w:ind w:left="1843" w:hanging="1843"/>
        <w:jc w:val="both"/>
        <w:rPr>
          <w:rFonts w:ascii="Arial" w:hAnsi="Arial" w:cs="Arial"/>
          <w:sz w:val="24"/>
          <w:szCs w:val="24"/>
        </w:rPr>
      </w:pPr>
    </w:p>
    <w:p w14:paraId="5FBD1ACA" w14:textId="51F7298C" w:rsidR="00A76207" w:rsidRDefault="00A76207" w:rsidP="00AA63FA">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That one, there.</w:t>
      </w:r>
    </w:p>
    <w:p w14:paraId="69CA5C57" w14:textId="77777777" w:rsidR="00A76207" w:rsidRDefault="00A76207" w:rsidP="00AA63FA">
      <w:pPr>
        <w:spacing w:after="0" w:line="240" w:lineRule="auto"/>
        <w:ind w:left="1843" w:hanging="1843"/>
        <w:jc w:val="both"/>
        <w:rPr>
          <w:rFonts w:ascii="Arial" w:hAnsi="Arial" w:cs="Arial"/>
          <w:sz w:val="24"/>
          <w:szCs w:val="24"/>
        </w:rPr>
      </w:pPr>
    </w:p>
    <w:p w14:paraId="0DBB0425" w14:textId="029A4CFB"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I'm just making sure there's not, like, a wonky boot print.  Because there's this, but then there's this, it's only about half the length.  That’s someone standing on their tip-toes, possibly, unless that is…</w:t>
      </w:r>
    </w:p>
    <w:p w14:paraId="1E5DD7C2" w14:textId="77777777" w:rsidR="00A76207" w:rsidRDefault="00A76207" w:rsidP="00A76207">
      <w:pPr>
        <w:spacing w:after="0" w:line="240" w:lineRule="auto"/>
        <w:ind w:left="1843" w:hanging="1843"/>
        <w:jc w:val="both"/>
        <w:rPr>
          <w:rFonts w:ascii="Arial" w:hAnsi="Arial" w:cs="Arial"/>
          <w:sz w:val="24"/>
          <w:szCs w:val="24"/>
        </w:rPr>
      </w:pPr>
    </w:p>
    <w:p w14:paraId="39EFC9AB" w14:textId="32883090"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That’s my height normally, and that’s the height on my toes, that’s like, what, two, three inches?</w:t>
      </w:r>
    </w:p>
    <w:p w14:paraId="17162015" w14:textId="77777777" w:rsidR="00A76207" w:rsidRDefault="00A76207" w:rsidP="00A76207">
      <w:pPr>
        <w:spacing w:after="0" w:line="240" w:lineRule="auto"/>
        <w:ind w:left="1843" w:hanging="1843"/>
        <w:jc w:val="both"/>
        <w:rPr>
          <w:rFonts w:ascii="Arial" w:hAnsi="Arial" w:cs="Arial"/>
          <w:sz w:val="24"/>
          <w:szCs w:val="24"/>
        </w:rPr>
      </w:pPr>
    </w:p>
    <w:p w14:paraId="205B2EBB" w14:textId="5597BE8E"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That’s so stupid, but it's not out of the question.</w:t>
      </w:r>
    </w:p>
    <w:p w14:paraId="04ED311C" w14:textId="77777777" w:rsidR="00A76207" w:rsidRDefault="00A76207" w:rsidP="00A76207">
      <w:pPr>
        <w:spacing w:after="0" w:line="240" w:lineRule="auto"/>
        <w:ind w:left="1843" w:hanging="1843"/>
        <w:jc w:val="both"/>
        <w:rPr>
          <w:rFonts w:ascii="Arial" w:hAnsi="Arial" w:cs="Arial"/>
          <w:sz w:val="24"/>
          <w:szCs w:val="24"/>
        </w:rPr>
      </w:pPr>
    </w:p>
    <w:p w14:paraId="7CCEFA8D" w14:textId="457F1CF5"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Yeah, it's not the </w:t>
      </w:r>
      <w:r w:rsidR="005E5587">
        <w:rPr>
          <w:rFonts w:ascii="Arial" w:hAnsi="Arial" w:cs="Arial"/>
          <w:sz w:val="24"/>
          <w:szCs w:val="24"/>
        </w:rPr>
        <w:t>best</w:t>
      </w:r>
      <w:r>
        <w:rPr>
          <w:rFonts w:ascii="Arial" w:hAnsi="Arial" w:cs="Arial"/>
          <w:sz w:val="24"/>
          <w:szCs w:val="24"/>
        </w:rPr>
        <w:t xml:space="preserve"> </w:t>
      </w:r>
      <w:r w:rsidR="005E5587">
        <w:rPr>
          <w:rFonts w:ascii="Arial" w:hAnsi="Arial" w:cs="Arial"/>
          <w:sz w:val="24"/>
          <w:szCs w:val="24"/>
        </w:rPr>
        <w:t>theory</w:t>
      </w:r>
      <w:r>
        <w:rPr>
          <w:rFonts w:ascii="Arial" w:hAnsi="Arial" w:cs="Arial"/>
          <w:sz w:val="24"/>
          <w:szCs w:val="24"/>
        </w:rPr>
        <w:t xml:space="preserve"> to have, but it adds a good couple of inches onto me.</w:t>
      </w:r>
    </w:p>
    <w:p w14:paraId="10D55CA2" w14:textId="77777777" w:rsidR="00A76207" w:rsidRDefault="00A76207" w:rsidP="00A76207">
      <w:pPr>
        <w:spacing w:after="0" w:line="240" w:lineRule="auto"/>
        <w:ind w:left="1843" w:hanging="1843"/>
        <w:jc w:val="both"/>
        <w:rPr>
          <w:rFonts w:ascii="Arial" w:hAnsi="Arial" w:cs="Arial"/>
          <w:sz w:val="24"/>
          <w:szCs w:val="24"/>
        </w:rPr>
      </w:pPr>
    </w:p>
    <w:p w14:paraId="54C219F0" w14:textId="5780DC09"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That’s a full size foot,  but then look at this, right, that’s a toe.</w:t>
      </w:r>
    </w:p>
    <w:p w14:paraId="047E5132" w14:textId="77777777" w:rsidR="00A76207" w:rsidRDefault="00A76207" w:rsidP="00A76207">
      <w:pPr>
        <w:spacing w:after="0" w:line="240" w:lineRule="auto"/>
        <w:ind w:left="1843" w:hanging="1843"/>
        <w:jc w:val="both"/>
        <w:rPr>
          <w:rFonts w:ascii="Arial" w:hAnsi="Arial" w:cs="Arial"/>
          <w:sz w:val="24"/>
          <w:szCs w:val="24"/>
        </w:rPr>
      </w:pPr>
    </w:p>
    <w:p w14:paraId="2654A6ED" w14:textId="6725CA2D"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That’s a toe.</w:t>
      </w:r>
    </w:p>
    <w:p w14:paraId="73A9886F" w14:textId="77777777" w:rsidR="00A76207" w:rsidRDefault="00A76207" w:rsidP="00A76207">
      <w:pPr>
        <w:spacing w:after="0" w:line="240" w:lineRule="auto"/>
        <w:ind w:left="1843" w:hanging="1843"/>
        <w:jc w:val="both"/>
        <w:rPr>
          <w:rFonts w:ascii="Arial" w:hAnsi="Arial" w:cs="Arial"/>
          <w:sz w:val="24"/>
          <w:szCs w:val="24"/>
        </w:rPr>
      </w:pPr>
    </w:p>
    <w:p w14:paraId="495B527C" w14:textId="00943DCC"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That’s someone standing, like this, meaning Chris probably followed her, and look how much more depressed it is.</w:t>
      </w:r>
    </w:p>
    <w:p w14:paraId="4F8336C9" w14:textId="77777777" w:rsidR="00A76207" w:rsidRDefault="00A76207" w:rsidP="00A76207">
      <w:pPr>
        <w:spacing w:after="0" w:line="240" w:lineRule="auto"/>
        <w:ind w:left="1843" w:hanging="1843"/>
        <w:jc w:val="both"/>
        <w:rPr>
          <w:rFonts w:ascii="Arial" w:hAnsi="Arial" w:cs="Arial"/>
          <w:sz w:val="24"/>
          <w:szCs w:val="24"/>
        </w:rPr>
      </w:pPr>
    </w:p>
    <w:p w14:paraId="7088F295" w14:textId="0A4986AC"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 and the mask could add a bit of height as well.</w:t>
      </w:r>
    </w:p>
    <w:p w14:paraId="070894AB" w14:textId="77777777" w:rsidR="00A76207" w:rsidRDefault="00A76207" w:rsidP="00A76207">
      <w:pPr>
        <w:spacing w:after="0" w:line="240" w:lineRule="auto"/>
        <w:ind w:left="1843" w:hanging="1843"/>
        <w:jc w:val="both"/>
        <w:rPr>
          <w:rFonts w:ascii="Arial" w:hAnsi="Arial" w:cs="Arial"/>
          <w:sz w:val="24"/>
          <w:szCs w:val="24"/>
        </w:rPr>
      </w:pPr>
    </w:p>
    <w:p w14:paraId="6F0EBE00" w14:textId="68131760"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it probably could have.  So, I'm thinking, Chris probably was there, obviously, but I think Cherie went in first, pushed him, and then Chris came over, probably to help her deal with things.</w:t>
      </w:r>
    </w:p>
    <w:p w14:paraId="79909AC2" w14:textId="77777777" w:rsidR="00A76207" w:rsidRDefault="00A76207" w:rsidP="00A76207">
      <w:pPr>
        <w:spacing w:after="0" w:line="240" w:lineRule="auto"/>
        <w:ind w:left="1843" w:hanging="1843"/>
        <w:jc w:val="both"/>
        <w:rPr>
          <w:rFonts w:ascii="Arial" w:hAnsi="Arial" w:cs="Arial"/>
          <w:sz w:val="24"/>
          <w:szCs w:val="24"/>
        </w:rPr>
      </w:pPr>
    </w:p>
    <w:p w14:paraId="50DDC9D3" w14:textId="20A43E4B"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2651FC14" w14:textId="77777777" w:rsidR="00A76207" w:rsidRDefault="00A76207" w:rsidP="00A76207">
      <w:pPr>
        <w:spacing w:after="0" w:line="240" w:lineRule="auto"/>
        <w:ind w:left="1843" w:hanging="1843"/>
        <w:jc w:val="both"/>
        <w:rPr>
          <w:rFonts w:ascii="Arial" w:hAnsi="Arial" w:cs="Arial"/>
          <w:sz w:val="24"/>
          <w:szCs w:val="24"/>
        </w:rPr>
      </w:pPr>
    </w:p>
    <w:p w14:paraId="67BC1949" w14:textId="40993D2E"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And then, I think we’re almost out of time, so shall we…</w:t>
      </w:r>
    </w:p>
    <w:p w14:paraId="381479CE" w14:textId="77777777" w:rsidR="00A76207" w:rsidRDefault="00A76207" w:rsidP="00A76207">
      <w:pPr>
        <w:spacing w:after="0" w:line="240" w:lineRule="auto"/>
        <w:ind w:left="1843" w:hanging="1843"/>
        <w:jc w:val="both"/>
        <w:rPr>
          <w:rFonts w:ascii="Arial" w:hAnsi="Arial" w:cs="Arial"/>
          <w:sz w:val="24"/>
          <w:szCs w:val="24"/>
        </w:rPr>
      </w:pPr>
    </w:p>
    <w:p w14:paraId="650848C6" w14:textId="2EE35ED3"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Ten minutes.</w:t>
      </w:r>
    </w:p>
    <w:p w14:paraId="3E5FEC70" w14:textId="77777777" w:rsidR="00A76207" w:rsidRDefault="00A76207" w:rsidP="00A76207">
      <w:pPr>
        <w:spacing w:after="0" w:line="240" w:lineRule="auto"/>
        <w:ind w:left="1843" w:hanging="1843"/>
        <w:jc w:val="both"/>
        <w:rPr>
          <w:rFonts w:ascii="Arial" w:hAnsi="Arial" w:cs="Arial"/>
          <w:sz w:val="24"/>
          <w:szCs w:val="24"/>
        </w:rPr>
      </w:pPr>
    </w:p>
    <w:p w14:paraId="368934BA" w14:textId="7B7D2815"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…we’re going to, unless we’re ready to say, I don't know if we have ten </w:t>
      </w:r>
      <w:r w:rsidR="005E5587">
        <w:rPr>
          <w:rFonts w:ascii="Arial" w:hAnsi="Arial" w:cs="Arial"/>
          <w:sz w:val="24"/>
          <w:szCs w:val="24"/>
        </w:rPr>
        <w:t>minutes</w:t>
      </w:r>
      <w:r>
        <w:rPr>
          <w:rFonts w:ascii="Arial" w:hAnsi="Arial" w:cs="Arial"/>
          <w:sz w:val="24"/>
          <w:szCs w:val="24"/>
        </w:rPr>
        <w:t xml:space="preserve"> left to explain why we think she did it.  But I think she was there first before Chris was.</w:t>
      </w:r>
    </w:p>
    <w:p w14:paraId="3E4AEEA3" w14:textId="77777777" w:rsidR="00A76207" w:rsidRDefault="00A76207" w:rsidP="00A76207">
      <w:pPr>
        <w:spacing w:after="0" w:line="240" w:lineRule="auto"/>
        <w:ind w:left="1843" w:hanging="1843"/>
        <w:jc w:val="both"/>
        <w:rPr>
          <w:rFonts w:ascii="Arial" w:hAnsi="Arial" w:cs="Arial"/>
          <w:sz w:val="24"/>
          <w:szCs w:val="24"/>
        </w:rPr>
      </w:pPr>
    </w:p>
    <w:p w14:paraId="4ED95ACC" w14:textId="05A51123"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16058877" w14:textId="77777777" w:rsidR="00A76207" w:rsidRDefault="00A76207" w:rsidP="00A76207">
      <w:pPr>
        <w:spacing w:after="0" w:line="240" w:lineRule="auto"/>
        <w:ind w:left="1843" w:hanging="1843"/>
        <w:jc w:val="both"/>
        <w:rPr>
          <w:rFonts w:ascii="Arial" w:hAnsi="Arial" w:cs="Arial"/>
          <w:sz w:val="24"/>
          <w:szCs w:val="24"/>
        </w:rPr>
      </w:pPr>
    </w:p>
    <w:p w14:paraId="63BA112B" w14:textId="42014244"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So, who do we think is the murderer, Chris or Cherie?</w:t>
      </w:r>
    </w:p>
    <w:p w14:paraId="5DDE0CB7" w14:textId="77777777" w:rsidR="00A76207" w:rsidRDefault="00A76207" w:rsidP="00A76207">
      <w:pPr>
        <w:spacing w:after="0" w:line="240" w:lineRule="auto"/>
        <w:ind w:left="1843" w:hanging="1843"/>
        <w:jc w:val="both"/>
        <w:rPr>
          <w:rFonts w:ascii="Arial" w:hAnsi="Arial" w:cs="Arial"/>
          <w:sz w:val="24"/>
          <w:szCs w:val="24"/>
        </w:rPr>
      </w:pPr>
    </w:p>
    <w:p w14:paraId="0E037F68" w14:textId="0A740FEC"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Well, if we’re talking about who literally did it, I think Cherie did it.  What do you guys think?</w:t>
      </w:r>
    </w:p>
    <w:p w14:paraId="35ADE17C" w14:textId="77777777" w:rsidR="00A76207" w:rsidRDefault="00A76207" w:rsidP="00A76207">
      <w:pPr>
        <w:spacing w:after="0" w:line="240" w:lineRule="auto"/>
        <w:ind w:left="1843" w:hanging="1843"/>
        <w:jc w:val="both"/>
        <w:rPr>
          <w:rFonts w:ascii="Arial" w:hAnsi="Arial" w:cs="Arial"/>
          <w:sz w:val="24"/>
          <w:szCs w:val="24"/>
        </w:rPr>
      </w:pPr>
    </w:p>
    <w:p w14:paraId="02F25C41" w14:textId="6BF26A2B"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I think Cherie did it.  I think the traffic ticket might be real.</w:t>
      </w:r>
    </w:p>
    <w:p w14:paraId="1EDCADFA" w14:textId="77777777" w:rsidR="00A76207" w:rsidRDefault="00A76207" w:rsidP="00A76207">
      <w:pPr>
        <w:spacing w:after="0" w:line="240" w:lineRule="auto"/>
        <w:ind w:left="1843" w:hanging="1843"/>
        <w:jc w:val="both"/>
        <w:rPr>
          <w:rFonts w:ascii="Arial" w:hAnsi="Arial" w:cs="Arial"/>
          <w:sz w:val="24"/>
          <w:szCs w:val="24"/>
        </w:rPr>
      </w:pPr>
    </w:p>
    <w:p w14:paraId="2B6D0B0C" w14:textId="77ED2392"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you know what, it could be, it doesn't mean they don't have beef with Donna,  but yeah, if we’re not, if we’re ignoring the whole tail light thing.</w:t>
      </w:r>
    </w:p>
    <w:p w14:paraId="7B0A586F" w14:textId="77777777" w:rsidR="00A76207" w:rsidRDefault="00A76207" w:rsidP="00A76207">
      <w:pPr>
        <w:spacing w:after="0" w:line="240" w:lineRule="auto"/>
        <w:ind w:left="1843" w:hanging="1843"/>
        <w:jc w:val="both"/>
        <w:rPr>
          <w:rFonts w:ascii="Arial" w:hAnsi="Arial" w:cs="Arial"/>
          <w:sz w:val="24"/>
          <w:szCs w:val="24"/>
        </w:rPr>
      </w:pPr>
    </w:p>
    <w:p w14:paraId="3E08813F" w14:textId="4644CBFA"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Sure.</w:t>
      </w:r>
    </w:p>
    <w:p w14:paraId="61C1DA73" w14:textId="77777777" w:rsidR="00A76207" w:rsidRDefault="00A76207" w:rsidP="00A76207">
      <w:pPr>
        <w:spacing w:after="0" w:line="240" w:lineRule="auto"/>
        <w:ind w:left="1843" w:hanging="1843"/>
        <w:jc w:val="both"/>
        <w:rPr>
          <w:rFonts w:ascii="Arial" w:hAnsi="Arial" w:cs="Arial"/>
          <w:sz w:val="24"/>
          <w:szCs w:val="24"/>
        </w:rPr>
      </w:pPr>
    </w:p>
    <w:p w14:paraId="73925055" w14:textId="2AED5A6D"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Cherie did it, Chris is the accompli</w:t>
      </w:r>
      <w:r w:rsidR="005E5587">
        <w:rPr>
          <w:rFonts w:ascii="Arial" w:hAnsi="Arial" w:cs="Arial"/>
          <w:sz w:val="24"/>
          <w:szCs w:val="24"/>
        </w:rPr>
        <w:t>ce</w:t>
      </w:r>
      <w:r>
        <w:rPr>
          <w:rFonts w:ascii="Arial" w:hAnsi="Arial" w:cs="Arial"/>
          <w:sz w:val="24"/>
          <w:szCs w:val="24"/>
        </w:rPr>
        <w:t>?</w:t>
      </w:r>
    </w:p>
    <w:p w14:paraId="06D85F5A" w14:textId="77777777" w:rsidR="00A76207" w:rsidRDefault="00A76207" w:rsidP="00A76207">
      <w:pPr>
        <w:spacing w:after="0" w:line="240" w:lineRule="auto"/>
        <w:jc w:val="both"/>
        <w:rPr>
          <w:rFonts w:ascii="Arial" w:hAnsi="Arial" w:cs="Arial"/>
          <w:sz w:val="24"/>
          <w:szCs w:val="24"/>
        </w:rPr>
      </w:pPr>
    </w:p>
    <w:p w14:paraId="56774840" w14:textId="59369C78"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Chris is absolutely at fault for part of this…</w:t>
      </w:r>
    </w:p>
    <w:p w14:paraId="4C3A3721" w14:textId="77777777" w:rsidR="00A76207" w:rsidRDefault="00A76207" w:rsidP="00A76207">
      <w:pPr>
        <w:spacing w:after="0" w:line="240" w:lineRule="auto"/>
        <w:ind w:left="1843" w:hanging="1843"/>
        <w:jc w:val="both"/>
        <w:rPr>
          <w:rFonts w:ascii="Arial" w:hAnsi="Arial" w:cs="Arial"/>
          <w:sz w:val="24"/>
          <w:szCs w:val="24"/>
        </w:rPr>
      </w:pPr>
    </w:p>
    <w:p w14:paraId="74FB2352" w14:textId="1E105A6E"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1EA0E45A" w14:textId="77777777" w:rsidR="00A76207" w:rsidRDefault="00A76207" w:rsidP="00A76207">
      <w:pPr>
        <w:spacing w:after="0" w:line="240" w:lineRule="auto"/>
        <w:ind w:left="1843" w:hanging="1843"/>
        <w:jc w:val="both"/>
        <w:rPr>
          <w:rFonts w:ascii="Arial" w:hAnsi="Arial" w:cs="Arial"/>
          <w:sz w:val="24"/>
          <w:szCs w:val="24"/>
        </w:rPr>
      </w:pPr>
    </w:p>
    <w:p w14:paraId="48831077" w14:textId="4F7D982B"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…but he is not the one who did the shoving.  </w:t>
      </w:r>
    </w:p>
    <w:p w14:paraId="5C0B1586" w14:textId="77777777" w:rsidR="00A76207" w:rsidRDefault="00A76207" w:rsidP="00A76207">
      <w:pPr>
        <w:spacing w:after="0" w:line="240" w:lineRule="auto"/>
        <w:ind w:left="1843" w:hanging="1843"/>
        <w:jc w:val="both"/>
        <w:rPr>
          <w:rFonts w:ascii="Arial" w:hAnsi="Arial" w:cs="Arial"/>
          <w:sz w:val="24"/>
          <w:szCs w:val="24"/>
        </w:rPr>
      </w:pPr>
    </w:p>
    <w:p w14:paraId="7BDB623B" w14:textId="388BCF20"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Is that our final answer then, yeah, Cherie did it, Chris </w:t>
      </w:r>
      <w:r w:rsidR="005E5587">
        <w:rPr>
          <w:rFonts w:ascii="Arial" w:hAnsi="Arial" w:cs="Arial"/>
          <w:sz w:val="24"/>
          <w:szCs w:val="24"/>
        </w:rPr>
        <w:t>was</w:t>
      </w:r>
      <w:r>
        <w:rPr>
          <w:rFonts w:ascii="Arial" w:hAnsi="Arial" w:cs="Arial"/>
          <w:sz w:val="24"/>
          <w:szCs w:val="24"/>
        </w:rPr>
        <w:t xml:space="preserve"> the accompli</w:t>
      </w:r>
      <w:r w:rsidR="005E5587">
        <w:rPr>
          <w:rFonts w:ascii="Arial" w:hAnsi="Arial" w:cs="Arial"/>
          <w:sz w:val="24"/>
          <w:szCs w:val="24"/>
        </w:rPr>
        <w:t>ce</w:t>
      </w:r>
      <w:r>
        <w:rPr>
          <w:rFonts w:ascii="Arial" w:hAnsi="Arial" w:cs="Arial"/>
          <w:sz w:val="24"/>
          <w:szCs w:val="24"/>
        </w:rPr>
        <w:t>?</w:t>
      </w:r>
    </w:p>
    <w:p w14:paraId="5CA2E8C8" w14:textId="77777777" w:rsidR="00A76207" w:rsidRDefault="00A76207" w:rsidP="00A76207">
      <w:pPr>
        <w:spacing w:after="0" w:line="240" w:lineRule="auto"/>
        <w:ind w:left="1843" w:hanging="1843"/>
        <w:jc w:val="both"/>
        <w:rPr>
          <w:rFonts w:ascii="Arial" w:hAnsi="Arial" w:cs="Arial"/>
          <w:sz w:val="24"/>
          <w:szCs w:val="24"/>
        </w:rPr>
      </w:pPr>
    </w:p>
    <w:p w14:paraId="705A712A" w14:textId="07C81D85"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Let's go for it.</w:t>
      </w:r>
    </w:p>
    <w:p w14:paraId="4C452A77" w14:textId="77777777" w:rsidR="00A76207" w:rsidRDefault="00A76207" w:rsidP="00A76207">
      <w:pPr>
        <w:spacing w:after="0" w:line="240" w:lineRule="auto"/>
        <w:ind w:left="1843" w:hanging="1843"/>
        <w:jc w:val="both"/>
        <w:rPr>
          <w:rFonts w:ascii="Arial" w:hAnsi="Arial" w:cs="Arial"/>
          <w:sz w:val="24"/>
          <w:szCs w:val="24"/>
        </w:rPr>
      </w:pPr>
    </w:p>
    <w:p w14:paraId="4EDD6A6A" w14:textId="1509B1F3"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Yeah?</w:t>
      </w:r>
    </w:p>
    <w:p w14:paraId="0216BA19" w14:textId="77777777" w:rsidR="00A76207" w:rsidRDefault="00A76207" w:rsidP="00A76207">
      <w:pPr>
        <w:spacing w:after="0" w:line="240" w:lineRule="auto"/>
        <w:ind w:left="1843" w:hanging="1843"/>
        <w:jc w:val="both"/>
        <w:rPr>
          <w:rFonts w:ascii="Arial" w:hAnsi="Arial" w:cs="Arial"/>
          <w:sz w:val="24"/>
          <w:szCs w:val="24"/>
        </w:rPr>
      </w:pPr>
    </w:p>
    <w:p w14:paraId="13B2E24C" w14:textId="5B769CC3"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Are we happy?</w:t>
      </w:r>
    </w:p>
    <w:p w14:paraId="7D9BA88D" w14:textId="77777777" w:rsidR="00A76207" w:rsidRDefault="00A76207" w:rsidP="00A76207">
      <w:pPr>
        <w:spacing w:after="0" w:line="240" w:lineRule="auto"/>
        <w:ind w:left="1843" w:hanging="1843"/>
        <w:jc w:val="both"/>
        <w:rPr>
          <w:rFonts w:ascii="Arial" w:hAnsi="Arial" w:cs="Arial"/>
          <w:sz w:val="24"/>
          <w:szCs w:val="24"/>
        </w:rPr>
      </w:pPr>
    </w:p>
    <w:p w14:paraId="69F888B9" w14:textId="0EBCFA7F"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 mean, if we’re wrong, it's not like we’re not, I mean, swear to god, if we get denied our £20 Amazon deal, I'm going to cry.  Okay, you go.</w:t>
      </w:r>
    </w:p>
    <w:p w14:paraId="4859D1F7" w14:textId="77777777" w:rsidR="00A76207" w:rsidRDefault="00A76207" w:rsidP="00A76207">
      <w:pPr>
        <w:spacing w:after="0" w:line="240" w:lineRule="auto"/>
        <w:ind w:left="1843" w:hanging="1843"/>
        <w:jc w:val="both"/>
        <w:rPr>
          <w:rFonts w:ascii="Arial" w:hAnsi="Arial" w:cs="Arial"/>
          <w:sz w:val="24"/>
          <w:szCs w:val="24"/>
        </w:rPr>
      </w:pPr>
    </w:p>
    <w:p w14:paraId="710B1E43" w14:textId="25AF95F5"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We think it's, Cherie did it, and Chris was an accomplice to it.  Chris is very shady, but Cherie has </w:t>
      </w:r>
      <w:r w:rsidR="005E5587">
        <w:rPr>
          <w:rFonts w:ascii="Arial" w:hAnsi="Arial" w:cs="Arial"/>
          <w:sz w:val="24"/>
          <w:szCs w:val="24"/>
        </w:rPr>
        <w:t>loads</w:t>
      </w:r>
      <w:r>
        <w:rPr>
          <w:rFonts w:ascii="Arial" w:hAnsi="Arial" w:cs="Arial"/>
          <w:sz w:val="24"/>
          <w:szCs w:val="24"/>
        </w:rPr>
        <w:t xml:space="preserve"> of motives.  One, that she was </w:t>
      </w:r>
      <w:r w:rsidR="005E5587">
        <w:rPr>
          <w:rFonts w:ascii="Arial" w:hAnsi="Arial" w:cs="Arial"/>
          <w:sz w:val="24"/>
          <w:szCs w:val="24"/>
        </w:rPr>
        <w:t>cheating</w:t>
      </w:r>
      <w:r>
        <w:rPr>
          <w:rFonts w:ascii="Arial" w:hAnsi="Arial" w:cs="Arial"/>
          <w:sz w:val="24"/>
          <w:szCs w:val="24"/>
        </w:rPr>
        <w:t xml:space="preserve"> on him, two, that she could have got rid of him and got the property, which also, and selling the property equals money as well.</w:t>
      </w:r>
    </w:p>
    <w:p w14:paraId="1729A27A" w14:textId="77777777" w:rsidR="00A76207" w:rsidRDefault="00A76207" w:rsidP="00A76207">
      <w:pPr>
        <w:spacing w:after="0" w:line="240" w:lineRule="auto"/>
        <w:ind w:left="1843" w:hanging="1843"/>
        <w:jc w:val="both"/>
        <w:rPr>
          <w:rFonts w:ascii="Arial" w:hAnsi="Arial" w:cs="Arial"/>
          <w:sz w:val="24"/>
          <w:szCs w:val="24"/>
        </w:rPr>
      </w:pPr>
    </w:p>
    <w:p w14:paraId="5B37AAEA" w14:textId="4FF012E3"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w:t>
      </w:r>
    </w:p>
    <w:p w14:paraId="620BA547" w14:textId="77777777" w:rsidR="00A76207" w:rsidRDefault="00A76207" w:rsidP="00A76207">
      <w:pPr>
        <w:spacing w:after="0" w:line="240" w:lineRule="auto"/>
        <w:ind w:left="1843" w:hanging="1843"/>
        <w:jc w:val="both"/>
        <w:rPr>
          <w:rFonts w:ascii="Arial" w:hAnsi="Arial" w:cs="Arial"/>
          <w:sz w:val="24"/>
          <w:szCs w:val="24"/>
        </w:rPr>
      </w:pPr>
    </w:p>
    <w:p w14:paraId="20F42EB6" w14:textId="5FABF8CB"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01CCB9F4" w14:textId="77777777" w:rsidR="00A76207" w:rsidRDefault="00A76207" w:rsidP="00A76207">
      <w:pPr>
        <w:spacing w:after="0" w:line="240" w:lineRule="auto"/>
        <w:ind w:left="1843" w:hanging="1843"/>
        <w:jc w:val="both"/>
        <w:rPr>
          <w:rFonts w:ascii="Arial" w:hAnsi="Arial" w:cs="Arial"/>
          <w:sz w:val="24"/>
          <w:szCs w:val="24"/>
        </w:rPr>
      </w:pPr>
    </w:p>
    <w:p w14:paraId="612AA807" w14:textId="164CFE43"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Chris is the accomplice because he loves Cherie, and wants to spend his life with her.  </w:t>
      </w:r>
    </w:p>
    <w:p w14:paraId="2F5C3041" w14:textId="77777777" w:rsidR="00A76207" w:rsidRDefault="00A76207" w:rsidP="00A76207">
      <w:pPr>
        <w:spacing w:after="0" w:line="240" w:lineRule="auto"/>
        <w:ind w:left="1843" w:hanging="1843"/>
        <w:jc w:val="both"/>
        <w:rPr>
          <w:rFonts w:ascii="Arial" w:hAnsi="Arial" w:cs="Arial"/>
          <w:sz w:val="24"/>
          <w:szCs w:val="24"/>
        </w:rPr>
      </w:pPr>
    </w:p>
    <w:p w14:paraId="5813A6E7" w14:textId="3F26B4EA"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Yeah, and Cherie would have actually had the time to be there.</w:t>
      </w:r>
    </w:p>
    <w:p w14:paraId="0D25862C" w14:textId="77777777" w:rsidR="00A76207" w:rsidRDefault="00A76207" w:rsidP="00A76207">
      <w:pPr>
        <w:spacing w:after="0" w:line="240" w:lineRule="auto"/>
        <w:ind w:left="1843" w:hanging="1843"/>
        <w:jc w:val="both"/>
        <w:rPr>
          <w:rFonts w:ascii="Arial" w:hAnsi="Arial" w:cs="Arial"/>
          <w:sz w:val="24"/>
          <w:szCs w:val="24"/>
        </w:rPr>
      </w:pPr>
    </w:p>
    <w:p w14:paraId="4D11A7C6" w14:textId="3CB7C113"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Yes.</w:t>
      </w:r>
    </w:p>
    <w:p w14:paraId="17A24DFE" w14:textId="77777777" w:rsidR="00A76207" w:rsidRDefault="00A76207" w:rsidP="00A76207">
      <w:pPr>
        <w:spacing w:after="0" w:line="240" w:lineRule="auto"/>
        <w:ind w:left="1843" w:hanging="1843"/>
        <w:jc w:val="both"/>
        <w:rPr>
          <w:rFonts w:ascii="Arial" w:hAnsi="Arial" w:cs="Arial"/>
          <w:sz w:val="24"/>
          <w:szCs w:val="24"/>
        </w:rPr>
      </w:pPr>
    </w:p>
    <w:p w14:paraId="5CD640C3" w14:textId="00758EF7"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Uh-huh.</w:t>
      </w:r>
    </w:p>
    <w:p w14:paraId="757C3B68" w14:textId="77777777" w:rsidR="00A76207" w:rsidRDefault="00A76207" w:rsidP="00A76207">
      <w:pPr>
        <w:spacing w:after="0" w:line="240" w:lineRule="auto"/>
        <w:ind w:left="1843" w:hanging="1843"/>
        <w:jc w:val="both"/>
        <w:rPr>
          <w:rFonts w:ascii="Arial" w:hAnsi="Arial" w:cs="Arial"/>
          <w:sz w:val="24"/>
          <w:szCs w:val="24"/>
        </w:rPr>
      </w:pPr>
    </w:p>
    <w:p w14:paraId="2CFA32D0" w14:textId="39D603DE"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More </w:t>
      </w:r>
      <w:r w:rsidR="005E5587">
        <w:rPr>
          <w:rFonts w:ascii="Arial" w:hAnsi="Arial" w:cs="Arial"/>
          <w:sz w:val="24"/>
          <w:szCs w:val="24"/>
        </w:rPr>
        <w:t>likely</w:t>
      </w:r>
      <w:r>
        <w:rPr>
          <w:rFonts w:ascii="Arial" w:hAnsi="Arial" w:cs="Arial"/>
          <w:sz w:val="24"/>
          <w:szCs w:val="24"/>
        </w:rPr>
        <w:t xml:space="preserve"> because she wasn’t writing the ticket.</w:t>
      </w:r>
    </w:p>
    <w:p w14:paraId="6EF831AB" w14:textId="77777777" w:rsidR="00A76207" w:rsidRDefault="00A76207" w:rsidP="00A76207">
      <w:pPr>
        <w:spacing w:after="0" w:line="240" w:lineRule="auto"/>
        <w:ind w:left="1843" w:hanging="1843"/>
        <w:jc w:val="both"/>
        <w:rPr>
          <w:rFonts w:ascii="Arial" w:hAnsi="Arial" w:cs="Arial"/>
          <w:sz w:val="24"/>
          <w:szCs w:val="24"/>
        </w:rPr>
      </w:pPr>
    </w:p>
    <w:p w14:paraId="1DD07337" w14:textId="4A620002"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Cherie is the only one who doesn't have actual proof that she wasn’t there at the crime, she doesn't have an alibi, so.</w:t>
      </w:r>
    </w:p>
    <w:p w14:paraId="05D1B5E9" w14:textId="77777777" w:rsidR="00A76207" w:rsidRDefault="00A76207" w:rsidP="00A76207">
      <w:pPr>
        <w:spacing w:after="0" w:line="240" w:lineRule="auto"/>
        <w:jc w:val="both"/>
        <w:rPr>
          <w:rFonts w:ascii="Arial" w:hAnsi="Arial" w:cs="Arial"/>
          <w:sz w:val="24"/>
          <w:szCs w:val="24"/>
        </w:rPr>
      </w:pPr>
    </w:p>
    <w:p w14:paraId="7D730168" w14:textId="6B225A81"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5FD48B95" w14:textId="77777777" w:rsidR="00A76207" w:rsidRDefault="00A76207" w:rsidP="00A76207">
      <w:pPr>
        <w:spacing w:after="0" w:line="240" w:lineRule="auto"/>
        <w:ind w:left="1843" w:hanging="1843"/>
        <w:jc w:val="both"/>
        <w:rPr>
          <w:rFonts w:ascii="Arial" w:hAnsi="Arial" w:cs="Arial"/>
          <w:sz w:val="24"/>
          <w:szCs w:val="24"/>
        </w:rPr>
      </w:pPr>
    </w:p>
    <w:p w14:paraId="0CEB1A7C" w14:textId="77212A46"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And so she has means, motive, and </w:t>
      </w:r>
      <w:r w:rsidR="005E5587">
        <w:rPr>
          <w:rFonts w:ascii="Arial" w:hAnsi="Arial" w:cs="Arial"/>
          <w:sz w:val="24"/>
          <w:szCs w:val="24"/>
        </w:rPr>
        <w:t>what</w:t>
      </w:r>
      <w:r>
        <w:rPr>
          <w:rFonts w:ascii="Arial" w:hAnsi="Arial" w:cs="Arial"/>
          <w:sz w:val="24"/>
          <w:szCs w:val="24"/>
        </w:rPr>
        <w:t xml:space="preserve"> was the third one?</w:t>
      </w:r>
    </w:p>
    <w:p w14:paraId="3BB7F0CB" w14:textId="77777777" w:rsidR="00A76207" w:rsidRDefault="00A76207" w:rsidP="00A76207">
      <w:pPr>
        <w:spacing w:after="0" w:line="240" w:lineRule="auto"/>
        <w:ind w:left="1843" w:hanging="1843"/>
        <w:jc w:val="both"/>
        <w:rPr>
          <w:rFonts w:ascii="Arial" w:hAnsi="Arial" w:cs="Arial"/>
          <w:sz w:val="24"/>
          <w:szCs w:val="24"/>
        </w:rPr>
      </w:pPr>
    </w:p>
    <w:p w14:paraId="2447BD97" w14:textId="6D9C0301"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Opportunity.</w:t>
      </w:r>
    </w:p>
    <w:p w14:paraId="5C907D70" w14:textId="77777777" w:rsidR="00A76207" w:rsidRDefault="00A76207" w:rsidP="00A76207">
      <w:pPr>
        <w:spacing w:after="0" w:line="240" w:lineRule="auto"/>
        <w:ind w:left="1843" w:hanging="1843"/>
        <w:jc w:val="both"/>
        <w:rPr>
          <w:rFonts w:ascii="Arial" w:hAnsi="Arial" w:cs="Arial"/>
          <w:sz w:val="24"/>
          <w:szCs w:val="24"/>
        </w:rPr>
      </w:pPr>
    </w:p>
    <w:p w14:paraId="7C71B4BF" w14:textId="46DDA2EA"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 xml:space="preserve">And she had </w:t>
      </w:r>
      <w:r w:rsidR="005E5587">
        <w:rPr>
          <w:rFonts w:ascii="Arial" w:hAnsi="Arial" w:cs="Arial"/>
          <w:sz w:val="24"/>
          <w:szCs w:val="24"/>
        </w:rPr>
        <w:t>opportunity</w:t>
      </w:r>
      <w:r>
        <w:rPr>
          <w:rFonts w:ascii="Arial" w:hAnsi="Arial" w:cs="Arial"/>
          <w:sz w:val="24"/>
          <w:szCs w:val="24"/>
        </w:rPr>
        <w:t>, a lot of it.</w:t>
      </w:r>
    </w:p>
    <w:p w14:paraId="7642102E" w14:textId="77777777" w:rsidR="00A76207" w:rsidRDefault="00A76207" w:rsidP="00A76207">
      <w:pPr>
        <w:spacing w:after="0" w:line="240" w:lineRule="auto"/>
        <w:ind w:left="1843" w:hanging="1843"/>
        <w:jc w:val="both"/>
        <w:rPr>
          <w:rFonts w:ascii="Arial" w:hAnsi="Arial" w:cs="Arial"/>
          <w:sz w:val="24"/>
          <w:szCs w:val="24"/>
        </w:rPr>
      </w:pPr>
    </w:p>
    <w:p w14:paraId="74DC2795" w14:textId="3C286695"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A lot of opportunity.</w:t>
      </w:r>
    </w:p>
    <w:p w14:paraId="559F8DF1" w14:textId="77777777" w:rsidR="00A76207" w:rsidRDefault="00A76207" w:rsidP="00A76207">
      <w:pPr>
        <w:spacing w:after="0" w:line="240" w:lineRule="auto"/>
        <w:ind w:left="1843" w:hanging="1843"/>
        <w:jc w:val="both"/>
        <w:rPr>
          <w:rFonts w:ascii="Arial" w:hAnsi="Arial" w:cs="Arial"/>
          <w:sz w:val="24"/>
          <w:szCs w:val="24"/>
        </w:rPr>
      </w:pPr>
    </w:p>
    <w:p w14:paraId="7A24B008" w14:textId="6E52F0F0"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r>
      <w:r w:rsidR="00931F32">
        <w:rPr>
          <w:rFonts w:ascii="Arial" w:hAnsi="Arial" w:cs="Arial"/>
          <w:sz w:val="24"/>
          <w:szCs w:val="24"/>
        </w:rPr>
        <w:t xml:space="preserve">So, </w:t>
      </w:r>
      <w:r>
        <w:rPr>
          <w:rFonts w:ascii="Arial" w:hAnsi="Arial" w:cs="Arial"/>
          <w:sz w:val="24"/>
          <w:szCs w:val="24"/>
        </w:rPr>
        <w:t xml:space="preserve">that’s our </w:t>
      </w:r>
      <w:r w:rsidR="005E5587">
        <w:rPr>
          <w:rFonts w:ascii="Arial" w:hAnsi="Arial" w:cs="Arial"/>
          <w:sz w:val="24"/>
          <w:szCs w:val="24"/>
        </w:rPr>
        <w:t>answer</w:t>
      </w:r>
      <w:r>
        <w:rPr>
          <w:rFonts w:ascii="Arial" w:hAnsi="Arial" w:cs="Arial"/>
          <w:sz w:val="24"/>
          <w:szCs w:val="24"/>
        </w:rPr>
        <w:t xml:space="preserve">.  We think Cherie did it, and Chris </w:t>
      </w:r>
      <w:r w:rsidR="005E5587">
        <w:rPr>
          <w:rFonts w:ascii="Arial" w:hAnsi="Arial" w:cs="Arial"/>
          <w:sz w:val="24"/>
          <w:szCs w:val="24"/>
        </w:rPr>
        <w:t>accomplice</w:t>
      </w:r>
      <w:r>
        <w:rPr>
          <w:rFonts w:ascii="Arial" w:hAnsi="Arial" w:cs="Arial"/>
          <w:sz w:val="24"/>
          <w:szCs w:val="24"/>
        </w:rPr>
        <w:t>.</w:t>
      </w:r>
    </w:p>
    <w:p w14:paraId="56E9E1A9" w14:textId="77777777" w:rsidR="00A76207" w:rsidRDefault="00A76207" w:rsidP="00A76207">
      <w:pPr>
        <w:spacing w:after="0" w:line="240" w:lineRule="auto"/>
        <w:ind w:left="1843" w:hanging="1843"/>
        <w:jc w:val="both"/>
        <w:rPr>
          <w:rFonts w:ascii="Arial" w:hAnsi="Arial" w:cs="Arial"/>
          <w:sz w:val="24"/>
          <w:szCs w:val="24"/>
        </w:rPr>
      </w:pPr>
    </w:p>
    <w:p w14:paraId="6BD3A0C9" w14:textId="4180A0EF"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Okay.  Do either of you want to add anything?</w:t>
      </w:r>
    </w:p>
    <w:p w14:paraId="779E1F67" w14:textId="77777777" w:rsidR="00A76207" w:rsidRDefault="00A76207" w:rsidP="00A76207">
      <w:pPr>
        <w:spacing w:after="0" w:line="240" w:lineRule="auto"/>
        <w:ind w:left="1843" w:hanging="1843"/>
        <w:jc w:val="both"/>
        <w:rPr>
          <w:rFonts w:ascii="Arial" w:hAnsi="Arial" w:cs="Arial"/>
          <w:sz w:val="24"/>
          <w:szCs w:val="24"/>
        </w:rPr>
      </w:pPr>
    </w:p>
    <w:p w14:paraId="758954AE" w14:textId="34057D8B"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I think that’s it.</w:t>
      </w:r>
    </w:p>
    <w:p w14:paraId="1B46F802" w14:textId="77777777" w:rsidR="00A76207" w:rsidRDefault="00A76207" w:rsidP="00A76207">
      <w:pPr>
        <w:spacing w:after="0" w:line="240" w:lineRule="auto"/>
        <w:ind w:left="1843" w:hanging="1843"/>
        <w:jc w:val="both"/>
        <w:rPr>
          <w:rFonts w:ascii="Arial" w:hAnsi="Arial" w:cs="Arial"/>
          <w:sz w:val="24"/>
          <w:szCs w:val="24"/>
        </w:rPr>
      </w:pPr>
    </w:p>
    <w:p w14:paraId="3647C16C" w14:textId="19D40188"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I think that’s it summed up.  I think she did the shoving.</w:t>
      </w:r>
    </w:p>
    <w:p w14:paraId="6EDA890A" w14:textId="77777777" w:rsidR="00A76207" w:rsidRDefault="00A76207" w:rsidP="00A76207">
      <w:pPr>
        <w:spacing w:after="0" w:line="240" w:lineRule="auto"/>
        <w:ind w:left="1843" w:hanging="1843"/>
        <w:jc w:val="both"/>
        <w:rPr>
          <w:rFonts w:ascii="Arial" w:hAnsi="Arial" w:cs="Arial"/>
          <w:sz w:val="24"/>
          <w:szCs w:val="24"/>
        </w:rPr>
      </w:pPr>
    </w:p>
    <w:p w14:paraId="2E2815F0" w14:textId="6B72A13B" w:rsidR="00A76207" w:rsidRDefault="00A76207" w:rsidP="00A76207">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4C4EE960" w14:textId="77777777" w:rsidR="00A76207" w:rsidRDefault="00A76207" w:rsidP="00A76207">
      <w:pPr>
        <w:spacing w:after="0" w:line="240" w:lineRule="auto"/>
        <w:ind w:left="1843" w:hanging="1843"/>
        <w:jc w:val="both"/>
        <w:rPr>
          <w:rFonts w:ascii="Arial" w:hAnsi="Arial" w:cs="Arial"/>
          <w:sz w:val="24"/>
          <w:szCs w:val="24"/>
        </w:rPr>
      </w:pPr>
    </w:p>
    <w:p w14:paraId="2BE3D7D5" w14:textId="049EA7DA" w:rsidR="00A76207" w:rsidRDefault="00A76207" w:rsidP="007A2BD2">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Okay, very nice, and you've finished early.  I will now pause the recording</w:t>
      </w:r>
      <w:r w:rsidR="007A2BD2">
        <w:rPr>
          <w:rFonts w:ascii="Arial" w:hAnsi="Arial" w:cs="Arial"/>
          <w:sz w:val="24"/>
          <w:szCs w:val="24"/>
        </w:rPr>
        <w:t>, and hear the solutions.</w:t>
      </w:r>
    </w:p>
    <w:p w14:paraId="33E66FF7" w14:textId="77777777" w:rsidR="007A2BD2" w:rsidRDefault="007A2BD2" w:rsidP="007A2BD2">
      <w:pPr>
        <w:spacing w:after="0" w:line="240" w:lineRule="auto"/>
        <w:ind w:left="1843" w:hanging="1843"/>
        <w:jc w:val="both"/>
        <w:rPr>
          <w:rFonts w:ascii="Arial" w:hAnsi="Arial" w:cs="Arial"/>
          <w:sz w:val="24"/>
          <w:szCs w:val="24"/>
        </w:rPr>
      </w:pPr>
    </w:p>
    <w:p w14:paraId="10256E4C" w14:textId="78709DE5"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ab/>
        <w:t>[Recording paused].</w:t>
      </w:r>
    </w:p>
    <w:p w14:paraId="109A46DC" w14:textId="77777777" w:rsidR="007A2BD2" w:rsidRDefault="007A2BD2" w:rsidP="007A2BD2">
      <w:pPr>
        <w:spacing w:after="0" w:line="240" w:lineRule="auto"/>
        <w:ind w:left="1843" w:hanging="1843"/>
        <w:jc w:val="both"/>
        <w:rPr>
          <w:rFonts w:ascii="Arial" w:hAnsi="Arial" w:cs="Arial"/>
          <w:sz w:val="24"/>
          <w:szCs w:val="24"/>
        </w:rPr>
      </w:pPr>
    </w:p>
    <w:p w14:paraId="6B264CC0" w14:textId="5ED5286C"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Alright, who did it?  Do not open.  No, I can't read.  Alright.  </w:t>
      </w:r>
    </w:p>
    <w:p w14:paraId="70E76B49" w14:textId="77777777" w:rsidR="007A2BD2" w:rsidRDefault="007A2BD2" w:rsidP="007A2BD2">
      <w:pPr>
        <w:spacing w:after="0" w:line="240" w:lineRule="auto"/>
        <w:ind w:left="1843" w:hanging="1843"/>
        <w:jc w:val="both"/>
        <w:rPr>
          <w:rFonts w:ascii="Arial" w:hAnsi="Arial" w:cs="Arial"/>
          <w:sz w:val="24"/>
          <w:szCs w:val="24"/>
        </w:rPr>
      </w:pPr>
    </w:p>
    <w:p w14:paraId="53EDAC3C" w14:textId="6D7B0EB7"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Oh, god.</w:t>
      </w:r>
    </w:p>
    <w:p w14:paraId="59617DF5" w14:textId="77777777" w:rsidR="007A2BD2" w:rsidRDefault="007A2BD2" w:rsidP="007A2BD2">
      <w:pPr>
        <w:spacing w:after="0" w:line="240" w:lineRule="auto"/>
        <w:ind w:left="1843" w:hanging="1843"/>
        <w:jc w:val="both"/>
        <w:rPr>
          <w:rFonts w:ascii="Arial" w:hAnsi="Arial" w:cs="Arial"/>
          <w:sz w:val="24"/>
          <w:szCs w:val="24"/>
        </w:rPr>
      </w:pPr>
    </w:p>
    <w:p w14:paraId="416B44C1" w14:textId="57772C0D"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Hello investigator, nice work, thanks to you Cherie Webster is behind bars, and your client, Carmen, found justice for her friend.  I know you were up to this challenge, you can bet I'll be turning to you for help in </w:t>
      </w:r>
      <w:r w:rsidR="005E5587">
        <w:rPr>
          <w:rFonts w:ascii="Arial" w:hAnsi="Arial" w:cs="Arial"/>
          <w:sz w:val="24"/>
          <w:szCs w:val="24"/>
        </w:rPr>
        <w:t>future</w:t>
      </w:r>
      <w:r>
        <w:rPr>
          <w:rFonts w:ascii="Arial" w:hAnsi="Arial" w:cs="Arial"/>
          <w:sz w:val="24"/>
          <w:szCs w:val="24"/>
        </w:rPr>
        <w:t xml:space="preserve"> cases.  Whoo, we got it right, Cherie’s in jail.</w:t>
      </w:r>
    </w:p>
    <w:p w14:paraId="1B5AC628" w14:textId="77777777" w:rsidR="007A2BD2" w:rsidRDefault="007A2BD2" w:rsidP="007A2BD2">
      <w:pPr>
        <w:spacing w:after="0" w:line="240" w:lineRule="auto"/>
        <w:ind w:left="1843" w:hanging="1843"/>
        <w:jc w:val="both"/>
        <w:rPr>
          <w:rFonts w:ascii="Arial" w:hAnsi="Arial" w:cs="Arial"/>
          <w:sz w:val="24"/>
          <w:szCs w:val="24"/>
        </w:rPr>
      </w:pPr>
    </w:p>
    <w:p w14:paraId="7382D2AF" w14:textId="4581DBA2"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Oh, nice, guys.</w:t>
      </w:r>
    </w:p>
    <w:p w14:paraId="528639C5" w14:textId="77777777" w:rsidR="007A2BD2" w:rsidRDefault="007A2BD2" w:rsidP="007A2BD2">
      <w:pPr>
        <w:spacing w:after="0" w:line="240" w:lineRule="auto"/>
        <w:ind w:left="1843" w:hanging="1843"/>
        <w:jc w:val="both"/>
        <w:rPr>
          <w:rFonts w:ascii="Arial" w:hAnsi="Arial" w:cs="Arial"/>
          <w:sz w:val="24"/>
          <w:szCs w:val="24"/>
        </w:rPr>
      </w:pPr>
    </w:p>
    <w:p w14:paraId="321A9D07" w14:textId="1891D3E9"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Nice.</w:t>
      </w:r>
    </w:p>
    <w:p w14:paraId="71367878" w14:textId="77777777" w:rsidR="007A2BD2" w:rsidRDefault="007A2BD2" w:rsidP="007A2BD2">
      <w:pPr>
        <w:spacing w:after="0" w:line="240" w:lineRule="auto"/>
        <w:ind w:left="1843" w:hanging="1843"/>
        <w:jc w:val="both"/>
        <w:rPr>
          <w:rFonts w:ascii="Arial" w:hAnsi="Arial" w:cs="Arial"/>
          <w:sz w:val="24"/>
          <w:szCs w:val="24"/>
        </w:rPr>
      </w:pPr>
    </w:p>
    <w:p w14:paraId="2E89C79F" w14:textId="001CC54C"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Whoo.</w:t>
      </w:r>
    </w:p>
    <w:p w14:paraId="55B2409F" w14:textId="77777777" w:rsidR="007A2BD2" w:rsidRDefault="007A2BD2" w:rsidP="007A2BD2">
      <w:pPr>
        <w:spacing w:after="0" w:line="240" w:lineRule="auto"/>
        <w:ind w:left="1843" w:hanging="1843"/>
        <w:jc w:val="both"/>
        <w:rPr>
          <w:rFonts w:ascii="Arial" w:hAnsi="Arial" w:cs="Arial"/>
          <w:sz w:val="24"/>
          <w:szCs w:val="24"/>
        </w:rPr>
      </w:pPr>
    </w:p>
    <w:p w14:paraId="0C5BB2FB" w14:textId="2A1A81DF"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 xml:space="preserve">And here is, </w:t>
      </w:r>
      <w:r w:rsidR="005E5587">
        <w:rPr>
          <w:rFonts w:ascii="Arial" w:hAnsi="Arial" w:cs="Arial"/>
          <w:sz w:val="24"/>
          <w:szCs w:val="24"/>
        </w:rPr>
        <w:t>reopening</w:t>
      </w:r>
      <w:r>
        <w:rPr>
          <w:rFonts w:ascii="Arial" w:hAnsi="Arial" w:cs="Arial"/>
          <w:sz w:val="24"/>
          <w:szCs w:val="24"/>
        </w:rPr>
        <w:t xml:space="preserve"> Saturday, free karaoke, hell yeah, in honour of Nick Webster, half price for old-fashioneds, drinks on the house.  Webster’s death, a murder suspect arrested.  </w:t>
      </w:r>
      <w:r w:rsidR="00931F32">
        <w:rPr>
          <w:rFonts w:ascii="Arial" w:hAnsi="Arial" w:cs="Arial"/>
          <w:sz w:val="24"/>
          <w:szCs w:val="24"/>
        </w:rPr>
        <w:t xml:space="preserve">So, </w:t>
      </w:r>
      <w:r>
        <w:rPr>
          <w:rFonts w:ascii="Arial" w:hAnsi="Arial" w:cs="Arial"/>
          <w:sz w:val="24"/>
          <w:szCs w:val="24"/>
        </w:rPr>
        <w:t xml:space="preserve">the death of Old Scratch Tavern owner, Nicholas Webster, has been reclassified as a murder.  Although Webster’s December 7th </w:t>
      </w:r>
      <w:r w:rsidR="005E5587">
        <w:rPr>
          <w:rFonts w:ascii="Arial" w:hAnsi="Arial" w:cs="Arial"/>
          <w:sz w:val="24"/>
          <w:szCs w:val="24"/>
        </w:rPr>
        <w:t>death</w:t>
      </w:r>
      <w:r>
        <w:rPr>
          <w:rFonts w:ascii="Arial" w:hAnsi="Arial" w:cs="Arial"/>
          <w:sz w:val="24"/>
          <w:szCs w:val="24"/>
        </w:rPr>
        <w:t xml:space="preserve"> was </w:t>
      </w:r>
      <w:r w:rsidR="005E5587">
        <w:rPr>
          <w:rFonts w:ascii="Arial" w:hAnsi="Arial" w:cs="Arial"/>
          <w:sz w:val="24"/>
          <w:szCs w:val="24"/>
        </w:rPr>
        <w:t>initially</w:t>
      </w:r>
      <w:r>
        <w:rPr>
          <w:rFonts w:ascii="Arial" w:hAnsi="Arial" w:cs="Arial"/>
          <w:sz w:val="24"/>
          <w:szCs w:val="24"/>
        </w:rPr>
        <w:t xml:space="preserve"> ruled an </w:t>
      </w:r>
      <w:r w:rsidR="005E5587">
        <w:rPr>
          <w:rFonts w:ascii="Arial" w:hAnsi="Arial" w:cs="Arial"/>
          <w:sz w:val="24"/>
          <w:szCs w:val="24"/>
        </w:rPr>
        <w:t>accident</w:t>
      </w:r>
      <w:r>
        <w:rPr>
          <w:rFonts w:ascii="Arial" w:hAnsi="Arial" w:cs="Arial"/>
          <w:sz w:val="24"/>
          <w:szCs w:val="24"/>
        </w:rPr>
        <w:t xml:space="preserve">, thew case was recently reopened as a homicide.  </w:t>
      </w:r>
      <w:r w:rsidR="005E5587">
        <w:rPr>
          <w:rFonts w:ascii="Arial" w:hAnsi="Arial" w:cs="Arial"/>
          <w:sz w:val="24"/>
          <w:szCs w:val="24"/>
        </w:rPr>
        <w:t>Sheriff</w:t>
      </w:r>
      <w:r>
        <w:rPr>
          <w:rFonts w:ascii="Arial" w:hAnsi="Arial" w:cs="Arial"/>
          <w:sz w:val="24"/>
          <w:szCs w:val="24"/>
        </w:rPr>
        <w:t xml:space="preserve"> Paul McGinty confirmed a suspect is now in custody in connection with Mr Webster’s death.  Cherie Webster, the victim’s widow, has been charged with the murder of her husband, the motive of which is believed to be financial gain.  Yeah, you guys got that right.  The Sheriff’s Office announced there will be an </w:t>
      </w:r>
      <w:r w:rsidR="005E5587">
        <w:rPr>
          <w:rFonts w:ascii="Arial" w:hAnsi="Arial" w:cs="Arial"/>
          <w:sz w:val="24"/>
          <w:szCs w:val="24"/>
        </w:rPr>
        <w:t>external</w:t>
      </w:r>
      <w:r>
        <w:rPr>
          <w:rFonts w:ascii="Arial" w:hAnsi="Arial" w:cs="Arial"/>
          <w:sz w:val="24"/>
          <w:szCs w:val="24"/>
        </w:rPr>
        <w:t xml:space="preserve"> enquiry about the handling of the investigation </w:t>
      </w:r>
      <w:r w:rsidR="005E5587">
        <w:rPr>
          <w:rFonts w:ascii="Arial" w:hAnsi="Arial" w:cs="Arial"/>
          <w:sz w:val="24"/>
          <w:szCs w:val="24"/>
        </w:rPr>
        <w:t>into</w:t>
      </w:r>
      <w:r>
        <w:rPr>
          <w:rFonts w:ascii="Arial" w:hAnsi="Arial" w:cs="Arial"/>
          <w:sz w:val="24"/>
          <w:szCs w:val="24"/>
        </w:rPr>
        <w:t xml:space="preserve"> Webster’s death.  While Sheriff McGinty would not discuss the scope of this </w:t>
      </w:r>
      <w:r w:rsidR="005E5587">
        <w:rPr>
          <w:rFonts w:ascii="Arial" w:hAnsi="Arial" w:cs="Arial"/>
          <w:sz w:val="24"/>
          <w:szCs w:val="24"/>
        </w:rPr>
        <w:t>enquiry</w:t>
      </w:r>
      <w:r>
        <w:rPr>
          <w:rFonts w:ascii="Arial" w:hAnsi="Arial" w:cs="Arial"/>
          <w:sz w:val="24"/>
          <w:szCs w:val="24"/>
        </w:rPr>
        <w:t xml:space="preserve">, he did </w:t>
      </w:r>
      <w:r w:rsidR="005E5587">
        <w:rPr>
          <w:rFonts w:ascii="Arial" w:hAnsi="Arial" w:cs="Arial"/>
          <w:sz w:val="24"/>
          <w:szCs w:val="24"/>
        </w:rPr>
        <w:t>confirm</w:t>
      </w:r>
      <w:r>
        <w:rPr>
          <w:rFonts w:ascii="Arial" w:hAnsi="Arial" w:cs="Arial"/>
          <w:sz w:val="24"/>
          <w:szCs w:val="24"/>
        </w:rPr>
        <w:t xml:space="preserve"> that Deputy Christopher Thompson, the officer in charge of the original investigation, has been suspended without pay – well, that’s new.  According to Carmen Rojas, an employee at the bar Mr Webster owned, the case was solved thanks to new evidence uncovered by a private investigator.  None of this would have happened </w:t>
      </w:r>
      <w:r w:rsidR="005E5587">
        <w:rPr>
          <w:rFonts w:ascii="Arial" w:hAnsi="Arial" w:cs="Arial"/>
          <w:sz w:val="24"/>
          <w:szCs w:val="24"/>
        </w:rPr>
        <w:t>without</w:t>
      </w:r>
      <w:r>
        <w:rPr>
          <w:rFonts w:ascii="Arial" w:hAnsi="Arial" w:cs="Arial"/>
          <w:sz w:val="24"/>
          <w:szCs w:val="24"/>
        </w:rPr>
        <w:t xml:space="preserve"> the help of Gray Investigations.  She said, I'll always be grateful to the investigator who worked my case.  Hell, yes, nice, we got it.</w:t>
      </w:r>
    </w:p>
    <w:p w14:paraId="301F9180" w14:textId="77777777" w:rsidR="007A2BD2" w:rsidRDefault="007A2BD2" w:rsidP="007A2BD2">
      <w:pPr>
        <w:spacing w:after="0" w:line="240" w:lineRule="auto"/>
        <w:ind w:left="1843" w:hanging="1843"/>
        <w:jc w:val="both"/>
        <w:rPr>
          <w:rFonts w:ascii="Arial" w:hAnsi="Arial" w:cs="Arial"/>
          <w:sz w:val="24"/>
          <w:szCs w:val="24"/>
        </w:rPr>
      </w:pPr>
    </w:p>
    <w:p w14:paraId="7D18D865" w14:textId="11F35EFD"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Participant 29:</w:t>
      </w:r>
      <w:r>
        <w:rPr>
          <w:rFonts w:ascii="Arial" w:hAnsi="Arial" w:cs="Arial"/>
          <w:sz w:val="24"/>
          <w:szCs w:val="24"/>
        </w:rPr>
        <w:tab/>
        <w:t>Oh, lovely, guys.</w:t>
      </w:r>
    </w:p>
    <w:p w14:paraId="65A685E1" w14:textId="77777777" w:rsidR="007A2BD2" w:rsidRDefault="007A2BD2" w:rsidP="007A2BD2">
      <w:pPr>
        <w:spacing w:after="0" w:line="240" w:lineRule="auto"/>
        <w:ind w:left="1843" w:hanging="1843"/>
        <w:jc w:val="both"/>
        <w:rPr>
          <w:rFonts w:ascii="Arial" w:hAnsi="Arial" w:cs="Arial"/>
          <w:sz w:val="24"/>
          <w:szCs w:val="24"/>
        </w:rPr>
      </w:pPr>
    </w:p>
    <w:p w14:paraId="5F88D92D" w14:textId="09E2F87C"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Who cares if it took us some time, we got it right, that’s what counts.</w:t>
      </w:r>
    </w:p>
    <w:p w14:paraId="75CE4E1C" w14:textId="72A17490" w:rsidR="007A2BD2" w:rsidRDefault="007A2BD2" w:rsidP="007A2BD2">
      <w:pPr>
        <w:spacing w:after="0" w:line="240" w:lineRule="auto"/>
        <w:ind w:left="1843" w:hanging="1843"/>
        <w:jc w:val="both"/>
        <w:rPr>
          <w:rFonts w:ascii="Arial" w:hAnsi="Arial" w:cs="Arial"/>
          <w:sz w:val="24"/>
          <w:szCs w:val="24"/>
        </w:rPr>
      </w:pPr>
    </w:p>
    <w:p w14:paraId="53D4C288" w14:textId="05F6CA9E"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747DA933" w14:textId="4955A261" w:rsidR="007A2BD2" w:rsidRDefault="007A2BD2" w:rsidP="007A2BD2">
      <w:pPr>
        <w:spacing w:after="0" w:line="240" w:lineRule="auto"/>
        <w:ind w:left="1843" w:hanging="1843"/>
        <w:jc w:val="both"/>
        <w:rPr>
          <w:rFonts w:ascii="Arial" w:hAnsi="Arial" w:cs="Arial"/>
          <w:sz w:val="24"/>
          <w:szCs w:val="24"/>
        </w:rPr>
      </w:pPr>
    </w:p>
    <w:p w14:paraId="2E5D2785" w14:textId="3A510D2C"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Very cool.  I want to do this again.  What do you want us to do with all of this cool stuff?</w:t>
      </w:r>
    </w:p>
    <w:p w14:paraId="274FF18D" w14:textId="77777777" w:rsidR="007A2BD2" w:rsidRDefault="007A2BD2" w:rsidP="007A2BD2">
      <w:pPr>
        <w:spacing w:after="0" w:line="240" w:lineRule="auto"/>
        <w:ind w:left="1843" w:hanging="1843"/>
        <w:jc w:val="both"/>
        <w:rPr>
          <w:rFonts w:ascii="Arial" w:hAnsi="Arial" w:cs="Arial"/>
          <w:sz w:val="24"/>
          <w:szCs w:val="24"/>
        </w:rPr>
      </w:pPr>
    </w:p>
    <w:p w14:paraId="2F94CAF0" w14:textId="7D5F7755"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Participant 28:</w:t>
      </w:r>
      <w:r>
        <w:rPr>
          <w:rFonts w:ascii="Arial" w:hAnsi="Arial" w:cs="Arial"/>
          <w:sz w:val="24"/>
          <w:szCs w:val="24"/>
        </w:rPr>
        <w:tab/>
        <w:t>Yeah.</w:t>
      </w:r>
    </w:p>
    <w:p w14:paraId="788677F6" w14:textId="77777777" w:rsidR="007A2BD2" w:rsidRDefault="007A2BD2" w:rsidP="007A2BD2">
      <w:pPr>
        <w:spacing w:after="0" w:line="240" w:lineRule="auto"/>
        <w:ind w:left="1843" w:hanging="1843"/>
        <w:jc w:val="both"/>
        <w:rPr>
          <w:rFonts w:ascii="Arial" w:hAnsi="Arial" w:cs="Arial"/>
          <w:sz w:val="24"/>
          <w:szCs w:val="24"/>
        </w:rPr>
      </w:pPr>
    </w:p>
    <w:p w14:paraId="148D7E94" w14:textId="7A50C697"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Just leave it in a pile?</w:t>
      </w:r>
    </w:p>
    <w:p w14:paraId="23A3051A" w14:textId="77777777" w:rsidR="007A2BD2" w:rsidRDefault="007A2BD2" w:rsidP="007A2BD2">
      <w:pPr>
        <w:spacing w:after="0" w:line="240" w:lineRule="auto"/>
        <w:ind w:left="1843" w:hanging="1843"/>
        <w:jc w:val="both"/>
        <w:rPr>
          <w:rFonts w:ascii="Arial" w:hAnsi="Arial" w:cs="Arial"/>
          <w:sz w:val="24"/>
          <w:szCs w:val="24"/>
        </w:rPr>
      </w:pPr>
    </w:p>
    <w:p w14:paraId="79A7DB2F" w14:textId="63D853F3" w:rsidR="007A2BD2" w:rsidRDefault="007A2BD2" w:rsidP="007A2BD2">
      <w:pPr>
        <w:spacing w:after="0" w:line="240" w:lineRule="auto"/>
        <w:ind w:left="1843" w:hanging="1843"/>
        <w:jc w:val="both"/>
        <w:rPr>
          <w:rFonts w:ascii="Arial" w:hAnsi="Arial" w:cs="Arial"/>
          <w:sz w:val="24"/>
          <w:szCs w:val="24"/>
        </w:rPr>
      </w:pPr>
      <w:r>
        <w:rPr>
          <w:rFonts w:ascii="Arial" w:hAnsi="Arial" w:cs="Arial"/>
          <w:sz w:val="24"/>
          <w:szCs w:val="24"/>
        </w:rPr>
        <w:t>Researcher 2:</w:t>
      </w:r>
      <w:r>
        <w:rPr>
          <w:rFonts w:ascii="Arial" w:hAnsi="Arial" w:cs="Arial"/>
          <w:sz w:val="24"/>
          <w:szCs w:val="24"/>
        </w:rPr>
        <w:tab/>
        <w:t>Just leave it, yeah.</w:t>
      </w:r>
    </w:p>
    <w:p w14:paraId="53E1678D" w14:textId="77777777" w:rsidR="007A2BD2" w:rsidRDefault="007A2BD2" w:rsidP="007A2BD2">
      <w:pPr>
        <w:spacing w:after="0" w:line="240" w:lineRule="auto"/>
        <w:ind w:left="1843" w:hanging="1843"/>
        <w:jc w:val="both"/>
        <w:rPr>
          <w:rFonts w:ascii="Arial" w:hAnsi="Arial" w:cs="Arial"/>
          <w:sz w:val="24"/>
          <w:szCs w:val="24"/>
        </w:rPr>
      </w:pPr>
    </w:p>
    <w:p w14:paraId="1953BB62" w14:textId="6CDE2934" w:rsidR="00AF68A9" w:rsidRDefault="007A2BD2" w:rsidP="00442B06">
      <w:pPr>
        <w:spacing w:after="0" w:line="240" w:lineRule="auto"/>
        <w:ind w:left="1843" w:hanging="1843"/>
        <w:jc w:val="both"/>
        <w:rPr>
          <w:rFonts w:ascii="Arial" w:hAnsi="Arial" w:cs="Arial"/>
          <w:sz w:val="24"/>
          <w:szCs w:val="24"/>
        </w:rPr>
      </w:pPr>
      <w:r>
        <w:rPr>
          <w:rFonts w:ascii="Arial" w:hAnsi="Arial" w:cs="Arial"/>
          <w:sz w:val="24"/>
          <w:szCs w:val="24"/>
        </w:rPr>
        <w:t>Participant 30:</w:t>
      </w:r>
      <w:r>
        <w:rPr>
          <w:rFonts w:ascii="Arial" w:hAnsi="Arial" w:cs="Arial"/>
          <w:sz w:val="24"/>
          <w:szCs w:val="24"/>
        </w:rPr>
        <w:tab/>
        <w:t>Okay.</w:t>
      </w:r>
    </w:p>
    <w:p w14:paraId="1C1A69FD" w14:textId="77777777" w:rsidR="00442B06" w:rsidRDefault="00442B06" w:rsidP="00442B06">
      <w:pPr>
        <w:spacing w:after="0" w:line="240" w:lineRule="auto"/>
        <w:ind w:left="1843" w:hanging="1843"/>
        <w:jc w:val="both"/>
        <w:rPr>
          <w:rFonts w:ascii="Arial" w:hAnsi="Arial" w:cs="Arial"/>
          <w:sz w:val="24"/>
          <w:szCs w:val="24"/>
        </w:rPr>
      </w:pPr>
    </w:p>
    <w:p w14:paraId="3C485AB2" w14:textId="77777777" w:rsidR="003F4170" w:rsidRPr="003F4170" w:rsidRDefault="003F4170" w:rsidP="00AF68A9">
      <w:pPr>
        <w:spacing w:after="0" w:line="240" w:lineRule="auto"/>
        <w:ind w:left="1134" w:hanging="1134"/>
        <w:rPr>
          <w:rFonts w:ascii="Arial" w:hAnsi="Arial" w:cs="Arial"/>
          <w:b/>
          <w:sz w:val="24"/>
          <w:szCs w:val="24"/>
        </w:rPr>
      </w:pPr>
      <w:r w:rsidRPr="003F4170">
        <w:rPr>
          <w:rFonts w:ascii="Arial" w:hAnsi="Arial" w:cs="Arial"/>
          <w:b/>
          <w:sz w:val="24"/>
          <w:szCs w:val="24"/>
        </w:rPr>
        <w:t>End of transcript</w:t>
      </w:r>
    </w:p>
    <w:sectPr w:rsidR="003F4170" w:rsidRPr="003F4170">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9DF6" w14:textId="77777777" w:rsidR="001B5D48" w:rsidRDefault="001B5D48" w:rsidP="00B75E20">
      <w:pPr>
        <w:spacing w:after="0" w:line="240" w:lineRule="auto"/>
      </w:pPr>
      <w:r>
        <w:separator/>
      </w:r>
    </w:p>
  </w:endnote>
  <w:endnote w:type="continuationSeparator" w:id="0">
    <w:p w14:paraId="43767DC1" w14:textId="77777777" w:rsidR="001B5D48" w:rsidRDefault="001B5D48"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panose1 w:val="02000000000000000000"/>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20A5" w14:textId="77777777" w:rsidR="008F1E96" w:rsidRDefault="008F1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3C98" w14:textId="570D910B" w:rsidR="00EE3B42" w:rsidRDefault="001B5D48" w:rsidP="00EE3B42">
    <w:pPr>
      <w:pStyle w:val="Footer"/>
      <w:jc w:val="center"/>
      <w:rPr>
        <w:rFonts w:ascii="Ubuntu Titling Rg" w:hAnsi="Ubuntu Titling Rg"/>
      </w:rPr>
    </w:pPr>
    <w:r>
      <w:rPr>
        <w:noProof/>
      </w:rPr>
      <mc:AlternateContent>
        <mc:Choice Requires="wps">
          <w:drawing>
            <wp:anchor distT="4294967295" distB="4294967295" distL="114300" distR="114300" simplePos="0" relativeHeight="251656704" behindDoc="0" locked="0" layoutInCell="1" allowOverlap="1" wp14:anchorId="534B6BE9" wp14:editId="65AA7313">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2A7C5E"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5pt,-5.5pt" to="52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strokecolor="#349765" strokeweight="1.25pt">
              <v:stroke joinstyle="miter"/>
              <o:lock v:ext="edit" shapetype="f"/>
            </v:line>
          </w:pict>
        </mc:Fallback>
      </mc:AlternateContent>
    </w:r>
    <w:r w:rsidR="00EE3B42" w:rsidRPr="00C2207F">
      <w:rPr>
        <w:rFonts w:ascii="Ubuntu Titling Rg" w:hAnsi="Ubuntu Titling Rg"/>
      </w:rPr>
      <w:t>1st Class</w:t>
    </w:r>
    <w:r w:rsidR="00EE3B42">
      <w:rPr>
        <w:rFonts w:ascii="Ubuntu Titling Rg" w:hAnsi="Ubuntu Titling Rg"/>
      </w:rPr>
      <w:t xml:space="preserve"> Secretarial Services</w:t>
    </w:r>
    <w:r w:rsidR="00EE3B42" w:rsidRPr="00C2207F">
      <w:rPr>
        <w:rFonts w:ascii="Ubuntu Titling Rg" w:hAnsi="Ubuntu Titling Rg"/>
      </w:rPr>
      <w:t xml:space="preserve"> is the trading name of Lawson Hardwick Ltd,</w:t>
    </w:r>
  </w:p>
  <w:p w14:paraId="28C75C6D" w14:textId="77777777" w:rsidR="008E7595" w:rsidRPr="00EE3B42" w:rsidRDefault="00EE3B42" w:rsidP="00EE3B42">
    <w:pPr>
      <w:pStyle w:val="Footer"/>
      <w:jc w:val="center"/>
      <w:rPr>
        <w:rFonts w:ascii="Ubuntu Titling Rg" w:hAnsi="Ubuntu Titling Rg"/>
      </w:rPr>
    </w:pPr>
    <w:r w:rsidRPr="00C2207F">
      <w:rPr>
        <w:rFonts w:ascii="Ubuntu Titling Rg" w:hAnsi="Ubuntu Titling Rg"/>
      </w:rPr>
      <w:t>registered in Scotland</w:t>
    </w:r>
    <w:r>
      <w:rPr>
        <w:rFonts w:ascii="Ubuntu Titling Rg" w:hAnsi="Ubuntu Titling Rg"/>
      </w:rPr>
      <w:t>:</w:t>
    </w:r>
    <w:r w:rsidRPr="00C2207F">
      <w:rPr>
        <w:rFonts w:ascii="Ubuntu Titling Rg" w:hAnsi="Ubuntu Titling Rg"/>
      </w:rPr>
      <w:t xml:space="preserve">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7299" w14:textId="77777777" w:rsidR="008F1E96" w:rsidRDefault="008F1E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B407" w14:textId="5E655138" w:rsidR="00703A2A" w:rsidRPr="00703A2A" w:rsidRDefault="001B5D48">
    <w:pPr>
      <w:pStyle w:val="Footer"/>
      <w:jc w:val="center"/>
      <w:rPr>
        <w:rFonts w:ascii="Arial" w:hAnsi="Arial" w:cs="Arial"/>
        <w:sz w:val="20"/>
        <w:szCs w:val="20"/>
      </w:rPr>
    </w:pPr>
    <w:r>
      <w:rPr>
        <w:noProof/>
      </w:rPr>
      <w:drawing>
        <wp:anchor distT="0" distB="0" distL="114300" distR="114300" simplePos="0" relativeHeight="251658752" behindDoc="1" locked="0" layoutInCell="1" allowOverlap="1" wp14:anchorId="0F77B7F1" wp14:editId="377D5652">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00703A2A" w:rsidRPr="00703A2A">
      <w:rPr>
        <w:rFonts w:ascii="Arial" w:hAnsi="Arial" w:cs="Arial"/>
        <w:sz w:val="20"/>
        <w:szCs w:val="20"/>
      </w:rPr>
      <w:fldChar w:fldCharType="begin"/>
    </w:r>
    <w:r w:rsidR="00703A2A" w:rsidRPr="00703A2A">
      <w:rPr>
        <w:rFonts w:ascii="Arial" w:hAnsi="Arial" w:cs="Arial"/>
        <w:sz w:val="20"/>
        <w:szCs w:val="20"/>
      </w:rPr>
      <w:instrText xml:space="preserve"> PAGE   \* MERGEFORMAT </w:instrText>
    </w:r>
    <w:r w:rsidR="00703A2A" w:rsidRPr="00703A2A">
      <w:rPr>
        <w:rFonts w:ascii="Arial" w:hAnsi="Arial" w:cs="Arial"/>
        <w:sz w:val="20"/>
        <w:szCs w:val="20"/>
      </w:rPr>
      <w:fldChar w:fldCharType="separate"/>
    </w:r>
    <w:r w:rsidR="000C1915">
      <w:rPr>
        <w:rFonts w:ascii="Arial" w:hAnsi="Arial" w:cs="Arial"/>
        <w:noProof/>
        <w:sz w:val="20"/>
        <w:szCs w:val="20"/>
      </w:rPr>
      <w:t>2</w:t>
    </w:r>
    <w:r w:rsidR="00703A2A" w:rsidRPr="00703A2A">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35401" w14:textId="77777777" w:rsidR="001B5D48" w:rsidRDefault="001B5D48" w:rsidP="00B75E20">
      <w:pPr>
        <w:spacing w:after="0" w:line="240" w:lineRule="auto"/>
      </w:pPr>
      <w:r>
        <w:separator/>
      </w:r>
    </w:p>
  </w:footnote>
  <w:footnote w:type="continuationSeparator" w:id="0">
    <w:p w14:paraId="17261C77" w14:textId="77777777" w:rsidR="001B5D48" w:rsidRDefault="001B5D48"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666E" w14:textId="77777777" w:rsidR="008F1E96" w:rsidRDefault="008F1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ECBF" w14:textId="4B9C79CE" w:rsidR="00EE3B42" w:rsidRDefault="001B5D48" w:rsidP="00EE3B42">
    <w:pPr>
      <w:pStyle w:val="Header"/>
      <w:jc w:val="right"/>
      <w:rPr>
        <w:rFonts w:ascii="Ubuntu Titling Rg" w:hAnsi="Ubuntu Titling Rg"/>
      </w:rPr>
    </w:pPr>
    <w:r>
      <w:rPr>
        <w:noProof/>
      </w:rPr>
      <w:drawing>
        <wp:anchor distT="0" distB="0" distL="114300" distR="114300" simplePos="0" relativeHeight="251657728" behindDoc="1" locked="0" layoutInCell="1" allowOverlap="1" wp14:anchorId="0862D9D5" wp14:editId="1275C893">
          <wp:simplePos x="0" y="0"/>
          <wp:positionH relativeFrom="column">
            <wp:posOffset>-448310</wp:posOffset>
          </wp:positionH>
          <wp:positionV relativeFrom="paragraph">
            <wp:posOffset>-59055</wp:posOffset>
          </wp:positionV>
          <wp:extent cx="2751455" cy="772160"/>
          <wp:effectExtent l="0" t="0" r="0" b="0"/>
          <wp:wrapSquare wrapText="bothSides"/>
          <wp:docPr id="1"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00EE3B42" w:rsidRPr="00C2207F">
      <w:rPr>
        <w:rFonts w:ascii="Ubuntu Titling Rg" w:hAnsi="Ubuntu Titling Rg"/>
      </w:rPr>
      <w:t xml:space="preserve">PO Box 28956, Gorebridge, </w:t>
    </w:r>
  </w:p>
  <w:p w14:paraId="505533BA" w14:textId="77777777" w:rsidR="00EE3B42" w:rsidRDefault="00EE3B42" w:rsidP="00EE3B42">
    <w:pPr>
      <w:pStyle w:val="Header"/>
      <w:jc w:val="right"/>
      <w:rPr>
        <w:rFonts w:ascii="Ubuntu Titling Rg" w:hAnsi="Ubuntu Titling Rg"/>
      </w:rPr>
    </w:pPr>
    <w:r w:rsidRPr="00C2207F">
      <w:rPr>
        <w:rFonts w:ascii="Ubuntu Titling Rg" w:hAnsi="Ubuntu Titling Rg"/>
      </w:rPr>
      <w:t>Midlothian, EH22 9BP</w:t>
    </w:r>
  </w:p>
  <w:p w14:paraId="6FAE4653" w14:textId="77777777" w:rsidR="00EE3B42" w:rsidRDefault="00EE3B42" w:rsidP="00EE3B42">
    <w:pPr>
      <w:pStyle w:val="Header"/>
      <w:jc w:val="right"/>
      <w:rPr>
        <w:rFonts w:ascii="Ubuntu Titling Rg" w:hAnsi="Ubuntu Titling Rg"/>
      </w:rPr>
    </w:pPr>
  </w:p>
  <w:p w14:paraId="0BCCE39A" w14:textId="60A29CFE" w:rsidR="00EE3B42" w:rsidRDefault="00EE3B42" w:rsidP="00EE3B42">
    <w:pPr>
      <w:pStyle w:val="Header"/>
      <w:jc w:val="right"/>
      <w:rPr>
        <w:rFonts w:ascii="Ubuntu Titling Rg" w:hAnsi="Ubuntu Titling Rg"/>
      </w:rPr>
    </w:pPr>
    <w:r w:rsidRPr="00C2207F">
      <w:rPr>
        <w:rFonts w:ascii="Ubuntu Titling Rg" w:hAnsi="Ubuntu Titling Rg"/>
      </w:rPr>
      <w:t>0131 510 5</w:t>
    </w:r>
    <w:r w:rsidR="008F1E96">
      <w:rPr>
        <w:rFonts w:ascii="Ubuntu Titling Rg" w:hAnsi="Ubuntu Titling Rg"/>
      </w:rPr>
      <w:t>10</w:t>
    </w:r>
    <w:r w:rsidRPr="00C2207F">
      <w:rPr>
        <w:rFonts w:ascii="Ubuntu Titling Rg" w:hAnsi="Ubuntu Titling Rg"/>
      </w:rPr>
      <w:t>5</w:t>
    </w:r>
  </w:p>
  <w:p w14:paraId="4E4451C1" w14:textId="77777777" w:rsidR="00EE3B42" w:rsidRPr="00C2207F" w:rsidRDefault="00EE3B42" w:rsidP="00EE3B42">
    <w:pPr>
      <w:pStyle w:val="Header"/>
      <w:jc w:val="right"/>
      <w:rPr>
        <w:rFonts w:ascii="Ubuntu Titling Rg" w:hAnsi="Ubuntu Titling Rg"/>
      </w:rPr>
    </w:pPr>
  </w:p>
  <w:p w14:paraId="2E01258B" w14:textId="77777777" w:rsidR="00EE3B42" w:rsidRDefault="00EE3B42" w:rsidP="00EE3B42">
    <w:pPr>
      <w:pStyle w:val="Header"/>
      <w:jc w:val="right"/>
      <w:rPr>
        <w:rFonts w:ascii="Ubuntu Titling Rg" w:hAnsi="Ubuntu Titling Rg"/>
      </w:rPr>
    </w:pPr>
    <w:hyperlink r:id="rId2" w:history="1">
      <w:r w:rsidRPr="00C2207F">
        <w:rPr>
          <w:rFonts w:ascii="Ubuntu Titling Rg" w:hAnsi="Ubuntu Titling Rg"/>
        </w:rPr>
        <w:t>enquiries@1stclass.uk.com</w:t>
      </w:r>
    </w:hyperlink>
  </w:p>
  <w:p w14:paraId="7D0A0375" w14:textId="77777777" w:rsidR="00EE3B42" w:rsidRPr="00C2207F" w:rsidRDefault="00EE3B42" w:rsidP="00EE3B42">
    <w:pPr>
      <w:pStyle w:val="Header"/>
      <w:jc w:val="right"/>
      <w:rPr>
        <w:rFonts w:ascii="Ubuntu Titling Rg" w:hAnsi="Ubuntu Titling Rg"/>
      </w:rPr>
    </w:pPr>
    <w:r w:rsidRPr="00C2207F">
      <w:rPr>
        <w:rFonts w:ascii="Ubuntu Titling Rg" w:hAnsi="Ubuntu Titling Rg"/>
      </w:rPr>
      <w:t>www.1stclass.uk.com</w:t>
    </w:r>
  </w:p>
  <w:p w14:paraId="0433A807" w14:textId="77777777" w:rsidR="000C1915" w:rsidRPr="00EE3B42" w:rsidRDefault="000C1915" w:rsidP="00EE3B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830C" w14:textId="77777777" w:rsidR="008F1E96" w:rsidRDefault="008F1E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6CED"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48"/>
    <w:rsid w:val="00003AF0"/>
    <w:rsid w:val="000112E0"/>
    <w:rsid w:val="000C1915"/>
    <w:rsid w:val="000D4D1E"/>
    <w:rsid w:val="000F5795"/>
    <w:rsid w:val="001367C6"/>
    <w:rsid w:val="00137F33"/>
    <w:rsid w:val="00147B4D"/>
    <w:rsid w:val="00154F5C"/>
    <w:rsid w:val="00162B7C"/>
    <w:rsid w:val="0016481F"/>
    <w:rsid w:val="00165563"/>
    <w:rsid w:val="0018533D"/>
    <w:rsid w:val="001A5FD5"/>
    <w:rsid w:val="001B5D48"/>
    <w:rsid w:val="001D1898"/>
    <w:rsid w:val="001D496B"/>
    <w:rsid w:val="00203401"/>
    <w:rsid w:val="00226F53"/>
    <w:rsid w:val="00292EB5"/>
    <w:rsid w:val="002A0BE9"/>
    <w:rsid w:val="002B2676"/>
    <w:rsid w:val="002C7595"/>
    <w:rsid w:val="00305D0A"/>
    <w:rsid w:val="00335166"/>
    <w:rsid w:val="0033544C"/>
    <w:rsid w:val="00344C9E"/>
    <w:rsid w:val="00357631"/>
    <w:rsid w:val="00360C97"/>
    <w:rsid w:val="00364D21"/>
    <w:rsid w:val="00367841"/>
    <w:rsid w:val="003719E8"/>
    <w:rsid w:val="003C2F9D"/>
    <w:rsid w:val="003D788F"/>
    <w:rsid w:val="003F4094"/>
    <w:rsid w:val="003F4170"/>
    <w:rsid w:val="004110F1"/>
    <w:rsid w:val="00425EDF"/>
    <w:rsid w:val="00430B99"/>
    <w:rsid w:val="00434620"/>
    <w:rsid w:val="00442B06"/>
    <w:rsid w:val="004676A5"/>
    <w:rsid w:val="004A086D"/>
    <w:rsid w:val="004F662E"/>
    <w:rsid w:val="005005A4"/>
    <w:rsid w:val="005261A0"/>
    <w:rsid w:val="00527C11"/>
    <w:rsid w:val="00542E0F"/>
    <w:rsid w:val="0056552F"/>
    <w:rsid w:val="00567052"/>
    <w:rsid w:val="005B0B40"/>
    <w:rsid w:val="005C29AE"/>
    <w:rsid w:val="005E53B2"/>
    <w:rsid w:val="005E5587"/>
    <w:rsid w:val="0060714B"/>
    <w:rsid w:val="00630C34"/>
    <w:rsid w:val="006427F7"/>
    <w:rsid w:val="00691ED4"/>
    <w:rsid w:val="00695A50"/>
    <w:rsid w:val="006B3F95"/>
    <w:rsid w:val="006B5ADA"/>
    <w:rsid w:val="006C5D3C"/>
    <w:rsid w:val="006E62E7"/>
    <w:rsid w:val="00703A2A"/>
    <w:rsid w:val="007165D2"/>
    <w:rsid w:val="0078165A"/>
    <w:rsid w:val="007940B8"/>
    <w:rsid w:val="0079767A"/>
    <w:rsid w:val="007A2BD2"/>
    <w:rsid w:val="007C78DE"/>
    <w:rsid w:val="00804CD3"/>
    <w:rsid w:val="0083101E"/>
    <w:rsid w:val="0089523D"/>
    <w:rsid w:val="008E7595"/>
    <w:rsid w:val="008F1E96"/>
    <w:rsid w:val="009017F8"/>
    <w:rsid w:val="00926285"/>
    <w:rsid w:val="0092732A"/>
    <w:rsid w:val="00931F32"/>
    <w:rsid w:val="00935F5F"/>
    <w:rsid w:val="00967479"/>
    <w:rsid w:val="00A549D8"/>
    <w:rsid w:val="00A71C77"/>
    <w:rsid w:val="00A724E3"/>
    <w:rsid w:val="00A76207"/>
    <w:rsid w:val="00AA63FA"/>
    <w:rsid w:val="00AB378A"/>
    <w:rsid w:val="00AB693F"/>
    <w:rsid w:val="00AD602C"/>
    <w:rsid w:val="00AF136F"/>
    <w:rsid w:val="00AF369F"/>
    <w:rsid w:val="00AF68A9"/>
    <w:rsid w:val="00AF750B"/>
    <w:rsid w:val="00B12C01"/>
    <w:rsid w:val="00B131A8"/>
    <w:rsid w:val="00B14F13"/>
    <w:rsid w:val="00B325BE"/>
    <w:rsid w:val="00B54FE5"/>
    <w:rsid w:val="00B578AA"/>
    <w:rsid w:val="00B75E20"/>
    <w:rsid w:val="00B97653"/>
    <w:rsid w:val="00BD10C0"/>
    <w:rsid w:val="00BD52C9"/>
    <w:rsid w:val="00BF52A1"/>
    <w:rsid w:val="00BF5385"/>
    <w:rsid w:val="00C35E25"/>
    <w:rsid w:val="00C57DFE"/>
    <w:rsid w:val="00C70C44"/>
    <w:rsid w:val="00C860B8"/>
    <w:rsid w:val="00C86629"/>
    <w:rsid w:val="00CF04E4"/>
    <w:rsid w:val="00D61407"/>
    <w:rsid w:val="00D961E2"/>
    <w:rsid w:val="00DA4709"/>
    <w:rsid w:val="00DD4413"/>
    <w:rsid w:val="00DE37C6"/>
    <w:rsid w:val="00DF0C68"/>
    <w:rsid w:val="00DF0E74"/>
    <w:rsid w:val="00DF2A3C"/>
    <w:rsid w:val="00E02C4A"/>
    <w:rsid w:val="00E23813"/>
    <w:rsid w:val="00E675BA"/>
    <w:rsid w:val="00EA1E5B"/>
    <w:rsid w:val="00ED4614"/>
    <w:rsid w:val="00EE3B42"/>
    <w:rsid w:val="00F159E4"/>
    <w:rsid w:val="00F211FC"/>
    <w:rsid w:val="00F23005"/>
    <w:rsid w:val="00F30A97"/>
    <w:rsid w:val="00F52ADE"/>
    <w:rsid w:val="00F54857"/>
    <w:rsid w:val="00F62434"/>
    <w:rsid w:val="00F700E5"/>
    <w:rsid w:val="00F82BE2"/>
    <w:rsid w:val="00F95F72"/>
    <w:rsid w:val="00FA28F8"/>
    <w:rsid w:val="00FC2A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16162"/>
  <w15:chartTrackingRefBased/>
  <w15:docId w15:val="{931D969A-EE6A-4219-8B73-7B6615EB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n.Lawson\AppData\Roaming\Microsoft\Templates\1st%20Class%20Template%20July%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1st Class Template July 2024.dotx</Template>
  <TotalTime>733</TotalTime>
  <Pages>50</Pages>
  <Words>14123</Words>
  <Characters>67087</Characters>
  <Application>Microsoft Office Word</Application>
  <DocSecurity>0</DocSecurity>
  <Lines>2395</Lines>
  <Paragraphs>1015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80195</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Lawson</dc:creator>
  <cp:keywords/>
  <cp:lastModifiedBy>Dawn Lawson</cp:lastModifiedBy>
  <cp:revision>32</cp:revision>
  <dcterms:created xsi:type="dcterms:W3CDTF">2025-01-29T08:55:00Z</dcterms:created>
  <dcterms:modified xsi:type="dcterms:W3CDTF">2025-01-30T15:38:00Z</dcterms:modified>
</cp:coreProperties>
</file>