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9DF0" w14:textId="77777777" w:rsidR="00A549D8" w:rsidRDefault="00A549D8" w:rsidP="00A724E3">
      <w:pPr>
        <w:jc w:val="both"/>
      </w:pPr>
    </w:p>
    <w:p w14:paraId="3E54D2E9" w14:textId="77777777" w:rsidR="00A549D8" w:rsidRDefault="00A549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2585"/>
        <w:gridCol w:w="6431"/>
      </w:tblGrid>
      <w:tr w:rsidR="00A549D8" w:rsidRPr="00A549D8" w14:paraId="269E327A" w14:textId="77777777" w:rsidTr="006B3F95">
        <w:trPr>
          <w:trHeight w:val="567"/>
        </w:trPr>
        <w:tc>
          <w:tcPr>
            <w:tcW w:w="2632" w:type="dxa"/>
            <w:shd w:val="clear" w:color="auto" w:fill="F2F2F2"/>
            <w:vAlign w:val="center"/>
          </w:tcPr>
          <w:p w14:paraId="572BFC80" w14:textId="77777777" w:rsidR="00B75E20" w:rsidRPr="00A549D8" w:rsidRDefault="00703A2A" w:rsidP="00703A2A">
            <w:pPr>
              <w:spacing w:after="0" w:line="240" w:lineRule="auto"/>
              <w:rPr>
                <w:b/>
              </w:rPr>
            </w:pPr>
            <w:r w:rsidRPr="00A549D8">
              <w:rPr>
                <w:b/>
              </w:rPr>
              <w:t>File N</w:t>
            </w:r>
            <w:r w:rsidR="00B75E20" w:rsidRPr="00A549D8">
              <w:rPr>
                <w:b/>
              </w:rPr>
              <w:t>ame</w:t>
            </w:r>
            <w:r w:rsidRPr="00A549D8">
              <w:rPr>
                <w:b/>
              </w:rPr>
              <w:t>(s)</w:t>
            </w:r>
          </w:p>
        </w:tc>
        <w:tc>
          <w:tcPr>
            <w:tcW w:w="6610" w:type="dxa"/>
            <w:shd w:val="clear" w:color="auto" w:fill="F2F2F2"/>
            <w:vAlign w:val="center"/>
          </w:tcPr>
          <w:p w14:paraId="4D829BC2" w14:textId="7DFEF43F" w:rsidR="00B75E20" w:rsidRPr="00A549D8" w:rsidRDefault="008A6D4B" w:rsidP="00703A2A">
            <w:pPr>
              <w:spacing w:after="0" w:line="240" w:lineRule="auto"/>
            </w:pPr>
            <w:r>
              <w:t>104632_</w:t>
            </w:r>
            <w:r w:rsidRPr="008A6D4B">
              <w:t>Group S Yellow 5</w:t>
            </w:r>
          </w:p>
        </w:tc>
      </w:tr>
      <w:tr w:rsidR="00A549D8" w:rsidRPr="00A549D8" w14:paraId="6031B441" w14:textId="77777777" w:rsidTr="006B3F95">
        <w:trPr>
          <w:trHeight w:val="567"/>
        </w:trPr>
        <w:tc>
          <w:tcPr>
            <w:tcW w:w="2632" w:type="dxa"/>
            <w:shd w:val="clear" w:color="auto" w:fill="F2F2F2"/>
            <w:vAlign w:val="center"/>
          </w:tcPr>
          <w:p w14:paraId="1E03335C" w14:textId="77777777" w:rsidR="00B75E20" w:rsidRPr="00A549D8" w:rsidRDefault="00703A2A" w:rsidP="00703A2A">
            <w:pPr>
              <w:spacing w:after="0" w:line="240" w:lineRule="auto"/>
              <w:rPr>
                <w:b/>
              </w:rPr>
            </w:pPr>
            <w:r w:rsidRPr="00A549D8">
              <w:rPr>
                <w:b/>
              </w:rPr>
              <w:t>Total Recording L</w:t>
            </w:r>
            <w:r w:rsidR="00B75E20" w:rsidRPr="00A549D8">
              <w:rPr>
                <w:b/>
              </w:rPr>
              <w:t>ength</w:t>
            </w:r>
          </w:p>
        </w:tc>
        <w:tc>
          <w:tcPr>
            <w:tcW w:w="6610" w:type="dxa"/>
            <w:shd w:val="clear" w:color="auto" w:fill="F2F2F2"/>
            <w:vAlign w:val="center"/>
          </w:tcPr>
          <w:p w14:paraId="7BD61D5F" w14:textId="0BC5EDF6" w:rsidR="00B75E20" w:rsidRPr="00A549D8" w:rsidRDefault="008A7382" w:rsidP="00703A2A">
            <w:pPr>
              <w:spacing w:after="0" w:line="240" w:lineRule="auto"/>
            </w:pPr>
            <w:r>
              <w:t>93 minutes</w:t>
            </w:r>
          </w:p>
        </w:tc>
      </w:tr>
      <w:tr w:rsidR="00A549D8" w:rsidRPr="00A549D8" w14:paraId="7F89E4DB" w14:textId="77777777" w:rsidTr="006B3F95">
        <w:trPr>
          <w:trHeight w:val="567"/>
        </w:trPr>
        <w:tc>
          <w:tcPr>
            <w:tcW w:w="2632" w:type="dxa"/>
            <w:shd w:val="clear" w:color="auto" w:fill="F2F2F2"/>
            <w:vAlign w:val="center"/>
          </w:tcPr>
          <w:p w14:paraId="6DDD0D6F" w14:textId="77777777" w:rsidR="00B75E20" w:rsidRPr="00A549D8" w:rsidRDefault="00703A2A" w:rsidP="00703A2A">
            <w:pPr>
              <w:spacing w:after="0" w:line="240" w:lineRule="auto"/>
              <w:rPr>
                <w:b/>
              </w:rPr>
            </w:pPr>
            <w:r w:rsidRPr="00A549D8">
              <w:rPr>
                <w:b/>
              </w:rPr>
              <w:t>Number of P</w:t>
            </w:r>
            <w:r w:rsidR="00B75E20" w:rsidRPr="00A549D8">
              <w:rPr>
                <w:b/>
              </w:rPr>
              <w:t>articipants</w:t>
            </w:r>
          </w:p>
        </w:tc>
        <w:tc>
          <w:tcPr>
            <w:tcW w:w="6610" w:type="dxa"/>
            <w:shd w:val="clear" w:color="auto" w:fill="F2F2F2"/>
            <w:vAlign w:val="center"/>
          </w:tcPr>
          <w:p w14:paraId="545943C6" w14:textId="4EA26ADC" w:rsidR="00B75E20" w:rsidRPr="00A549D8" w:rsidRDefault="005E10CC" w:rsidP="00703A2A">
            <w:pPr>
              <w:spacing w:after="0" w:line="240" w:lineRule="auto"/>
            </w:pPr>
            <w:r>
              <w:t>4</w:t>
            </w:r>
          </w:p>
        </w:tc>
      </w:tr>
      <w:tr w:rsidR="00A549D8" w:rsidRPr="00A549D8" w14:paraId="1EEF0917" w14:textId="77777777" w:rsidTr="006B3F95">
        <w:trPr>
          <w:trHeight w:val="567"/>
        </w:trPr>
        <w:tc>
          <w:tcPr>
            <w:tcW w:w="2632" w:type="dxa"/>
            <w:shd w:val="clear" w:color="auto" w:fill="F2F2F2"/>
            <w:vAlign w:val="center"/>
          </w:tcPr>
          <w:p w14:paraId="681DB545" w14:textId="77777777" w:rsidR="00B75E20" w:rsidRPr="00A549D8" w:rsidRDefault="00B75E20" w:rsidP="00703A2A">
            <w:pPr>
              <w:spacing w:after="0" w:line="240" w:lineRule="auto"/>
              <w:rPr>
                <w:b/>
              </w:rPr>
            </w:pPr>
            <w:r w:rsidRPr="00A549D8">
              <w:rPr>
                <w:b/>
              </w:rPr>
              <w:t>Final Word Count</w:t>
            </w:r>
          </w:p>
        </w:tc>
        <w:tc>
          <w:tcPr>
            <w:tcW w:w="6610" w:type="dxa"/>
            <w:shd w:val="clear" w:color="auto" w:fill="F2F2F2"/>
            <w:vAlign w:val="center"/>
          </w:tcPr>
          <w:p w14:paraId="56C000E4" w14:textId="5EBD6494" w:rsidR="00B75E20" w:rsidRPr="00A549D8" w:rsidRDefault="005E10CC" w:rsidP="00703A2A">
            <w:pPr>
              <w:spacing w:after="0" w:line="240" w:lineRule="auto"/>
            </w:pPr>
            <w:r>
              <w:t>11,8</w:t>
            </w:r>
            <w:r w:rsidR="00745BB9">
              <w:t>41</w:t>
            </w:r>
          </w:p>
        </w:tc>
      </w:tr>
      <w:tr w:rsidR="00A549D8" w:rsidRPr="00A549D8" w14:paraId="4C0566E7" w14:textId="77777777" w:rsidTr="006B3F95">
        <w:trPr>
          <w:trHeight w:val="567"/>
        </w:trPr>
        <w:tc>
          <w:tcPr>
            <w:tcW w:w="2632" w:type="dxa"/>
            <w:shd w:val="clear" w:color="auto" w:fill="F2F2F2"/>
            <w:vAlign w:val="center"/>
          </w:tcPr>
          <w:p w14:paraId="533C7E29" w14:textId="77777777" w:rsidR="00B75E20" w:rsidRPr="00A549D8" w:rsidRDefault="00703A2A" w:rsidP="00703A2A">
            <w:pPr>
              <w:spacing w:after="0" w:line="240" w:lineRule="auto"/>
              <w:rPr>
                <w:b/>
              </w:rPr>
            </w:pPr>
            <w:r w:rsidRPr="00A549D8">
              <w:rPr>
                <w:b/>
              </w:rPr>
              <w:t>Total Number of P</w:t>
            </w:r>
            <w:r w:rsidR="00B75E20" w:rsidRPr="00A549D8">
              <w:rPr>
                <w:b/>
              </w:rPr>
              <w:t>ages</w:t>
            </w:r>
          </w:p>
        </w:tc>
        <w:tc>
          <w:tcPr>
            <w:tcW w:w="6610" w:type="dxa"/>
            <w:shd w:val="clear" w:color="auto" w:fill="F2F2F2"/>
            <w:vAlign w:val="center"/>
          </w:tcPr>
          <w:p w14:paraId="52C0DDAF" w14:textId="69FB06F2" w:rsidR="00B75E20" w:rsidRPr="00A549D8" w:rsidRDefault="005E10CC" w:rsidP="00703A2A">
            <w:pPr>
              <w:spacing w:after="0" w:line="240" w:lineRule="auto"/>
            </w:pPr>
            <w:r>
              <w:t>48</w:t>
            </w:r>
          </w:p>
        </w:tc>
      </w:tr>
      <w:tr w:rsidR="00A549D8" w:rsidRPr="00A549D8" w14:paraId="7394B60E" w14:textId="77777777" w:rsidTr="006B3F95">
        <w:trPr>
          <w:trHeight w:val="567"/>
        </w:trPr>
        <w:tc>
          <w:tcPr>
            <w:tcW w:w="2632" w:type="dxa"/>
            <w:shd w:val="clear" w:color="auto" w:fill="F2F2F2"/>
            <w:vAlign w:val="center"/>
          </w:tcPr>
          <w:p w14:paraId="06498E14" w14:textId="77777777" w:rsidR="00B75E20" w:rsidRPr="00A549D8" w:rsidRDefault="00B75E20" w:rsidP="00703A2A">
            <w:pPr>
              <w:spacing w:after="0" w:line="240" w:lineRule="auto"/>
              <w:rPr>
                <w:b/>
              </w:rPr>
            </w:pPr>
            <w:r w:rsidRPr="00A549D8">
              <w:rPr>
                <w:b/>
              </w:rPr>
              <w:t xml:space="preserve">Date </w:t>
            </w:r>
            <w:r w:rsidR="00703A2A" w:rsidRPr="00A549D8">
              <w:rPr>
                <w:b/>
              </w:rPr>
              <w:t>C</w:t>
            </w:r>
            <w:r w:rsidRPr="00A549D8">
              <w:rPr>
                <w:b/>
              </w:rPr>
              <w:t>ompleted</w:t>
            </w:r>
          </w:p>
        </w:tc>
        <w:tc>
          <w:tcPr>
            <w:tcW w:w="6610" w:type="dxa"/>
            <w:shd w:val="clear" w:color="auto" w:fill="F2F2F2"/>
            <w:vAlign w:val="center"/>
          </w:tcPr>
          <w:p w14:paraId="4EDC46CB" w14:textId="10795BC4" w:rsidR="00B75E20" w:rsidRPr="00A549D8" w:rsidRDefault="00745BB9" w:rsidP="00703A2A">
            <w:pPr>
              <w:spacing w:after="0" w:line="240" w:lineRule="auto"/>
            </w:pPr>
            <w:r>
              <w:t>24 February 2025</w:t>
            </w:r>
          </w:p>
        </w:tc>
      </w:tr>
    </w:tbl>
    <w:p w14:paraId="2B192EE6" w14:textId="77777777" w:rsidR="00703A2A" w:rsidRDefault="00703A2A" w:rsidP="00703A2A">
      <w:pPr>
        <w:sectPr w:rsidR="00703A2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pPr>
    </w:p>
    <w:p w14:paraId="53A784E5" w14:textId="0A33BD86" w:rsidR="00527C11" w:rsidRDefault="008A7382" w:rsidP="008A7382">
      <w:pPr>
        <w:spacing w:after="0" w:line="240" w:lineRule="auto"/>
        <w:ind w:left="1843" w:hanging="1843"/>
        <w:jc w:val="both"/>
        <w:rPr>
          <w:rFonts w:ascii="Arial" w:hAnsi="Arial" w:cs="Arial"/>
          <w:sz w:val="24"/>
          <w:szCs w:val="24"/>
        </w:rPr>
      </w:pPr>
      <w:r>
        <w:rPr>
          <w:rFonts w:ascii="Arial" w:hAnsi="Arial" w:cs="Arial"/>
          <w:sz w:val="24"/>
          <w:szCs w:val="24"/>
        </w:rPr>
        <w:lastRenderedPageBreak/>
        <w:t>Researcher 1:</w:t>
      </w:r>
      <w:r>
        <w:rPr>
          <w:rFonts w:ascii="Arial" w:hAnsi="Arial" w:cs="Arial"/>
          <w:sz w:val="24"/>
          <w:szCs w:val="24"/>
        </w:rPr>
        <w:tab/>
        <w:t>This is Yellow 5, on Friday the 8th of November, and this is Researcher 1.</w:t>
      </w:r>
    </w:p>
    <w:p w14:paraId="26E4337C" w14:textId="77777777" w:rsidR="008A7382" w:rsidRDefault="008A7382" w:rsidP="008A7382">
      <w:pPr>
        <w:spacing w:after="0" w:line="240" w:lineRule="auto"/>
        <w:ind w:left="1843" w:hanging="1843"/>
        <w:jc w:val="both"/>
        <w:rPr>
          <w:rFonts w:ascii="Arial" w:hAnsi="Arial" w:cs="Arial"/>
          <w:sz w:val="24"/>
          <w:szCs w:val="24"/>
        </w:rPr>
      </w:pPr>
    </w:p>
    <w:p w14:paraId="2B62A972" w14:textId="4FABEB33" w:rsidR="008A7382" w:rsidRDefault="008A7382" w:rsidP="008A7382">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I'm Participant 53.</w:t>
      </w:r>
    </w:p>
    <w:p w14:paraId="4BEC0E9F" w14:textId="77777777" w:rsidR="008A7382" w:rsidRDefault="008A7382" w:rsidP="008A7382">
      <w:pPr>
        <w:spacing w:after="0" w:line="240" w:lineRule="auto"/>
        <w:ind w:left="1843" w:hanging="1843"/>
        <w:jc w:val="both"/>
        <w:rPr>
          <w:rFonts w:ascii="Arial" w:hAnsi="Arial" w:cs="Arial"/>
          <w:sz w:val="24"/>
          <w:szCs w:val="24"/>
        </w:rPr>
      </w:pPr>
    </w:p>
    <w:p w14:paraId="3EC051E2" w14:textId="14830CC6" w:rsidR="008A7382" w:rsidRDefault="008A7382" w:rsidP="008A7382">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Fifty-four.</w:t>
      </w:r>
    </w:p>
    <w:p w14:paraId="13698A4D" w14:textId="77777777" w:rsidR="008A7382" w:rsidRDefault="008A7382" w:rsidP="008A7382">
      <w:pPr>
        <w:spacing w:after="0" w:line="240" w:lineRule="auto"/>
        <w:ind w:left="1843" w:hanging="1843"/>
        <w:jc w:val="both"/>
        <w:rPr>
          <w:rFonts w:ascii="Arial" w:hAnsi="Arial" w:cs="Arial"/>
          <w:sz w:val="24"/>
          <w:szCs w:val="24"/>
        </w:rPr>
      </w:pPr>
    </w:p>
    <w:p w14:paraId="2A18AEB2" w14:textId="5AD34AD2" w:rsidR="008A7382" w:rsidRDefault="008A7382" w:rsidP="008A7382">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And 55.</w:t>
      </w:r>
    </w:p>
    <w:p w14:paraId="15681EED" w14:textId="77777777" w:rsidR="008A7382" w:rsidRDefault="008A7382" w:rsidP="008A7382">
      <w:pPr>
        <w:spacing w:after="0" w:line="240" w:lineRule="auto"/>
        <w:ind w:left="1843" w:hanging="1843"/>
        <w:jc w:val="both"/>
        <w:rPr>
          <w:rFonts w:ascii="Arial" w:hAnsi="Arial" w:cs="Arial"/>
          <w:sz w:val="24"/>
          <w:szCs w:val="24"/>
        </w:rPr>
      </w:pPr>
    </w:p>
    <w:p w14:paraId="339697FD" w14:textId="5A2D222E" w:rsidR="008A7382" w:rsidRDefault="008A7382" w:rsidP="008A7382">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Thank you.  In which case, just go ahead, and I hope you enjoy.</w:t>
      </w:r>
    </w:p>
    <w:p w14:paraId="5ECC16B8" w14:textId="77777777" w:rsidR="008A7382" w:rsidRDefault="008A7382" w:rsidP="008A7382">
      <w:pPr>
        <w:spacing w:after="0" w:line="240" w:lineRule="auto"/>
        <w:ind w:left="1843" w:hanging="1843"/>
        <w:jc w:val="both"/>
        <w:rPr>
          <w:rFonts w:ascii="Arial" w:hAnsi="Arial" w:cs="Arial"/>
          <w:sz w:val="24"/>
          <w:szCs w:val="24"/>
        </w:rPr>
      </w:pPr>
    </w:p>
    <w:p w14:paraId="21880AD2" w14:textId="451DF1E3" w:rsidR="00FD528C" w:rsidRDefault="008A7382" w:rsidP="008A7382">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r>
      <w:r w:rsidR="00745BB9">
        <w:rPr>
          <w:rFonts w:ascii="Arial" w:hAnsi="Arial" w:cs="Arial"/>
          <w:sz w:val="24"/>
          <w:szCs w:val="24"/>
        </w:rPr>
        <w:t>“</w:t>
      </w:r>
      <w:r>
        <w:rPr>
          <w:rFonts w:ascii="Arial" w:hAnsi="Arial" w:cs="Arial"/>
          <w:sz w:val="24"/>
          <w:szCs w:val="24"/>
        </w:rPr>
        <w:t>I'm so glad you've joined Gray Investigations, I'm excited to be mentoring a new member of our investigative team, and I trust you're up to the job</w:t>
      </w:r>
      <w:r w:rsidR="00FD528C">
        <w:rPr>
          <w:rFonts w:ascii="Arial" w:hAnsi="Arial" w:cs="Arial"/>
          <w:sz w:val="24"/>
          <w:szCs w:val="24"/>
        </w:rPr>
        <w:t xml:space="preserve"> of solving this crime.  Our client, Carmen, was struggling to get anyone to listen to her before she came to us.  I don't know what the local authorities were thinking when they ruled Nick Webster’s death an accident.  As soon as I took a look, I knew she was onto something, there's no doubt in my mind that Nick Webster was murdered, it's just a matter of figuring out who killed him.  Carmen has already managed to identify four clear suspects, each of them more than capable of committing the crime.  As you're working this case, pay attention to your suspects’ means, motives, and opportunity.  Only a </w:t>
      </w:r>
      <w:r w:rsidR="005E10CC">
        <w:rPr>
          <w:rFonts w:ascii="Arial" w:hAnsi="Arial" w:cs="Arial"/>
          <w:sz w:val="24"/>
          <w:szCs w:val="24"/>
        </w:rPr>
        <w:t>combination</w:t>
      </w:r>
      <w:r w:rsidR="00FD528C">
        <w:rPr>
          <w:rFonts w:ascii="Arial" w:hAnsi="Arial" w:cs="Arial"/>
          <w:sz w:val="24"/>
          <w:szCs w:val="24"/>
        </w:rPr>
        <w:t xml:space="preserve"> of all three will reveal the killer.  When it comes to alibis, you should be able to corroborate everyone’s whereabouts at the time of the murder.  Anyone who can prove they weren't at the scene of the crime is probably in the clear, but it's not enough to be excluded from the suspects.  To truly crack this case, you'll need to work on who the real criminal is, and why they committed the crime.  </w:t>
      </w:r>
    </w:p>
    <w:p w14:paraId="44C087BC" w14:textId="77777777" w:rsidR="00FD528C" w:rsidRDefault="00FD528C" w:rsidP="008A7382">
      <w:pPr>
        <w:spacing w:after="0" w:line="240" w:lineRule="auto"/>
        <w:ind w:left="1843" w:hanging="1843"/>
        <w:jc w:val="both"/>
        <w:rPr>
          <w:rFonts w:ascii="Arial" w:hAnsi="Arial" w:cs="Arial"/>
          <w:sz w:val="24"/>
          <w:szCs w:val="24"/>
        </w:rPr>
      </w:pPr>
    </w:p>
    <w:p w14:paraId="5FA191B9" w14:textId="5BF3DE83" w:rsidR="00FD528C" w:rsidRDefault="00FD528C" w:rsidP="00FD528C">
      <w:pPr>
        <w:spacing w:after="0" w:line="240" w:lineRule="auto"/>
        <w:ind w:left="1843"/>
        <w:jc w:val="both"/>
        <w:rPr>
          <w:rFonts w:ascii="Arial" w:hAnsi="Arial" w:cs="Arial"/>
          <w:sz w:val="24"/>
          <w:szCs w:val="24"/>
        </w:rPr>
      </w:pPr>
      <w:r>
        <w:rPr>
          <w:rFonts w:ascii="Arial" w:hAnsi="Arial" w:cs="Arial"/>
          <w:sz w:val="24"/>
          <w:szCs w:val="24"/>
        </w:rPr>
        <w:t xml:space="preserve">I'm enclosing all the evidence Carmen sent.  As you </w:t>
      </w:r>
      <w:r w:rsidR="005E10CC">
        <w:rPr>
          <w:rFonts w:ascii="Arial" w:hAnsi="Arial" w:cs="Arial"/>
          <w:sz w:val="24"/>
          <w:szCs w:val="24"/>
        </w:rPr>
        <w:t>review</w:t>
      </w:r>
      <w:r>
        <w:rPr>
          <w:rFonts w:ascii="Arial" w:hAnsi="Arial" w:cs="Arial"/>
          <w:sz w:val="24"/>
          <w:szCs w:val="24"/>
        </w:rPr>
        <w:t xml:space="preserve"> her notes remember, a good investigator never takes a suspect at their word, you should always be able to find information that confirms or </w:t>
      </w:r>
      <w:r w:rsidR="005E10CC">
        <w:rPr>
          <w:rFonts w:ascii="Arial" w:hAnsi="Arial" w:cs="Arial"/>
          <w:sz w:val="24"/>
          <w:szCs w:val="24"/>
        </w:rPr>
        <w:t>contradicts</w:t>
      </w:r>
      <w:r>
        <w:rPr>
          <w:rFonts w:ascii="Arial" w:hAnsi="Arial" w:cs="Arial"/>
          <w:sz w:val="24"/>
          <w:szCs w:val="24"/>
        </w:rPr>
        <w:t xml:space="preserve"> someone’s claims.  Oh, and I should warn you, a little familiarity with code-breaking, this is not necessary, as often people hide often, blah, blah, blah, cryptic.  I've left you an example of one of those codes, blah, blah, blah.  Don't forget, once you understand the principle, blah, blah, blah.  Alright, I have given you all the evidence I can, you should have what you need to find the killer, if you're able to interpret the evidence.</w:t>
      </w:r>
      <w:r w:rsidR="00745BB9">
        <w:rPr>
          <w:rFonts w:ascii="Arial" w:hAnsi="Arial" w:cs="Arial"/>
          <w:sz w:val="24"/>
          <w:szCs w:val="24"/>
        </w:rPr>
        <w:t>”</w:t>
      </w:r>
    </w:p>
    <w:p w14:paraId="0C159792" w14:textId="77777777" w:rsidR="00FD528C" w:rsidRDefault="00FD528C" w:rsidP="008A7382">
      <w:pPr>
        <w:spacing w:after="0" w:line="240" w:lineRule="auto"/>
        <w:ind w:left="1843" w:hanging="1843"/>
        <w:jc w:val="both"/>
        <w:rPr>
          <w:rFonts w:ascii="Arial" w:hAnsi="Arial" w:cs="Arial"/>
          <w:sz w:val="24"/>
          <w:szCs w:val="24"/>
        </w:rPr>
      </w:pPr>
    </w:p>
    <w:p w14:paraId="2913032A" w14:textId="67349F21" w:rsidR="00FD528C" w:rsidRDefault="00FD528C"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Bingo.  What do you want to do, do you want to split it three-ways?</w:t>
      </w:r>
    </w:p>
    <w:p w14:paraId="1BE8999B" w14:textId="77777777" w:rsidR="00FD528C" w:rsidRDefault="00FD528C" w:rsidP="00FD528C">
      <w:pPr>
        <w:spacing w:after="0" w:line="240" w:lineRule="auto"/>
        <w:ind w:left="1843" w:hanging="1843"/>
        <w:jc w:val="both"/>
        <w:rPr>
          <w:rFonts w:ascii="Arial" w:hAnsi="Arial" w:cs="Arial"/>
          <w:sz w:val="24"/>
          <w:szCs w:val="24"/>
        </w:rPr>
      </w:pPr>
    </w:p>
    <w:p w14:paraId="192E65D6" w14:textId="7D1773D2" w:rsidR="00FD528C" w:rsidRDefault="00FD528C"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I'll look at the letter from Carmen.  Will I be able to have a sheet of paper?  Do you want to take that?</w:t>
      </w:r>
    </w:p>
    <w:p w14:paraId="66764CF7" w14:textId="77777777" w:rsidR="00FD528C" w:rsidRDefault="00FD528C" w:rsidP="00FD528C">
      <w:pPr>
        <w:spacing w:after="0" w:line="240" w:lineRule="auto"/>
        <w:ind w:left="1843" w:hanging="1843"/>
        <w:jc w:val="both"/>
        <w:rPr>
          <w:rFonts w:ascii="Arial" w:hAnsi="Arial" w:cs="Arial"/>
          <w:sz w:val="24"/>
          <w:szCs w:val="24"/>
        </w:rPr>
      </w:pPr>
    </w:p>
    <w:p w14:paraId="656C89C3" w14:textId="0A692D81" w:rsidR="00FD528C" w:rsidRDefault="00FD528C"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No worries, thank you.  Hmm, okay, who are the four potential suspects, does it tell us?</w:t>
      </w:r>
    </w:p>
    <w:p w14:paraId="1B9AA536" w14:textId="77777777" w:rsidR="00FD528C" w:rsidRDefault="00FD528C" w:rsidP="00FD528C">
      <w:pPr>
        <w:spacing w:after="0" w:line="240" w:lineRule="auto"/>
        <w:ind w:left="1843" w:hanging="1843"/>
        <w:jc w:val="both"/>
        <w:rPr>
          <w:rFonts w:ascii="Arial" w:hAnsi="Arial" w:cs="Arial"/>
          <w:sz w:val="24"/>
          <w:szCs w:val="24"/>
        </w:rPr>
      </w:pPr>
    </w:p>
    <w:p w14:paraId="7F2FD3D8" w14:textId="250262C2" w:rsidR="00FD528C" w:rsidRDefault="00FD528C" w:rsidP="00FD528C">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53:</w:t>
      </w:r>
      <w:r>
        <w:rPr>
          <w:rFonts w:ascii="Arial" w:hAnsi="Arial" w:cs="Arial"/>
          <w:sz w:val="24"/>
          <w:szCs w:val="24"/>
        </w:rPr>
        <w:tab/>
        <w:t>So, blah, blah, blah, I'm trying to look for the names.  I have to read through this, it's not double-sided, so I'll just have to read it quickly.</w:t>
      </w:r>
    </w:p>
    <w:p w14:paraId="1DE8AD64" w14:textId="77777777" w:rsidR="00FD528C" w:rsidRDefault="00FD528C" w:rsidP="00FD528C">
      <w:pPr>
        <w:spacing w:after="0" w:line="240" w:lineRule="auto"/>
        <w:ind w:left="1843" w:hanging="1843"/>
        <w:jc w:val="both"/>
        <w:rPr>
          <w:rFonts w:ascii="Arial" w:hAnsi="Arial" w:cs="Arial"/>
          <w:sz w:val="24"/>
          <w:szCs w:val="24"/>
        </w:rPr>
      </w:pPr>
    </w:p>
    <w:p w14:paraId="6746B0E0" w14:textId="51DB6601" w:rsidR="00FD528C" w:rsidRDefault="00FD528C"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Okay.  Number three, suspect profiles.  Where she talks, who…</w:t>
      </w:r>
    </w:p>
    <w:p w14:paraId="2FE3EFC6" w14:textId="77777777" w:rsidR="00FD528C" w:rsidRDefault="00FD528C" w:rsidP="00FD528C">
      <w:pPr>
        <w:spacing w:after="0" w:line="240" w:lineRule="auto"/>
        <w:ind w:left="1843" w:hanging="1843"/>
        <w:jc w:val="both"/>
        <w:rPr>
          <w:rFonts w:ascii="Arial" w:hAnsi="Arial" w:cs="Arial"/>
          <w:sz w:val="24"/>
          <w:szCs w:val="24"/>
        </w:rPr>
      </w:pPr>
    </w:p>
    <w:p w14:paraId="7B263659" w14:textId="6C16720E" w:rsidR="00FD528C" w:rsidRDefault="00FD528C" w:rsidP="00FD528C">
      <w:pPr>
        <w:spacing w:after="0" w:line="240" w:lineRule="auto"/>
        <w:ind w:left="1843" w:hanging="1843"/>
        <w:jc w:val="both"/>
        <w:rPr>
          <w:rFonts w:ascii="Arial" w:hAnsi="Arial" w:cs="Arial"/>
          <w:sz w:val="24"/>
          <w:szCs w:val="24"/>
        </w:rPr>
      </w:pPr>
      <w:r>
        <w:rPr>
          <w:rFonts w:ascii="Arial" w:hAnsi="Arial" w:cs="Arial"/>
          <w:sz w:val="24"/>
          <w:szCs w:val="24"/>
        </w:rPr>
        <w:t>Participant 5</w:t>
      </w:r>
      <w:r w:rsidR="00A15AE2">
        <w:rPr>
          <w:rFonts w:ascii="Arial" w:hAnsi="Arial" w:cs="Arial"/>
          <w:sz w:val="24"/>
          <w:szCs w:val="24"/>
        </w:rPr>
        <w:t>3</w:t>
      </w:r>
      <w:r>
        <w:rPr>
          <w:rFonts w:ascii="Arial" w:hAnsi="Arial" w:cs="Arial"/>
          <w:sz w:val="24"/>
          <w:szCs w:val="24"/>
        </w:rPr>
        <w:t xml:space="preserve">: </w:t>
      </w:r>
      <w:r>
        <w:rPr>
          <w:rFonts w:ascii="Arial" w:hAnsi="Arial" w:cs="Arial"/>
          <w:sz w:val="24"/>
          <w:szCs w:val="24"/>
        </w:rPr>
        <w:tab/>
        <w:t>Here?</w:t>
      </w:r>
    </w:p>
    <w:p w14:paraId="1EC7593F" w14:textId="77777777" w:rsidR="00FD528C" w:rsidRDefault="00FD528C" w:rsidP="00FD528C">
      <w:pPr>
        <w:spacing w:after="0" w:line="240" w:lineRule="auto"/>
        <w:ind w:left="1843" w:hanging="1843"/>
        <w:jc w:val="both"/>
        <w:rPr>
          <w:rFonts w:ascii="Arial" w:hAnsi="Arial" w:cs="Arial"/>
          <w:sz w:val="24"/>
          <w:szCs w:val="24"/>
        </w:rPr>
      </w:pPr>
    </w:p>
    <w:p w14:paraId="7E32A2DA" w14:textId="54F1DFDB" w:rsidR="00FD528C" w:rsidRDefault="00FD528C"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Donna.  Hmm.  </w:t>
      </w:r>
    </w:p>
    <w:p w14:paraId="2921F2B2" w14:textId="77777777" w:rsidR="00A15AE2" w:rsidRDefault="00A15AE2" w:rsidP="00FD528C">
      <w:pPr>
        <w:spacing w:after="0" w:line="240" w:lineRule="auto"/>
        <w:ind w:left="1843" w:hanging="1843"/>
        <w:jc w:val="both"/>
        <w:rPr>
          <w:rFonts w:ascii="Arial" w:hAnsi="Arial" w:cs="Arial"/>
          <w:sz w:val="24"/>
          <w:szCs w:val="24"/>
        </w:rPr>
      </w:pPr>
    </w:p>
    <w:p w14:paraId="3DD68BE0" w14:textId="799ADD00" w:rsidR="00A15AE2" w:rsidRDefault="00A15AE2" w:rsidP="00FD528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what is everyone doing right now?</w:t>
      </w:r>
    </w:p>
    <w:p w14:paraId="114E8D77" w14:textId="77777777" w:rsidR="00A15AE2" w:rsidRDefault="00A15AE2" w:rsidP="00FD528C">
      <w:pPr>
        <w:spacing w:after="0" w:line="240" w:lineRule="auto"/>
        <w:ind w:left="1843" w:hanging="1843"/>
        <w:jc w:val="both"/>
        <w:rPr>
          <w:rFonts w:ascii="Arial" w:hAnsi="Arial" w:cs="Arial"/>
          <w:sz w:val="24"/>
          <w:szCs w:val="24"/>
        </w:rPr>
      </w:pPr>
    </w:p>
    <w:p w14:paraId="47939323" w14:textId="0220B712" w:rsidR="00A15AE2" w:rsidRDefault="00A15AE2"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I'm reading through this.</w:t>
      </w:r>
    </w:p>
    <w:p w14:paraId="15B67B11" w14:textId="77777777" w:rsidR="00A15AE2" w:rsidRDefault="00A15AE2" w:rsidP="00FD528C">
      <w:pPr>
        <w:spacing w:after="0" w:line="240" w:lineRule="auto"/>
        <w:ind w:left="1843" w:hanging="1843"/>
        <w:jc w:val="both"/>
        <w:rPr>
          <w:rFonts w:ascii="Arial" w:hAnsi="Arial" w:cs="Arial"/>
          <w:sz w:val="24"/>
          <w:szCs w:val="24"/>
        </w:rPr>
      </w:pPr>
    </w:p>
    <w:p w14:paraId="415DDD74" w14:textId="7E6CF5D2" w:rsidR="00A15AE2" w:rsidRDefault="00A15AE2"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Trying to </w:t>
      </w:r>
      <w:r w:rsidR="005E10CC">
        <w:rPr>
          <w:rFonts w:ascii="Arial" w:hAnsi="Arial" w:cs="Arial"/>
          <w:sz w:val="24"/>
          <w:szCs w:val="24"/>
        </w:rPr>
        <w:t>familiarise</w:t>
      </w:r>
      <w:r>
        <w:rPr>
          <w:rFonts w:ascii="Arial" w:hAnsi="Arial" w:cs="Arial"/>
          <w:sz w:val="24"/>
          <w:szCs w:val="24"/>
        </w:rPr>
        <w:t xml:space="preserve"> myself with the </w:t>
      </w:r>
      <w:r w:rsidR="005E10CC">
        <w:rPr>
          <w:rFonts w:ascii="Arial" w:hAnsi="Arial" w:cs="Arial"/>
          <w:sz w:val="24"/>
          <w:szCs w:val="24"/>
        </w:rPr>
        <w:t>potential</w:t>
      </w:r>
      <w:r>
        <w:rPr>
          <w:rFonts w:ascii="Arial" w:hAnsi="Arial" w:cs="Arial"/>
          <w:sz w:val="24"/>
          <w:szCs w:val="24"/>
        </w:rPr>
        <w:t xml:space="preserve"> suspects.</w:t>
      </w:r>
    </w:p>
    <w:p w14:paraId="650973C6" w14:textId="77777777" w:rsidR="00A15AE2" w:rsidRDefault="00A15AE2" w:rsidP="00FD528C">
      <w:pPr>
        <w:spacing w:after="0" w:line="240" w:lineRule="auto"/>
        <w:ind w:left="1843" w:hanging="1843"/>
        <w:jc w:val="both"/>
        <w:rPr>
          <w:rFonts w:ascii="Arial" w:hAnsi="Arial" w:cs="Arial"/>
          <w:sz w:val="24"/>
          <w:szCs w:val="24"/>
        </w:rPr>
      </w:pPr>
    </w:p>
    <w:p w14:paraId="69F11695" w14:textId="2C0C9FDE" w:rsidR="00A15AE2" w:rsidRDefault="00A15AE2"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Uh-huh.</w:t>
      </w:r>
    </w:p>
    <w:p w14:paraId="583F1102" w14:textId="77777777" w:rsidR="00A15AE2" w:rsidRDefault="00A15AE2" w:rsidP="00FD528C">
      <w:pPr>
        <w:spacing w:after="0" w:line="240" w:lineRule="auto"/>
        <w:ind w:left="1843" w:hanging="1843"/>
        <w:jc w:val="both"/>
        <w:rPr>
          <w:rFonts w:ascii="Arial" w:hAnsi="Arial" w:cs="Arial"/>
          <w:sz w:val="24"/>
          <w:szCs w:val="24"/>
        </w:rPr>
      </w:pPr>
    </w:p>
    <w:p w14:paraId="6C7BDDE1" w14:textId="71D58EB3" w:rsidR="00A15AE2" w:rsidRDefault="00A15AE2" w:rsidP="00FD528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Okay.</w:t>
      </w:r>
    </w:p>
    <w:p w14:paraId="5E986BCC" w14:textId="77777777" w:rsidR="00A15AE2" w:rsidRDefault="00A15AE2" w:rsidP="00FD528C">
      <w:pPr>
        <w:spacing w:after="0" w:line="240" w:lineRule="auto"/>
        <w:ind w:left="1843" w:hanging="1843"/>
        <w:jc w:val="both"/>
        <w:rPr>
          <w:rFonts w:ascii="Arial" w:hAnsi="Arial" w:cs="Arial"/>
          <w:sz w:val="24"/>
          <w:szCs w:val="24"/>
        </w:rPr>
      </w:pPr>
    </w:p>
    <w:p w14:paraId="0F4D2964" w14:textId="27A88A2D" w:rsidR="00A15AE2" w:rsidRDefault="00A15AE2"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What you thinking?</w:t>
      </w:r>
    </w:p>
    <w:p w14:paraId="5B8393F6" w14:textId="77777777" w:rsidR="00A15AE2" w:rsidRDefault="00A15AE2" w:rsidP="00FD528C">
      <w:pPr>
        <w:spacing w:after="0" w:line="240" w:lineRule="auto"/>
        <w:ind w:left="1843" w:hanging="1843"/>
        <w:jc w:val="both"/>
        <w:rPr>
          <w:rFonts w:ascii="Arial" w:hAnsi="Arial" w:cs="Arial"/>
          <w:sz w:val="24"/>
          <w:szCs w:val="24"/>
        </w:rPr>
      </w:pPr>
    </w:p>
    <w:p w14:paraId="09431BFF" w14:textId="32F09F22" w:rsidR="00A15AE2" w:rsidRDefault="00A15AE2" w:rsidP="00FD528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 was just thinking, right, obviously, so we all know what's happening, so we just really need to be saying…</w:t>
      </w:r>
    </w:p>
    <w:p w14:paraId="75FFAB4A" w14:textId="77777777" w:rsidR="00D900F4" w:rsidRDefault="00D900F4" w:rsidP="00FD528C">
      <w:pPr>
        <w:spacing w:after="0" w:line="240" w:lineRule="auto"/>
        <w:ind w:left="1843" w:hanging="1843"/>
        <w:jc w:val="both"/>
        <w:rPr>
          <w:rFonts w:ascii="Arial" w:hAnsi="Arial" w:cs="Arial"/>
          <w:sz w:val="24"/>
          <w:szCs w:val="24"/>
        </w:rPr>
      </w:pPr>
    </w:p>
    <w:p w14:paraId="018483C3" w14:textId="6886FFAE"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Uh-huh.</w:t>
      </w:r>
    </w:p>
    <w:p w14:paraId="41425F1D" w14:textId="77777777" w:rsidR="00D900F4" w:rsidRDefault="00D900F4" w:rsidP="00FD528C">
      <w:pPr>
        <w:spacing w:after="0" w:line="240" w:lineRule="auto"/>
        <w:ind w:left="1843" w:hanging="1843"/>
        <w:jc w:val="both"/>
        <w:rPr>
          <w:rFonts w:ascii="Arial" w:hAnsi="Arial" w:cs="Arial"/>
          <w:sz w:val="24"/>
          <w:szCs w:val="24"/>
        </w:rPr>
      </w:pPr>
    </w:p>
    <w:p w14:paraId="1A794765" w14:textId="5F6E4F09"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…what you're doing, like, and what you're finding out.</w:t>
      </w:r>
    </w:p>
    <w:p w14:paraId="5CD10E47" w14:textId="77777777" w:rsidR="00D900F4" w:rsidRDefault="00D900F4" w:rsidP="00FD528C">
      <w:pPr>
        <w:spacing w:after="0" w:line="240" w:lineRule="auto"/>
        <w:ind w:left="1843" w:hanging="1843"/>
        <w:jc w:val="both"/>
        <w:rPr>
          <w:rFonts w:ascii="Arial" w:hAnsi="Arial" w:cs="Arial"/>
          <w:sz w:val="24"/>
          <w:szCs w:val="24"/>
        </w:rPr>
      </w:pPr>
    </w:p>
    <w:p w14:paraId="1B47C1E9" w14:textId="437BDEC4"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Uh-huh.</w:t>
      </w:r>
    </w:p>
    <w:p w14:paraId="4D956B18" w14:textId="77777777" w:rsidR="00D900F4" w:rsidRDefault="00D900F4" w:rsidP="00FD528C">
      <w:pPr>
        <w:spacing w:after="0" w:line="240" w:lineRule="auto"/>
        <w:ind w:left="1843" w:hanging="1843"/>
        <w:jc w:val="both"/>
        <w:rPr>
          <w:rFonts w:ascii="Arial" w:hAnsi="Arial" w:cs="Arial"/>
          <w:sz w:val="24"/>
          <w:szCs w:val="24"/>
        </w:rPr>
      </w:pPr>
    </w:p>
    <w:p w14:paraId="6E387C10" w14:textId="03E77CA1"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that, say, if I'm looking at evidence here, like the crime scene…</w:t>
      </w:r>
    </w:p>
    <w:p w14:paraId="68FA665E" w14:textId="77777777" w:rsidR="00D900F4" w:rsidRDefault="00D900F4" w:rsidP="00FD528C">
      <w:pPr>
        <w:spacing w:after="0" w:line="240" w:lineRule="auto"/>
        <w:ind w:left="1843" w:hanging="1843"/>
        <w:jc w:val="both"/>
        <w:rPr>
          <w:rFonts w:ascii="Arial" w:hAnsi="Arial" w:cs="Arial"/>
          <w:sz w:val="24"/>
          <w:szCs w:val="24"/>
        </w:rPr>
      </w:pPr>
    </w:p>
    <w:p w14:paraId="5AC1BD86" w14:textId="79F83968"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Uh-huh.</w:t>
      </w:r>
    </w:p>
    <w:p w14:paraId="3D3413BF" w14:textId="77777777" w:rsidR="00D900F4" w:rsidRDefault="00D900F4" w:rsidP="00FD528C">
      <w:pPr>
        <w:spacing w:after="0" w:line="240" w:lineRule="auto"/>
        <w:ind w:left="1843" w:hanging="1843"/>
        <w:jc w:val="both"/>
        <w:rPr>
          <w:rFonts w:ascii="Arial" w:hAnsi="Arial" w:cs="Arial"/>
          <w:sz w:val="24"/>
          <w:szCs w:val="24"/>
        </w:rPr>
      </w:pPr>
    </w:p>
    <w:p w14:paraId="4CE40FCE" w14:textId="63A504B4"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 can still tie it in with what the suspects are saying…</w:t>
      </w:r>
    </w:p>
    <w:p w14:paraId="24293EEF" w14:textId="77777777" w:rsidR="00D900F4" w:rsidRDefault="00D900F4" w:rsidP="00FD528C">
      <w:pPr>
        <w:spacing w:after="0" w:line="240" w:lineRule="auto"/>
        <w:ind w:left="1843" w:hanging="1843"/>
        <w:jc w:val="both"/>
        <w:rPr>
          <w:rFonts w:ascii="Arial" w:hAnsi="Arial" w:cs="Arial"/>
          <w:sz w:val="24"/>
          <w:szCs w:val="24"/>
        </w:rPr>
      </w:pPr>
    </w:p>
    <w:p w14:paraId="4B54FCAB" w14:textId="78BC1890"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w:t>
      </w:r>
    </w:p>
    <w:p w14:paraId="28576990" w14:textId="77777777" w:rsidR="00D900F4" w:rsidRDefault="00D900F4" w:rsidP="00FD528C">
      <w:pPr>
        <w:spacing w:after="0" w:line="240" w:lineRule="auto"/>
        <w:ind w:left="1843" w:hanging="1843"/>
        <w:jc w:val="both"/>
        <w:rPr>
          <w:rFonts w:ascii="Arial" w:hAnsi="Arial" w:cs="Arial"/>
          <w:sz w:val="24"/>
          <w:szCs w:val="24"/>
        </w:rPr>
      </w:pPr>
    </w:p>
    <w:p w14:paraId="1DD5BEF0" w14:textId="46F4ACFC"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Uh-huh.</w:t>
      </w:r>
    </w:p>
    <w:p w14:paraId="2AB8F599" w14:textId="77777777" w:rsidR="00D900F4" w:rsidRDefault="00D900F4" w:rsidP="00FD528C">
      <w:pPr>
        <w:spacing w:after="0" w:line="240" w:lineRule="auto"/>
        <w:ind w:left="1843" w:hanging="1843"/>
        <w:jc w:val="both"/>
        <w:rPr>
          <w:rFonts w:ascii="Arial" w:hAnsi="Arial" w:cs="Arial"/>
          <w:sz w:val="24"/>
          <w:szCs w:val="24"/>
        </w:rPr>
      </w:pPr>
    </w:p>
    <w:p w14:paraId="28249B67" w14:textId="705580E1"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…what we know about the people.  So just like, I think it's better if we work step by step, all of us, rather than doing it individually.</w:t>
      </w:r>
    </w:p>
    <w:p w14:paraId="3C2313D0" w14:textId="77777777" w:rsidR="00D900F4" w:rsidRDefault="00D900F4" w:rsidP="00FD528C">
      <w:pPr>
        <w:spacing w:after="0" w:line="240" w:lineRule="auto"/>
        <w:ind w:left="1843" w:hanging="1843"/>
        <w:jc w:val="both"/>
        <w:rPr>
          <w:rFonts w:ascii="Arial" w:hAnsi="Arial" w:cs="Arial"/>
          <w:sz w:val="24"/>
          <w:szCs w:val="24"/>
        </w:rPr>
      </w:pPr>
    </w:p>
    <w:p w14:paraId="4D859049" w14:textId="2D84E89A"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Good point.</w:t>
      </w:r>
    </w:p>
    <w:p w14:paraId="409536DD" w14:textId="77777777" w:rsidR="00D900F4" w:rsidRDefault="00D900F4" w:rsidP="00FD528C">
      <w:pPr>
        <w:spacing w:after="0" w:line="240" w:lineRule="auto"/>
        <w:ind w:left="1843" w:hanging="1843"/>
        <w:jc w:val="both"/>
        <w:rPr>
          <w:rFonts w:ascii="Arial" w:hAnsi="Arial" w:cs="Arial"/>
          <w:sz w:val="24"/>
          <w:szCs w:val="24"/>
        </w:rPr>
      </w:pPr>
    </w:p>
    <w:p w14:paraId="773DC86A" w14:textId="7C4F8164"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Well, Carmen’s letter says that Nick had been seeing the devil, he'd been receiving creepy notes, dead animals, and fires.  It was deemed by the police that he just was drunk, and fell from a cliff.  </w:t>
      </w:r>
    </w:p>
    <w:p w14:paraId="28FDD554" w14:textId="77777777" w:rsidR="00D900F4" w:rsidRDefault="00D900F4" w:rsidP="00FD528C">
      <w:pPr>
        <w:spacing w:after="0" w:line="240" w:lineRule="auto"/>
        <w:ind w:left="1843" w:hanging="1843"/>
        <w:jc w:val="both"/>
        <w:rPr>
          <w:rFonts w:ascii="Arial" w:hAnsi="Arial" w:cs="Arial"/>
          <w:sz w:val="24"/>
          <w:szCs w:val="24"/>
        </w:rPr>
      </w:pPr>
    </w:p>
    <w:p w14:paraId="372428A9" w14:textId="7BA5B709"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Uh-huh.</w:t>
      </w:r>
    </w:p>
    <w:p w14:paraId="07279342" w14:textId="77777777" w:rsidR="00D900F4" w:rsidRDefault="00D900F4" w:rsidP="00FD528C">
      <w:pPr>
        <w:spacing w:after="0" w:line="240" w:lineRule="auto"/>
        <w:ind w:left="1843" w:hanging="1843"/>
        <w:jc w:val="both"/>
        <w:rPr>
          <w:rFonts w:ascii="Arial" w:hAnsi="Arial" w:cs="Arial"/>
          <w:sz w:val="24"/>
          <w:szCs w:val="24"/>
        </w:rPr>
      </w:pPr>
    </w:p>
    <w:p w14:paraId="4CFDB4D7" w14:textId="10123027"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He claimed to have figured out who it was, literally right before his death.  And through the, looking at security </w:t>
      </w:r>
      <w:r w:rsidR="005E10CC">
        <w:rPr>
          <w:rFonts w:ascii="Arial" w:hAnsi="Arial" w:cs="Arial"/>
          <w:sz w:val="24"/>
          <w:szCs w:val="24"/>
        </w:rPr>
        <w:t>cameras</w:t>
      </w:r>
      <w:r>
        <w:rPr>
          <w:rFonts w:ascii="Arial" w:hAnsi="Arial" w:cs="Arial"/>
          <w:sz w:val="24"/>
          <w:szCs w:val="24"/>
        </w:rPr>
        <w:t>, and, yeah.</w:t>
      </w:r>
    </w:p>
    <w:p w14:paraId="14C616C0" w14:textId="77777777" w:rsidR="00D900F4" w:rsidRDefault="00D900F4" w:rsidP="00D900F4">
      <w:pPr>
        <w:spacing w:after="0" w:line="240" w:lineRule="auto"/>
        <w:jc w:val="both"/>
        <w:rPr>
          <w:rFonts w:ascii="Arial" w:hAnsi="Arial" w:cs="Arial"/>
          <w:sz w:val="24"/>
          <w:szCs w:val="24"/>
        </w:rPr>
      </w:pPr>
    </w:p>
    <w:p w14:paraId="1A434DD6" w14:textId="42E3DD9B"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Figured out who the devil was?</w:t>
      </w:r>
    </w:p>
    <w:p w14:paraId="7151ADD7" w14:textId="77777777" w:rsidR="00D900F4" w:rsidRDefault="00D900F4" w:rsidP="00FD528C">
      <w:pPr>
        <w:spacing w:after="0" w:line="240" w:lineRule="auto"/>
        <w:ind w:left="1843" w:hanging="1843"/>
        <w:jc w:val="both"/>
        <w:rPr>
          <w:rFonts w:ascii="Arial" w:hAnsi="Arial" w:cs="Arial"/>
          <w:sz w:val="24"/>
          <w:szCs w:val="24"/>
        </w:rPr>
      </w:pPr>
    </w:p>
    <w:p w14:paraId="07FAE91B" w14:textId="1D45A63D"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Yes.  But he proceeded to see the person, and chase after them, and then he was found dead.  </w:t>
      </w:r>
      <w:r w:rsidR="00745BB9">
        <w:rPr>
          <w:rFonts w:ascii="Arial" w:hAnsi="Arial" w:cs="Arial"/>
          <w:sz w:val="24"/>
          <w:szCs w:val="24"/>
        </w:rPr>
        <w:t>So,</w:t>
      </w:r>
      <w:r>
        <w:rPr>
          <w:rFonts w:ascii="Arial" w:hAnsi="Arial" w:cs="Arial"/>
          <w:sz w:val="24"/>
          <w:szCs w:val="24"/>
        </w:rPr>
        <w:t xml:space="preserve"> the devil, it seems to be in a devil mask someone was wearing.  Caution tape around the rocks, nothing up on top of the cliff, around near the ledge didn’t look like it had been disturbed since Saturday night.  </w:t>
      </w:r>
    </w:p>
    <w:p w14:paraId="0DA592F0" w14:textId="77777777" w:rsidR="00D900F4" w:rsidRDefault="00D900F4" w:rsidP="00FD528C">
      <w:pPr>
        <w:spacing w:after="0" w:line="240" w:lineRule="auto"/>
        <w:ind w:left="1843" w:hanging="1843"/>
        <w:jc w:val="both"/>
        <w:rPr>
          <w:rFonts w:ascii="Arial" w:hAnsi="Arial" w:cs="Arial"/>
          <w:sz w:val="24"/>
          <w:szCs w:val="24"/>
        </w:rPr>
      </w:pPr>
    </w:p>
    <w:p w14:paraId="182FC00B" w14:textId="1D6468B8"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There's a lot of devil imagery.</w:t>
      </w:r>
    </w:p>
    <w:p w14:paraId="42E9ACDD" w14:textId="77777777" w:rsidR="00D900F4" w:rsidRDefault="00D900F4" w:rsidP="00FD528C">
      <w:pPr>
        <w:spacing w:after="0" w:line="240" w:lineRule="auto"/>
        <w:ind w:left="1843" w:hanging="1843"/>
        <w:jc w:val="both"/>
        <w:rPr>
          <w:rFonts w:ascii="Arial" w:hAnsi="Arial" w:cs="Arial"/>
          <w:sz w:val="24"/>
          <w:szCs w:val="24"/>
        </w:rPr>
      </w:pPr>
    </w:p>
    <w:p w14:paraId="2CAA3C96" w14:textId="72A6362E"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Sorry?</w:t>
      </w:r>
    </w:p>
    <w:p w14:paraId="6724D969" w14:textId="77777777" w:rsidR="00D900F4" w:rsidRDefault="00D900F4" w:rsidP="00FD528C">
      <w:pPr>
        <w:spacing w:after="0" w:line="240" w:lineRule="auto"/>
        <w:ind w:left="1843" w:hanging="1843"/>
        <w:jc w:val="both"/>
        <w:rPr>
          <w:rFonts w:ascii="Arial" w:hAnsi="Arial" w:cs="Arial"/>
          <w:sz w:val="24"/>
          <w:szCs w:val="24"/>
        </w:rPr>
      </w:pPr>
    </w:p>
    <w:p w14:paraId="4A601103" w14:textId="7DAF4EB0"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The bar’s logo has a devil on it.</w:t>
      </w:r>
    </w:p>
    <w:p w14:paraId="1F58A38D" w14:textId="77777777" w:rsidR="00D900F4" w:rsidRDefault="00D900F4" w:rsidP="00FD528C">
      <w:pPr>
        <w:spacing w:after="0" w:line="240" w:lineRule="auto"/>
        <w:ind w:left="1843" w:hanging="1843"/>
        <w:jc w:val="both"/>
        <w:rPr>
          <w:rFonts w:ascii="Arial" w:hAnsi="Arial" w:cs="Arial"/>
          <w:sz w:val="24"/>
          <w:szCs w:val="24"/>
        </w:rPr>
      </w:pPr>
    </w:p>
    <w:p w14:paraId="29E09546" w14:textId="7A019EB1"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 the bar.  He's the boss, the manager of the Old Scratch Tavern, and Mrs Gray is his employee.  She's now started to receive threatening letters.</w:t>
      </w:r>
    </w:p>
    <w:p w14:paraId="337EF74E" w14:textId="77777777" w:rsidR="00D900F4" w:rsidRDefault="00D900F4" w:rsidP="00FD528C">
      <w:pPr>
        <w:spacing w:after="0" w:line="240" w:lineRule="auto"/>
        <w:ind w:left="1843" w:hanging="1843"/>
        <w:jc w:val="both"/>
        <w:rPr>
          <w:rFonts w:ascii="Arial" w:hAnsi="Arial" w:cs="Arial"/>
          <w:sz w:val="24"/>
          <w:szCs w:val="24"/>
        </w:rPr>
      </w:pPr>
    </w:p>
    <w:p w14:paraId="07D2EB92" w14:textId="4B2E5B71"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Hmm.</w:t>
      </w:r>
    </w:p>
    <w:p w14:paraId="05EEDB62" w14:textId="77777777" w:rsidR="00D900F4" w:rsidRDefault="00D900F4" w:rsidP="00FD528C">
      <w:pPr>
        <w:spacing w:after="0" w:line="240" w:lineRule="auto"/>
        <w:ind w:left="1843" w:hanging="1843"/>
        <w:jc w:val="both"/>
        <w:rPr>
          <w:rFonts w:ascii="Arial" w:hAnsi="Arial" w:cs="Arial"/>
          <w:sz w:val="24"/>
          <w:szCs w:val="24"/>
        </w:rPr>
      </w:pPr>
    </w:p>
    <w:p w14:paraId="6B242CF8" w14:textId="38A2878C"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And, yeah, okay…</w:t>
      </w:r>
    </w:p>
    <w:p w14:paraId="26DAEE1C" w14:textId="77777777" w:rsidR="00D900F4" w:rsidRDefault="00D900F4" w:rsidP="00FD528C">
      <w:pPr>
        <w:spacing w:after="0" w:line="240" w:lineRule="auto"/>
        <w:ind w:left="1843" w:hanging="1843"/>
        <w:jc w:val="both"/>
        <w:rPr>
          <w:rFonts w:ascii="Arial" w:hAnsi="Arial" w:cs="Arial"/>
          <w:sz w:val="24"/>
          <w:szCs w:val="24"/>
        </w:rPr>
      </w:pPr>
    </w:p>
    <w:p w14:paraId="2D0365E0" w14:textId="121C941A"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Oh, can I have a piece of that notepaper, actually?</w:t>
      </w:r>
    </w:p>
    <w:p w14:paraId="24F1761B" w14:textId="77777777" w:rsidR="00D900F4" w:rsidRDefault="00D900F4" w:rsidP="00FD528C">
      <w:pPr>
        <w:spacing w:after="0" w:line="240" w:lineRule="auto"/>
        <w:ind w:left="1843" w:hanging="1843"/>
        <w:jc w:val="both"/>
        <w:rPr>
          <w:rFonts w:ascii="Arial" w:hAnsi="Arial" w:cs="Arial"/>
          <w:sz w:val="24"/>
          <w:szCs w:val="24"/>
        </w:rPr>
      </w:pPr>
    </w:p>
    <w:p w14:paraId="3F992465" w14:textId="47E5551B"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Yeah.</w:t>
      </w:r>
    </w:p>
    <w:p w14:paraId="227EC44E" w14:textId="77777777" w:rsidR="00D900F4" w:rsidRDefault="00D900F4" w:rsidP="00FD528C">
      <w:pPr>
        <w:spacing w:after="0" w:line="240" w:lineRule="auto"/>
        <w:ind w:left="1843" w:hanging="1843"/>
        <w:jc w:val="both"/>
        <w:rPr>
          <w:rFonts w:ascii="Arial" w:hAnsi="Arial" w:cs="Arial"/>
          <w:sz w:val="24"/>
          <w:szCs w:val="24"/>
        </w:rPr>
      </w:pPr>
    </w:p>
    <w:p w14:paraId="79F5D83B" w14:textId="394D23CD"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That’s a good idea.</w:t>
      </w:r>
    </w:p>
    <w:p w14:paraId="7F84993F" w14:textId="77777777" w:rsidR="00D900F4" w:rsidRDefault="00D900F4" w:rsidP="00FD528C">
      <w:pPr>
        <w:spacing w:after="0" w:line="240" w:lineRule="auto"/>
        <w:ind w:left="1843" w:hanging="1843"/>
        <w:jc w:val="both"/>
        <w:rPr>
          <w:rFonts w:ascii="Arial" w:hAnsi="Arial" w:cs="Arial"/>
          <w:sz w:val="24"/>
          <w:szCs w:val="24"/>
        </w:rPr>
      </w:pPr>
    </w:p>
    <w:p w14:paraId="59BA26A0" w14:textId="77777777"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Where are the rest of the things?  So, the newspaper article.  </w:t>
      </w:r>
    </w:p>
    <w:p w14:paraId="2953FB54" w14:textId="77777777" w:rsidR="00D900F4" w:rsidRDefault="00D900F4" w:rsidP="00FD528C">
      <w:pPr>
        <w:spacing w:after="0" w:line="240" w:lineRule="auto"/>
        <w:ind w:left="1843" w:hanging="1843"/>
        <w:jc w:val="both"/>
        <w:rPr>
          <w:rFonts w:ascii="Arial" w:hAnsi="Arial" w:cs="Arial"/>
          <w:sz w:val="24"/>
          <w:szCs w:val="24"/>
        </w:rPr>
      </w:pPr>
    </w:p>
    <w:p w14:paraId="711FDCC2" w14:textId="53647E73"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I'm going to look at the image.</w:t>
      </w:r>
    </w:p>
    <w:p w14:paraId="79A63E41" w14:textId="77777777" w:rsidR="00D900F4" w:rsidRDefault="00D900F4" w:rsidP="00FD528C">
      <w:pPr>
        <w:spacing w:after="0" w:line="240" w:lineRule="auto"/>
        <w:ind w:left="1843" w:hanging="1843"/>
        <w:jc w:val="both"/>
        <w:rPr>
          <w:rFonts w:ascii="Arial" w:hAnsi="Arial" w:cs="Arial"/>
          <w:sz w:val="24"/>
          <w:szCs w:val="24"/>
        </w:rPr>
      </w:pPr>
    </w:p>
    <w:p w14:paraId="53B55B81" w14:textId="67346250"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And cross-reference it.  So, I'm assuming that's Carmen, that’s…</w:t>
      </w:r>
    </w:p>
    <w:p w14:paraId="783FDF62" w14:textId="77777777" w:rsidR="00D900F4" w:rsidRDefault="00D900F4" w:rsidP="00FD528C">
      <w:pPr>
        <w:spacing w:after="0" w:line="240" w:lineRule="auto"/>
        <w:ind w:left="1843" w:hanging="1843"/>
        <w:jc w:val="both"/>
        <w:rPr>
          <w:rFonts w:ascii="Arial" w:hAnsi="Arial" w:cs="Arial"/>
          <w:sz w:val="24"/>
          <w:szCs w:val="24"/>
        </w:rPr>
      </w:pPr>
    </w:p>
    <w:p w14:paraId="045EEAC1" w14:textId="594DEB62"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Devil face.</w:t>
      </w:r>
    </w:p>
    <w:p w14:paraId="0709873B" w14:textId="77777777" w:rsidR="00D900F4" w:rsidRDefault="00D900F4" w:rsidP="00FD528C">
      <w:pPr>
        <w:spacing w:after="0" w:line="240" w:lineRule="auto"/>
        <w:ind w:left="1843" w:hanging="1843"/>
        <w:jc w:val="both"/>
        <w:rPr>
          <w:rFonts w:ascii="Arial" w:hAnsi="Arial" w:cs="Arial"/>
          <w:sz w:val="24"/>
          <w:szCs w:val="24"/>
        </w:rPr>
      </w:pPr>
    </w:p>
    <w:p w14:paraId="6D993252" w14:textId="2E12442A" w:rsidR="00D900F4" w:rsidRDefault="00D900F4"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Yes.</w:t>
      </w:r>
    </w:p>
    <w:p w14:paraId="246107B6" w14:textId="77777777" w:rsidR="00215418" w:rsidRDefault="00215418" w:rsidP="00FD528C">
      <w:pPr>
        <w:spacing w:after="0" w:line="240" w:lineRule="auto"/>
        <w:ind w:left="1843" w:hanging="1843"/>
        <w:jc w:val="both"/>
        <w:rPr>
          <w:rFonts w:ascii="Arial" w:hAnsi="Arial" w:cs="Arial"/>
          <w:sz w:val="24"/>
          <w:szCs w:val="24"/>
        </w:rPr>
      </w:pPr>
    </w:p>
    <w:p w14:paraId="53040C5F" w14:textId="47C9C5A7" w:rsidR="00215418" w:rsidRDefault="00215418"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So, if we figure out who that, who's that?</w:t>
      </w:r>
    </w:p>
    <w:p w14:paraId="68B6FA99" w14:textId="77777777" w:rsidR="00215418" w:rsidRDefault="00215418" w:rsidP="00FD528C">
      <w:pPr>
        <w:spacing w:after="0" w:line="240" w:lineRule="auto"/>
        <w:ind w:left="1843" w:hanging="1843"/>
        <w:jc w:val="both"/>
        <w:rPr>
          <w:rFonts w:ascii="Arial" w:hAnsi="Arial" w:cs="Arial"/>
          <w:sz w:val="24"/>
          <w:szCs w:val="24"/>
        </w:rPr>
      </w:pPr>
    </w:p>
    <w:p w14:paraId="2096D436" w14:textId="50C4B4EC" w:rsidR="00215418" w:rsidRDefault="00215418"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I'm assuming it's Carmen.  But…</w:t>
      </w:r>
    </w:p>
    <w:p w14:paraId="14E973C6" w14:textId="77777777" w:rsidR="00215418" w:rsidRDefault="00215418" w:rsidP="00FD528C">
      <w:pPr>
        <w:spacing w:after="0" w:line="240" w:lineRule="auto"/>
        <w:ind w:left="1843" w:hanging="1843"/>
        <w:jc w:val="both"/>
        <w:rPr>
          <w:rFonts w:ascii="Arial" w:hAnsi="Arial" w:cs="Arial"/>
          <w:sz w:val="24"/>
          <w:szCs w:val="24"/>
        </w:rPr>
      </w:pPr>
    </w:p>
    <w:p w14:paraId="56824D4E" w14:textId="7964C8E1" w:rsidR="00215418" w:rsidRDefault="00215418"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It's none of these.</w:t>
      </w:r>
    </w:p>
    <w:p w14:paraId="572B542E" w14:textId="77777777" w:rsidR="00215418" w:rsidRDefault="00215418" w:rsidP="00FD528C">
      <w:pPr>
        <w:spacing w:after="0" w:line="240" w:lineRule="auto"/>
        <w:ind w:left="1843" w:hanging="1843"/>
        <w:jc w:val="both"/>
        <w:rPr>
          <w:rFonts w:ascii="Arial" w:hAnsi="Arial" w:cs="Arial"/>
          <w:sz w:val="24"/>
          <w:szCs w:val="24"/>
        </w:rPr>
      </w:pPr>
    </w:p>
    <w:p w14:paraId="7B59B812" w14:textId="6231CA62" w:rsidR="00215418" w:rsidRDefault="00215418"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…is it not?</w:t>
      </w:r>
    </w:p>
    <w:p w14:paraId="1F403699" w14:textId="77777777" w:rsidR="00215418" w:rsidRDefault="00215418" w:rsidP="00FD528C">
      <w:pPr>
        <w:spacing w:after="0" w:line="240" w:lineRule="auto"/>
        <w:ind w:left="1843" w:hanging="1843"/>
        <w:jc w:val="both"/>
        <w:rPr>
          <w:rFonts w:ascii="Arial" w:hAnsi="Arial" w:cs="Arial"/>
          <w:sz w:val="24"/>
          <w:szCs w:val="24"/>
        </w:rPr>
      </w:pPr>
    </w:p>
    <w:p w14:paraId="00F1BD4B" w14:textId="5892CF4B" w:rsidR="00215418" w:rsidRDefault="00215418" w:rsidP="00FD528C">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54:</w:t>
      </w:r>
      <w:r>
        <w:rPr>
          <w:rFonts w:ascii="Arial" w:hAnsi="Arial" w:cs="Arial"/>
          <w:sz w:val="24"/>
          <w:szCs w:val="24"/>
        </w:rPr>
        <w:tab/>
        <w:t>No.  Cherie…</w:t>
      </w:r>
    </w:p>
    <w:p w14:paraId="6585BD56" w14:textId="77777777" w:rsidR="00215418" w:rsidRDefault="00215418" w:rsidP="00FD528C">
      <w:pPr>
        <w:spacing w:after="0" w:line="240" w:lineRule="auto"/>
        <w:ind w:left="1843" w:hanging="1843"/>
        <w:jc w:val="both"/>
        <w:rPr>
          <w:rFonts w:ascii="Arial" w:hAnsi="Arial" w:cs="Arial"/>
          <w:sz w:val="24"/>
          <w:szCs w:val="24"/>
        </w:rPr>
      </w:pPr>
    </w:p>
    <w:p w14:paraId="3B5281AE" w14:textId="0AB88448" w:rsidR="00215418" w:rsidRDefault="00215418"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 no.</w:t>
      </w:r>
    </w:p>
    <w:p w14:paraId="11AB8D37" w14:textId="77777777" w:rsidR="00215418" w:rsidRDefault="00215418" w:rsidP="00FD528C">
      <w:pPr>
        <w:spacing w:after="0" w:line="240" w:lineRule="auto"/>
        <w:ind w:left="1843" w:hanging="1843"/>
        <w:jc w:val="both"/>
        <w:rPr>
          <w:rFonts w:ascii="Arial" w:hAnsi="Arial" w:cs="Arial"/>
          <w:sz w:val="24"/>
          <w:szCs w:val="24"/>
        </w:rPr>
      </w:pPr>
    </w:p>
    <w:p w14:paraId="4619E9E2" w14:textId="675C9B87" w:rsidR="00215418" w:rsidRDefault="00215418"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r>
      <w:proofErr w:type="gramStart"/>
      <w:r>
        <w:rPr>
          <w:rFonts w:ascii="Arial" w:hAnsi="Arial" w:cs="Arial"/>
          <w:sz w:val="24"/>
          <w:szCs w:val="24"/>
        </w:rPr>
        <w:t>…[</w:t>
      </w:r>
      <w:proofErr w:type="gramEnd"/>
      <w:r w:rsidRPr="00215418">
        <w:rPr>
          <w:rFonts w:ascii="Arial" w:hAnsi="Arial" w:cs="Arial"/>
          <w:sz w:val="24"/>
          <w:szCs w:val="24"/>
          <w:highlight w:val="yellow"/>
        </w:rPr>
        <w:t>inaudible 0:07:24</w:t>
      </w:r>
      <w:r>
        <w:rPr>
          <w:rFonts w:ascii="Arial" w:hAnsi="Arial" w:cs="Arial"/>
          <w:sz w:val="24"/>
          <w:szCs w:val="24"/>
        </w:rPr>
        <w:t>].</w:t>
      </w:r>
    </w:p>
    <w:p w14:paraId="0FB368B3" w14:textId="77777777" w:rsidR="00215418" w:rsidRDefault="00215418" w:rsidP="00FD528C">
      <w:pPr>
        <w:spacing w:after="0" w:line="240" w:lineRule="auto"/>
        <w:ind w:left="1843" w:hanging="1843"/>
        <w:jc w:val="both"/>
        <w:rPr>
          <w:rFonts w:ascii="Arial" w:hAnsi="Arial" w:cs="Arial"/>
          <w:sz w:val="24"/>
          <w:szCs w:val="24"/>
        </w:rPr>
      </w:pPr>
    </w:p>
    <w:p w14:paraId="38772058" w14:textId="4DAEEBE2" w:rsidR="00215418" w:rsidRDefault="00215418"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The person is roughly over six foot, or give or take, </w:t>
      </w:r>
      <w:proofErr w:type="spellStart"/>
      <w:r>
        <w:rPr>
          <w:rFonts w:ascii="Arial" w:hAnsi="Arial" w:cs="Arial"/>
          <w:sz w:val="24"/>
          <w:szCs w:val="24"/>
        </w:rPr>
        <w:t>'cause</w:t>
      </w:r>
      <w:proofErr w:type="spellEnd"/>
      <w:r>
        <w:rPr>
          <w:rFonts w:ascii="Arial" w:hAnsi="Arial" w:cs="Arial"/>
          <w:sz w:val="24"/>
          <w:szCs w:val="24"/>
        </w:rPr>
        <w:t xml:space="preserve"> there's a height thing on the side, and their head is around the </w:t>
      </w:r>
      <w:proofErr w:type="gramStart"/>
      <w:r>
        <w:rPr>
          <w:rFonts w:ascii="Arial" w:hAnsi="Arial" w:cs="Arial"/>
          <w:sz w:val="24"/>
          <w:szCs w:val="24"/>
        </w:rPr>
        <w:t>six foot</w:t>
      </w:r>
      <w:proofErr w:type="gramEnd"/>
      <w:r>
        <w:rPr>
          <w:rFonts w:ascii="Arial" w:hAnsi="Arial" w:cs="Arial"/>
          <w:sz w:val="24"/>
          <w:szCs w:val="24"/>
        </w:rPr>
        <w:t xml:space="preserve"> mark.  Obviously, accounting for perspective…</w:t>
      </w:r>
    </w:p>
    <w:p w14:paraId="78F1D85A" w14:textId="77777777" w:rsidR="00215418" w:rsidRDefault="00215418" w:rsidP="00FD528C">
      <w:pPr>
        <w:spacing w:after="0" w:line="240" w:lineRule="auto"/>
        <w:ind w:left="1843" w:hanging="1843"/>
        <w:jc w:val="both"/>
        <w:rPr>
          <w:rFonts w:ascii="Arial" w:hAnsi="Arial" w:cs="Arial"/>
          <w:sz w:val="24"/>
          <w:szCs w:val="24"/>
        </w:rPr>
      </w:pPr>
    </w:p>
    <w:p w14:paraId="0DB9000F" w14:textId="292AB821" w:rsidR="00215418" w:rsidRDefault="00215418"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Hmm.</w:t>
      </w:r>
    </w:p>
    <w:p w14:paraId="622301F8" w14:textId="77777777" w:rsidR="00215418" w:rsidRDefault="00215418" w:rsidP="00FD528C">
      <w:pPr>
        <w:spacing w:after="0" w:line="240" w:lineRule="auto"/>
        <w:ind w:left="1843" w:hanging="1843"/>
        <w:jc w:val="both"/>
        <w:rPr>
          <w:rFonts w:ascii="Arial" w:hAnsi="Arial" w:cs="Arial"/>
          <w:sz w:val="24"/>
          <w:szCs w:val="24"/>
        </w:rPr>
      </w:pPr>
    </w:p>
    <w:p w14:paraId="10B837F3" w14:textId="1BA09504" w:rsidR="00215418" w:rsidRDefault="00215418"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…around that height.  But don't know what kind of shoes they are.</w:t>
      </w:r>
    </w:p>
    <w:p w14:paraId="54881C6E" w14:textId="77777777" w:rsidR="00215418" w:rsidRDefault="00215418" w:rsidP="00FD528C">
      <w:pPr>
        <w:spacing w:after="0" w:line="240" w:lineRule="auto"/>
        <w:ind w:left="1843" w:hanging="1843"/>
        <w:jc w:val="both"/>
        <w:rPr>
          <w:rFonts w:ascii="Arial" w:hAnsi="Arial" w:cs="Arial"/>
          <w:sz w:val="24"/>
          <w:szCs w:val="24"/>
        </w:rPr>
      </w:pPr>
    </w:p>
    <w:p w14:paraId="11B307DA" w14:textId="68AB8A7E" w:rsidR="00215418" w:rsidRDefault="00215418" w:rsidP="00FD528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Five eight, five six, five eleven, five seven.</w:t>
      </w:r>
    </w:p>
    <w:p w14:paraId="794B902C" w14:textId="77777777" w:rsidR="00215418" w:rsidRDefault="00215418" w:rsidP="00FD528C">
      <w:pPr>
        <w:spacing w:after="0" w:line="240" w:lineRule="auto"/>
        <w:ind w:left="1843" w:hanging="1843"/>
        <w:jc w:val="both"/>
        <w:rPr>
          <w:rFonts w:ascii="Arial" w:hAnsi="Arial" w:cs="Arial"/>
          <w:sz w:val="24"/>
          <w:szCs w:val="24"/>
        </w:rPr>
      </w:pPr>
    </w:p>
    <w:p w14:paraId="4E833553" w14:textId="1CF5C8AF" w:rsidR="00215418" w:rsidRDefault="00215418" w:rsidP="00FD528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And location on December 7th should be important.  The date of his death is actually not recorded in the…</w:t>
      </w:r>
    </w:p>
    <w:p w14:paraId="285F0CC5" w14:textId="77777777" w:rsidR="00215418" w:rsidRDefault="00215418" w:rsidP="00FD528C">
      <w:pPr>
        <w:spacing w:after="0" w:line="240" w:lineRule="auto"/>
        <w:ind w:left="1843" w:hanging="1843"/>
        <w:jc w:val="both"/>
        <w:rPr>
          <w:rFonts w:ascii="Arial" w:hAnsi="Arial" w:cs="Arial"/>
          <w:sz w:val="24"/>
          <w:szCs w:val="24"/>
        </w:rPr>
      </w:pPr>
    </w:p>
    <w:p w14:paraId="45FFD913" w14:textId="559BDEE4" w:rsidR="00215418" w:rsidRDefault="00215418" w:rsidP="0021541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He just died in December.</w:t>
      </w:r>
    </w:p>
    <w:p w14:paraId="63B8212B" w14:textId="77777777" w:rsidR="00215418" w:rsidRDefault="00215418" w:rsidP="00215418">
      <w:pPr>
        <w:spacing w:after="0" w:line="240" w:lineRule="auto"/>
        <w:ind w:left="1843" w:hanging="1843"/>
        <w:jc w:val="both"/>
        <w:rPr>
          <w:rFonts w:ascii="Arial" w:hAnsi="Arial" w:cs="Arial"/>
          <w:sz w:val="24"/>
          <w:szCs w:val="24"/>
        </w:rPr>
      </w:pPr>
    </w:p>
    <w:p w14:paraId="2C2E4624" w14:textId="522BED98" w:rsidR="00215418" w:rsidRDefault="00215418" w:rsidP="0021541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 it just says, December, December 7th, security camera photo, and crime scene photos.</w:t>
      </w:r>
    </w:p>
    <w:p w14:paraId="09C39BF0" w14:textId="77777777" w:rsidR="00215418" w:rsidRDefault="00215418" w:rsidP="00215418">
      <w:pPr>
        <w:spacing w:after="0" w:line="240" w:lineRule="auto"/>
        <w:ind w:left="1843" w:hanging="1843"/>
        <w:jc w:val="both"/>
        <w:rPr>
          <w:rFonts w:ascii="Arial" w:hAnsi="Arial" w:cs="Arial"/>
          <w:sz w:val="24"/>
          <w:szCs w:val="24"/>
        </w:rPr>
      </w:pPr>
    </w:p>
    <w:p w14:paraId="709D6333" w14:textId="3319E5E3" w:rsidR="00215418" w:rsidRDefault="00215418" w:rsidP="00215418">
      <w:pPr>
        <w:spacing w:after="0" w:line="240" w:lineRule="auto"/>
        <w:ind w:left="1843" w:hanging="1843"/>
        <w:jc w:val="both"/>
        <w:rPr>
          <w:rFonts w:ascii="Arial" w:hAnsi="Arial" w:cs="Arial"/>
          <w:sz w:val="24"/>
          <w:szCs w:val="24"/>
        </w:rPr>
      </w:pPr>
      <w:r>
        <w:rPr>
          <w:rFonts w:ascii="Arial" w:hAnsi="Arial" w:cs="Arial"/>
          <w:sz w:val="24"/>
          <w:szCs w:val="24"/>
        </w:rPr>
        <w:tab/>
        <w:t>[</w:t>
      </w:r>
      <w:r w:rsidRPr="00215418">
        <w:rPr>
          <w:rFonts w:ascii="Arial" w:hAnsi="Arial" w:cs="Arial"/>
          <w:sz w:val="24"/>
          <w:szCs w:val="24"/>
          <w:highlight w:val="yellow"/>
        </w:rPr>
        <w:t>Inaudible 0:08:16</w:t>
      </w:r>
      <w:r>
        <w:rPr>
          <w:rFonts w:ascii="Arial" w:hAnsi="Arial" w:cs="Arial"/>
          <w:sz w:val="24"/>
          <w:szCs w:val="24"/>
        </w:rPr>
        <w:t>].</w:t>
      </w:r>
    </w:p>
    <w:p w14:paraId="08EECFB6" w14:textId="77777777" w:rsidR="00215418" w:rsidRDefault="00215418" w:rsidP="00215418">
      <w:pPr>
        <w:spacing w:after="0" w:line="240" w:lineRule="auto"/>
        <w:ind w:left="1843" w:hanging="1843"/>
        <w:jc w:val="both"/>
        <w:rPr>
          <w:rFonts w:ascii="Arial" w:hAnsi="Arial" w:cs="Arial"/>
          <w:sz w:val="24"/>
          <w:szCs w:val="24"/>
        </w:rPr>
      </w:pPr>
    </w:p>
    <w:p w14:paraId="288E5070" w14:textId="67BA73AC" w:rsidR="00215418" w:rsidRDefault="00215418" w:rsidP="0021541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These were found at the scene of the crime.</w:t>
      </w:r>
    </w:p>
    <w:p w14:paraId="1C2C2A4C" w14:textId="77777777" w:rsidR="00215418" w:rsidRDefault="00215418" w:rsidP="00215418">
      <w:pPr>
        <w:spacing w:after="0" w:line="240" w:lineRule="auto"/>
        <w:ind w:left="1843" w:hanging="1843"/>
        <w:jc w:val="both"/>
        <w:rPr>
          <w:rFonts w:ascii="Arial" w:hAnsi="Arial" w:cs="Arial"/>
          <w:sz w:val="24"/>
          <w:szCs w:val="24"/>
        </w:rPr>
      </w:pPr>
    </w:p>
    <w:p w14:paraId="787AA794" w14:textId="19BB3A4D" w:rsidR="00215418" w:rsidRDefault="00215418" w:rsidP="0021541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Yeah.</w:t>
      </w:r>
    </w:p>
    <w:p w14:paraId="3EDB4B50" w14:textId="77777777" w:rsidR="00215418" w:rsidRDefault="00215418" w:rsidP="00215418">
      <w:pPr>
        <w:spacing w:after="0" w:line="240" w:lineRule="auto"/>
        <w:ind w:left="1843" w:hanging="1843"/>
        <w:jc w:val="both"/>
        <w:rPr>
          <w:rFonts w:ascii="Arial" w:hAnsi="Arial" w:cs="Arial"/>
          <w:sz w:val="24"/>
          <w:szCs w:val="24"/>
        </w:rPr>
      </w:pPr>
    </w:p>
    <w:p w14:paraId="58974FD0" w14:textId="61204FFB" w:rsidR="00215418" w:rsidRDefault="00215418" w:rsidP="0021541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The</w:t>
      </w:r>
      <w:r w:rsidR="00946CB8">
        <w:rPr>
          <w:rFonts w:ascii="Arial" w:hAnsi="Arial" w:cs="Arial"/>
          <w:sz w:val="24"/>
          <w:szCs w:val="24"/>
        </w:rPr>
        <w:t>re…</w:t>
      </w:r>
    </w:p>
    <w:p w14:paraId="3D784668" w14:textId="77777777" w:rsidR="00215418" w:rsidRDefault="00215418" w:rsidP="00215418">
      <w:pPr>
        <w:spacing w:after="0" w:line="240" w:lineRule="auto"/>
        <w:ind w:left="1843" w:hanging="1843"/>
        <w:jc w:val="both"/>
        <w:rPr>
          <w:rFonts w:ascii="Arial" w:hAnsi="Arial" w:cs="Arial"/>
          <w:sz w:val="24"/>
          <w:szCs w:val="24"/>
        </w:rPr>
      </w:pPr>
    </w:p>
    <w:p w14:paraId="77B39B8D" w14:textId="5E827BEC" w:rsidR="00215418" w:rsidRDefault="00215418" w:rsidP="0021541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There's nothing particularly remarkable about the </w:t>
      </w:r>
      <w:r w:rsidR="00946CB8">
        <w:rPr>
          <w:rFonts w:ascii="Arial" w:hAnsi="Arial" w:cs="Arial"/>
          <w:sz w:val="24"/>
          <w:szCs w:val="24"/>
        </w:rPr>
        <w:t>box.</w:t>
      </w:r>
    </w:p>
    <w:p w14:paraId="76619C75" w14:textId="77777777" w:rsidR="00946CB8" w:rsidRDefault="00946CB8" w:rsidP="00215418">
      <w:pPr>
        <w:spacing w:after="0" w:line="240" w:lineRule="auto"/>
        <w:ind w:left="1843" w:hanging="1843"/>
        <w:jc w:val="both"/>
        <w:rPr>
          <w:rFonts w:ascii="Arial" w:hAnsi="Arial" w:cs="Arial"/>
          <w:sz w:val="24"/>
          <w:szCs w:val="24"/>
        </w:rPr>
      </w:pPr>
    </w:p>
    <w:p w14:paraId="63811E09" w14:textId="467BCF9C" w:rsidR="00946CB8" w:rsidRDefault="00946CB8" w:rsidP="0021541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…there's a shoe…it had been struck a few times.</w:t>
      </w:r>
    </w:p>
    <w:p w14:paraId="27CBBE6E" w14:textId="77777777" w:rsidR="00946CB8" w:rsidRDefault="00946CB8" w:rsidP="00215418">
      <w:pPr>
        <w:spacing w:after="0" w:line="240" w:lineRule="auto"/>
        <w:ind w:left="1843" w:hanging="1843"/>
        <w:jc w:val="both"/>
        <w:rPr>
          <w:rFonts w:ascii="Arial" w:hAnsi="Arial" w:cs="Arial"/>
          <w:sz w:val="24"/>
          <w:szCs w:val="24"/>
        </w:rPr>
      </w:pPr>
    </w:p>
    <w:p w14:paraId="3AFD612A" w14:textId="48867229" w:rsidR="00946CB8" w:rsidRDefault="00946CB8" w:rsidP="0021541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It's empty.</w:t>
      </w:r>
    </w:p>
    <w:p w14:paraId="048285B7" w14:textId="77777777" w:rsidR="00946CB8" w:rsidRDefault="00946CB8" w:rsidP="00215418">
      <w:pPr>
        <w:spacing w:after="0" w:line="240" w:lineRule="auto"/>
        <w:ind w:left="1843" w:hanging="1843"/>
        <w:jc w:val="both"/>
        <w:rPr>
          <w:rFonts w:ascii="Arial" w:hAnsi="Arial" w:cs="Arial"/>
          <w:sz w:val="24"/>
          <w:szCs w:val="24"/>
        </w:rPr>
      </w:pPr>
    </w:p>
    <w:p w14:paraId="7AB2E69A" w14:textId="498E1BD7" w:rsidR="00946CB8" w:rsidRDefault="00946CB8" w:rsidP="0021541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It's empty? </w:t>
      </w:r>
    </w:p>
    <w:p w14:paraId="562B2065" w14:textId="77777777" w:rsidR="00946CB8" w:rsidRDefault="00946CB8" w:rsidP="00215418">
      <w:pPr>
        <w:spacing w:after="0" w:line="240" w:lineRule="auto"/>
        <w:ind w:left="1843" w:hanging="1843"/>
        <w:jc w:val="both"/>
        <w:rPr>
          <w:rFonts w:ascii="Arial" w:hAnsi="Arial" w:cs="Arial"/>
          <w:sz w:val="24"/>
          <w:szCs w:val="24"/>
        </w:rPr>
      </w:pPr>
    </w:p>
    <w:p w14:paraId="0DBCC7AE" w14:textId="42FAE7F6" w:rsidR="00946CB8" w:rsidRDefault="00946CB8" w:rsidP="0021541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Oh, there is a number…</w:t>
      </w:r>
    </w:p>
    <w:p w14:paraId="7B9CFA31" w14:textId="77777777" w:rsidR="00946CB8" w:rsidRDefault="00946CB8" w:rsidP="00215418">
      <w:pPr>
        <w:spacing w:after="0" w:line="240" w:lineRule="auto"/>
        <w:ind w:left="1843" w:hanging="1843"/>
        <w:jc w:val="both"/>
        <w:rPr>
          <w:rFonts w:ascii="Arial" w:hAnsi="Arial" w:cs="Arial"/>
          <w:sz w:val="24"/>
          <w:szCs w:val="24"/>
        </w:rPr>
      </w:pPr>
    </w:p>
    <w:p w14:paraId="6D8FEE7D" w14:textId="7E768526" w:rsidR="00946CB8" w:rsidRDefault="00946CB8" w:rsidP="0021541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There's a number, which…</w:t>
      </w:r>
    </w:p>
    <w:p w14:paraId="3B38CFDB" w14:textId="77777777" w:rsidR="00946CB8" w:rsidRDefault="00946CB8" w:rsidP="00215418">
      <w:pPr>
        <w:spacing w:after="0" w:line="240" w:lineRule="auto"/>
        <w:ind w:left="1843" w:hanging="1843"/>
        <w:jc w:val="both"/>
        <w:rPr>
          <w:rFonts w:ascii="Arial" w:hAnsi="Arial" w:cs="Arial"/>
          <w:sz w:val="24"/>
          <w:szCs w:val="24"/>
        </w:rPr>
      </w:pPr>
    </w:p>
    <w:p w14:paraId="23FE5B2B" w14:textId="1556BE35" w:rsidR="00946CB8" w:rsidRDefault="00946CB8" w:rsidP="0021541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…812226104.  So…</w:t>
      </w:r>
    </w:p>
    <w:p w14:paraId="133E6D1F" w14:textId="77777777" w:rsidR="00946CB8" w:rsidRDefault="00946CB8" w:rsidP="00215418">
      <w:pPr>
        <w:spacing w:after="0" w:line="240" w:lineRule="auto"/>
        <w:ind w:left="1843" w:hanging="1843"/>
        <w:jc w:val="both"/>
        <w:rPr>
          <w:rFonts w:ascii="Arial" w:hAnsi="Arial" w:cs="Arial"/>
          <w:sz w:val="24"/>
          <w:szCs w:val="24"/>
        </w:rPr>
      </w:pPr>
    </w:p>
    <w:p w14:paraId="69AB87B9" w14:textId="581C2B6D"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And boot markings were left at the scene.  Threatening note.  Interlopers will be banished to the bottom of the Devil’s Well.  </w:t>
      </w:r>
    </w:p>
    <w:p w14:paraId="5CFDDD46" w14:textId="77777777" w:rsidR="00946CB8" w:rsidRDefault="00946CB8" w:rsidP="00946CB8">
      <w:pPr>
        <w:spacing w:after="0" w:line="240" w:lineRule="auto"/>
        <w:ind w:left="1843" w:hanging="1843"/>
        <w:jc w:val="both"/>
        <w:rPr>
          <w:rFonts w:ascii="Arial" w:hAnsi="Arial" w:cs="Arial"/>
          <w:sz w:val="24"/>
          <w:szCs w:val="24"/>
        </w:rPr>
      </w:pPr>
    </w:p>
    <w:p w14:paraId="3F2A83E1" w14:textId="54695424"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Hmm, cryptic.</w:t>
      </w:r>
    </w:p>
    <w:p w14:paraId="5B6B06AA" w14:textId="77777777" w:rsidR="00946CB8" w:rsidRDefault="00946CB8" w:rsidP="00946CB8">
      <w:pPr>
        <w:spacing w:after="0" w:line="240" w:lineRule="auto"/>
        <w:ind w:left="1843" w:hanging="1843"/>
        <w:jc w:val="both"/>
        <w:rPr>
          <w:rFonts w:ascii="Arial" w:hAnsi="Arial" w:cs="Arial"/>
          <w:sz w:val="24"/>
          <w:szCs w:val="24"/>
        </w:rPr>
      </w:pPr>
    </w:p>
    <w:p w14:paraId="6CD1DC83" w14:textId="02C0A895"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Hmm.</w:t>
      </w:r>
    </w:p>
    <w:p w14:paraId="64567FF5" w14:textId="77777777" w:rsidR="00946CB8" w:rsidRDefault="00946CB8" w:rsidP="00946CB8">
      <w:pPr>
        <w:spacing w:after="0" w:line="240" w:lineRule="auto"/>
        <w:ind w:left="1843" w:hanging="1843"/>
        <w:jc w:val="both"/>
        <w:rPr>
          <w:rFonts w:ascii="Arial" w:hAnsi="Arial" w:cs="Arial"/>
          <w:sz w:val="24"/>
          <w:szCs w:val="24"/>
        </w:rPr>
      </w:pPr>
    </w:p>
    <w:p w14:paraId="41DE3638" w14:textId="777A744C"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Seen something interesting?</w:t>
      </w:r>
    </w:p>
    <w:p w14:paraId="5180AAF8" w14:textId="77777777" w:rsidR="00946CB8" w:rsidRDefault="00946CB8" w:rsidP="00946CB8">
      <w:pPr>
        <w:spacing w:after="0" w:line="240" w:lineRule="auto"/>
        <w:ind w:left="1843" w:hanging="1843"/>
        <w:jc w:val="both"/>
        <w:rPr>
          <w:rFonts w:ascii="Arial" w:hAnsi="Arial" w:cs="Arial"/>
          <w:sz w:val="24"/>
          <w:szCs w:val="24"/>
        </w:rPr>
      </w:pPr>
    </w:p>
    <w:p w14:paraId="3A18D636" w14:textId="1142F7BF"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r>
      <w:r w:rsidR="00745BB9">
        <w:rPr>
          <w:rFonts w:ascii="Arial" w:hAnsi="Arial" w:cs="Arial"/>
          <w:sz w:val="24"/>
          <w:szCs w:val="24"/>
        </w:rPr>
        <w:t>So,</w:t>
      </w:r>
      <w:r>
        <w:rPr>
          <w:rFonts w:ascii="Arial" w:hAnsi="Arial" w:cs="Arial"/>
          <w:sz w:val="24"/>
          <w:szCs w:val="24"/>
        </w:rPr>
        <w:t xml:space="preserve"> this, I'm just now reading the letter.  And she's just saying, you know, her back was turned, and by the time she turned around they were gone, and there was a fire.  Like, what would you be doing, like, I don't know.  I'm not saying she's a suspect, but then…</w:t>
      </w:r>
    </w:p>
    <w:p w14:paraId="67218F3F" w14:textId="77777777" w:rsidR="00946CB8" w:rsidRDefault="00946CB8" w:rsidP="00946CB8">
      <w:pPr>
        <w:spacing w:after="0" w:line="240" w:lineRule="auto"/>
        <w:ind w:left="1843" w:hanging="1843"/>
        <w:jc w:val="both"/>
        <w:rPr>
          <w:rFonts w:ascii="Arial" w:hAnsi="Arial" w:cs="Arial"/>
          <w:sz w:val="24"/>
          <w:szCs w:val="24"/>
        </w:rPr>
      </w:pPr>
    </w:p>
    <w:p w14:paraId="3645EAE9" w14:textId="68AF8FB7"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She is </w:t>
      </w:r>
      <w:r w:rsidR="005E10CC">
        <w:rPr>
          <w:rFonts w:ascii="Arial" w:hAnsi="Arial" w:cs="Arial"/>
          <w:sz w:val="24"/>
          <w:szCs w:val="24"/>
        </w:rPr>
        <w:t>technically</w:t>
      </w:r>
      <w:r>
        <w:rPr>
          <w:rFonts w:ascii="Arial" w:hAnsi="Arial" w:cs="Arial"/>
          <w:sz w:val="24"/>
          <w:szCs w:val="24"/>
        </w:rPr>
        <w:t>, potentially a suspect.</w:t>
      </w:r>
    </w:p>
    <w:p w14:paraId="23C40785" w14:textId="77777777" w:rsidR="00946CB8" w:rsidRDefault="00946CB8" w:rsidP="00946CB8">
      <w:pPr>
        <w:spacing w:after="0" w:line="240" w:lineRule="auto"/>
        <w:ind w:left="1843" w:hanging="1843"/>
        <w:jc w:val="both"/>
        <w:rPr>
          <w:rFonts w:ascii="Arial" w:hAnsi="Arial" w:cs="Arial"/>
          <w:sz w:val="24"/>
          <w:szCs w:val="24"/>
        </w:rPr>
      </w:pPr>
    </w:p>
    <w:p w14:paraId="572B0075" w14:textId="5F0BBE71"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Yeah.</w:t>
      </w:r>
    </w:p>
    <w:p w14:paraId="6FFD9DAD" w14:textId="77777777" w:rsidR="00946CB8" w:rsidRDefault="00946CB8" w:rsidP="00946CB8">
      <w:pPr>
        <w:spacing w:after="0" w:line="240" w:lineRule="auto"/>
        <w:ind w:left="1843" w:hanging="1843"/>
        <w:jc w:val="both"/>
        <w:rPr>
          <w:rFonts w:ascii="Arial" w:hAnsi="Arial" w:cs="Arial"/>
          <w:sz w:val="24"/>
          <w:szCs w:val="24"/>
        </w:rPr>
      </w:pPr>
    </w:p>
    <w:p w14:paraId="0BA6D6DA" w14:textId="5D726E3C"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Yeah.</w:t>
      </w:r>
    </w:p>
    <w:p w14:paraId="1C90F1F1" w14:textId="77777777" w:rsidR="00946CB8" w:rsidRDefault="00946CB8" w:rsidP="00946CB8">
      <w:pPr>
        <w:spacing w:after="0" w:line="240" w:lineRule="auto"/>
        <w:ind w:left="1843" w:hanging="1843"/>
        <w:jc w:val="both"/>
        <w:rPr>
          <w:rFonts w:ascii="Arial" w:hAnsi="Arial" w:cs="Arial"/>
          <w:sz w:val="24"/>
          <w:szCs w:val="24"/>
        </w:rPr>
      </w:pPr>
    </w:p>
    <w:p w14:paraId="79CF011C" w14:textId="3670BBCA"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 was thinking about this the second we were given the thing.</w:t>
      </w:r>
    </w:p>
    <w:p w14:paraId="5C2826AE" w14:textId="77777777" w:rsidR="00946CB8" w:rsidRDefault="00946CB8" w:rsidP="00946CB8">
      <w:pPr>
        <w:spacing w:after="0" w:line="240" w:lineRule="auto"/>
        <w:ind w:left="1843" w:hanging="1843"/>
        <w:jc w:val="both"/>
        <w:rPr>
          <w:rFonts w:ascii="Arial" w:hAnsi="Arial" w:cs="Arial"/>
          <w:sz w:val="24"/>
          <w:szCs w:val="24"/>
        </w:rPr>
      </w:pPr>
    </w:p>
    <w:p w14:paraId="1DDCDAE2" w14:textId="5DD15C2B"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Yeah, it could in theory be anybody.</w:t>
      </w:r>
    </w:p>
    <w:p w14:paraId="2D7BB0F0" w14:textId="77777777" w:rsidR="00946CB8" w:rsidRDefault="00946CB8" w:rsidP="00946CB8">
      <w:pPr>
        <w:spacing w:after="0" w:line="240" w:lineRule="auto"/>
        <w:ind w:left="1843" w:hanging="1843"/>
        <w:jc w:val="both"/>
        <w:rPr>
          <w:rFonts w:ascii="Arial" w:hAnsi="Arial" w:cs="Arial"/>
          <w:sz w:val="24"/>
          <w:szCs w:val="24"/>
        </w:rPr>
      </w:pPr>
    </w:p>
    <w:p w14:paraId="0D25B189" w14:textId="4FFFB3E2"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Do you have headphones on, are you looking at something, what are you doing for it to take you, like, ten years to turn around, and then a whole fire started, and people are gone.  I don't know.</w:t>
      </w:r>
    </w:p>
    <w:p w14:paraId="0F5A886C" w14:textId="77777777" w:rsidR="00946CB8" w:rsidRDefault="00946CB8" w:rsidP="00946CB8">
      <w:pPr>
        <w:spacing w:after="0" w:line="240" w:lineRule="auto"/>
        <w:ind w:left="1843" w:hanging="1843"/>
        <w:jc w:val="both"/>
        <w:rPr>
          <w:rFonts w:ascii="Arial" w:hAnsi="Arial" w:cs="Arial"/>
          <w:sz w:val="24"/>
          <w:szCs w:val="24"/>
        </w:rPr>
      </w:pPr>
    </w:p>
    <w:p w14:paraId="1CB74262" w14:textId="3714C1CC"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Hmm.</w:t>
      </w:r>
    </w:p>
    <w:p w14:paraId="79EFC2FC" w14:textId="77777777" w:rsidR="00946CB8" w:rsidRDefault="00946CB8" w:rsidP="00946CB8">
      <w:pPr>
        <w:spacing w:after="0" w:line="240" w:lineRule="auto"/>
        <w:ind w:left="1843" w:hanging="1843"/>
        <w:jc w:val="both"/>
        <w:rPr>
          <w:rFonts w:ascii="Arial" w:hAnsi="Arial" w:cs="Arial"/>
          <w:sz w:val="24"/>
          <w:szCs w:val="24"/>
        </w:rPr>
      </w:pPr>
    </w:p>
    <w:p w14:paraId="01B28FC3" w14:textId="35923CE1"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This is a coaster from Nick’s bar, and it says, the date you can't forget, month, month, year.  Then, Nick, are these Nick’s?  No, this is the Sheriff’s report.</w:t>
      </w:r>
    </w:p>
    <w:p w14:paraId="3A3D0D6E" w14:textId="77777777" w:rsidR="00946CB8" w:rsidRDefault="00946CB8" w:rsidP="00946CB8">
      <w:pPr>
        <w:spacing w:after="0" w:line="240" w:lineRule="auto"/>
        <w:ind w:left="1843" w:hanging="1843"/>
        <w:jc w:val="both"/>
        <w:rPr>
          <w:rFonts w:ascii="Arial" w:hAnsi="Arial" w:cs="Arial"/>
          <w:sz w:val="24"/>
          <w:szCs w:val="24"/>
        </w:rPr>
      </w:pPr>
    </w:p>
    <w:p w14:paraId="4DE2CCB0" w14:textId="4624D210"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Yeah, so the letter, with Sheriff’s report, there's a letter, addressed envelope and decoded letter.</w:t>
      </w:r>
    </w:p>
    <w:p w14:paraId="6A4B95DD" w14:textId="77777777" w:rsidR="00946CB8" w:rsidRDefault="00946CB8" w:rsidP="00946CB8">
      <w:pPr>
        <w:spacing w:after="0" w:line="240" w:lineRule="auto"/>
        <w:ind w:left="1843" w:hanging="1843"/>
        <w:jc w:val="both"/>
        <w:rPr>
          <w:rFonts w:ascii="Arial" w:hAnsi="Arial" w:cs="Arial"/>
          <w:sz w:val="24"/>
          <w:szCs w:val="24"/>
        </w:rPr>
      </w:pPr>
    </w:p>
    <w:p w14:paraId="40E40DA0" w14:textId="63E02F9E"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This is 13, so this is addressed envelope.  </w:t>
      </w:r>
      <w:r w:rsidR="00745BB9">
        <w:rPr>
          <w:rFonts w:ascii="Arial" w:hAnsi="Arial" w:cs="Arial"/>
          <w:sz w:val="24"/>
          <w:szCs w:val="24"/>
        </w:rPr>
        <w:t>So,</w:t>
      </w:r>
      <w:r>
        <w:rPr>
          <w:rFonts w:ascii="Arial" w:hAnsi="Arial" w:cs="Arial"/>
          <w:sz w:val="24"/>
          <w:szCs w:val="24"/>
        </w:rPr>
        <w:t xml:space="preserve"> it's, can't wait to see you, mind if I borrow the car again, C.</w:t>
      </w:r>
    </w:p>
    <w:p w14:paraId="4AA63C1E" w14:textId="77777777" w:rsidR="00946CB8" w:rsidRDefault="00946CB8" w:rsidP="00946CB8">
      <w:pPr>
        <w:spacing w:after="0" w:line="240" w:lineRule="auto"/>
        <w:ind w:left="1843" w:hanging="1843"/>
        <w:jc w:val="both"/>
        <w:rPr>
          <w:rFonts w:ascii="Arial" w:hAnsi="Arial" w:cs="Arial"/>
          <w:sz w:val="24"/>
          <w:szCs w:val="24"/>
        </w:rPr>
      </w:pPr>
    </w:p>
    <w:p w14:paraId="1E1DBAEC" w14:textId="7C47E800"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Who's that from, oh, C?</w:t>
      </w:r>
    </w:p>
    <w:p w14:paraId="1DD5D84C" w14:textId="77777777" w:rsidR="00946CB8" w:rsidRDefault="00946CB8" w:rsidP="00946CB8">
      <w:pPr>
        <w:spacing w:after="0" w:line="240" w:lineRule="auto"/>
        <w:ind w:left="1843" w:hanging="1843"/>
        <w:jc w:val="both"/>
        <w:rPr>
          <w:rFonts w:ascii="Arial" w:hAnsi="Arial" w:cs="Arial"/>
          <w:sz w:val="24"/>
          <w:szCs w:val="24"/>
        </w:rPr>
      </w:pPr>
    </w:p>
    <w:p w14:paraId="7E78EF8E" w14:textId="7DF96BDC"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Yes, C.</w:t>
      </w:r>
    </w:p>
    <w:p w14:paraId="2E6EA38D" w14:textId="77777777" w:rsidR="00946CB8" w:rsidRDefault="00946CB8" w:rsidP="00946CB8">
      <w:pPr>
        <w:spacing w:after="0" w:line="240" w:lineRule="auto"/>
        <w:ind w:left="1843" w:hanging="1843"/>
        <w:jc w:val="both"/>
        <w:rPr>
          <w:rFonts w:ascii="Arial" w:hAnsi="Arial" w:cs="Arial"/>
          <w:sz w:val="24"/>
          <w:szCs w:val="24"/>
        </w:rPr>
      </w:pPr>
    </w:p>
    <w:p w14:paraId="3E0A2D96" w14:textId="1DE21BC9"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There is a C.</w:t>
      </w:r>
    </w:p>
    <w:p w14:paraId="6010C2A2" w14:textId="77777777" w:rsidR="00946CB8" w:rsidRDefault="00946CB8" w:rsidP="00946CB8">
      <w:pPr>
        <w:spacing w:after="0" w:line="240" w:lineRule="auto"/>
        <w:ind w:left="1843" w:hanging="1843"/>
        <w:jc w:val="both"/>
        <w:rPr>
          <w:rFonts w:ascii="Arial" w:hAnsi="Arial" w:cs="Arial"/>
          <w:sz w:val="24"/>
          <w:szCs w:val="24"/>
        </w:rPr>
      </w:pPr>
    </w:p>
    <w:p w14:paraId="06197AB7" w14:textId="1A332FD0"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This is a letter to Chris.</w:t>
      </w:r>
    </w:p>
    <w:p w14:paraId="6CFD98A5" w14:textId="77777777" w:rsidR="00946CB8" w:rsidRDefault="00946CB8" w:rsidP="00946CB8">
      <w:pPr>
        <w:spacing w:after="0" w:line="240" w:lineRule="auto"/>
        <w:ind w:left="1843" w:hanging="1843"/>
        <w:jc w:val="both"/>
        <w:rPr>
          <w:rFonts w:ascii="Arial" w:hAnsi="Arial" w:cs="Arial"/>
          <w:sz w:val="24"/>
          <w:szCs w:val="24"/>
        </w:rPr>
      </w:pPr>
    </w:p>
    <w:p w14:paraId="411CBC36" w14:textId="4C572274"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Two Cs.</w:t>
      </w:r>
    </w:p>
    <w:p w14:paraId="13C437BF" w14:textId="77777777" w:rsidR="00946CB8" w:rsidRDefault="00946CB8" w:rsidP="00946CB8">
      <w:pPr>
        <w:spacing w:after="0" w:line="240" w:lineRule="auto"/>
        <w:ind w:left="1843" w:hanging="1843"/>
        <w:jc w:val="both"/>
        <w:rPr>
          <w:rFonts w:ascii="Arial" w:hAnsi="Arial" w:cs="Arial"/>
          <w:sz w:val="24"/>
          <w:szCs w:val="24"/>
        </w:rPr>
      </w:pPr>
    </w:p>
    <w:p w14:paraId="09232523" w14:textId="6CEE8059"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Is Chris Thompson one of the suspects?</w:t>
      </w:r>
    </w:p>
    <w:p w14:paraId="75D1F330" w14:textId="77777777" w:rsidR="00946CB8" w:rsidRDefault="00946CB8" w:rsidP="00946CB8">
      <w:pPr>
        <w:spacing w:after="0" w:line="240" w:lineRule="auto"/>
        <w:ind w:left="1843" w:hanging="1843"/>
        <w:jc w:val="both"/>
        <w:rPr>
          <w:rFonts w:ascii="Arial" w:hAnsi="Arial" w:cs="Arial"/>
          <w:sz w:val="24"/>
          <w:szCs w:val="24"/>
        </w:rPr>
      </w:pPr>
    </w:p>
    <w:p w14:paraId="40E8D2C6" w14:textId="02D14F44"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Yes.</w:t>
      </w:r>
    </w:p>
    <w:p w14:paraId="079029C2" w14:textId="77777777" w:rsidR="00946CB8" w:rsidRDefault="00946CB8" w:rsidP="00946CB8">
      <w:pPr>
        <w:spacing w:after="0" w:line="240" w:lineRule="auto"/>
        <w:ind w:left="1843" w:hanging="1843"/>
        <w:jc w:val="both"/>
        <w:rPr>
          <w:rFonts w:ascii="Arial" w:hAnsi="Arial" w:cs="Arial"/>
          <w:sz w:val="24"/>
          <w:szCs w:val="24"/>
        </w:rPr>
      </w:pPr>
    </w:p>
    <w:p w14:paraId="238113C3" w14:textId="02E8145F"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53:</w:t>
      </w:r>
      <w:r>
        <w:rPr>
          <w:rFonts w:ascii="Arial" w:hAnsi="Arial" w:cs="Arial"/>
          <w:sz w:val="24"/>
          <w:szCs w:val="24"/>
        </w:rPr>
        <w:tab/>
        <w:t>Well, this is a letter to him from a C.</w:t>
      </w:r>
    </w:p>
    <w:p w14:paraId="008DAA46" w14:textId="77777777" w:rsidR="00946CB8" w:rsidRDefault="00946CB8" w:rsidP="00946CB8">
      <w:pPr>
        <w:spacing w:after="0" w:line="240" w:lineRule="auto"/>
        <w:ind w:left="1843" w:hanging="1843"/>
        <w:jc w:val="both"/>
        <w:rPr>
          <w:rFonts w:ascii="Arial" w:hAnsi="Arial" w:cs="Arial"/>
          <w:sz w:val="24"/>
          <w:szCs w:val="24"/>
        </w:rPr>
      </w:pPr>
    </w:p>
    <w:p w14:paraId="41BA45F6" w14:textId="07A17A01"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From a C?  The only other C would be…</w:t>
      </w:r>
    </w:p>
    <w:p w14:paraId="1241DBC4" w14:textId="77777777" w:rsidR="00946CB8" w:rsidRDefault="00946CB8" w:rsidP="00946CB8">
      <w:pPr>
        <w:spacing w:after="0" w:line="240" w:lineRule="auto"/>
        <w:ind w:left="1843" w:hanging="1843"/>
        <w:jc w:val="both"/>
        <w:rPr>
          <w:rFonts w:ascii="Arial" w:hAnsi="Arial" w:cs="Arial"/>
          <w:sz w:val="24"/>
          <w:szCs w:val="24"/>
        </w:rPr>
      </w:pPr>
    </w:p>
    <w:p w14:paraId="11A1E056" w14:textId="69E0E9A3"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Carmen.</w:t>
      </w:r>
    </w:p>
    <w:p w14:paraId="05637F64" w14:textId="77777777" w:rsidR="00946CB8" w:rsidRDefault="00946CB8" w:rsidP="00946CB8">
      <w:pPr>
        <w:spacing w:after="0" w:line="240" w:lineRule="auto"/>
        <w:ind w:left="1843" w:hanging="1843"/>
        <w:jc w:val="both"/>
        <w:rPr>
          <w:rFonts w:ascii="Arial" w:hAnsi="Arial" w:cs="Arial"/>
          <w:sz w:val="24"/>
          <w:szCs w:val="24"/>
        </w:rPr>
      </w:pPr>
    </w:p>
    <w:p w14:paraId="0052834E" w14:textId="4B28F9A0"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…Cherie.</w:t>
      </w:r>
    </w:p>
    <w:p w14:paraId="7B2103AA" w14:textId="77777777" w:rsidR="00946CB8" w:rsidRDefault="00946CB8" w:rsidP="00946CB8">
      <w:pPr>
        <w:spacing w:after="0" w:line="240" w:lineRule="auto"/>
        <w:ind w:left="1843" w:hanging="1843"/>
        <w:jc w:val="both"/>
        <w:rPr>
          <w:rFonts w:ascii="Arial" w:hAnsi="Arial" w:cs="Arial"/>
          <w:sz w:val="24"/>
          <w:szCs w:val="24"/>
        </w:rPr>
      </w:pPr>
    </w:p>
    <w:p w14:paraId="750AD8B8" w14:textId="2A6F071B"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Cherie, or Carmen.</w:t>
      </w:r>
    </w:p>
    <w:p w14:paraId="72C6F72F" w14:textId="77777777" w:rsidR="00946CB8" w:rsidRDefault="00946CB8" w:rsidP="00946CB8">
      <w:pPr>
        <w:spacing w:after="0" w:line="240" w:lineRule="auto"/>
        <w:ind w:left="1843" w:hanging="1843"/>
        <w:jc w:val="both"/>
        <w:rPr>
          <w:rFonts w:ascii="Arial" w:hAnsi="Arial" w:cs="Arial"/>
          <w:sz w:val="24"/>
          <w:szCs w:val="24"/>
        </w:rPr>
      </w:pPr>
    </w:p>
    <w:p w14:paraId="344FC934" w14:textId="2392B42B"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Or Carmen.  </w:t>
      </w:r>
    </w:p>
    <w:p w14:paraId="55F48372" w14:textId="77777777" w:rsidR="00946CB8" w:rsidRDefault="00946CB8" w:rsidP="00946CB8">
      <w:pPr>
        <w:spacing w:after="0" w:line="240" w:lineRule="auto"/>
        <w:ind w:left="1843" w:hanging="1843"/>
        <w:jc w:val="both"/>
        <w:rPr>
          <w:rFonts w:ascii="Arial" w:hAnsi="Arial" w:cs="Arial"/>
          <w:sz w:val="24"/>
          <w:szCs w:val="24"/>
        </w:rPr>
      </w:pPr>
    </w:p>
    <w:p w14:paraId="264A4FF7" w14:textId="62E42B2E"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How many suspects do we have?</w:t>
      </w:r>
    </w:p>
    <w:p w14:paraId="1168EDBA" w14:textId="77777777" w:rsidR="00946CB8" w:rsidRDefault="00946CB8" w:rsidP="00946CB8">
      <w:pPr>
        <w:spacing w:after="0" w:line="240" w:lineRule="auto"/>
        <w:ind w:left="1843" w:hanging="1843"/>
        <w:jc w:val="both"/>
        <w:rPr>
          <w:rFonts w:ascii="Arial" w:hAnsi="Arial" w:cs="Arial"/>
          <w:sz w:val="24"/>
          <w:szCs w:val="24"/>
        </w:rPr>
      </w:pPr>
    </w:p>
    <w:p w14:paraId="77A50FBD" w14:textId="12D9E400" w:rsidR="00946CB8" w:rsidRDefault="00946CB8"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r>
      <w:r w:rsidR="00F1429A">
        <w:rPr>
          <w:rFonts w:ascii="Arial" w:hAnsi="Arial" w:cs="Arial"/>
          <w:sz w:val="24"/>
          <w:szCs w:val="24"/>
        </w:rPr>
        <w:t>Potentially five.</w:t>
      </w:r>
    </w:p>
    <w:p w14:paraId="10C3E44B" w14:textId="77777777" w:rsidR="00F1429A" w:rsidRDefault="00F1429A" w:rsidP="00946CB8">
      <w:pPr>
        <w:spacing w:after="0" w:line="240" w:lineRule="auto"/>
        <w:ind w:left="1843" w:hanging="1843"/>
        <w:jc w:val="both"/>
        <w:rPr>
          <w:rFonts w:ascii="Arial" w:hAnsi="Arial" w:cs="Arial"/>
          <w:sz w:val="24"/>
          <w:szCs w:val="24"/>
        </w:rPr>
      </w:pPr>
    </w:p>
    <w:p w14:paraId="669C935E" w14:textId="48972836"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Four, here, five with the main lady.</w:t>
      </w:r>
    </w:p>
    <w:p w14:paraId="7E31BE1A" w14:textId="77777777" w:rsidR="00F1429A" w:rsidRDefault="00F1429A" w:rsidP="00946CB8">
      <w:pPr>
        <w:spacing w:after="0" w:line="240" w:lineRule="auto"/>
        <w:ind w:left="1843" w:hanging="1843"/>
        <w:jc w:val="both"/>
        <w:rPr>
          <w:rFonts w:ascii="Arial" w:hAnsi="Arial" w:cs="Arial"/>
          <w:sz w:val="24"/>
          <w:szCs w:val="24"/>
        </w:rPr>
      </w:pPr>
    </w:p>
    <w:p w14:paraId="01815DBB" w14:textId="780D5962"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And this, yeah.</w:t>
      </w:r>
    </w:p>
    <w:p w14:paraId="142D86F8" w14:textId="77777777" w:rsidR="00F1429A" w:rsidRDefault="00F1429A" w:rsidP="00946CB8">
      <w:pPr>
        <w:spacing w:after="0" w:line="240" w:lineRule="auto"/>
        <w:ind w:left="1843" w:hanging="1843"/>
        <w:jc w:val="both"/>
        <w:rPr>
          <w:rFonts w:ascii="Arial" w:hAnsi="Arial" w:cs="Arial"/>
          <w:sz w:val="24"/>
          <w:szCs w:val="24"/>
        </w:rPr>
      </w:pPr>
    </w:p>
    <w:p w14:paraId="50E54FC5" w14:textId="654A633B"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You can hypothetically assume that Carmen isn't it, </w:t>
      </w:r>
      <w:r w:rsidR="00745BB9">
        <w:rPr>
          <w:rFonts w:ascii="Arial" w:hAnsi="Arial" w:cs="Arial"/>
          <w:sz w:val="24"/>
          <w:szCs w:val="24"/>
        </w:rPr>
        <w:t>but you</w:t>
      </w:r>
      <w:r>
        <w:rPr>
          <w:rFonts w:ascii="Arial" w:hAnsi="Arial" w:cs="Arial"/>
          <w:sz w:val="24"/>
          <w:szCs w:val="24"/>
        </w:rPr>
        <w:t xml:space="preserve"> shouldn't rule it out.  </w:t>
      </w:r>
    </w:p>
    <w:p w14:paraId="47EEDBAB" w14:textId="77777777" w:rsidR="00F1429A" w:rsidRDefault="00F1429A" w:rsidP="00946CB8">
      <w:pPr>
        <w:spacing w:after="0" w:line="240" w:lineRule="auto"/>
        <w:ind w:left="1843" w:hanging="1843"/>
        <w:jc w:val="both"/>
        <w:rPr>
          <w:rFonts w:ascii="Arial" w:hAnsi="Arial" w:cs="Arial"/>
          <w:sz w:val="24"/>
          <w:szCs w:val="24"/>
        </w:rPr>
      </w:pPr>
    </w:p>
    <w:p w14:paraId="675A4004" w14:textId="0E41B9C6"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Cherie is the wife.</w:t>
      </w:r>
    </w:p>
    <w:p w14:paraId="03E3B346" w14:textId="77777777" w:rsidR="00F1429A" w:rsidRDefault="00F1429A" w:rsidP="00946CB8">
      <w:pPr>
        <w:spacing w:after="0" w:line="240" w:lineRule="auto"/>
        <w:ind w:left="1843" w:hanging="1843"/>
        <w:jc w:val="both"/>
        <w:rPr>
          <w:rFonts w:ascii="Arial" w:hAnsi="Arial" w:cs="Arial"/>
          <w:sz w:val="24"/>
          <w:szCs w:val="24"/>
        </w:rPr>
      </w:pPr>
    </w:p>
    <w:p w14:paraId="1917F78D" w14:textId="27380C39"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Of Nick?</w:t>
      </w:r>
    </w:p>
    <w:p w14:paraId="3C88C475" w14:textId="77777777" w:rsidR="00F1429A" w:rsidRDefault="00F1429A" w:rsidP="00946CB8">
      <w:pPr>
        <w:spacing w:after="0" w:line="240" w:lineRule="auto"/>
        <w:ind w:left="1843" w:hanging="1843"/>
        <w:jc w:val="both"/>
        <w:rPr>
          <w:rFonts w:ascii="Arial" w:hAnsi="Arial" w:cs="Arial"/>
          <w:sz w:val="24"/>
          <w:szCs w:val="24"/>
        </w:rPr>
      </w:pPr>
    </w:p>
    <w:p w14:paraId="32F968D3" w14:textId="459BC0D7"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Yes.  </w:t>
      </w:r>
    </w:p>
    <w:p w14:paraId="0FD7FA50" w14:textId="77777777" w:rsidR="00F1429A" w:rsidRDefault="00F1429A" w:rsidP="00946CB8">
      <w:pPr>
        <w:spacing w:after="0" w:line="240" w:lineRule="auto"/>
        <w:ind w:left="1843" w:hanging="1843"/>
        <w:jc w:val="both"/>
        <w:rPr>
          <w:rFonts w:ascii="Arial" w:hAnsi="Arial" w:cs="Arial"/>
          <w:sz w:val="24"/>
          <w:szCs w:val="24"/>
        </w:rPr>
      </w:pPr>
    </w:p>
    <w:p w14:paraId="0805894F" w14:textId="02EAA0C3"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Wife.  And who is Chris?</w:t>
      </w:r>
    </w:p>
    <w:p w14:paraId="1294098C" w14:textId="77777777" w:rsidR="00F1429A" w:rsidRDefault="00F1429A" w:rsidP="00946CB8">
      <w:pPr>
        <w:spacing w:after="0" w:line="240" w:lineRule="auto"/>
        <w:ind w:left="1843" w:hanging="1843"/>
        <w:jc w:val="both"/>
        <w:rPr>
          <w:rFonts w:ascii="Arial" w:hAnsi="Arial" w:cs="Arial"/>
          <w:sz w:val="24"/>
          <w:szCs w:val="24"/>
        </w:rPr>
      </w:pPr>
    </w:p>
    <w:p w14:paraId="0D690329" w14:textId="34700628"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Chris is, the one I haven't got to.  Went to high school with my sister…whose sister?  Not Nick, so this would be…hmm.  </w:t>
      </w:r>
    </w:p>
    <w:p w14:paraId="166667B2" w14:textId="77777777" w:rsidR="00F1429A" w:rsidRDefault="00F1429A" w:rsidP="00946CB8">
      <w:pPr>
        <w:spacing w:after="0" w:line="240" w:lineRule="auto"/>
        <w:ind w:left="1843" w:hanging="1843"/>
        <w:jc w:val="both"/>
        <w:rPr>
          <w:rFonts w:ascii="Arial" w:hAnsi="Arial" w:cs="Arial"/>
          <w:sz w:val="24"/>
          <w:szCs w:val="24"/>
        </w:rPr>
      </w:pPr>
    </w:p>
    <w:p w14:paraId="5D39B168" w14:textId="26FF7A01"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He's a police officer.</w:t>
      </w:r>
    </w:p>
    <w:p w14:paraId="1A7434BC" w14:textId="77777777" w:rsidR="00F1429A" w:rsidRDefault="00F1429A" w:rsidP="00946CB8">
      <w:pPr>
        <w:spacing w:after="0" w:line="240" w:lineRule="auto"/>
        <w:ind w:left="1843" w:hanging="1843"/>
        <w:jc w:val="both"/>
        <w:rPr>
          <w:rFonts w:ascii="Arial" w:hAnsi="Arial" w:cs="Arial"/>
          <w:sz w:val="24"/>
          <w:szCs w:val="24"/>
        </w:rPr>
      </w:pPr>
    </w:p>
    <w:p w14:paraId="67AF9E3A" w14:textId="7824156E"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Hmm.  Why is he a suspect?</w:t>
      </w:r>
    </w:p>
    <w:p w14:paraId="33101B80" w14:textId="77777777" w:rsidR="00F1429A" w:rsidRDefault="00F1429A" w:rsidP="00946CB8">
      <w:pPr>
        <w:spacing w:after="0" w:line="240" w:lineRule="auto"/>
        <w:ind w:left="1843" w:hanging="1843"/>
        <w:jc w:val="both"/>
        <w:rPr>
          <w:rFonts w:ascii="Arial" w:hAnsi="Arial" w:cs="Arial"/>
          <w:sz w:val="24"/>
          <w:szCs w:val="24"/>
        </w:rPr>
      </w:pPr>
    </w:p>
    <w:p w14:paraId="54AF76BD" w14:textId="3FE8E630"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He's the Deputy Sheriff.</w:t>
      </w:r>
    </w:p>
    <w:p w14:paraId="25DF9CA1" w14:textId="77777777" w:rsidR="00F1429A" w:rsidRDefault="00F1429A" w:rsidP="00946CB8">
      <w:pPr>
        <w:spacing w:after="0" w:line="240" w:lineRule="auto"/>
        <w:ind w:left="1843" w:hanging="1843"/>
        <w:jc w:val="both"/>
        <w:rPr>
          <w:rFonts w:ascii="Arial" w:hAnsi="Arial" w:cs="Arial"/>
          <w:sz w:val="24"/>
          <w:szCs w:val="24"/>
        </w:rPr>
      </w:pPr>
    </w:p>
    <w:p w14:paraId="287937AF" w14:textId="49B385CC"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He said, Nick’s death was tragic, but accidents just happen.  So, I suppose he could be covering it up.</w:t>
      </w:r>
    </w:p>
    <w:p w14:paraId="0FC0D3A6" w14:textId="77777777" w:rsidR="00F1429A" w:rsidRDefault="00F1429A" w:rsidP="00946CB8">
      <w:pPr>
        <w:spacing w:after="0" w:line="240" w:lineRule="auto"/>
        <w:ind w:left="1843" w:hanging="1843"/>
        <w:jc w:val="both"/>
        <w:rPr>
          <w:rFonts w:ascii="Arial" w:hAnsi="Arial" w:cs="Arial"/>
          <w:sz w:val="24"/>
          <w:szCs w:val="24"/>
        </w:rPr>
      </w:pPr>
    </w:p>
    <w:p w14:paraId="3384F42F" w14:textId="525B1117"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Yes.  </w:t>
      </w:r>
    </w:p>
    <w:p w14:paraId="6E722F0D" w14:textId="77777777" w:rsidR="00F1429A" w:rsidRDefault="00F1429A" w:rsidP="00946CB8">
      <w:pPr>
        <w:spacing w:after="0" w:line="240" w:lineRule="auto"/>
        <w:ind w:left="1843" w:hanging="1843"/>
        <w:jc w:val="both"/>
        <w:rPr>
          <w:rFonts w:ascii="Arial" w:hAnsi="Arial" w:cs="Arial"/>
          <w:sz w:val="24"/>
          <w:szCs w:val="24"/>
        </w:rPr>
      </w:pPr>
    </w:p>
    <w:p w14:paraId="39DEE9B5" w14:textId="1B907865"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It could be all of them, who knows.  Erm, murder board.</w:t>
      </w:r>
    </w:p>
    <w:p w14:paraId="6B843315" w14:textId="77777777" w:rsidR="00F1429A" w:rsidRDefault="00F1429A" w:rsidP="00946CB8">
      <w:pPr>
        <w:spacing w:after="0" w:line="240" w:lineRule="auto"/>
        <w:ind w:left="1843" w:hanging="1843"/>
        <w:jc w:val="both"/>
        <w:rPr>
          <w:rFonts w:ascii="Arial" w:hAnsi="Arial" w:cs="Arial"/>
          <w:sz w:val="24"/>
          <w:szCs w:val="24"/>
        </w:rPr>
      </w:pPr>
    </w:p>
    <w:p w14:paraId="6604043F" w14:textId="7704DCF8"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Yeah.</w:t>
      </w:r>
    </w:p>
    <w:p w14:paraId="1CEF662B" w14:textId="77777777" w:rsidR="00F1429A" w:rsidRDefault="00F1429A" w:rsidP="00946CB8">
      <w:pPr>
        <w:spacing w:after="0" w:line="240" w:lineRule="auto"/>
        <w:ind w:left="1843" w:hanging="1843"/>
        <w:jc w:val="both"/>
        <w:rPr>
          <w:rFonts w:ascii="Arial" w:hAnsi="Arial" w:cs="Arial"/>
          <w:sz w:val="24"/>
          <w:szCs w:val="24"/>
        </w:rPr>
      </w:pPr>
    </w:p>
    <w:p w14:paraId="5A0169A8" w14:textId="66BACCD6"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The bar menu.  We need to talk…</w:t>
      </w:r>
    </w:p>
    <w:p w14:paraId="6B4C08E9" w14:textId="77777777" w:rsidR="00F1429A" w:rsidRDefault="00F1429A" w:rsidP="00946CB8">
      <w:pPr>
        <w:spacing w:after="0" w:line="240" w:lineRule="auto"/>
        <w:ind w:left="1843" w:hanging="1843"/>
        <w:jc w:val="both"/>
        <w:rPr>
          <w:rFonts w:ascii="Arial" w:hAnsi="Arial" w:cs="Arial"/>
          <w:sz w:val="24"/>
          <w:szCs w:val="24"/>
        </w:rPr>
      </w:pPr>
    </w:p>
    <w:p w14:paraId="6DACE607" w14:textId="6791B2BF"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So, we've got Cherie.</w:t>
      </w:r>
    </w:p>
    <w:p w14:paraId="53FED64E" w14:textId="77777777" w:rsidR="00F1429A" w:rsidRDefault="00F1429A" w:rsidP="00946CB8">
      <w:pPr>
        <w:spacing w:after="0" w:line="240" w:lineRule="auto"/>
        <w:ind w:left="1843" w:hanging="1843"/>
        <w:jc w:val="both"/>
        <w:rPr>
          <w:rFonts w:ascii="Arial" w:hAnsi="Arial" w:cs="Arial"/>
          <w:sz w:val="24"/>
          <w:szCs w:val="24"/>
        </w:rPr>
      </w:pPr>
    </w:p>
    <w:p w14:paraId="5BBE134A" w14:textId="3AFF2E5E"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…we need to talk Wednesday about Devil’s Well, land…</w:t>
      </w:r>
    </w:p>
    <w:p w14:paraId="7A48894A" w14:textId="77777777" w:rsidR="00F1429A" w:rsidRDefault="00F1429A" w:rsidP="00946CB8">
      <w:pPr>
        <w:spacing w:after="0" w:line="240" w:lineRule="auto"/>
        <w:ind w:left="1843" w:hanging="1843"/>
        <w:jc w:val="both"/>
        <w:rPr>
          <w:rFonts w:ascii="Arial" w:hAnsi="Arial" w:cs="Arial"/>
          <w:sz w:val="24"/>
          <w:szCs w:val="24"/>
        </w:rPr>
      </w:pPr>
    </w:p>
    <w:p w14:paraId="4C61949A" w14:textId="33FCC4C3"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C.H.E.R.I.E.</w:t>
      </w:r>
    </w:p>
    <w:p w14:paraId="47C89E9A" w14:textId="77777777" w:rsidR="00F1429A" w:rsidRDefault="00F1429A" w:rsidP="00946CB8">
      <w:pPr>
        <w:spacing w:after="0" w:line="240" w:lineRule="auto"/>
        <w:ind w:left="1843" w:hanging="1843"/>
        <w:jc w:val="both"/>
        <w:rPr>
          <w:rFonts w:ascii="Arial" w:hAnsi="Arial" w:cs="Arial"/>
          <w:sz w:val="24"/>
          <w:szCs w:val="24"/>
        </w:rPr>
      </w:pPr>
    </w:p>
    <w:p w14:paraId="29000724" w14:textId="67C9B49A"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So, the things circled on the menu are…</w:t>
      </w:r>
    </w:p>
    <w:p w14:paraId="010CCDA9" w14:textId="77777777" w:rsidR="00F1429A" w:rsidRDefault="00F1429A" w:rsidP="00946CB8">
      <w:pPr>
        <w:spacing w:after="0" w:line="240" w:lineRule="auto"/>
        <w:ind w:left="1843" w:hanging="1843"/>
        <w:jc w:val="both"/>
        <w:rPr>
          <w:rFonts w:ascii="Arial" w:hAnsi="Arial" w:cs="Arial"/>
          <w:sz w:val="24"/>
          <w:szCs w:val="24"/>
        </w:rPr>
      </w:pPr>
    </w:p>
    <w:p w14:paraId="545FB5AB" w14:textId="5138707C" w:rsidR="00F1429A" w:rsidRDefault="00F1429A" w:rsidP="00946CB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Donna.</w:t>
      </w:r>
    </w:p>
    <w:p w14:paraId="2071F631" w14:textId="77777777" w:rsidR="00F1429A" w:rsidRDefault="00F1429A" w:rsidP="00946CB8">
      <w:pPr>
        <w:spacing w:after="0" w:line="240" w:lineRule="auto"/>
        <w:ind w:left="1843" w:hanging="1843"/>
        <w:jc w:val="both"/>
        <w:rPr>
          <w:rFonts w:ascii="Arial" w:hAnsi="Arial" w:cs="Arial"/>
          <w:sz w:val="24"/>
          <w:szCs w:val="24"/>
        </w:rPr>
      </w:pPr>
    </w:p>
    <w:p w14:paraId="2EC7E301" w14:textId="059EE133" w:rsidR="00F1429A" w:rsidRDefault="00F1429A"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Who?</w:t>
      </w:r>
    </w:p>
    <w:p w14:paraId="088B1980" w14:textId="77777777" w:rsidR="00F1429A" w:rsidRDefault="00F1429A" w:rsidP="00F1429A">
      <w:pPr>
        <w:spacing w:after="0" w:line="240" w:lineRule="auto"/>
        <w:ind w:left="1843" w:hanging="1843"/>
        <w:jc w:val="both"/>
        <w:rPr>
          <w:rFonts w:ascii="Arial" w:hAnsi="Arial" w:cs="Arial"/>
          <w:sz w:val="24"/>
          <w:szCs w:val="24"/>
        </w:rPr>
      </w:pPr>
    </w:p>
    <w:p w14:paraId="3E90C9BA" w14:textId="0B9B1311" w:rsidR="00F1429A" w:rsidRDefault="00F1429A"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Donna.</w:t>
      </w:r>
    </w:p>
    <w:p w14:paraId="7B3CD60B" w14:textId="77777777" w:rsidR="00F1429A" w:rsidRDefault="00F1429A" w:rsidP="00F1429A">
      <w:pPr>
        <w:spacing w:after="0" w:line="240" w:lineRule="auto"/>
        <w:ind w:left="1843" w:hanging="1843"/>
        <w:jc w:val="both"/>
        <w:rPr>
          <w:rFonts w:ascii="Arial" w:hAnsi="Arial" w:cs="Arial"/>
          <w:sz w:val="24"/>
          <w:szCs w:val="24"/>
        </w:rPr>
      </w:pPr>
    </w:p>
    <w:p w14:paraId="6FA7EE7C" w14:textId="652A03DC" w:rsidR="00F1429A" w:rsidRDefault="00F1429A"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…are Wednesday, about Devil’s Well, land, 11 </w:t>
      </w:r>
      <w:proofErr w:type="gramStart"/>
      <w:r>
        <w:rPr>
          <w:rFonts w:ascii="Arial" w:hAnsi="Arial" w:cs="Arial"/>
          <w:sz w:val="24"/>
          <w:szCs w:val="24"/>
        </w:rPr>
        <w:t>p.m..</w:t>
      </w:r>
      <w:proofErr w:type="gramEnd"/>
    </w:p>
    <w:p w14:paraId="7A134F76" w14:textId="77777777" w:rsidR="00F1429A" w:rsidRDefault="00F1429A" w:rsidP="00F1429A">
      <w:pPr>
        <w:spacing w:after="0" w:line="240" w:lineRule="auto"/>
        <w:ind w:left="1843" w:hanging="1843"/>
        <w:jc w:val="both"/>
        <w:rPr>
          <w:rFonts w:ascii="Arial" w:hAnsi="Arial" w:cs="Arial"/>
          <w:sz w:val="24"/>
          <w:szCs w:val="24"/>
        </w:rPr>
      </w:pPr>
    </w:p>
    <w:p w14:paraId="0DF6065D" w14:textId="227FC8E6" w:rsidR="00F1429A" w:rsidRDefault="00F1429A"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Okay, we've got Carmen, Chris, Cherie, Donna.  Joan…</w:t>
      </w:r>
    </w:p>
    <w:p w14:paraId="256E3374" w14:textId="77777777" w:rsidR="00F1429A" w:rsidRDefault="00F1429A" w:rsidP="00F1429A">
      <w:pPr>
        <w:spacing w:after="0" w:line="240" w:lineRule="auto"/>
        <w:ind w:left="1843" w:hanging="1843"/>
        <w:jc w:val="both"/>
        <w:rPr>
          <w:rFonts w:ascii="Arial" w:hAnsi="Arial" w:cs="Arial"/>
          <w:sz w:val="24"/>
          <w:szCs w:val="24"/>
        </w:rPr>
      </w:pPr>
    </w:p>
    <w:p w14:paraId="3A7992C2" w14:textId="019ABB7F" w:rsidR="00F1429A" w:rsidRDefault="00F1429A"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Joan, okay.</w:t>
      </w:r>
    </w:p>
    <w:p w14:paraId="309FA7B3" w14:textId="77777777" w:rsidR="00F1429A" w:rsidRDefault="00F1429A" w:rsidP="00F1429A">
      <w:pPr>
        <w:spacing w:after="0" w:line="240" w:lineRule="auto"/>
        <w:ind w:left="1843" w:hanging="1843"/>
        <w:jc w:val="both"/>
        <w:rPr>
          <w:rFonts w:ascii="Arial" w:hAnsi="Arial" w:cs="Arial"/>
          <w:sz w:val="24"/>
          <w:szCs w:val="24"/>
        </w:rPr>
      </w:pPr>
    </w:p>
    <w:p w14:paraId="7DE0829E" w14:textId="347FA075" w:rsidR="00F1429A" w:rsidRDefault="00F1429A"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…Joan.</w:t>
      </w:r>
    </w:p>
    <w:p w14:paraId="4968EE1E" w14:textId="77777777" w:rsidR="00F1429A" w:rsidRDefault="00F1429A" w:rsidP="00F1429A">
      <w:pPr>
        <w:spacing w:after="0" w:line="240" w:lineRule="auto"/>
        <w:ind w:left="1843" w:hanging="1843"/>
        <w:jc w:val="both"/>
        <w:rPr>
          <w:rFonts w:ascii="Arial" w:hAnsi="Arial" w:cs="Arial"/>
          <w:sz w:val="24"/>
          <w:szCs w:val="24"/>
        </w:rPr>
      </w:pPr>
    </w:p>
    <w:p w14:paraId="209FAAD2" w14:textId="4A8B0F8F" w:rsidR="00F1429A" w:rsidRDefault="00F1429A"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And it says, we need to talk, on the back of the thing.  Oh, there is some sort of opening thing.  Oh, it's a year and date, okay.  Is there any recollection in the things about when they got married?</w:t>
      </w:r>
    </w:p>
    <w:p w14:paraId="71A98F30" w14:textId="77777777" w:rsidR="00F1429A" w:rsidRDefault="00F1429A" w:rsidP="00F1429A">
      <w:pPr>
        <w:spacing w:after="0" w:line="240" w:lineRule="auto"/>
        <w:ind w:left="1843" w:hanging="1843"/>
        <w:jc w:val="both"/>
        <w:rPr>
          <w:rFonts w:ascii="Arial" w:hAnsi="Arial" w:cs="Arial"/>
          <w:sz w:val="24"/>
          <w:szCs w:val="24"/>
        </w:rPr>
      </w:pPr>
    </w:p>
    <w:p w14:paraId="0B9B5A2D" w14:textId="22B77C1C" w:rsidR="00F1429A" w:rsidRDefault="00F1429A"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Let me have a look.  </w:t>
      </w:r>
    </w:p>
    <w:p w14:paraId="31BA7E42" w14:textId="77777777" w:rsidR="00F1429A" w:rsidRDefault="00F1429A" w:rsidP="00F1429A">
      <w:pPr>
        <w:spacing w:after="0" w:line="240" w:lineRule="auto"/>
        <w:ind w:left="1843" w:hanging="1843"/>
        <w:jc w:val="both"/>
        <w:rPr>
          <w:rFonts w:ascii="Arial" w:hAnsi="Arial" w:cs="Arial"/>
          <w:sz w:val="24"/>
          <w:szCs w:val="24"/>
        </w:rPr>
      </w:pPr>
    </w:p>
    <w:p w14:paraId="0DDBC704" w14:textId="1DDA5FAB" w:rsidR="00F1429A" w:rsidRDefault="00F1429A"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When who got married?</w:t>
      </w:r>
    </w:p>
    <w:p w14:paraId="3699C7F9" w14:textId="77777777" w:rsidR="00F1429A" w:rsidRDefault="00F1429A" w:rsidP="00F1429A">
      <w:pPr>
        <w:spacing w:after="0" w:line="240" w:lineRule="auto"/>
        <w:ind w:left="1843" w:hanging="1843"/>
        <w:jc w:val="both"/>
        <w:rPr>
          <w:rFonts w:ascii="Arial" w:hAnsi="Arial" w:cs="Arial"/>
          <w:sz w:val="24"/>
          <w:szCs w:val="24"/>
        </w:rPr>
      </w:pPr>
    </w:p>
    <w:p w14:paraId="549A7720" w14:textId="7044765A" w:rsidR="00F1429A" w:rsidRDefault="00F1429A"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When Nick got married to Cherie.  Good fences, high, and can't be missed.  Is anyone going to this banishing ceremony at Devil’s Well tonight, I've seen flyers for it around.  Which would be this.  And, it sounds cool, but obviously I don't want to get murdered, or whatever.  Anyone know who's organising it?  </w:t>
      </w:r>
    </w:p>
    <w:p w14:paraId="19B981E6" w14:textId="77777777" w:rsidR="00F1429A" w:rsidRDefault="00F1429A" w:rsidP="00F1429A">
      <w:pPr>
        <w:spacing w:after="0" w:line="240" w:lineRule="auto"/>
        <w:ind w:left="1843" w:hanging="1843"/>
        <w:jc w:val="both"/>
        <w:rPr>
          <w:rFonts w:ascii="Arial" w:hAnsi="Arial" w:cs="Arial"/>
          <w:sz w:val="24"/>
          <w:szCs w:val="24"/>
        </w:rPr>
      </w:pPr>
    </w:p>
    <w:p w14:paraId="62140577" w14:textId="0B7BD2C7" w:rsidR="00F1429A" w:rsidRDefault="00F1429A"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Hmm, no.  It doesn't mention.</w:t>
      </w:r>
    </w:p>
    <w:p w14:paraId="65408E60" w14:textId="77777777" w:rsidR="00F1429A" w:rsidRDefault="00F1429A" w:rsidP="00F1429A">
      <w:pPr>
        <w:spacing w:after="0" w:line="240" w:lineRule="auto"/>
        <w:ind w:left="1843" w:hanging="1843"/>
        <w:jc w:val="both"/>
        <w:rPr>
          <w:rFonts w:ascii="Arial" w:hAnsi="Arial" w:cs="Arial"/>
          <w:sz w:val="24"/>
          <w:szCs w:val="24"/>
        </w:rPr>
      </w:pPr>
    </w:p>
    <w:p w14:paraId="7BF08109" w14:textId="723F27C9" w:rsidR="00A049A2" w:rsidRDefault="00F1429A"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Okay.  No idea who's running it, but it could go [</w:t>
      </w:r>
      <w:r w:rsidRPr="00F1429A">
        <w:rPr>
          <w:rFonts w:ascii="Arial" w:hAnsi="Arial" w:cs="Arial"/>
          <w:sz w:val="24"/>
          <w:szCs w:val="24"/>
          <w:highlight w:val="yellow"/>
        </w:rPr>
        <w:t>inaudible 0:14:26</w:t>
      </w:r>
      <w:r>
        <w:rPr>
          <w:rFonts w:ascii="Arial" w:hAnsi="Arial" w:cs="Arial"/>
          <w:sz w:val="24"/>
          <w:szCs w:val="24"/>
        </w:rPr>
        <w:t>].  Update, so I wanted to go by myself, and it was truly bonkers, I got there, it was like three in the morning, and it was just me and this lady in a wood, with a basket of herbs [</w:t>
      </w:r>
      <w:r w:rsidRPr="00F1429A">
        <w:rPr>
          <w:rFonts w:ascii="Arial" w:hAnsi="Arial" w:cs="Arial"/>
          <w:sz w:val="24"/>
          <w:szCs w:val="24"/>
          <w:highlight w:val="yellow"/>
        </w:rPr>
        <w:t>inaudible 0:14:33</w:t>
      </w:r>
      <w:r>
        <w:rPr>
          <w:rFonts w:ascii="Arial" w:hAnsi="Arial" w:cs="Arial"/>
          <w:sz w:val="24"/>
          <w:szCs w:val="24"/>
        </w:rPr>
        <w:t xml:space="preserve">] chanting.  At one point I heard something crashing around in the </w:t>
      </w:r>
      <w:r w:rsidR="005E10CC">
        <w:rPr>
          <w:rFonts w:ascii="Arial" w:hAnsi="Arial" w:cs="Arial"/>
          <w:sz w:val="24"/>
          <w:szCs w:val="24"/>
        </w:rPr>
        <w:t>underbrush</w:t>
      </w:r>
      <w:r>
        <w:rPr>
          <w:rFonts w:ascii="Arial" w:hAnsi="Arial" w:cs="Arial"/>
          <w:sz w:val="24"/>
          <w:szCs w:val="24"/>
        </w:rPr>
        <w:t xml:space="preserve">, I got worried she actually summoned something, I guess it was just an animal, or whatever.  Then she hands me this shovel, and tells me to start walking, I </w:t>
      </w:r>
      <w:r w:rsidR="005E10CC">
        <w:rPr>
          <w:rFonts w:ascii="Arial" w:hAnsi="Arial" w:cs="Arial"/>
          <w:sz w:val="24"/>
          <w:szCs w:val="24"/>
        </w:rPr>
        <w:t>thought</w:t>
      </w:r>
      <w:r>
        <w:rPr>
          <w:rFonts w:ascii="Arial" w:hAnsi="Arial" w:cs="Arial"/>
          <w:sz w:val="24"/>
          <w:szCs w:val="24"/>
        </w:rPr>
        <w:t xml:space="preserve"> she was going to kill me for sure.  Instead, she made me pick up a dead fox off the side of the highway, I carried it over this old Dive Bar, she made me put the fox on the ground by the mailbox, and then she covered it with the ashes of a </w:t>
      </w:r>
      <w:r>
        <w:rPr>
          <w:rFonts w:ascii="Arial" w:hAnsi="Arial" w:cs="Arial"/>
          <w:sz w:val="24"/>
          <w:szCs w:val="24"/>
        </w:rPr>
        <w:lastRenderedPageBreak/>
        <w:t xml:space="preserve">fire, from a fire, and yelled for Vinegar Tom, whatever that means.  After that, she thanked me for helping support the cause, and asked if I needed help getting back anywhere.  Anyway, I guess Perdition has its very own witch.  So that is, presumably, whoever is leaving, this person helped someone leave animals at, dead animals at the door of the guy.  </w:t>
      </w:r>
    </w:p>
    <w:p w14:paraId="2B78B5EB" w14:textId="77777777" w:rsidR="00A049A2" w:rsidRDefault="00A049A2" w:rsidP="00F1429A">
      <w:pPr>
        <w:spacing w:after="0" w:line="240" w:lineRule="auto"/>
        <w:ind w:left="1843" w:hanging="1843"/>
        <w:jc w:val="both"/>
        <w:rPr>
          <w:rFonts w:ascii="Arial" w:hAnsi="Arial" w:cs="Arial"/>
          <w:sz w:val="24"/>
          <w:szCs w:val="24"/>
        </w:rPr>
      </w:pPr>
    </w:p>
    <w:p w14:paraId="4FDE1428" w14:textId="3D155DAD" w:rsidR="00F1429A" w:rsidRDefault="00F1429A" w:rsidP="00A049A2">
      <w:pPr>
        <w:spacing w:after="0" w:line="240" w:lineRule="auto"/>
        <w:ind w:left="1843"/>
        <w:jc w:val="both"/>
        <w:rPr>
          <w:rFonts w:ascii="Arial" w:hAnsi="Arial" w:cs="Arial"/>
          <w:sz w:val="24"/>
          <w:szCs w:val="24"/>
        </w:rPr>
      </w:pPr>
      <w:r>
        <w:rPr>
          <w:rFonts w:ascii="Arial" w:hAnsi="Arial" w:cs="Arial"/>
          <w:sz w:val="24"/>
          <w:szCs w:val="24"/>
        </w:rPr>
        <w:t xml:space="preserve">If you live on Carmichael Road, and want to sleep through the night, good luck, I didn’t get a wink of sleep last night, because of my neighbour’s inconsiderate hussy of a girlfriend shows up at his house at all hours, to be as disruptive as possible.  I swear she knocked over everything in his backyard, letting herself into his house, then she turned on all the </w:t>
      </w:r>
      <w:r w:rsidR="005E10CC">
        <w:rPr>
          <w:rFonts w:ascii="Arial" w:hAnsi="Arial" w:cs="Arial"/>
          <w:sz w:val="24"/>
          <w:szCs w:val="24"/>
        </w:rPr>
        <w:t>lights</w:t>
      </w:r>
      <w:r>
        <w:rPr>
          <w:rFonts w:ascii="Arial" w:hAnsi="Arial" w:cs="Arial"/>
          <w:sz w:val="24"/>
          <w:szCs w:val="24"/>
        </w:rPr>
        <w:t xml:space="preserve">, which shine right into my bedroom window.  I don't know what possessed her to start playing </w:t>
      </w:r>
      <w:r w:rsidR="005E10CC">
        <w:rPr>
          <w:rFonts w:ascii="Arial" w:hAnsi="Arial" w:cs="Arial"/>
          <w:sz w:val="24"/>
          <w:szCs w:val="24"/>
        </w:rPr>
        <w:t>music</w:t>
      </w:r>
      <w:r>
        <w:rPr>
          <w:rFonts w:ascii="Arial" w:hAnsi="Arial" w:cs="Arial"/>
          <w:sz w:val="24"/>
          <w:szCs w:val="24"/>
        </w:rPr>
        <w:t xml:space="preserve"> so late, but I assumed it was intended to annoy me personally.  Thankfully, it stopped after a couple of hours, but not before I was robbed of all of my beauty rest.  This isn't the first time they’ve been so inappropriately </w:t>
      </w:r>
      <w:r w:rsidR="00745BB9">
        <w:rPr>
          <w:rFonts w:ascii="Arial" w:hAnsi="Arial" w:cs="Arial"/>
          <w:sz w:val="24"/>
          <w:szCs w:val="24"/>
        </w:rPr>
        <w:t>loud;</w:t>
      </w:r>
      <w:r>
        <w:rPr>
          <w:rFonts w:ascii="Arial" w:hAnsi="Arial" w:cs="Arial"/>
          <w:sz w:val="24"/>
          <w:szCs w:val="24"/>
        </w:rPr>
        <w:t xml:space="preserve"> you'd think they'd have the decency to be ashamed of themselves, but they are determined to make a mockery of law-abiding citizens.  And this is on the</w:t>
      </w:r>
      <w:r w:rsidR="00A049A2">
        <w:rPr>
          <w:rFonts w:ascii="Arial" w:hAnsi="Arial" w:cs="Arial"/>
          <w:sz w:val="24"/>
          <w:szCs w:val="24"/>
        </w:rPr>
        <w:t xml:space="preserve">…ah, American dates, okay.  </w:t>
      </w:r>
      <w:r w:rsidR="00745BB9">
        <w:rPr>
          <w:rFonts w:ascii="Arial" w:hAnsi="Arial" w:cs="Arial"/>
          <w:sz w:val="24"/>
          <w:szCs w:val="24"/>
        </w:rPr>
        <w:t>So,</w:t>
      </w:r>
      <w:r w:rsidR="00A049A2">
        <w:rPr>
          <w:rFonts w:ascii="Arial" w:hAnsi="Arial" w:cs="Arial"/>
          <w:sz w:val="24"/>
          <w:szCs w:val="24"/>
        </w:rPr>
        <w:t xml:space="preserve"> the thing was on the, December 7th.</w:t>
      </w:r>
    </w:p>
    <w:p w14:paraId="0F93B8C9" w14:textId="77777777" w:rsidR="00A049A2" w:rsidRDefault="00A049A2" w:rsidP="00F1429A">
      <w:pPr>
        <w:spacing w:after="0" w:line="240" w:lineRule="auto"/>
        <w:ind w:left="1843" w:hanging="1843"/>
        <w:jc w:val="both"/>
        <w:rPr>
          <w:rFonts w:ascii="Arial" w:hAnsi="Arial" w:cs="Arial"/>
          <w:sz w:val="24"/>
          <w:szCs w:val="24"/>
        </w:rPr>
      </w:pPr>
    </w:p>
    <w:p w14:paraId="69FD95A8" w14:textId="219BB660"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that’s the death?</w:t>
      </w:r>
    </w:p>
    <w:p w14:paraId="64258514" w14:textId="77777777" w:rsidR="00A049A2" w:rsidRDefault="00A049A2" w:rsidP="00F1429A">
      <w:pPr>
        <w:spacing w:after="0" w:line="240" w:lineRule="auto"/>
        <w:ind w:left="1843" w:hanging="1843"/>
        <w:jc w:val="both"/>
        <w:rPr>
          <w:rFonts w:ascii="Arial" w:hAnsi="Arial" w:cs="Arial"/>
          <w:sz w:val="24"/>
          <w:szCs w:val="24"/>
        </w:rPr>
      </w:pPr>
    </w:p>
    <w:p w14:paraId="5BABE897" w14:textId="487CB9F0"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 December 7th is the day of the ritual.</w:t>
      </w:r>
    </w:p>
    <w:p w14:paraId="3F8E9502" w14:textId="77777777" w:rsidR="00A049A2" w:rsidRDefault="00A049A2" w:rsidP="00F1429A">
      <w:pPr>
        <w:spacing w:after="0" w:line="240" w:lineRule="auto"/>
        <w:ind w:left="1843" w:hanging="1843"/>
        <w:jc w:val="both"/>
        <w:rPr>
          <w:rFonts w:ascii="Arial" w:hAnsi="Arial" w:cs="Arial"/>
          <w:sz w:val="24"/>
          <w:szCs w:val="24"/>
        </w:rPr>
      </w:pPr>
    </w:p>
    <w:p w14:paraId="3A3643B1" w14:textId="11992D6C"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What ritual?</w:t>
      </w:r>
    </w:p>
    <w:p w14:paraId="3CA35944" w14:textId="77777777" w:rsidR="00A049A2" w:rsidRDefault="00A049A2" w:rsidP="00F1429A">
      <w:pPr>
        <w:spacing w:after="0" w:line="240" w:lineRule="auto"/>
        <w:ind w:left="1843" w:hanging="1843"/>
        <w:jc w:val="both"/>
        <w:rPr>
          <w:rFonts w:ascii="Arial" w:hAnsi="Arial" w:cs="Arial"/>
          <w:sz w:val="24"/>
          <w:szCs w:val="24"/>
        </w:rPr>
      </w:pPr>
    </w:p>
    <w:p w14:paraId="7AF4DD86" w14:textId="43BC404A"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There was a ritual, and at the ritual, someone gets someone else to leave a dead fox at the door of the bar.  </w:t>
      </w:r>
    </w:p>
    <w:p w14:paraId="68867207" w14:textId="77777777" w:rsidR="00A049A2" w:rsidRDefault="00A049A2" w:rsidP="00F1429A">
      <w:pPr>
        <w:spacing w:after="0" w:line="240" w:lineRule="auto"/>
        <w:ind w:left="1843" w:hanging="1843"/>
        <w:jc w:val="both"/>
        <w:rPr>
          <w:rFonts w:ascii="Arial" w:hAnsi="Arial" w:cs="Arial"/>
          <w:sz w:val="24"/>
          <w:szCs w:val="24"/>
        </w:rPr>
      </w:pPr>
    </w:p>
    <w:p w14:paraId="6244A2EB" w14:textId="38F80666"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Okay.</w:t>
      </w:r>
    </w:p>
    <w:p w14:paraId="6F065C3F" w14:textId="77777777" w:rsidR="00A049A2" w:rsidRDefault="00A049A2" w:rsidP="00F1429A">
      <w:pPr>
        <w:spacing w:after="0" w:line="240" w:lineRule="auto"/>
        <w:ind w:left="1843" w:hanging="1843"/>
        <w:jc w:val="both"/>
        <w:rPr>
          <w:rFonts w:ascii="Arial" w:hAnsi="Arial" w:cs="Arial"/>
          <w:sz w:val="24"/>
          <w:szCs w:val="24"/>
        </w:rPr>
      </w:pPr>
    </w:p>
    <w:p w14:paraId="453E7743" w14:textId="77B37326"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On December, yeah, and then December 7th is also the same…</w:t>
      </w:r>
    </w:p>
    <w:p w14:paraId="78FF56DA" w14:textId="77777777" w:rsidR="00A049A2" w:rsidRDefault="00A049A2" w:rsidP="00F1429A">
      <w:pPr>
        <w:spacing w:after="0" w:line="240" w:lineRule="auto"/>
        <w:ind w:left="1843" w:hanging="1843"/>
        <w:jc w:val="both"/>
        <w:rPr>
          <w:rFonts w:ascii="Arial" w:hAnsi="Arial" w:cs="Arial"/>
          <w:sz w:val="24"/>
          <w:szCs w:val="24"/>
        </w:rPr>
      </w:pPr>
    </w:p>
    <w:p w14:paraId="6D337536" w14:textId="6E5613BB"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Is that the stuff from the crime scene, the boots?</w:t>
      </w:r>
    </w:p>
    <w:p w14:paraId="68684141" w14:textId="77777777" w:rsidR="00A049A2" w:rsidRDefault="00A049A2" w:rsidP="00F1429A">
      <w:pPr>
        <w:spacing w:after="0" w:line="240" w:lineRule="auto"/>
        <w:ind w:left="1843" w:hanging="1843"/>
        <w:jc w:val="both"/>
        <w:rPr>
          <w:rFonts w:ascii="Arial" w:hAnsi="Arial" w:cs="Arial"/>
          <w:sz w:val="24"/>
          <w:szCs w:val="24"/>
        </w:rPr>
      </w:pPr>
    </w:p>
    <w:p w14:paraId="42F8D9BC" w14:textId="371E4BD3"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The boots.</w:t>
      </w:r>
    </w:p>
    <w:p w14:paraId="2AC6CAE6" w14:textId="77777777" w:rsidR="00A049A2" w:rsidRDefault="00A049A2" w:rsidP="00F1429A">
      <w:pPr>
        <w:spacing w:after="0" w:line="240" w:lineRule="auto"/>
        <w:ind w:left="1843" w:hanging="1843"/>
        <w:jc w:val="both"/>
        <w:rPr>
          <w:rFonts w:ascii="Arial" w:hAnsi="Arial" w:cs="Arial"/>
          <w:sz w:val="24"/>
          <w:szCs w:val="24"/>
        </w:rPr>
      </w:pPr>
    </w:p>
    <w:p w14:paraId="0E5B5475" w14:textId="62B3D66F"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Boot treads.</w:t>
      </w:r>
    </w:p>
    <w:p w14:paraId="46AC6909" w14:textId="77777777" w:rsidR="00A049A2" w:rsidRDefault="00A049A2" w:rsidP="00F1429A">
      <w:pPr>
        <w:spacing w:after="0" w:line="240" w:lineRule="auto"/>
        <w:ind w:left="1843" w:hanging="1843"/>
        <w:jc w:val="both"/>
        <w:rPr>
          <w:rFonts w:ascii="Arial" w:hAnsi="Arial" w:cs="Arial"/>
          <w:sz w:val="24"/>
          <w:szCs w:val="24"/>
        </w:rPr>
      </w:pPr>
    </w:p>
    <w:p w14:paraId="2BA2F9D5" w14:textId="34356766"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Okay.</w:t>
      </w:r>
    </w:p>
    <w:p w14:paraId="662A1353" w14:textId="77777777" w:rsidR="00A049A2" w:rsidRDefault="00A049A2" w:rsidP="00F1429A">
      <w:pPr>
        <w:spacing w:after="0" w:line="240" w:lineRule="auto"/>
        <w:ind w:left="1843" w:hanging="1843"/>
        <w:jc w:val="both"/>
        <w:rPr>
          <w:rFonts w:ascii="Arial" w:hAnsi="Arial" w:cs="Arial"/>
          <w:sz w:val="24"/>
          <w:szCs w:val="24"/>
        </w:rPr>
      </w:pPr>
    </w:p>
    <w:p w14:paraId="2D729675" w14:textId="2AAD159B"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This is the one that matches the one that Nick saw.</w:t>
      </w:r>
    </w:p>
    <w:p w14:paraId="43C3900F" w14:textId="77777777" w:rsidR="00A049A2" w:rsidRDefault="00A049A2" w:rsidP="00F1429A">
      <w:pPr>
        <w:spacing w:after="0" w:line="240" w:lineRule="auto"/>
        <w:ind w:left="1843" w:hanging="1843"/>
        <w:jc w:val="both"/>
        <w:rPr>
          <w:rFonts w:ascii="Arial" w:hAnsi="Arial" w:cs="Arial"/>
          <w:sz w:val="24"/>
          <w:szCs w:val="24"/>
        </w:rPr>
      </w:pPr>
    </w:p>
    <w:p w14:paraId="343CE103" w14:textId="2DC499A2"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Uh-huh.</w:t>
      </w:r>
    </w:p>
    <w:p w14:paraId="35B2391A" w14:textId="77777777" w:rsidR="00A049A2" w:rsidRDefault="00A049A2" w:rsidP="00F1429A">
      <w:pPr>
        <w:spacing w:after="0" w:line="240" w:lineRule="auto"/>
        <w:ind w:left="1843" w:hanging="1843"/>
        <w:jc w:val="both"/>
        <w:rPr>
          <w:rFonts w:ascii="Arial" w:hAnsi="Arial" w:cs="Arial"/>
          <w:sz w:val="24"/>
          <w:szCs w:val="24"/>
        </w:rPr>
      </w:pPr>
    </w:p>
    <w:p w14:paraId="3117BFDB" w14:textId="30419D2D"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Which is a men’s boot.  </w:t>
      </w:r>
    </w:p>
    <w:p w14:paraId="51605DE9" w14:textId="77777777" w:rsidR="00A049A2" w:rsidRDefault="00A049A2" w:rsidP="00F1429A">
      <w:pPr>
        <w:spacing w:after="0" w:line="240" w:lineRule="auto"/>
        <w:ind w:left="1843" w:hanging="1843"/>
        <w:jc w:val="both"/>
        <w:rPr>
          <w:rFonts w:ascii="Arial" w:hAnsi="Arial" w:cs="Arial"/>
          <w:sz w:val="24"/>
          <w:szCs w:val="24"/>
        </w:rPr>
      </w:pPr>
    </w:p>
    <w:p w14:paraId="7FD234FB" w14:textId="5D2CAC20"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53:</w:t>
      </w:r>
      <w:r>
        <w:rPr>
          <w:rFonts w:ascii="Arial" w:hAnsi="Arial" w:cs="Arial"/>
          <w:sz w:val="24"/>
          <w:szCs w:val="24"/>
        </w:rPr>
        <w:tab/>
        <w:t xml:space="preserve">Also on December 7th, </w:t>
      </w:r>
      <w:r w:rsidR="005E10CC">
        <w:rPr>
          <w:rFonts w:ascii="Arial" w:hAnsi="Arial" w:cs="Arial"/>
          <w:sz w:val="24"/>
          <w:szCs w:val="24"/>
        </w:rPr>
        <w:t>someone</w:t>
      </w:r>
      <w:r>
        <w:rPr>
          <w:rFonts w:ascii="Arial" w:hAnsi="Arial" w:cs="Arial"/>
          <w:sz w:val="24"/>
          <w:szCs w:val="24"/>
        </w:rPr>
        <w:t xml:space="preserve"> </w:t>
      </w:r>
      <w:r w:rsidR="005E10CC">
        <w:rPr>
          <w:rFonts w:ascii="Arial" w:hAnsi="Arial" w:cs="Arial"/>
          <w:sz w:val="24"/>
          <w:szCs w:val="24"/>
        </w:rPr>
        <w:t>complains</w:t>
      </w:r>
      <w:r>
        <w:rPr>
          <w:rFonts w:ascii="Arial" w:hAnsi="Arial" w:cs="Arial"/>
          <w:sz w:val="24"/>
          <w:szCs w:val="24"/>
        </w:rPr>
        <w:t xml:space="preserve"> about really loud noise coming from Carmichael Road.  </w:t>
      </w:r>
    </w:p>
    <w:p w14:paraId="742F3980" w14:textId="77777777" w:rsidR="00A049A2" w:rsidRDefault="00A049A2" w:rsidP="00F1429A">
      <w:pPr>
        <w:spacing w:after="0" w:line="240" w:lineRule="auto"/>
        <w:ind w:left="1843" w:hanging="1843"/>
        <w:jc w:val="both"/>
        <w:rPr>
          <w:rFonts w:ascii="Arial" w:hAnsi="Arial" w:cs="Arial"/>
          <w:sz w:val="24"/>
          <w:szCs w:val="24"/>
        </w:rPr>
      </w:pPr>
    </w:p>
    <w:p w14:paraId="5811F684" w14:textId="7DDB6A96"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It mentions what?</w:t>
      </w:r>
    </w:p>
    <w:p w14:paraId="3F389DD1" w14:textId="77777777" w:rsidR="00A049A2" w:rsidRDefault="00A049A2" w:rsidP="00F1429A">
      <w:pPr>
        <w:spacing w:after="0" w:line="240" w:lineRule="auto"/>
        <w:ind w:left="1843" w:hanging="1843"/>
        <w:jc w:val="both"/>
        <w:rPr>
          <w:rFonts w:ascii="Arial" w:hAnsi="Arial" w:cs="Arial"/>
          <w:sz w:val="24"/>
          <w:szCs w:val="24"/>
        </w:rPr>
      </w:pPr>
    </w:p>
    <w:p w14:paraId="17EBF7CC" w14:textId="72DA4106"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So, and so that’s…</w:t>
      </w:r>
    </w:p>
    <w:p w14:paraId="1D36A6DD" w14:textId="77777777" w:rsidR="00A049A2" w:rsidRDefault="00A049A2" w:rsidP="00F1429A">
      <w:pPr>
        <w:spacing w:after="0" w:line="240" w:lineRule="auto"/>
        <w:ind w:left="1843" w:hanging="1843"/>
        <w:jc w:val="both"/>
        <w:rPr>
          <w:rFonts w:ascii="Arial" w:hAnsi="Arial" w:cs="Arial"/>
          <w:sz w:val="24"/>
          <w:szCs w:val="24"/>
        </w:rPr>
      </w:pPr>
    </w:p>
    <w:p w14:paraId="6EE8B85B" w14:textId="1C349315"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Hmm?</w:t>
      </w:r>
    </w:p>
    <w:p w14:paraId="71B98539" w14:textId="77777777" w:rsidR="00A049A2" w:rsidRDefault="00A049A2" w:rsidP="00F1429A">
      <w:pPr>
        <w:spacing w:after="0" w:line="240" w:lineRule="auto"/>
        <w:ind w:left="1843" w:hanging="1843"/>
        <w:jc w:val="both"/>
        <w:rPr>
          <w:rFonts w:ascii="Arial" w:hAnsi="Arial" w:cs="Arial"/>
          <w:sz w:val="24"/>
          <w:szCs w:val="24"/>
        </w:rPr>
      </w:pPr>
    </w:p>
    <w:p w14:paraId="1D17DC55" w14:textId="46B71507"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It mentions what?</w:t>
      </w:r>
    </w:p>
    <w:p w14:paraId="5AB1EA97" w14:textId="77777777" w:rsidR="00A049A2" w:rsidRDefault="00A049A2" w:rsidP="00F1429A">
      <w:pPr>
        <w:spacing w:after="0" w:line="240" w:lineRule="auto"/>
        <w:ind w:left="1843" w:hanging="1843"/>
        <w:jc w:val="both"/>
        <w:rPr>
          <w:rFonts w:ascii="Arial" w:hAnsi="Arial" w:cs="Arial"/>
          <w:sz w:val="24"/>
          <w:szCs w:val="24"/>
        </w:rPr>
      </w:pPr>
    </w:p>
    <w:p w14:paraId="64036305" w14:textId="5FCCBDE9"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Nick’s notes about the boot print.</w:t>
      </w:r>
    </w:p>
    <w:p w14:paraId="74CCA05D" w14:textId="77777777" w:rsidR="00A049A2" w:rsidRDefault="00A049A2" w:rsidP="00F1429A">
      <w:pPr>
        <w:spacing w:after="0" w:line="240" w:lineRule="auto"/>
        <w:ind w:left="1843" w:hanging="1843"/>
        <w:jc w:val="both"/>
        <w:rPr>
          <w:rFonts w:ascii="Arial" w:hAnsi="Arial" w:cs="Arial"/>
          <w:sz w:val="24"/>
          <w:szCs w:val="24"/>
        </w:rPr>
      </w:pPr>
    </w:p>
    <w:p w14:paraId="1784AE03" w14:textId="376A841D"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w:t>
      </w:r>
    </w:p>
    <w:p w14:paraId="20603C9A" w14:textId="77777777" w:rsidR="00A049A2" w:rsidRDefault="00A049A2" w:rsidP="00F1429A">
      <w:pPr>
        <w:spacing w:after="0" w:line="240" w:lineRule="auto"/>
        <w:ind w:left="1843" w:hanging="1843"/>
        <w:jc w:val="both"/>
        <w:rPr>
          <w:rFonts w:ascii="Arial" w:hAnsi="Arial" w:cs="Arial"/>
          <w:sz w:val="24"/>
          <w:szCs w:val="24"/>
        </w:rPr>
      </w:pPr>
    </w:p>
    <w:p w14:paraId="02C664CE" w14:textId="1781E6BB"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Oh, like boots?</w:t>
      </w:r>
    </w:p>
    <w:p w14:paraId="792C6432" w14:textId="77777777" w:rsidR="00A049A2" w:rsidRDefault="00A049A2" w:rsidP="00F1429A">
      <w:pPr>
        <w:spacing w:after="0" w:line="240" w:lineRule="auto"/>
        <w:ind w:left="1843" w:hanging="1843"/>
        <w:jc w:val="both"/>
        <w:rPr>
          <w:rFonts w:ascii="Arial" w:hAnsi="Arial" w:cs="Arial"/>
          <w:sz w:val="24"/>
          <w:szCs w:val="24"/>
        </w:rPr>
      </w:pPr>
    </w:p>
    <w:p w14:paraId="7EBED69F" w14:textId="34CA8B80"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A boot print that he found near one of the fires.  </w:t>
      </w:r>
    </w:p>
    <w:p w14:paraId="63FB0FA9" w14:textId="77777777" w:rsidR="00A049A2" w:rsidRDefault="00A049A2" w:rsidP="00F1429A">
      <w:pPr>
        <w:spacing w:after="0" w:line="240" w:lineRule="auto"/>
        <w:ind w:left="1843" w:hanging="1843"/>
        <w:jc w:val="both"/>
        <w:rPr>
          <w:rFonts w:ascii="Arial" w:hAnsi="Arial" w:cs="Arial"/>
          <w:sz w:val="24"/>
          <w:szCs w:val="24"/>
        </w:rPr>
      </w:pPr>
    </w:p>
    <w:p w14:paraId="2FEA976A" w14:textId="484A037C"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Uh-huh.</w:t>
      </w:r>
    </w:p>
    <w:p w14:paraId="41473DE6" w14:textId="77777777" w:rsidR="00A049A2" w:rsidRDefault="00A049A2" w:rsidP="00F1429A">
      <w:pPr>
        <w:spacing w:after="0" w:line="240" w:lineRule="auto"/>
        <w:ind w:left="1843" w:hanging="1843"/>
        <w:jc w:val="both"/>
        <w:rPr>
          <w:rFonts w:ascii="Arial" w:hAnsi="Arial" w:cs="Arial"/>
          <w:sz w:val="24"/>
          <w:szCs w:val="24"/>
        </w:rPr>
      </w:pPr>
    </w:p>
    <w:p w14:paraId="5CAF0D58" w14:textId="10320148"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r>
      <w:r w:rsidR="00745BB9">
        <w:rPr>
          <w:rFonts w:ascii="Arial" w:hAnsi="Arial" w:cs="Arial"/>
          <w:sz w:val="24"/>
          <w:szCs w:val="24"/>
        </w:rPr>
        <w:t>So,</w:t>
      </w:r>
      <w:r>
        <w:rPr>
          <w:rFonts w:ascii="Arial" w:hAnsi="Arial" w:cs="Arial"/>
          <w:sz w:val="24"/>
          <w:szCs w:val="24"/>
        </w:rPr>
        <w:t xml:space="preserve"> it was a fire from that night that he died?</w:t>
      </w:r>
    </w:p>
    <w:p w14:paraId="79FDB80B" w14:textId="77777777" w:rsidR="00A049A2" w:rsidRDefault="00A049A2" w:rsidP="00F1429A">
      <w:pPr>
        <w:spacing w:after="0" w:line="240" w:lineRule="auto"/>
        <w:ind w:left="1843" w:hanging="1843"/>
        <w:jc w:val="both"/>
        <w:rPr>
          <w:rFonts w:ascii="Arial" w:hAnsi="Arial" w:cs="Arial"/>
          <w:sz w:val="24"/>
          <w:szCs w:val="24"/>
        </w:rPr>
      </w:pPr>
    </w:p>
    <w:p w14:paraId="7D9C7652" w14:textId="15E1933F"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This is from November.</w:t>
      </w:r>
    </w:p>
    <w:p w14:paraId="20D65850" w14:textId="77777777" w:rsidR="00A049A2" w:rsidRDefault="00A049A2" w:rsidP="00F1429A">
      <w:pPr>
        <w:spacing w:after="0" w:line="240" w:lineRule="auto"/>
        <w:ind w:left="1843" w:hanging="1843"/>
        <w:jc w:val="both"/>
        <w:rPr>
          <w:rFonts w:ascii="Arial" w:hAnsi="Arial" w:cs="Arial"/>
          <w:sz w:val="24"/>
          <w:szCs w:val="24"/>
        </w:rPr>
      </w:pPr>
    </w:p>
    <w:p w14:paraId="4DC15931" w14:textId="07E81395"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This is from November.</w:t>
      </w:r>
    </w:p>
    <w:p w14:paraId="6302E386" w14:textId="77777777" w:rsidR="00A049A2" w:rsidRDefault="00A049A2" w:rsidP="00F1429A">
      <w:pPr>
        <w:spacing w:after="0" w:line="240" w:lineRule="auto"/>
        <w:ind w:left="1843" w:hanging="1843"/>
        <w:jc w:val="both"/>
        <w:rPr>
          <w:rFonts w:ascii="Arial" w:hAnsi="Arial" w:cs="Arial"/>
          <w:sz w:val="24"/>
          <w:szCs w:val="24"/>
        </w:rPr>
      </w:pPr>
    </w:p>
    <w:p w14:paraId="15DBEA44" w14:textId="7F1D2ACC"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Okay.</w:t>
      </w:r>
    </w:p>
    <w:p w14:paraId="1F389EF3" w14:textId="77777777" w:rsidR="00A049A2" w:rsidRDefault="00A049A2" w:rsidP="00F1429A">
      <w:pPr>
        <w:spacing w:after="0" w:line="240" w:lineRule="auto"/>
        <w:ind w:left="1843" w:hanging="1843"/>
        <w:jc w:val="both"/>
        <w:rPr>
          <w:rFonts w:ascii="Arial" w:hAnsi="Arial" w:cs="Arial"/>
          <w:sz w:val="24"/>
          <w:szCs w:val="24"/>
        </w:rPr>
      </w:pPr>
    </w:p>
    <w:p w14:paraId="7B96D02F" w14:textId="69404A96"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There's stuff that’s been going on for a while.</w:t>
      </w:r>
    </w:p>
    <w:p w14:paraId="08492C9C" w14:textId="77777777" w:rsidR="00A049A2" w:rsidRDefault="00A049A2" w:rsidP="00F1429A">
      <w:pPr>
        <w:spacing w:after="0" w:line="240" w:lineRule="auto"/>
        <w:ind w:left="1843" w:hanging="1843"/>
        <w:jc w:val="both"/>
        <w:rPr>
          <w:rFonts w:ascii="Arial" w:hAnsi="Arial" w:cs="Arial"/>
          <w:sz w:val="24"/>
          <w:szCs w:val="24"/>
        </w:rPr>
      </w:pPr>
    </w:p>
    <w:p w14:paraId="2FB31558" w14:textId="54955387"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Matches.  Nick’s notes.  </w:t>
      </w:r>
    </w:p>
    <w:p w14:paraId="7481F554" w14:textId="77777777" w:rsidR="00A049A2" w:rsidRDefault="00A049A2" w:rsidP="00F1429A">
      <w:pPr>
        <w:spacing w:after="0" w:line="240" w:lineRule="auto"/>
        <w:ind w:left="1843" w:hanging="1843"/>
        <w:jc w:val="both"/>
        <w:rPr>
          <w:rFonts w:ascii="Arial" w:hAnsi="Arial" w:cs="Arial"/>
          <w:sz w:val="24"/>
          <w:szCs w:val="24"/>
        </w:rPr>
      </w:pPr>
    </w:p>
    <w:p w14:paraId="777CB5C2" w14:textId="4955D5AF"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what was found at the crime scene?</w:t>
      </w:r>
    </w:p>
    <w:p w14:paraId="2338D302" w14:textId="77777777" w:rsidR="00A049A2" w:rsidRDefault="00A049A2" w:rsidP="00F1429A">
      <w:pPr>
        <w:spacing w:after="0" w:line="240" w:lineRule="auto"/>
        <w:ind w:left="1843" w:hanging="1843"/>
        <w:jc w:val="both"/>
        <w:rPr>
          <w:rFonts w:ascii="Arial" w:hAnsi="Arial" w:cs="Arial"/>
          <w:sz w:val="24"/>
          <w:szCs w:val="24"/>
        </w:rPr>
      </w:pPr>
    </w:p>
    <w:p w14:paraId="69319985" w14:textId="67CD015C"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Matches, and this number.</w:t>
      </w:r>
    </w:p>
    <w:p w14:paraId="043AF2E4" w14:textId="77777777" w:rsidR="00A049A2" w:rsidRDefault="00A049A2" w:rsidP="00F1429A">
      <w:pPr>
        <w:spacing w:after="0" w:line="240" w:lineRule="auto"/>
        <w:ind w:left="1843" w:hanging="1843"/>
        <w:jc w:val="both"/>
        <w:rPr>
          <w:rFonts w:ascii="Arial" w:hAnsi="Arial" w:cs="Arial"/>
          <w:sz w:val="24"/>
          <w:szCs w:val="24"/>
        </w:rPr>
      </w:pPr>
    </w:p>
    <w:p w14:paraId="54083563" w14:textId="498DE449"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The matches were found at the bar, no?</w:t>
      </w:r>
    </w:p>
    <w:p w14:paraId="18828094" w14:textId="77777777" w:rsidR="00A049A2" w:rsidRDefault="00A049A2" w:rsidP="00F1429A">
      <w:pPr>
        <w:spacing w:after="0" w:line="240" w:lineRule="auto"/>
        <w:ind w:left="1843" w:hanging="1843"/>
        <w:jc w:val="both"/>
        <w:rPr>
          <w:rFonts w:ascii="Arial" w:hAnsi="Arial" w:cs="Arial"/>
          <w:sz w:val="24"/>
          <w:szCs w:val="24"/>
        </w:rPr>
      </w:pPr>
    </w:p>
    <w:p w14:paraId="3E547435" w14:textId="31C6A03D"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 at the crime scene.</w:t>
      </w:r>
    </w:p>
    <w:p w14:paraId="4B8A5D6F" w14:textId="77777777" w:rsidR="00A049A2" w:rsidRDefault="00A049A2" w:rsidP="00F1429A">
      <w:pPr>
        <w:spacing w:after="0" w:line="240" w:lineRule="auto"/>
        <w:ind w:left="1843" w:hanging="1843"/>
        <w:jc w:val="both"/>
        <w:rPr>
          <w:rFonts w:ascii="Arial" w:hAnsi="Arial" w:cs="Arial"/>
          <w:sz w:val="24"/>
          <w:szCs w:val="24"/>
        </w:rPr>
      </w:pPr>
    </w:p>
    <w:p w14:paraId="30885665" w14:textId="4D96B618"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Oh.  Here, it mentions matches found at the bar, as well, somewhere.</w:t>
      </w:r>
    </w:p>
    <w:p w14:paraId="59FC2035" w14:textId="77777777" w:rsidR="00A049A2" w:rsidRDefault="00A049A2" w:rsidP="00F1429A">
      <w:pPr>
        <w:spacing w:after="0" w:line="240" w:lineRule="auto"/>
        <w:ind w:left="1843" w:hanging="1843"/>
        <w:jc w:val="both"/>
        <w:rPr>
          <w:rFonts w:ascii="Arial" w:hAnsi="Arial" w:cs="Arial"/>
          <w:sz w:val="24"/>
          <w:szCs w:val="24"/>
        </w:rPr>
      </w:pPr>
    </w:p>
    <w:p w14:paraId="33329F6F" w14:textId="59B0C5BB"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Does it?</w:t>
      </w:r>
    </w:p>
    <w:p w14:paraId="721430B4" w14:textId="77777777" w:rsidR="00A049A2" w:rsidRDefault="00A049A2" w:rsidP="00F1429A">
      <w:pPr>
        <w:spacing w:after="0" w:line="240" w:lineRule="auto"/>
        <w:ind w:left="1843" w:hanging="1843"/>
        <w:jc w:val="both"/>
        <w:rPr>
          <w:rFonts w:ascii="Arial" w:hAnsi="Arial" w:cs="Arial"/>
          <w:sz w:val="24"/>
          <w:szCs w:val="24"/>
        </w:rPr>
      </w:pPr>
    </w:p>
    <w:p w14:paraId="2E705A6B" w14:textId="5BEDC5C6"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Yeah, I think, yeah, left a note on a menu, and a matchbox on the counter for Nick.  So that may be the matchbox that Nick </w:t>
      </w:r>
      <w:r w:rsidR="005E10CC">
        <w:rPr>
          <w:rFonts w:ascii="Arial" w:hAnsi="Arial" w:cs="Arial"/>
          <w:sz w:val="24"/>
          <w:szCs w:val="24"/>
        </w:rPr>
        <w:t>found</w:t>
      </w:r>
      <w:r>
        <w:rPr>
          <w:rFonts w:ascii="Arial" w:hAnsi="Arial" w:cs="Arial"/>
          <w:sz w:val="24"/>
          <w:szCs w:val="24"/>
        </w:rPr>
        <w:t xml:space="preserve"> that Donna left for him, possibly.  Does that phone number come up </w:t>
      </w:r>
      <w:r w:rsidR="005E10CC">
        <w:rPr>
          <w:rFonts w:ascii="Arial" w:hAnsi="Arial" w:cs="Arial"/>
          <w:sz w:val="24"/>
          <w:szCs w:val="24"/>
        </w:rPr>
        <w:t>anywhere</w:t>
      </w:r>
      <w:r>
        <w:rPr>
          <w:rFonts w:ascii="Arial" w:hAnsi="Arial" w:cs="Arial"/>
          <w:sz w:val="24"/>
          <w:szCs w:val="24"/>
        </w:rPr>
        <w:t>, in any of the writing?</w:t>
      </w:r>
    </w:p>
    <w:p w14:paraId="52E7B223" w14:textId="77777777" w:rsidR="00A049A2" w:rsidRDefault="00A049A2" w:rsidP="00F1429A">
      <w:pPr>
        <w:spacing w:after="0" w:line="240" w:lineRule="auto"/>
        <w:ind w:left="1843" w:hanging="1843"/>
        <w:jc w:val="both"/>
        <w:rPr>
          <w:rFonts w:ascii="Arial" w:hAnsi="Arial" w:cs="Arial"/>
          <w:sz w:val="24"/>
          <w:szCs w:val="24"/>
        </w:rPr>
      </w:pPr>
    </w:p>
    <w:p w14:paraId="175CB372" w14:textId="374A9364"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53:</w:t>
      </w:r>
      <w:r>
        <w:rPr>
          <w:rFonts w:ascii="Arial" w:hAnsi="Arial" w:cs="Arial"/>
          <w:sz w:val="24"/>
          <w:szCs w:val="24"/>
        </w:rPr>
        <w:tab/>
        <w:t>This is just the notice of warning.  I'm going to keep the matchbox out, just because…</w:t>
      </w:r>
    </w:p>
    <w:p w14:paraId="393F60DB" w14:textId="77777777" w:rsidR="00A049A2" w:rsidRDefault="00A049A2" w:rsidP="00F1429A">
      <w:pPr>
        <w:spacing w:after="0" w:line="240" w:lineRule="auto"/>
        <w:ind w:left="1843" w:hanging="1843"/>
        <w:jc w:val="both"/>
        <w:rPr>
          <w:rFonts w:ascii="Arial" w:hAnsi="Arial" w:cs="Arial"/>
          <w:sz w:val="24"/>
          <w:szCs w:val="24"/>
        </w:rPr>
      </w:pPr>
    </w:p>
    <w:p w14:paraId="1F1C3534" w14:textId="2AEE74E4"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Yeah.</w:t>
      </w:r>
    </w:p>
    <w:p w14:paraId="3DF8B01C" w14:textId="77777777" w:rsidR="00A049A2" w:rsidRDefault="00A049A2" w:rsidP="00F1429A">
      <w:pPr>
        <w:spacing w:after="0" w:line="240" w:lineRule="auto"/>
        <w:ind w:left="1843" w:hanging="1843"/>
        <w:jc w:val="both"/>
        <w:rPr>
          <w:rFonts w:ascii="Arial" w:hAnsi="Arial" w:cs="Arial"/>
          <w:sz w:val="24"/>
          <w:szCs w:val="24"/>
        </w:rPr>
      </w:pPr>
    </w:p>
    <w:p w14:paraId="0AD409C8" w14:textId="6CF7F926"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Her car was, I believe…so, someone comes into Chris Thompson’s house, on December 11th.  And turns on all the lights, and plays really loud music.  And what type of car, Lincoln?  That is a 2015 Lincoln, yes, so Donna’s car is that.</w:t>
      </w:r>
    </w:p>
    <w:p w14:paraId="1D97E2D3" w14:textId="77777777" w:rsidR="00A049A2" w:rsidRDefault="00A049A2" w:rsidP="00F1429A">
      <w:pPr>
        <w:spacing w:after="0" w:line="240" w:lineRule="auto"/>
        <w:ind w:left="1843" w:hanging="1843"/>
        <w:jc w:val="both"/>
        <w:rPr>
          <w:rFonts w:ascii="Arial" w:hAnsi="Arial" w:cs="Arial"/>
          <w:sz w:val="24"/>
          <w:szCs w:val="24"/>
        </w:rPr>
      </w:pPr>
    </w:p>
    <w:p w14:paraId="0BBC9F2D" w14:textId="2D83083F"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Hmm, that’s Donna’s car?</w:t>
      </w:r>
    </w:p>
    <w:p w14:paraId="2FB9ACC2" w14:textId="77777777" w:rsidR="00A049A2" w:rsidRDefault="00A049A2" w:rsidP="00F1429A">
      <w:pPr>
        <w:spacing w:after="0" w:line="240" w:lineRule="auto"/>
        <w:ind w:left="1843" w:hanging="1843"/>
        <w:jc w:val="both"/>
        <w:rPr>
          <w:rFonts w:ascii="Arial" w:hAnsi="Arial" w:cs="Arial"/>
          <w:sz w:val="24"/>
          <w:szCs w:val="24"/>
        </w:rPr>
      </w:pPr>
    </w:p>
    <w:p w14:paraId="11D24C1A" w14:textId="0A33F4C3"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Yes.  </w:t>
      </w:r>
    </w:p>
    <w:p w14:paraId="1F1EA483" w14:textId="77777777" w:rsidR="00A049A2" w:rsidRDefault="00A049A2" w:rsidP="00F1429A">
      <w:pPr>
        <w:spacing w:after="0" w:line="240" w:lineRule="auto"/>
        <w:ind w:left="1843" w:hanging="1843"/>
        <w:jc w:val="both"/>
        <w:rPr>
          <w:rFonts w:ascii="Arial" w:hAnsi="Arial" w:cs="Arial"/>
          <w:sz w:val="24"/>
          <w:szCs w:val="24"/>
        </w:rPr>
      </w:pPr>
    </w:p>
    <w:p w14:paraId="2C164848" w14:textId="365DFBB3" w:rsidR="00A049A2" w:rsidRDefault="00A049A2"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Okay.  </w:t>
      </w:r>
    </w:p>
    <w:p w14:paraId="1C13DC50" w14:textId="77777777" w:rsidR="00875A41" w:rsidRDefault="00875A41" w:rsidP="00F1429A">
      <w:pPr>
        <w:spacing w:after="0" w:line="240" w:lineRule="auto"/>
        <w:ind w:left="1843" w:hanging="1843"/>
        <w:jc w:val="both"/>
        <w:rPr>
          <w:rFonts w:ascii="Arial" w:hAnsi="Arial" w:cs="Arial"/>
          <w:sz w:val="24"/>
          <w:szCs w:val="24"/>
        </w:rPr>
      </w:pPr>
    </w:p>
    <w:p w14:paraId="7614ED9D" w14:textId="2875D51C" w:rsidR="00875A41" w:rsidRDefault="00875A41"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I think we’re getting the thing of it.  So, the Deputy’s notes are, traffic stop, red Honda going 60 miles per hour, in 25 per hour zone, Ames Avenue, by Brewer Hill, issued ticket.  And this is all on December 7th, on the day of the ritual, on the thing.  And I don't know if that’s also the day of that…oh, actually, that'll be interesting, because there's a correlation of things, because this is a time, 3.31, traffic stop, silver Lincoln, tail lights out, CR66, and Eagleton Road, warning.  This is on County Road.  </w:t>
      </w:r>
    </w:p>
    <w:p w14:paraId="21EF0A40" w14:textId="77777777" w:rsidR="00875A41" w:rsidRDefault="00875A41" w:rsidP="00F1429A">
      <w:pPr>
        <w:spacing w:after="0" w:line="240" w:lineRule="auto"/>
        <w:ind w:left="1843" w:hanging="1843"/>
        <w:jc w:val="both"/>
        <w:rPr>
          <w:rFonts w:ascii="Arial" w:hAnsi="Arial" w:cs="Arial"/>
          <w:sz w:val="24"/>
          <w:szCs w:val="24"/>
        </w:rPr>
      </w:pPr>
    </w:p>
    <w:p w14:paraId="5BB7EEE8" w14:textId="1E1678A4" w:rsidR="00875A41" w:rsidRDefault="00875A41"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So, this is Donna?</w:t>
      </w:r>
    </w:p>
    <w:p w14:paraId="407F3551" w14:textId="77777777" w:rsidR="00875A41" w:rsidRDefault="00875A41" w:rsidP="00F1429A">
      <w:pPr>
        <w:spacing w:after="0" w:line="240" w:lineRule="auto"/>
        <w:ind w:left="1843" w:hanging="1843"/>
        <w:jc w:val="both"/>
        <w:rPr>
          <w:rFonts w:ascii="Arial" w:hAnsi="Arial" w:cs="Arial"/>
          <w:sz w:val="24"/>
          <w:szCs w:val="24"/>
        </w:rPr>
      </w:pPr>
    </w:p>
    <w:p w14:paraId="3FEBBD32" w14:textId="21EE3043" w:rsidR="00875A41" w:rsidRDefault="00875A41"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Yes.</w:t>
      </w:r>
    </w:p>
    <w:p w14:paraId="248B0793" w14:textId="77777777" w:rsidR="00875A41" w:rsidRDefault="00875A41" w:rsidP="00F1429A">
      <w:pPr>
        <w:spacing w:after="0" w:line="240" w:lineRule="auto"/>
        <w:ind w:left="1843" w:hanging="1843"/>
        <w:jc w:val="both"/>
        <w:rPr>
          <w:rFonts w:ascii="Arial" w:hAnsi="Arial" w:cs="Arial"/>
          <w:sz w:val="24"/>
          <w:szCs w:val="24"/>
        </w:rPr>
      </w:pPr>
    </w:p>
    <w:p w14:paraId="322ADBD1" w14:textId="755EE1B3" w:rsidR="00875A41" w:rsidRDefault="00875A41"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Presumably, for Nick.</w:t>
      </w:r>
    </w:p>
    <w:p w14:paraId="748C3867" w14:textId="77777777" w:rsidR="00875A41" w:rsidRDefault="00875A41" w:rsidP="00F1429A">
      <w:pPr>
        <w:spacing w:after="0" w:line="240" w:lineRule="auto"/>
        <w:ind w:left="1843" w:hanging="1843"/>
        <w:jc w:val="both"/>
        <w:rPr>
          <w:rFonts w:ascii="Arial" w:hAnsi="Arial" w:cs="Arial"/>
          <w:sz w:val="24"/>
          <w:szCs w:val="24"/>
        </w:rPr>
      </w:pPr>
    </w:p>
    <w:p w14:paraId="79A86FDB" w14:textId="3B47A978" w:rsidR="00875A41" w:rsidRDefault="00875A41"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w:t>
      </w:r>
    </w:p>
    <w:p w14:paraId="10DDFE2F" w14:textId="77777777" w:rsidR="00875A41" w:rsidRDefault="00875A41" w:rsidP="00F1429A">
      <w:pPr>
        <w:spacing w:after="0" w:line="240" w:lineRule="auto"/>
        <w:ind w:left="1843" w:hanging="1843"/>
        <w:jc w:val="both"/>
        <w:rPr>
          <w:rFonts w:ascii="Arial" w:hAnsi="Arial" w:cs="Arial"/>
          <w:sz w:val="24"/>
          <w:szCs w:val="24"/>
        </w:rPr>
      </w:pPr>
    </w:p>
    <w:p w14:paraId="04C481DB" w14:textId="693153D8" w:rsidR="00875A41" w:rsidRDefault="00875A41"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Needing to talk to him.</w:t>
      </w:r>
    </w:p>
    <w:p w14:paraId="218657F9" w14:textId="77777777" w:rsidR="00875A41" w:rsidRDefault="00875A41" w:rsidP="00F1429A">
      <w:pPr>
        <w:spacing w:after="0" w:line="240" w:lineRule="auto"/>
        <w:ind w:left="1843" w:hanging="1843"/>
        <w:jc w:val="both"/>
        <w:rPr>
          <w:rFonts w:ascii="Arial" w:hAnsi="Arial" w:cs="Arial"/>
          <w:sz w:val="24"/>
          <w:szCs w:val="24"/>
        </w:rPr>
      </w:pPr>
    </w:p>
    <w:p w14:paraId="578ACE8F" w14:textId="088A2795" w:rsidR="00875A41" w:rsidRDefault="00875A41"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Uh-huh, but this, there is a huge gap </w:t>
      </w:r>
      <w:r w:rsidR="005E10CC">
        <w:rPr>
          <w:rFonts w:ascii="Arial" w:hAnsi="Arial" w:cs="Arial"/>
          <w:sz w:val="24"/>
          <w:szCs w:val="24"/>
        </w:rPr>
        <w:t>between</w:t>
      </w:r>
      <w:r>
        <w:rPr>
          <w:rFonts w:ascii="Arial" w:hAnsi="Arial" w:cs="Arial"/>
          <w:sz w:val="24"/>
          <w:szCs w:val="24"/>
        </w:rPr>
        <w:t xml:space="preserve"> these, but this is as close to this time.  Collision between blue Cadillac, and black Lincoln, near the Higgledy-Piggledy </w:t>
      </w:r>
      <w:r w:rsidR="005E10CC">
        <w:rPr>
          <w:rFonts w:ascii="Arial" w:hAnsi="Arial" w:cs="Arial"/>
          <w:sz w:val="24"/>
          <w:szCs w:val="24"/>
        </w:rPr>
        <w:t>Convenience</w:t>
      </w:r>
      <w:r>
        <w:rPr>
          <w:rFonts w:ascii="Arial" w:hAnsi="Arial" w:cs="Arial"/>
          <w:sz w:val="24"/>
          <w:szCs w:val="24"/>
        </w:rPr>
        <w:t xml:space="preserve"> Store, no </w:t>
      </w:r>
      <w:r w:rsidR="005E10CC">
        <w:rPr>
          <w:rFonts w:ascii="Arial" w:hAnsi="Arial" w:cs="Arial"/>
          <w:sz w:val="24"/>
          <w:szCs w:val="24"/>
        </w:rPr>
        <w:t>serious</w:t>
      </w:r>
      <w:r>
        <w:rPr>
          <w:rFonts w:ascii="Arial" w:hAnsi="Arial" w:cs="Arial"/>
          <w:sz w:val="24"/>
          <w:szCs w:val="24"/>
        </w:rPr>
        <w:t xml:space="preserve"> injuries, booked Lincoln driver for DUI.  Possible dead body called in Devil’s Well, confirmed…no, okay, so.</w:t>
      </w:r>
    </w:p>
    <w:p w14:paraId="22D39CA7" w14:textId="77777777" w:rsidR="00875A41" w:rsidRDefault="00875A41" w:rsidP="00F1429A">
      <w:pPr>
        <w:spacing w:after="0" w:line="240" w:lineRule="auto"/>
        <w:ind w:left="1843" w:hanging="1843"/>
        <w:jc w:val="both"/>
        <w:rPr>
          <w:rFonts w:ascii="Arial" w:hAnsi="Arial" w:cs="Arial"/>
          <w:sz w:val="24"/>
          <w:szCs w:val="24"/>
        </w:rPr>
      </w:pPr>
    </w:p>
    <w:p w14:paraId="088361CE" w14:textId="7DD20758" w:rsidR="00875A41" w:rsidRDefault="00875A41"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What's that, the postcard?</w:t>
      </w:r>
    </w:p>
    <w:p w14:paraId="66C3F002" w14:textId="77777777" w:rsidR="00875A41" w:rsidRDefault="00875A41" w:rsidP="00F1429A">
      <w:pPr>
        <w:spacing w:after="0" w:line="240" w:lineRule="auto"/>
        <w:ind w:left="1843" w:hanging="1843"/>
        <w:jc w:val="both"/>
        <w:rPr>
          <w:rFonts w:ascii="Arial" w:hAnsi="Arial" w:cs="Arial"/>
          <w:sz w:val="24"/>
          <w:szCs w:val="24"/>
        </w:rPr>
      </w:pPr>
    </w:p>
    <w:p w14:paraId="4D8028B9" w14:textId="2F394B83" w:rsidR="00875A41" w:rsidRDefault="00875A41"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That is just a letter to Chris Thompson, from a C that says, can't wait to see you, mind if I borrow the car again.  </w:t>
      </w:r>
    </w:p>
    <w:p w14:paraId="1C814B67" w14:textId="77777777" w:rsidR="00875A41" w:rsidRDefault="00875A41" w:rsidP="00F1429A">
      <w:pPr>
        <w:spacing w:after="0" w:line="240" w:lineRule="auto"/>
        <w:ind w:left="1843" w:hanging="1843"/>
        <w:jc w:val="both"/>
        <w:rPr>
          <w:rFonts w:ascii="Arial" w:hAnsi="Arial" w:cs="Arial"/>
          <w:sz w:val="24"/>
          <w:szCs w:val="24"/>
        </w:rPr>
      </w:pPr>
    </w:p>
    <w:p w14:paraId="70BA4D4B" w14:textId="43AD14F3" w:rsidR="00875A41" w:rsidRDefault="00875A41"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Hmm.  Well, that’s unusual.  </w:t>
      </w:r>
    </w:p>
    <w:p w14:paraId="231C540C" w14:textId="77777777" w:rsidR="00875A41" w:rsidRDefault="00875A41" w:rsidP="00F1429A">
      <w:pPr>
        <w:spacing w:after="0" w:line="240" w:lineRule="auto"/>
        <w:ind w:left="1843" w:hanging="1843"/>
        <w:jc w:val="both"/>
        <w:rPr>
          <w:rFonts w:ascii="Arial" w:hAnsi="Arial" w:cs="Arial"/>
          <w:sz w:val="24"/>
          <w:szCs w:val="24"/>
        </w:rPr>
      </w:pPr>
    </w:p>
    <w:p w14:paraId="3EDD4B49" w14:textId="63F70496" w:rsidR="00875A41" w:rsidRDefault="00875A41"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Oh, this is…no, it's not.  </w:t>
      </w:r>
    </w:p>
    <w:p w14:paraId="0C9DB2EF" w14:textId="77777777" w:rsidR="00875A41" w:rsidRDefault="00875A41" w:rsidP="00F1429A">
      <w:pPr>
        <w:spacing w:after="0" w:line="240" w:lineRule="auto"/>
        <w:ind w:left="1843" w:hanging="1843"/>
        <w:jc w:val="both"/>
        <w:rPr>
          <w:rFonts w:ascii="Arial" w:hAnsi="Arial" w:cs="Arial"/>
          <w:sz w:val="24"/>
          <w:szCs w:val="24"/>
        </w:rPr>
      </w:pPr>
    </w:p>
    <w:p w14:paraId="516E52F0" w14:textId="7779AB97" w:rsidR="00875A41" w:rsidRDefault="00875A41" w:rsidP="00F1429A">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54:</w:t>
      </w:r>
      <w:r>
        <w:rPr>
          <w:rFonts w:ascii="Arial" w:hAnsi="Arial" w:cs="Arial"/>
          <w:sz w:val="24"/>
          <w:szCs w:val="24"/>
        </w:rPr>
        <w:tab/>
        <w:t>Hmm.</w:t>
      </w:r>
    </w:p>
    <w:p w14:paraId="78732832" w14:textId="77777777" w:rsidR="00875A41" w:rsidRDefault="00875A41" w:rsidP="00F1429A">
      <w:pPr>
        <w:spacing w:after="0" w:line="240" w:lineRule="auto"/>
        <w:ind w:left="1843" w:hanging="1843"/>
        <w:jc w:val="both"/>
        <w:rPr>
          <w:rFonts w:ascii="Arial" w:hAnsi="Arial" w:cs="Arial"/>
          <w:sz w:val="24"/>
          <w:szCs w:val="24"/>
        </w:rPr>
      </w:pPr>
    </w:p>
    <w:p w14:paraId="68C35208" w14:textId="6AD6FDC2" w:rsidR="00875A41" w:rsidRDefault="00875A41"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Oh, it is that, it is that message, okay.  It was simply a blank letter, and then that message is what that is, and then that’s it decoded.  </w:t>
      </w:r>
    </w:p>
    <w:p w14:paraId="12D44073" w14:textId="77777777" w:rsidR="00875A41" w:rsidRDefault="00875A41" w:rsidP="00F1429A">
      <w:pPr>
        <w:spacing w:after="0" w:line="240" w:lineRule="auto"/>
        <w:ind w:left="1843" w:hanging="1843"/>
        <w:jc w:val="both"/>
        <w:rPr>
          <w:rFonts w:ascii="Arial" w:hAnsi="Arial" w:cs="Arial"/>
          <w:sz w:val="24"/>
          <w:szCs w:val="24"/>
        </w:rPr>
      </w:pPr>
    </w:p>
    <w:p w14:paraId="230BBA24" w14:textId="3FAB51FB" w:rsidR="00875A41" w:rsidRDefault="00875A41"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Oh, okay.</w:t>
      </w:r>
    </w:p>
    <w:p w14:paraId="61D2668C" w14:textId="77777777" w:rsidR="00875A41" w:rsidRDefault="00875A41" w:rsidP="00F1429A">
      <w:pPr>
        <w:spacing w:after="0" w:line="240" w:lineRule="auto"/>
        <w:ind w:left="1843" w:hanging="1843"/>
        <w:jc w:val="both"/>
        <w:rPr>
          <w:rFonts w:ascii="Arial" w:hAnsi="Arial" w:cs="Arial"/>
          <w:sz w:val="24"/>
          <w:szCs w:val="24"/>
        </w:rPr>
      </w:pPr>
    </w:p>
    <w:p w14:paraId="3CC53808" w14:textId="5C1083C6" w:rsidR="00875A41" w:rsidRDefault="00875A41"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Yeah.  So that’s a letter from C to Chris Thompson, Deputy.  </w:t>
      </w:r>
    </w:p>
    <w:p w14:paraId="01E2CDE7" w14:textId="77777777" w:rsidR="00875A41" w:rsidRDefault="00875A41" w:rsidP="00F1429A">
      <w:pPr>
        <w:spacing w:after="0" w:line="240" w:lineRule="auto"/>
        <w:ind w:left="1843" w:hanging="1843"/>
        <w:jc w:val="both"/>
        <w:rPr>
          <w:rFonts w:ascii="Arial" w:hAnsi="Arial" w:cs="Arial"/>
          <w:sz w:val="24"/>
          <w:szCs w:val="24"/>
        </w:rPr>
      </w:pPr>
    </w:p>
    <w:p w14:paraId="62427067" w14:textId="7EC70896" w:rsidR="00875A41" w:rsidRDefault="00875A41"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This is suspicious, though.</w:t>
      </w:r>
    </w:p>
    <w:p w14:paraId="2C854D4F" w14:textId="77777777" w:rsidR="00875A41" w:rsidRDefault="00875A41" w:rsidP="00F1429A">
      <w:pPr>
        <w:spacing w:after="0" w:line="240" w:lineRule="auto"/>
        <w:ind w:left="1843" w:hanging="1843"/>
        <w:jc w:val="both"/>
        <w:rPr>
          <w:rFonts w:ascii="Arial" w:hAnsi="Arial" w:cs="Arial"/>
          <w:sz w:val="24"/>
          <w:szCs w:val="24"/>
        </w:rPr>
      </w:pPr>
    </w:p>
    <w:p w14:paraId="6CB39C36" w14:textId="47C0C07C" w:rsidR="00875A41" w:rsidRDefault="00875A41"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Yeah, so it is suspicious.  Dead body is called in at 6.37 a.m., on December 7th.  Called coroner, no </w:t>
      </w:r>
      <w:r w:rsidR="00BA782F">
        <w:rPr>
          <w:rFonts w:ascii="Arial" w:hAnsi="Arial" w:cs="Arial"/>
          <w:sz w:val="24"/>
          <w:szCs w:val="24"/>
        </w:rPr>
        <w:t xml:space="preserve">ID, but able to confirm victim’s identity, secured scene, made initial search of area, no signs of </w:t>
      </w:r>
      <w:r w:rsidR="005E10CC">
        <w:rPr>
          <w:rFonts w:ascii="Arial" w:hAnsi="Arial" w:cs="Arial"/>
          <w:sz w:val="24"/>
          <w:szCs w:val="24"/>
        </w:rPr>
        <w:t>struggle</w:t>
      </w:r>
      <w:r w:rsidR="00BA782F">
        <w:rPr>
          <w:rFonts w:ascii="Arial" w:hAnsi="Arial" w:cs="Arial"/>
          <w:sz w:val="24"/>
          <w:szCs w:val="24"/>
        </w:rPr>
        <w:t xml:space="preserve">, fall from ledge is likely.  Coroner arrived, agreed fall was </w:t>
      </w:r>
      <w:r w:rsidR="005E10CC">
        <w:rPr>
          <w:rFonts w:ascii="Arial" w:hAnsi="Arial" w:cs="Arial"/>
          <w:sz w:val="24"/>
          <w:szCs w:val="24"/>
        </w:rPr>
        <w:t>likely</w:t>
      </w:r>
      <w:r w:rsidR="00BA782F">
        <w:rPr>
          <w:rFonts w:ascii="Arial" w:hAnsi="Arial" w:cs="Arial"/>
          <w:sz w:val="24"/>
          <w:szCs w:val="24"/>
        </w:rPr>
        <w:t xml:space="preserve"> cause of death, said he's probably been dead three to four hours.  </w:t>
      </w:r>
      <w:r w:rsidR="005E10CC">
        <w:rPr>
          <w:rFonts w:ascii="Arial" w:hAnsi="Arial" w:cs="Arial"/>
          <w:sz w:val="24"/>
          <w:szCs w:val="24"/>
        </w:rPr>
        <w:t>Which</w:t>
      </w:r>
      <w:r w:rsidR="00BA782F">
        <w:rPr>
          <w:rFonts w:ascii="Arial" w:hAnsi="Arial" w:cs="Arial"/>
          <w:sz w:val="24"/>
          <w:szCs w:val="24"/>
        </w:rPr>
        <w:t xml:space="preserve"> would imply, which would…so this is basically, the moment that is discussed, </w:t>
      </w:r>
      <w:r w:rsidR="005E10CC">
        <w:rPr>
          <w:rFonts w:ascii="Arial" w:hAnsi="Arial" w:cs="Arial"/>
          <w:sz w:val="24"/>
          <w:szCs w:val="24"/>
        </w:rPr>
        <w:t>where</w:t>
      </w:r>
      <w:r w:rsidR="00BA782F">
        <w:rPr>
          <w:rFonts w:ascii="Arial" w:hAnsi="Arial" w:cs="Arial"/>
          <w:sz w:val="24"/>
          <w:szCs w:val="24"/>
        </w:rPr>
        <w:t xml:space="preserve"> he sees the thing, and runs out.</w:t>
      </w:r>
    </w:p>
    <w:p w14:paraId="05759EA3" w14:textId="77777777" w:rsidR="00BA782F" w:rsidRDefault="00BA782F" w:rsidP="00F1429A">
      <w:pPr>
        <w:spacing w:after="0" w:line="240" w:lineRule="auto"/>
        <w:ind w:left="1843" w:hanging="1843"/>
        <w:jc w:val="both"/>
        <w:rPr>
          <w:rFonts w:ascii="Arial" w:hAnsi="Arial" w:cs="Arial"/>
          <w:sz w:val="24"/>
          <w:szCs w:val="24"/>
        </w:rPr>
      </w:pPr>
    </w:p>
    <w:p w14:paraId="7CD8B528" w14:textId="79E51904"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Uh-huh.  </w:t>
      </w:r>
    </w:p>
    <w:p w14:paraId="731C7509" w14:textId="77777777" w:rsidR="00BA782F" w:rsidRDefault="00BA782F" w:rsidP="00F1429A">
      <w:pPr>
        <w:spacing w:after="0" w:line="240" w:lineRule="auto"/>
        <w:ind w:left="1843" w:hanging="1843"/>
        <w:jc w:val="both"/>
        <w:rPr>
          <w:rFonts w:ascii="Arial" w:hAnsi="Arial" w:cs="Arial"/>
          <w:sz w:val="24"/>
          <w:szCs w:val="24"/>
        </w:rPr>
      </w:pPr>
    </w:p>
    <w:p w14:paraId="3BBAAE5E" w14:textId="17E187EC"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He phones Cherie at 1.05.  </w:t>
      </w:r>
    </w:p>
    <w:p w14:paraId="1BB4886A" w14:textId="77777777" w:rsidR="00BA782F" w:rsidRDefault="00BA782F" w:rsidP="00F1429A">
      <w:pPr>
        <w:spacing w:after="0" w:line="240" w:lineRule="auto"/>
        <w:ind w:left="1843" w:hanging="1843"/>
        <w:jc w:val="both"/>
        <w:rPr>
          <w:rFonts w:ascii="Arial" w:hAnsi="Arial" w:cs="Arial"/>
          <w:sz w:val="24"/>
          <w:szCs w:val="24"/>
        </w:rPr>
      </w:pPr>
    </w:p>
    <w:p w14:paraId="37F2AF04" w14:textId="660CE9B3"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a question.  How was he killed?</w:t>
      </w:r>
    </w:p>
    <w:p w14:paraId="5D6F6A7D" w14:textId="77777777" w:rsidR="00BA782F" w:rsidRDefault="00BA782F" w:rsidP="00F1429A">
      <w:pPr>
        <w:spacing w:after="0" w:line="240" w:lineRule="auto"/>
        <w:ind w:left="1843" w:hanging="1843"/>
        <w:jc w:val="both"/>
        <w:rPr>
          <w:rFonts w:ascii="Arial" w:hAnsi="Arial" w:cs="Arial"/>
          <w:sz w:val="24"/>
          <w:szCs w:val="24"/>
        </w:rPr>
      </w:pPr>
    </w:p>
    <w:p w14:paraId="5B806BDE" w14:textId="2E5ABFBD"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He was pushed off the cliff.</w:t>
      </w:r>
    </w:p>
    <w:p w14:paraId="78C94B39" w14:textId="77777777" w:rsidR="00BA782F" w:rsidRDefault="00BA782F" w:rsidP="00F1429A">
      <w:pPr>
        <w:spacing w:after="0" w:line="240" w:lineRule="auto"/>
        <w:ind w:left="1843" w:hanging="1843"/>
        <w:jc w:val="both"/>
        <w:rPr>
          <w:rFonts w:ascii="Arial" w:hAnsi="Arial" w:cs="Arial"/>
          <w:sz w:val="24"/>
          <w:szCs w:val="24"/>
        </w:rPr>
      </w:pPr>
    </w:p>
    <w:p w14:paraId="0BBBC377" w14:textId="205F79EF"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Okay.  And how far away was the cliff from the bar?</w:t>
      </w:r>
    </w:p>
    <w:p w14:paraId="5E7E666D" w14:textId="77777777" w:rsidR="00BA782F" w:rsidRDefault="00BA782F" w:rsidP="00F1429A">
      <w:pPr>
        <w:spacing w:after="0" w:line="240" w:lineRule="auto"/>
        <w:ind w:left="1843" w:hanging="1843"/>
        <w:jc w:val="both"/>
        <w:rPr>
          <w:rFonts w:ascii="Arial" w:hAnsi="Arial" w:cs="Arial"/>
          <w:sz w:val="24"/>
          <w:szCs w:val="24"/>
        </w:rPr>
      </w:pPr>
    </w:p>
    <w:p w14:paraId="6920821F" w14:textId="501C0C7C"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Tavern here, cliff here.</w:t>
      </w:r>
    </w:p>
    <w:p w14:paraId="2D67E84E" w14:textId="77777777" w:rsidR="00BA782F" w:rsidRDefault="00BA782F" w:rsidP="00F1429A">
      <w:pPr>
        <w:spacing w:after="0" w:line="240" w:lineRule="auto"/>
        <w:ind w:left="1843" w:hanging="1843"/>
        <w:jc w:val="both"/>
        <w:rPr>
          <w:rFonts w:ascii="Arial" w:hAnsi="Arial" w:cs="Arial"/>
          <w:sz w:val="24"/>
          <w:szCs w:val="24"/>
        </w:rPr>
      </w:pPr>
    </w:p>
    <w:p w14:paraId="08FB60B1" w14:textId="2C85ECC2"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Hmm.</w:t>
      </w:r>
    </w:p>
    <w:p w14:paraId="1A1A2479" w14:textId="77777777" w:rsidR="00BA782F" w:rsidRDefault="00BA782F" w:rsidP="00F1429A">
      <w:pPr>
        <w:spacing w:after="0" w:line="240" w:lineRule="auto"/>
        <w:ind w:left="1843" w:hanging="1843"/>
        <w:jc w:val="both"/>
        <w:rPr>
          <w:rFonts w:ascii="Arial" w:hAnsi="Arial" w:cs="Arial"/>
          <w:sz w:val="24"/>
          <w:szCs w:val="24"/>
        </w:rPr>
      </w:pPr>
    </w:p>
    <w:p w14:paraId="30ACF1A0" w14:textId="7BFB4B2A"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Stone circle, where ritual happened, here.</w:t>
      </w:r>
    </w:p>
    <w:p w14:paraId="202F36CB" w14:textId="77777777" w:rsidR="00BA782F" w:rsidRDefault="00BA782F" w:rsidP="00F1429A">
      <w:pPr>
        <w:spacing w:after="0" w:line="240" w:lineRule="auto"/>
        <w:ind w:left="1843" w:hanging="1843"/>
        <w:jc w:val="both"/>
        <w:rPr>
          <w:rFonts w:ascii="Arial" w:hAnsi="Arial" w:cs="Arial"/>
          <w:sz w:val="24"/>
          <w:szCs w:val="24"/>
        </w:rPr>
      </w:pPr>
    </w:p>
    <w:p w14:paraId="49E18A09" w14:textId="057A3B54"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And where was </w:t>
      </w:r>
      <w:r w:rsidR="005E10CC">
        <w:rPr>
          <w:rFonts w:ascii="Arial" w:hAnsi="Arial" w:cs="Arial"/>
          <w:sz w:val="24"/>
          <w:szCs w:val="24"/>
        </w:rPr>
        <w:t>everyone</w:t>
      </w:r>
      <w:r>
        <w:rPr>
          <w:rFonts w:ascii="Arial" w:hAnsi="Arial" w:cs="Arial"/>
          <w:sz w:val="24"/>
          <w:szCs w:val="24"/>
        </w:rPr>
        <w:t xml:space="preserve"> that night?</w:t>
      </w:r>
    </w:p>
    <w:p w14:paraId="6DAFA071" w14:textId="77777777" w:rsidR="00BA782F" w:rsidRDefault="00BA782F" w:rsidP="00F1429A">
      <w:pPr>
        <w:spacing w:after="0" w:line="240" w:lineRule="auto"/>
        <w:ind w:left="1843" w:hanging="1843"/>
        <w:jc w:val="both"/>
        <w:rPr>
          <w:rFonts w:ascii="Arial" w:hAnsi="Arial" w:cs="Arial"/>
          <w:sz w:val="24"/>
          <w:szCs w:val="24"/>
        </w:rPr>
      </w:pPr>
    </w:p>
    <w:p w14:paraId="0E793B21" w14:textId="4C81CA6C"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There was, this thing was happening that night, the banishing ceremony.</w:t>
      </w:r>
    </w:p>
    <w:p w14:paraId="61628263" w14:textId="77777777" w:rsidR="00BA782F" w:rsidRDefault="00BA782F" w:rsidP="00F1429A">
      <w:pPr>
        <w:spacing w:after="0" w:line="240" w:lineRule="auto"/>
        <w:ind w:left="1843" w:hanging="1843"/>
        <w:jc w:val="both"/>
        <w:rPr>
          <w:rFonts w:ascii="Arial" w:hAnsi="Arial" w:cs="Arial"/>
          <w:sz w:val="24"/>
          <w:szCs w:val="24"/>
        </w:rPr>
      </w:pPr>
    </w:p>
    <w:p w14:paraId="410D1869" w14:textId="1EF8B936"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Uh-huh.</w:t>
      </w:r>
    </w:p>
    <w:p w14:paraId="028FB405" w14:textId="77777777" w:rsidR="00BA782F" w:rsidRDefault="00BA782F" w:rsidP="00F1429A">
      <w:pPr>
        <w:spacing w:after="0" w:line="240" w:lineRule="auto"/>
        <w:ind w:left="1843" w:hanging="1843"/>
        <w:jc w:val="both"/>
        <w:rPr>
          <w:rFonts w:ascii="Arial" w:hAnsi="Arial" w:cs="Arial"/>
          <w:sz w:val="24"/>
          <w:szCs w:val="24"/>
        </w:rPr>
      </w:pPr>
    </w:p>
    <w:p w14:paraId="57182F26" w14:textId="6643FA10"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And…</w:t>
      </w:r>
    </w:p>
    <w:p w14:paraId="3989E553" w14:textId="77777777" w:rsidR="00BA782F" w:rsidRDefault="00BA782F" w:rsidP="00F1429A">
      <w:pPr>
        <w:spacing w:after="0" w:line="240" w:lineRule="auto"/>
        <w:ind w:left="1843" w:hanging="1843"/>
        <w:jc w:val="both"/>
        <w:rPr>
          <w:rFonts w:ascii="Arial" w:hAnsi="Arial" w:cs="Arial"/>
          <w:sz w:val="24"/>
          <w:szCs w:val="24"/>
        </w:rPr>
      </w:pPr>
    </w:p>
    <w:p w14:paraId="097D203C" w14:textId="41C0FD17"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He died on December 7th.</w:t>
      </w:r>
    </w:p>
    <w:p w14:paraId="3B9459F2" w14:textId="77777777" w:rsidR="00BA782F" w:rsidRDefault="00BA782F" w:rsidP="00F1429A">
      <w:pPr>
        <w:spacing w:after="0" w:line="240" w:lineRule="auto"/>
        <w:ind w:left="1843" w:hanging="1843"/>
        <w:jc w:val="both"/>
        <w:rPr>
          <w:rFonts w:ascii="Arial" w:hAnsi="Arial" w:cs="Arial"/>
          <w:sz w:val="24"/>
          <w:szCs w:val="24"/>
        </w:rPr>
      </w:pPr>
    </w:p>
    <w:p w14:paraId="7A58C977" w14:textId="78E92390"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Yes, the morning of.</w:t>
      </w:r>
    </w:p>
    <w:p w14:paraId="41F3AB10" w14:textId="77777777" w:rsidR="00BA782F" w:rsidRDefault="00BA782F" w:rsidP="00F1429A">
      <w:pPr>
        <w:spacing w:after="0" w:line="240" w:lineRule="auto"/>
        <w:ind w:left="1843" w:hanging="1843"/>
        <w:jc w:val="both"/>
        <w:rPr>
          <w:rFonts w:ascii="Arial" w:hAnsi="Arial" w:cs="Arial"/>
          <w:sz w:val="24"/>
          <w:szCs w:val="24"/>
        </w:rPr>
      </w:pPr>
    </w:p>
    <w:p w14:paraId="7809C246" w14:textId="4AB47197"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Four hours before, three to four hours, yeah.</w:t>
      </w:r>
    </w:p>
    <w:p w14:paraId="675D9F10" w14:textId="77777777" w:rsidR="00BA782F" w:rsidRDefault="00BA782F" w:rsidP="00F1429A">
      <w:pPr>
        <w:spacing w:after="0" w:line="240" w:lineRule="auto"/>
        <w:ind w:left="1843" w:hanging="1843"/>
        <w:jc w:val="both"/>
        <w:rPr>
          <w:rFonts w:ascii="Arial" w:hAnsi="Arial" w:cs="Arial"/>
          <w:sz w:val="24"/>
          <w:szCs w:val="24"/>
        </w:rPr>
      </w:pPr>
    </w:p>
    <w:p w14:paraId="1B225004" w14:textId="2A940761"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53:</w:t>
      </w:r>
      <w:r>
        <w:rPr>
          <w:rFonts w:ascii="Arial" w:hAnsi="Arial" w:cs="Arial"/>
          <w:sz w:val="24"/>
          <w:szCs w:val="24"/>
        </w:rPr>
        <w:tab/>
        <w:t xml:space="preserve">Okay, so the thing started at this time.  So, crashing around in the </w:t>
      </w:r>
      <w:r w:rsidR="005E10CC">
        <w:rPr>
          <w:rFonts w:ascii="Arial" w:hAnsi="Arial" w:cs="Arial"/>
          <w:sz w:val="24"/>
          <w:szCs w:val="24"/>
        </w:rPr>
        <w:t>underbrush</w:t>
      </w:r>
      <w:r>
        <w:rPr>
          <w:rFonts w:ascii="Arial" w:hAnsi="Arial" w:cs="Arial"/>
          <w:sz w:val="24"/>
          <w:szCs w:val="24"/>
        </w:rPr>
        <w:t>, was probably whoever it was.  For Vinegar Tom.  Vinegar Tom.  So, this ticket was given at 3.31, and it was at Country Road 66, Eagleton Creek.</w:t>
      </w:r>
    </w:p>
    <w:p w14:paraId="27E3B570" w14:textId="77777777" w:rsidR="00BA782F" w:rsidRDefault="00BA782F" w:rsidP="00F1429A">
      <w:pPr>
        <w:spacing w:after="0" w:line="240" w:lineRule="auto"/>
        <w:ind w:left="1843" w:hanging="1843"/>
        <w:jc w:val="both"/>
        <w:rPr>
          <w:rFonts w:ascii="Arial" w:hAnsi="Arial" w:cs="Arial"/>
          <w:sz w:val="24"/>
          <w:szCs w:val="24"/>
        </w:rPr>
      </w:pPr>
    </w:p>
    <w:p w14:paraId="5169E599" w14:textId="6BFDE707"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It was given to…?</w:t>
      </w:r>
    </w:p>
    <w:p w14:paraId="194ACAA8" w14:textId="77777777" w:rsidR="00BA782F" w:rsidRDefault="00BA782F" w:rsidP="00F1429A">
      <w:pPr>
        <w:spacing w:after="0" w:line="240" w:lineRule="auto"/>
        <w:ind w:left="1843" w:hanging="1843"/>
        <w:jc w:val="both"/>
        <w:rPr>
          <w:rFonts w:ascii="Arial" w:hAnsi="Arial" w:cs="Arial"/>
          <w:sz w:val="24"/>
          <w:szCs w:val="24"/>
        </w:rPr>
      </w:pPr>
    </w:p>
    <w:p w14:paraId="62FCC45E" w14:textId="2ABF3035"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It was given to </w:t>
      </w:r>
      <w:proofErr w:type="gramStart"/>
      <w:r>
        <w:rPr>
          <w:rFonts w:ascii="Arial" w:hAnsi="Arial" w:cs="Arial"/>
          <w:sz w:val="24"/>
          <w:szCs w:val="24"/>
        </w:rPr>
        <w:t>Donna,</w:t>
      </w:r>
      <w:proofErr w:type="gramEnd"/>
      <w:r>
        <w:rPr>
          <w:rFonts w:ascii="Arial" w:hAnsi="Arial" w:cs="Arial"/>
          <w:sz w:val="24"/>
          <w:szCs w:val="24"/>
        </w:rPr>
        <w:t xml:space="preserve"> it was her car.  And it was given by Chris Thompson.  So, it could potentially be assumed that this is where Donna was, she was there getting a tail light.</w:t>
      </w:r>
    </w:p>
    <w:p w14:paraId="0A3F2815" w14:textId="77777777" w:rsidR="00BA782F" w:rsidRDefault="00BA782F" w:rsidP="00F1429A">
      <w:pPr>
        <w:spacing w:after="0" w:line="240" w:lineRule="auto"/>
        <w:ind w:left="1843" w:hanging="1843"/>
        <w:jc w:val="both"/>
        <w:rPr>
          <w:rFonts w:ascii="Arial" w:hAnsi="Arial" w:cs="Arial"/>
          <w:sz w:val="24"/>
          <w:szCs w:val="24"/>
        </w:rPr>
      </w:pPr>
    </w:p>
    <w:p w14:paraId="4CD109DF" w14:textId="5203AFC8" w:rsidR="00BA782F" w:rsidRDefault="00BA782F" w:rsidP="00F1429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She was, what?</w:t>
      </w:r>
    </w:p>
    <w:p w14:paraId="02A10E6F" w14:textId="77777777" w:rsidR="00BA782F" w:rsidRDefault="00BA782F" w:rsidP="00F1429A">
      <w:pPr>
        <w:spacing w:after="0" w:line="240" w:lineRule="auto"/>
        <w:ind w:left="1843" w:hanging="1843"/>
        <w:jc w:val="both"/>
        <w:rPr>
          <w:rFonts w:ascii="Arial" w:hAnsi="Arial" w:cs="Arial"/>
          <w:sz w:val="24"/>
          <w:szCs w:val="24"/>
        </w:rPr>
      </w:pPr>
    </w:p>
    <w:p w14:paraId="74267729" w14:textId="43E23865"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She was at this </w:t>
      </w:r>
      <w:r w:rsidR="005E10CC">
        <w:rPr>
          <w:rFonts w:ascii="Arial" w:hAnsi="Arial" w:cs="Arial"/>
          <w:sz w:val="24"/>
          <w:szCs w:val="24"/>
        </w:rPr>
        <w:t>location</w:t>
      </w:r>
      <w:r>
        <w:rPr>
          <w:rFonts w:ascii="Arial" w:hAnsi="Arial" w:cs="Arial"/>
          <w:sz w:val="24"/>
          <w:szCs w:val="24"/>
        </w:rPr>
        <w:t xml:space="preserve"> around the time of this, getting a ticket.  There's another C, who's not a suspect.</w:t>
      </w:r>
    </w:p>
    <w:p w14:paraId="6585DC8F" w14:textId="77777777" w:rsidR="00BA782F" w:rsidRDefault="00BA782F" w:rsidP="00BA782F">
      <w:pPr>
        <w:spacing w:after="0" w:line="240" w:lineRule="auto"/>
        <w:ind w:left="1843" w:hanging="1843"/>
        <w:jc w:val="both"/>
        <w:rPr>
          <w:rFonts w:ascii="Arial" w:hAnsi="Arial" w:cs="Arial"/>
          <w:sz w:val="24"/>
          <w:szCs w:val="24"/>
        </w:rPr>
      </w:pPr>
    </w:p>
    <w:p w14:paraId="6B0B9765" w14:textId="0239F445"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C?</w:t>
      </w:r>
    </w:p>
    <w:p w14:paraId="73EB6D4C" w14:textId="77777777" w:rsidR="00BA782F" w:rsidRDefault="00BA782F" w:rsidP="00BA782F">
      <w:pPr>
        <w:spacing w:after="0" w:line="240" w:lineRule="auto"/>
        <w:ind w:left="1843" w:hanging="1843"/>
        <w:jc w:val="both"/>
        <w:rPr>
          <w:rFonts w:ascii="Arial" w:hAnsi="Arial" w:cs="Arial"/>
          <w:sz w:val="24"/>
          <w:szCs w:val="24"/>
        </w:rPr>
      </w:pPr>
    </w:p>
    <w:p w14:paraId="33A45FFF" w14:textId="46C89372"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There's a Carol </w:t>
      </w:r>
      <w:proofErr w:type="spellStart"/>
      <w:r>
        <w:rPr>
          <w:rFonts w:ascii="Arial" w:hAnsi="Arial" w:cs="Arial"/>
          <w:sz w:val="24"/>
          <w:szCs w:val="24"/>
        </w:rPr>
        <w:t>Newbar</w:t>
      </w:r>
      <w:proofErr w:type="spellEnd"/>
      <w:r>
        <w:rPr>
          <w:rFonts w:ascii="Arial" w:hAnsi="Arial" w:cs="Arial"/>
          <w:sz w:val="24"/>
          <w:szCs w:val="24"/>
        </w:rPr>
        <w:t>, a member of the billiards club.</w:t>
      </w:r>
    </w:p>
    <w:p w14:paraId="3DD711BD" w14:textId="77777777" w:rsidR="00BA782F" w:rsidRDefault="00BA782F" w:rsidP="00BA782F">
      <w:pPr>
        <w:spacing w:after="0" w:line="240" w:lineRule="auto"/>
        <w:ind w:left="1843" w:hanging="1843"/>
        <w:jc w:val="both"/>
        <w:rPr>
          <w:rFonts w:ascii="Arial" w:hAnsi="Arial" w:cs="Arial"/>
          <w:sz w:val="24"/>
          <w:szCs w:val="24"/>
        </w:rPr>
      </w:pPr>
    </w:p>
    <w:p w14:paraId="1AA46E10" w14:textId="46C6A33F"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Hmm.</w:t>
      </w:r>
    </w:p>
    <w:p w14:paraId="171A47C7" w14:textId="77777777" w:rsidR="00BA782F" w:rsidRDefault="00BA782F" w:rsidP="00BA782F">
      <w:pPr>
        <w:spacing w:after="0" w:line="240" w:lineRule="auto"/>
        <w:ind w:left="1843" w:hanging="1843"/>
        <w:jc w:val="both"/>
        <w:rPr>
          <w:rFonts w:ascii="Arial" w:hAnsi="Arial" w:cs="Arial"/>
          <w:sz w:val="24"/>
          <w:szCs w:val="24"/>
        </w:rPr>
      </w:pPr>
    </w:p>
    <w:p w14:paraId="4FF3BE5F" w14:textId="7462FF93"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Don't know if that is meant to be, though.</w:t>
      </w:r>
    </w:p>
    <w:p w14:paraId="5FF96FAE" w14:textId="77777777" w:rsidR="00BA782F" w:rsidRDefault="00BA782F" w:rsidP="00BA782F">
      <w:pPr>
        <w:spacing w:after="0" w:line="240" w:lineRule="auto"/>
        <w:ind w:left="1843" w:hanging="1843"/>
        <w:jc w:val="both"/>
        <w:rPr>
          <w:rFonts w:ascii="Arial" w:hAnsi="Arial" w:cs="Arial"/>
          <w:sz w:val="24"/>
          <w:szCs w:val="24"/>
        </w:rPr>
      </w:pPr>
    </w:p>
    <w:p w14:paraId="12BE9DCD" w14:textId="0DFAABD0"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What's that?</w:t>
      </w:r>
    </w:p>
    <w:p w14:paraId="1E7D7C68" w14:textId="77777777" w:rsidR="00BA782F" w:rsidRDefault="00BA782F" w:rsidP="00BA782F">
      <w:pPr>
        <w:spacing w:after="0" w:line="240" w:lineRule="auto"/>
        <w:ind w:left="1843" w:hanging="1843"/>
        <w:jc w:val="both"/>
        <w:rPr>
          <w:rFonts w:ascii="Arial" w:hAnsi="Arial" w:cs="Arial"/>
          <w:sz w:val="24"/>
          <w:szCs w:val="24"/>
        </w:rPr>
      </w:pPr>
    </w:p>
    <w:p w14:paraId="43FA2BF9" w14:textId="51A459B0"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That's the image.</w:t>
      </w:r>
    </w:p>
    <w:p w14:paraId="23AD424D" w14:textId="77777777" w:rsidR="00BA782F" w:rsidRDefault="00BA782F" w:rsidP="00BA782F">
      <w:pPr>
        <w:spacing w:after="0" w:line="240" w:lineRule="auto"/>
        <w:ind w:left="1843" w:hanging="1843"/>
        <w:jc w:val="both"/>
        <w:rPr>
          <w:rFonts w:ascii="Arial" w:hAnsi="Arial" w:cs="Arial"/>
          <w:sz w:val="24"/>
          <w:szCs w:val="24"/>
        </w:rPr>
      </w:pPr>
    </w:p>
    <w:p w14:paraId="38A2D298" w14:textId="548658B0"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Yeah, I don't know, what is this?</w:t>
      </w:r>
    </w:p>
    <w:p w14:paraId="0161794D" w14:textId="77777777" w:rsidR="00BA782F" w:rsidRDefault="00BA782F" w:rsidP="00BA782F">
      <w:pPr>
        <w:spacing w:after="0" w:line="240" w:lineRule="auto"/>
        <w:ind w:left="1843" w:hanging="1843"/>
        <w:jc w:val="both"/>
        <w:rPr>
          <w:rFonts w:ascii="Arial" w:hAnsi="Arial" w:cs="Arial"/>
          <w:sz w:val="24"/>
          <w:szCs w:val="24"/>
        </w:rPr>
      </w:pPr>
    </w:p>
    <w:p w14:paraId="60BD0198" w14:textId="31EF0AFF"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It's going to be whatever the date is, that can't be remembered.  Actually, there's only two months it can have…well, actually, there's zeros down it, dam</w:t>
      </w:r>
      <w:r w:rsidR="005E10CC">
        <w:rPr>
          <w:rFonts w:ascii="Arial" w:hAnsi="Arial" w:cs="Arial"/>
          <w:sz w:val="24"/>
          <w:szCs w:val="24"/>
        </w:rPr>
        <w:t>m</w:t>
      </w:r>
      <w:r>
        <w:rPr>
          <w:rFonts w:ascii="Arial" w:hAnsi="Arial" w:cs="Arial"/>
          <w:sz w:val="24"/>
          <w:szCs w:val="24"/>
        </w:rPr>
        <w:t>it.  Tell me when they got married…tenth anniversary.  Widow.  New developments for…is Joan one of the suspects?</w:t>
      </w:r>
    </w:p>
    <w:p w14:paraId="7F5EEF06" w14:textId="77777777" w:rsidR="00BA782F" w:rsidRDefault="00BA782F" w:rsidP="00BA782F">
      <w:pPr>
        <w:spacing w:after="0" w:line="240" w:lineRule="auto"/>
        <w:ind w:left="1843" w:hanging="1843"/>
        <w:jc w:val="both"/>
        <w:rPr>
          <w:rFonts w:ascii="Arial" w:hAnsi="Arial" w:cs="Arial"/>
          <w:sz w:val="24"/>
          <w:szCs w:val="24"/>
        </w:rPr>
      </w:pPr>
    </w:p>
    <w:p w14:paraId="6557983B" w14:textId="3D38D12A"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 feel like if you're saying she was here when she got that ticket…</w:t>
      </w:r>
    </w:p>
    <w:p w14:paraId="3B46BC70" w14:textId="77777777" w:rsidR="00BA782F" w:rsidRDefault="00BA782F" w:rsidP="00BA782F">
      <w:pPr>
        <w:spacing w:after="0" w:line="240" w:lineRule="auto"/>
        <w:ind w:left="1843" w:hanging="1843"/>
        <w:jc w:val="both"/>
        <w:rPr>
          <w:rFonts w:ascii="Arial" w:hAnsi="Arial" w:cs="Arial"/>
          <w:sz w:val="24"/>
          <w:szCs w:val="24"/>
        </w:rPr>
      </w:pPr>
    </w:p>
    <w:p w14:paraId="5EBD0B73" w14:textId="0F8263C1"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 that’s Donna, not Joan.</w:t>
      </w:r>
    </w:p>
    <w:p w14:paraId="72AF4368" w14:textId="77777777" w:rsidR="00BA782F" w:rsidRDefault="00BA782F" w:rsidP="00BA782F">
      <w:pPr>
        <w:spacing w:after="0" w:line="240" w:lineRule="auto"/>
        <w:ind w:left="1843" w:hanging="1843"/>
        <w:jc w:val="both"/>
        <w:rPr>
          <w:rFonts w:ascii="Arial" w:hAnsi="Arial" w:cs="Arial"/>
          <w:sz w:val="24"/>
          <w:szCs w:val="24"/>
        </w:rPr>
      </w:pPr>
    </w:p>
    <w:p w14:paraId="2285BDD9" w14:textId="12268B5D"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Oh, Donna, sorry.</w:t>
      </w:r>
    </w:p>
    <w:p w14:paraId="51F4F4B8" w14:textId="77777777" w:rsidR="00BA782F" w:rsidRDefault="00BA782F" w:rsidP="00BA782F">
      <w:pPr>
        <w:spacing w:after="0" w:line="240" w:lineRule="auto"/>
        <w:ind w:left="1843" w:hanging="1843"/>
        <w:jc w:val="both"/>
        <w:rPr>
          <w:rFonts w:ascii="Arial" w:hAnsi="Arial" w:cs="Arial"/>
          <w:sz w:val="24"/>
          <w:szCs w:val="24"/>
        </w:rPr>
      </w:pPr>
    </w:p>
    <w:p w14:paraId="35D760F0" w14:textId="378AB9FB"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Like you wrote a Joan.</w:t>
      </w:r>
    </w:p>
    <w:p w14:paraId="0542CE3D" w14:textId="77777777" w:rsidR="00BA782F" w:rsidRDefault="00BA782F" w:rsidP="00BA782F">
      <w:pPr>
        <w:spacing w:after="0" w:line="240" w:lineRule="auto"/>
        <w:ind w:left="1843" w:hanging="1843"/>
        <w:jc w:val="both"/>
        <w:rPr>
          <w:rFonts w:ascii="Arial" w:hAnsi="Arial" w:cs="Arial"/>
          <w:sz w:val="24"/>
          <w:szCs w:val="24"/>
        </w:rPr>
      </w:pPr>
    </w:p>
    <w:p w14:paraId="54F85E5A" w14:textId="40DA2D53"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J.O.</w:t>
      </w:r>
      <w:proofErr w:type="gramStart"/>
      <w:r>
        <w:rPr>
          <w:rFonts w:ascii="Arial" w:hAnsi="Arial" w:cs="Arial"/>
          <w:sz w:val="24"/>
          <w:szCs w:val="24"/>
        </w:rPr>
        <w:t>A.N</w:t>
      </w:r>
      <w:proofErr w:type="gramEnd"/>
      <w:r>
        <w:rPr>
          <w:rFonts w:ascii="Arial" w:hAnsi="Arial" w:cs="Arial"/>
          <w:sz w:val="24"/>
          <w:szCs w:val="24"/>
        </w:rPr>
        <w:t>, Joanne?</w:t>
      </w:r>
    </w:p>
    <w:p w14:paraId="47CFA426" w14:textId="77777777" w:rsidR="00BA782F" w:rsidRDefault="00BA782F" w:rsidP="00BA782F">
      <w:pPr>
        <w:spacing w:after="0" w:line="240" w:lineRule="auto"/>
        <w:ind w:left="1843" w:hanging="1843"/>
        <w:jc w:val="both"/>
        <w:rPr>
          <w:rFonts w:ascii="Arial" w:hAnsi="Arial" w:cs="Arial"/>
          <w:sz w:val="24"/>
          <w:szCs w:val="24"/>
        </w:rPr>
      </w:pPr>
    </w:p>
    <w:p w14:paraId="3CE77FDF" w14:textId="40E0EC71"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Joan.  </w:t>
      </w:r>
    </w:p>
    <w:p w14:paraId="7149EA3C" w14:textId="77777777" w:rsidR="00BA782F" w:rsidRDefault="00BA782F" w:rsidP="00BA782F">
      <w:pPr>
        <w:spacing w:after="0" w:line="240" w:lineRule="auto"/>
        <w:ind w:left="1843" w:hanging="1843"/>
        <w:jc w:val="both"/>
        <w:rPr>
          <w:rFonts w:ascii="Arial" w:hAnsi="Arial" w:cs="Arial"/>
          <w:sz w:val="24"/>
          <w:szCs w:val="24"/>
        </w:rPr>
      </w:pPr>
    </w:p>
    <w:p w14:paraId="4CE29BDA" w14:textId="70D4357B"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Joan?  </w:t>
      </w:r>
    </w:p>
    <w:p w14:paraId="6A3125DE" w14:textId="77777777" w:rsidR="00BA782F" w:rsidRDefault="00BA782F" w:rsidP="00BA782F">
      <w:pPr>
        <w:spacing w:after="0" w:line="240" w:lineRule="auto"/>
        <w:ind w:left="1843" w:hanging="1843"/>
        <w:jc w:val="both"/>
        <w:rPr>
          <w:rFonts w:ascii="Arial" w:hAnsi="Arial" w:cs="Arial"/>
          <w:sz w:val="24"/>
          <w:szCs w:val="24"/>
        </w:rPr>
      </w:pPr>
    </w:p>
    <w:p w14:paraId="17C29A02" w14:textId="337DD2AA"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53:</w:t>
      </w:r>
      <w:r>
        <w:rPr>
          <w:rFonts w:ascii="Arial" w:hAnsi="Arial" w:cs="Arial"/>
          <w:sz w:val="24"/>
          <w:szCs w:val="24"/>
        </w:rPr>
        <w:tab/>
        <w:t xml:space="preserve">That is…Joanne would have N.E. at the end.  </w:t>
      </w:r>
    </w:p>
    <w:p w14:paraId="25DFE328" w14:textId="77777777" w:rsidR="00BA782F" w:rsidRDefault="00BA782F" w:rsidP="00BA782F">
      <w:pPr>
        <w:spacing w:after="0" w:line="240" w:lineRule="auto"/>
        <w:ind w:left="1843" w:hanging="1843"/>
        <w:jc w:val="both"/>
        <w:rPr>
          <w:rFonts w:ascii="Arial" w:hAnsi="Arial" w:cs="Arial"/>
          <w:sz w:val="24"/>
          <w:szCs w:val="24"/>
        </w:rPr>
      </w:pPr>
    </w:p>
    <w:p w14:paraId="1D926D28" w14:textId="22FF6936"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Joan.</w:t>
      </w:r>
    </w:p>
    <w:p w14:paraId="6E0769C3" w14:textId="77777777" w:rsidR="00BA782F" w:rsidRDefault="00BA782F" w:rsidP="00BA782F">
      <w:pPr>
        <w:spacing w:after="0" w:line="240" w:lineRule="auto"/>
        <w:ind w:left="1843" w:hanging="1843"/>
        <w:jc w:val="both"/>
        <w:rPr>
          <w:rFonts w:ascii="Arial" w:hAnsi="Arial" w:cs="Arial"/>
          <w:sz w:val="24"/>
          <w:szCs w:val="24"/>
        </w:rPr>
      </w:pPr>
    </w:p>
    <w:p w14:paraId="6EE17862" w14:textId="3078BD74"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So, she</w:t>
      </w:r>
      <w:proofErr w:type="gramStart"/>
      <w:r>
        <w:rPr>
          <w:rFonts w:ascii="Arial" w:hAnsi="Arial" w:cs="Arial"/>
          <w:sz w:val="24"/>
          <w:szCs w:val="24"/>
        </w:rPr>
        <w:t>…[</w:t>
      </w:r>
      <w:proofErr w:type="gramEnd"/>
      <w:r w:rsidRPr="00BA782F">
        <w:rPr>
          <w:rFonts w:ascii="Arial" w:hAnsi="Arial" w:cs="Arial"/>
          <w:sz w:val="24"/>
          <w:szCs w:val="24"/>
          <w:highlight w:val="yellow"/>
        </w:rPr>
        <w:t>inaudible 0:28:10</w:t>
      </w:r>
      <w:r>
        <w:rPr>
          <w:rFonts w:ascii="Arial" w:hAnsi="Arial" w:cs="Arial"/>
          <w:sz w:val="24"/>
          <w:szCs w:val="24"/>
        </w:rPr>
        <w:t>].  Campbell accused the council of accepting bribes [</w:t>
      </w:r>
      <w:r w:rsidRPr="00BA782F">
        <w:rPr>
          <w:rFonts w:ascii="Arial" w:hAnsi="Arial" w:cs="Arial"/>
          <w:sz w:val="24"/>
          <w:szCs w:val="24"/>
          <w:highlight w:val="yellow"/>
        </w:rPr>
        <w:t>inaudible 0:28:28</w:t>
      </w:r>
      <w:r>
        <w:rPr>
          <w:rFonts w:ascii="Arial" w:hAnsi="Arial" w:cs="Arial"/>
          <w:sz w:val="24"/>
          <w:szCs w:val="24"/>
        </w:rPr>
        <w:t>].</w:t>
      </w:r>
    </w:p>
    <w:p w14:paraId="22B3577E" w14:textId="77777777" w:rsidR="00BA782F" w:rsidRDefault="00BA782F" w:rsidP="00BA782F">
      <w:pPr>
        <w:spacing w:after="0" w:line="240" w:lineRule="auto"/>
        <w:ind w:left="1843" w:hanging="1843"/>
        <w:jc w:val="both"/>
        <w:rPr>
          <w:rFonts w:ascii="Arial" w:hAnsi="Arial" w:cs="Arial"/>
          <w:sz w:val="24"/>
          <w:szCs w:val="24"/>
        </w:rPr>
      </w:pPr>
    </w:p>
    <w:p w14:paraId="38CB49FA" w14:textId="347A35D1"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That’s the thing open.</w:t>
      </w:r>
    </w:p>
    <w:p w14:paraId="00E5EA4B" w14:textId="77777777" w:rsidR="00BA782F" w:rsidRDefault="00BA782F" w:rsidP="00BA782F">
      <w:pPr>
        <w:spacing w:after="0" w:line="240" w:lineRule="auto"/>
        <w:ind w:left="1843" w:hanging="1843"/>
        <w:jc w:val="both"/>
        <w:rPr>
          <w:rFonts w:ascii="Arial" w:hAnsi="Arial" w:cs="Arial"/>
          <w:sz w:val="24"/>
          <w:szCs w:val="24"/>
        </w:rPr>
      </w:pPr>
    </w:p>
    <w:p w14:paraId="07D5BF7D" w14:textId="54C68CAD"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Did </w:t>
      </w:r>
      <w:proofErr w:type="gramStart"/>
      <w:r>
        <w:rPr>
          <w:rFonts w:ascii="Arial" w:hAnsi="Arial" w:cs="Arial"/>
          <w:sz w:val="24"/>
          <w:szCs w:val="24"/>
        </w:rPr>
        <w:t>you</w:t>
      </w:r>
      <w:proofErr w:type="gramEnd"/>
      <w:r>
        <w:rPr>
          <w:rFonts w:ascii="Arial" w:hAnsi="Arial" w:cs="Arial"/>
          <w:sz w:val="24"/>
          <w:szCs w:val="24"/>
        </w:rPr>
        <w:t xml:space="preserve"> brute force it?</w:t>
      </w:r>
    </w:p>
    <w:p w14:paraId="536B0567" w14:textId="77777777" w:rsidR="00BA782F" w:rsidRDefault="00BA782F" w:rsidP="00BA782F">
      <w:pPr>
        <w:spacing w:after="0" w:line="240" w:lineRule="auto"/>
        <w:ind w:left="1843" w:hanging="1843"/>
        <w:jc w:val="both"/>
        <w:rPr>
          <w:rFonts w:ascii="Arial" w:hAnsi="Arial" w:cs="Arial"/>
          <w:sz w:val="24"/>
          <w:szCs w:val="24"/>
        </w:rPr>
      </w:pPr>
    </w:p>
    <w:p w14:paraId="62F3F2C5" w14:textId="3918CA7B"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No, no.  It was only two months it could be, November and December.</w:t>
      </w:r>
    </w:p>
    <w:p w14:paraId="72C95CB6" w14:textId="77777777" w:rsidR="00BA782F" w:rsidRDefault="00BA782F" w:rsidP="00BA782F">
      <w:pPr>
        <w:spacing w:after="0" w:line="240" w:lineRule="auto"/>
        <w:ind w:left="1843" w:hanging="1843"/>
        <w:jc w:val="both"/>
        <w:rPr>
          <w:rFonts w:ascii="Arial" w:hAnsi="Arial" w:cs="Arial"/>
          <w:sz w:val="24"/>
          <w:szCs w:val="24"/>
        </w:rPr>
      </w:pPr>
    </w:p>
    <w:p w14:paraId="5C3B728A" w14:textId="78FEEFA6"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 was going to, I was saying that, but I was also going, it could have been zero something.</w:t>
      </w:r>
    </w:p>
    <w:p w14:paraId="1B979864" w14:textId="77777777" w:rsidR="00BA782F" w:rsidRDefault="00BA782F" w:rsidP="00BA782F">
      <w:pPr>
        <w:spacing w:after="0" w:line="240" w:lineRule="auto"/>
        <w:ind w:left="1843" w:hanging="1843"/>
        <w:jc w:val="both"/>
        <w:rPr>
          <w:rFonts w:ascii="Arial" w:hAnsi="Arial" w:cs="Arial"/>
          <w:sz w:val="24"/>
          <w:szCs w:val="24"/>
        </w:rPr>
      </w:pPr>
    </w:p>
    <w:p w14:paraId="108917F2" w14:textId="6557BDE7"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Hmm.</w:t>
      </w:r>
    </w:p>
    <w:p w14:paraId="67F3854B" w14:textId="77777777" w:rsidR="00BA782F" w:rsidRDefault="00BA782F" w:rsidP="00BA782F">
      <w:pPr>
        <w:spacing w:after="0" w:line="240" w:lineRule="auto"/>
        <w:ind w:left="1843" w:hanging="1843"/>
        <w:jc w:val="both"/>
        <w:rPr>
          <w:rFonts w:ascii="Arial" w:hAnsi="Arial" w:cs="Arial"/>
          <w:sz w:val="24"/>
          <w:szCs w:val="24"/>
        </w:rPr>
      </w:pPr>
    </w:p>
    <w:p w14:paraId="2D1CB1EF" w14:textId="19CB186D"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But, hey, you got it open.  I didn’t want to do it in case I was wrong.</w:t>
      </w:r>
    </w:p>
    <w:p w14:paraId="5D8D02A9" w14:textId="77777777" w:rsidR="00BA782F" w:rsidRDefault="00BA782F" w:rsidP="00BA782F">
      <w:pPr>
        <w:spacing w:after="0" w:line="240" w:lineRule="auto"/>
        <w:ind w:left="1843" w:hanging="1843"/>
        <w:jc w:val="both"/>
        <w:rPr>
          <w:rFonts w:ascii="Arial" w:hAnsi="Arial" w:cs="Arial"/>
          <w:sz w:val="24"/>
          <w:szCs w:val="24"/>
        </w:rPr>
      </w:pPr>
    </w:p>
    <w:p w14:paraId="02437A15" w14:textId="37AEF965" w:rsidR="00BA782F" w:rsidRDefault="00BA782F" w:rsidP="00BA782F">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What have we got here?  Email about the property, uh-huh, from Cherie</w:t>
      </w:r>
      <w:r w:rsidR="005E10CC">
        <w:rPr>
          <w:rFonts w:ascii="Arial" w:hAnsi="Arial" w:cs="Arial"/>
          <w:sz w:val="24"/>
          <w:szCs w:val="24"/>
        </w:rPr>
        <w:t>…</w:t>
      </w:r>
      <w:r>
        <w:rPr>
          <w:rFonts w:ascii="Arial" w:hAnsi="Arial" w:cs="Arial"/>
          <w:sz w:val="24"/>
          <w:szCs w:val="24"/>
        </w:rPr>
        <w:t>to Cherie Webster.  Any more cryptic, creepy codes, yes, there is.  Any time</w:t>
      </w:r>
      <w:r w:rsidR="00E308F9">
        <w:rPr>
          <w:rFonts w:ascii="Arial" w:hAnsi="Arial" w:cs="Arial"/>
          <w:sz w:val="24"/>
          <w:szCs w:val="24"/>
        </w:rPr>
        <w:t>,</w:t>
      </w:r>
      <w:r>
        <w:rPr>
          <w:rFonts w:ascii="Arial" w:hAnsi="Arial" w:cs="Arial"/>
          <w:sz w:val="24"/>
          <w:szCs w:val="24"/>
        </w:rPr>
        <w:t xml:space="preserve"> </w:t>
      </w:r>
      <w:r w:rsidR="00E308F9">
        <w:rPr>
          <w:rFonts w:ascii="Arial" w:hAnsi="Arial" w:cs="Arial"/>
          <w:sz w:val="24"/>
          <w:szCs w:val="24"/>
        </w:rPr>
        <w:t>wish it were just us without your old man in the way…</w:t>
      </w:r>
    </w:p>
    <w:p w14:paraId="0868235D" w14:textId="77777777" w:rsidR="00E308F9" w:rsidRDefault="00E308F9" w:rsidP="00BA782F">
      <w:pPr>
        <w:spacing w:after="0" w:line="240" w:lineRule="auto"/>
        <w:ind w:left="1843" w:hanging="1843"/>
        <w:jc w:val="both"/>
        <w:rPr>
          <w:rFonts w:ascii="Arial" w:hAnsi="Arial" w:cs="Arial"/>
          <w:sz w:val="24"/>
          <w:szCs w:val="24"/>
        </w:rPr>
      </w:pPr>
    </w:p>
    <w:p w14:paraId="00BBAC13" w14:textId="6202241D"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Okay, so Chris and Cherie…</w:t>
      </w:r>
    </w:p>
    <w:p w14:paraId="306F2894" w14:textId="77777777" w:rsidR="00E308F9" w:rsidRDefault="00E308F9" w:rsidP="00BA782F">
      <w:pPr>
        <w:spacing w:after="0" w:line="240" w:lineRule="auto"/>
        <w:ind w:left="1843" w:hanging="1843"/>
        <w:jc w:val="both"/>
        <w:rPr>
          <w:rFonts w:ascii="Arial" w:hAnsi="Arial" w:cs="Arial"/>
          <w:sz w:val="24"/>
          <w:szCs w:val="24"/>
        </w:rPr>
      </w:pPr>
    </w:p>
    <w:p w14:paraId="1709DDC3" w14:textId="5BD1A27C"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…from C.</w:t>
      </w:r>
    </w:p>
    <w:p w14:paraId="63F70C4D" w14:textId="77777777" w:rsidR="00E308F9" w:rsidRDefault="00E308F9" w:rsidP="00BA782F">
      <w:pPr>
        <w:spacing w:after="0" w:line="240" w:lineRule="auto"/>
        <w:ind w:left="1843" w:hanging="1843"/>
        <w:jc w:val="both"/>
        <w:rPr>
          <w:rFonts w:ascii="Arial" w:hAnsi="Arial" w:cs="Arial"/>
          <w:sz w:val="24"/>
          <w:szCs w:val="24"/>
        </w:rPr>
      </w:pPr>
    </w:p>
    <w:p w14:paraId="697F7E59" w14:textId="2505706E"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…Chris and Cherie are having an affair.  </w:t>
      </w:r>
    </w:p>
    <w:p w14:paraId="70FF6254" w14:textId="77777777" w:rsidR="00E308F9" w:rsidRDefault="00E308F9" w:rsidP="00BA782F">
      <w:pPr>
        <w:spacing w:after="0" w:line="240" w:lineRule="auto"/>
        <w:ind w:left="1843" w:hanging="1843"/>
        <w:jc w:val="both"/>
        <w:rPr>
          <w:rFonts w:ascii="Arial" w:hAnsi="Arial" w:cs="Arial"/>
          <w:sz w:val="24"/>
          <w:szCs w:val="24"/>
        </w:rPr>
      </w:pPr>
    </w:p>
    <w:p w14:paraId="1EEC9351" w14:textId="0A86523B"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Or Carmen, it could be.</w:t>
      </w:r>
    </w:p>
    <w:p w14:paraId="3FBEA8FB" w14:textId="77777777" w:rsidR="00E308F9" w:rsidRDefault="00E308F9" w:rsidP="00BA782F">
      <w:pPr>
        <w:spacing w:after="0" w:line="240" w:lineRule="auto"/>
        <w:ind w:left="1843" w:hanging="1843"/>
        <w:jc w:val="both"/>
        <w:rPr>
          <w:rFonts w:ascii="Arial" w:hAnsi="Arial" w:cs="Arial"/>
          <w:sz w:val="24"/>
          <w:szCs w:val="24"/>
        </w:rPr>
      </w:pPr>
    </w:p>
    <w:p w14:paraId="21D7EE91" w14:textId="6B597CFF"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 I don't know why it would be identified as, old man.</w:t>
      </w:r>
    </w:p>
    <w:p w14:paraId="7277DC6C" w14:textId="77777777" w:rsidR="00E308F9" w:rsidRDefault="00E308F9" w:rsidP="00BA782F">
      <w:pPr>
        <w:spacing w:after="0" w:line="240" w:lineRule="auto"/>
        <w:ind w:left="1843" w:hanging="1843"/>
        <w:jc w:val="both"/>
        <w:rPr>
          <w:rFonts w:ascii="Arial" w:hAnsi="Arial" w:cs="Arial"/>
          <w:sz w:val="24"/>
          <w:szCs w:val="24"/>
        </w:rPr>
      </w:pPr>
    </w:p>
    <w:p w14:paraId="48CF652A" w14:textId="5F00C598"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Yeah, that doesn't mean, father?</w:t>
      </w:r>
    </w:p>
    <w:p w14:paraId="68C94EE4" w14:textId="77777777" w:rsidR="00E308F9" w:rsidRDefault="00E308F9" w:rsidP="00BA782F">
      <w:pPr>
        <w:spacing w:after="0" w:line="240" w:lineRule="auto"/>
        <w:ind w:left="1843" w:hanging="1843"/>
        <w:jc w:val="both"/>
        <w:rPr>
          <w:rFonts w:ascii="Arial" w:hAnsi="Arial" w:cs="Arial"/>
          <w:sz w:val="24"/>
          <w:szCs w:val="24"/>
        </w:rPr>
      </w:pPr>
    </w:p>
    <w:p w14:paraId="0DE7133E" w14:textId="1507E2ED"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Father, or like…</w:t>
      </w:r>
    </w:p>
    <w:p w14:paraId="16656B61" w14:textId="77777777" w:rsidR="00E308F9" w:rsidRDefault="00E308F9" w:rsidP="00BA782F">
      <w:pPr>
        <w:spacing w:after="0" w:line="240" w:lineRule="auto"/>
        <w:ind w:left="1843" w:hanging="1843"/>
        <w:jc w:val="both"/>
        <w:rPr>
          <w:rFonts w:ascii="Arial" w:hAnsi="Arial" w:cs="Arial"/>
          <w:sz w:val="24"/>
          <w:szCs w:val="24"/>
        </w:rPr>
      </w:pPr>
    </w:p>
    <w:p w14:paraId="4BD6D328" w14:textId="53EC9214"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Husband.</w:t>
      </w:r>
    </w:p>
    <w:p w14:paraId="467FBE3C" w14:textId="77777777" w:rsidR="00E308F9" w:rsidRDefault="00E308F9" w:rsidP="00BA782F">
      <w:pPr>
        <w:spacing w:after="0" w:line="240" w:lineRule="auto"/>
        <w:ind w:left="1843" w:hanging="1843"/>
        <w:jc w:val="both"/>
        <w:rPr>
          <w:rFonts w:ascii="Arial" w:hAnsi="Arial" w:cs="Arial"/>
          <w:sz w:val="24"/>
          <w:szCs w:val="24"/>
        </w:rPr>
      </w:pPr>
    </w:p>
    <w:p w14:paraId="1E81A601" w14:textId="67214CF3"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When has it ever meant husband?</w:t>
      </w:r>
    </w:p>
    <w:p w14:paraId="0FB140AB" w14:textId="77777777" w:rsidR="00E308F9" w:rsidRDefault="00E308F9" w:rsidP="00BA782F">
      <w:pPr>
        <w:spacing w:after="0" w:line="240" w:lineRule="auto"/>
        <w:ind w:left="1843" w:hanging="1843"/>
        <w:jc w:val="both"/>
        <w:rPr>
          <w:rFonts w:ascii="Arial" w:hAnsi="Arial" w:cs="Arial"/>
          <w:sz w:val="24"/>
          <w:szCs w:val="24"/>
        </w:rPr>
      </w:pPr>
    </w:p>
    <w:p w14:paraId="15829521" w14:textId="7C4E0004"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Your old man, no?</w:t>
      </w:r>
    </w:p>
    <w:p w14:paraId="229A78C0" w14:textId="77777777" w:rsidR="00E308F9" w:rsidRDefault="00E308F9" w:rsidP="00BA782F">
      <w:pPr>
        <w:spacing w:after="0" w:line="240" w:lineRule="auto"/>
        <w:ind w:left="1843" w:hanging="1843"/>
        <w:jc w:val="both"/>
        <w:rPr>
          <w:rFonts w:ascii="Arial" w:hAnsi="Arial" w:cs="Arial"/>
          <w:sz w:val="24"/>
          <w:szCs w:val="24"/>
        </w:rPr>
      </w:pPr>
    </w:p>
    <w:p w14:paraId="600243F9" w14:textId="3A1FCAAA"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 promise you, I've never, old man, no.</w:t>
      </w:r>
    </w:p>
    <w:p w14:paraId="775758D3" w14:textId="77777777" w:rsidR="00E308F9" w:rsidRDefault="00E308F9" w:rsidP="00BA782F">
      <w:pPr>
        <w:spacing w:after="0" w:line="240" w:lineRule="auto"/>
        <w:ind w:left="1843" w:hanging="1843"/>
        <w:jc w:val="both"/>
        <w:rPr>
          <w:rFonts w:ascii="Arial" w:hAnsi="Arial" w:cs="Arial"/>
          <w:sz w:val="24"/>
          <w:szCs w:val="24"/>
        </w:rPr>
      </w:pPr>
    </w:p>
    <w:p w14:paraId="6DEDC923" w14:textId="5C9B39AC"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I've heard it quite literally be referred to like, my aunt is referring to my other aunt’s husband, like, it is done.</w:t>
      </w:r>
    </w:p>
    <w:p w14:paraId="0C7104D3" w14:textId="77777777" w:rsidR="00E308F9" w:rsidRDefault="00E308F9" w:rsidP="00BA782F">
      <w:pPr>
        <w:spacing w:after="0" w:line="240" w:lineRule="auto"/>
        <w:ind w:left="1843" w:hanging="1843"/>
        <w:jc w:val="both"/>
        <w:rPr>
          <w:rFonts w:ascii="Arial" w:hAnsi="Arial" w:cs="Arial"/>
          <w:sz w:val="24"/>
          <w:szCs w:val="24"/>
        </w:rPr>
      </w:pPr>
    </w:p>
    <w:p w14:paraId="3F696D43" w14:textId="74D36B7F"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Old man?</w:t>
      </w:r>
    </w:p>
    <w:p w14:paraId="598681F9" w14:textId="77777777" w:rsidR="00E308F9" w:rsidRDefault="00E308F9" w:rsidP="00BA782F">
      <w:pPr>
        <w:spacing w:after="0" w:line="240" w:lineRule="auto"/>
        <w:ind w:left="1843" w:hanging="1843"/>
        <w:jc w:val="both"/>
        <w:rPr>
          <w:rFonts w:ascii="Arial" w:hAnsi="Arial" w:cs="Arial"/>
          <w:sz w:val="24"/>
          <w:szCs w:val="24"/>
        </w:rPr>
      </w:pPr>
    </w:p>
    <w:p w14:paraId="46BEB0C3" w14:textId="78493D91"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It is done.</w:t>
      </w:r>
    </w:p>
    <w:p w14:paraId="26A12D17" w14:textId="77777777" w:rsidR="00E308F9" w:rsidRDefault="00E308F9" w:rsidP="00BA782F">
      <w:pPr>
        <w:spacing w:after="0" w:line="240" w:lineRule="auto"/>
        <w:ind w:left="1843" w:hanging="1843"/>
        <w:jc w:val="both"/>
        <w:rPr>
          <w:rFonts w:ascii="Arial" w:hAnsi="Arial" w:cs="Arial"/>
          <w:sz w:val="24"/>
          <w:szCs w:val="24"/>
        </w:rPr>
      </w:pPr>
    </w:p>
    <w:p w14:paraId="3BA0DF4D" w14:textId="7435BF99"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 know of it with old lady being your wife.</w:t>
      </w:r>
    </w:p>
    <w:p w14:paraId="368E23F2" w14:textId="77777777" w:rsidR="00E308F9" w:rsidRDefault="00E308F9" w:rsidP="00BA782F">
      <w:pPr>
        <w:spacing w:after="0" w:line="240" w:lineRule="auto"/>
        <w:ind w:left="1843" w:hanging="1843"/>
        <w:jc w:val="both"/>
        <w:rPr>
          <w:rFonts w:ascii="Arial" w:hAnsi="Arial" w:cs="Arial"/>
          <w:sz w:val="24"/>
          <w:szCs w:val="24"/>
        </w:rPr>
      </w:pPr>
    </w:p>
    <w:p w14:paraId="253C0A44" w14:textId="39CAEE13"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w:t>
      </w:r>
    </w:p>
    <w:p w14:paraId="0881D0A1" w14:textId="77777777" w:rsidR="00E308F9" w:rsidRDefault="00E308F9" w:rsidP="00BA782F">
      <w:pPr>
        <w:spacing w:after="0" w:line="240" w:lineRule="auto"/>
        <w:ind w:left="1843" w:hanging="1843"/>
        <w:jc w:val="both"/>
        <w:rPr>
          <w:rFonts w:ascii="Arial" w:hAnsi="Arial" w:cs="Arial"/>
          <w:sz w:val="24"/>
          <w:szCs w:val="24"/>
        </w:rPr>
      </w:pPr>
    </w:p>
    <w:p w14:paraId="24ED7A8F" w14:textId="7771702F"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Your old lady.  </w:t>
      </w:r>
      <w:r w:rsidR="00F53996">
        <w:rPr>
          <w:rFonts w:ascii="Arial" w:hAnsi="Arial" w:cs="Arial"/>
          <w:sz w:val="24"/>
          <w:szCs w:val="24"/>
        </w:rPr>
        <w:t>So,</w:t>
      </w:r>
      <w:r>
        <w:rPr>
          <w:rFonts w:ascii="Arial" w:hAnsi="Arial" w:cs="Arial"/>
          <w:sz w:val="24"/>
          <w:szCs w:val="24"/>
        </w:rPr>
        <w:t xml:space="preserve"> I assume, maybe?</w:t>
      </w:r>
    </w:p>
    <w:p w14:paraId="231A52EB" w14:textId="77777777" w:rsidR="00E308F9" w:rsidRDefault="00E308F9" w:rsidP="00BA782F">
      <w:pPr>
        <w:spacing w:after="0" w:line="240" w:lineRule="auto"/>
        <w:ind w:left="1843" w:hanging="1843"/>
        <w:jc w:val="both"/>
        <w:rPr>
          <w:rFonts w:ascii="Arial" w:hAnsi="Arial" w:cs="Arial"/>
          <w:sz w:val="24"/>
          <w:szCs w:val="24"/>
        </w:rPr>
      </w:pPr>
    </w:p>
    <w:p w14:paraId="47209C80" w14:textId="336AE308"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r>
      <w:r w:rsidR="005E10CC">
        <w:rPr>
          <w:rFonts w:ascii="Arial" w:hAnsi="Arial" w:cs="Arial"/>
          <w:sz w:val="24"/>
          <w:szCs w:val="24"/>
        </w:rPr>
        <w:t>Maybe</w:t>
      </w:r>
      <w:r>
        <w:rPr>
          <w:rFonts w:ascii="Arial" w:hAnsi="Arial" w:cs="Arial"/>
          <w:sz w:val="24"/>
          <w:szCs w:val="24"/>
        </w:rPr>
        <w:t>.</w:t>
      </w:r>
    </w:p>
    <w:p w14:paraId="223402B0" w14:textId="77777777" w:rsidR="00E308F9" w:rsidRDefault="00E308F9" w:rsidP="00BA782F">
      <w:pPr>
        <w:spacing w:after="0" w:line="240" w:lineRule="auto"/>
        <w:ind w:left="1843" w:hanging="1843"/>
        <w:jc w:val="both"/>
        <w:rPr>
          <w:rFonts w:ascii="Arial" w:hAnsi="Arial" w:cs="Arial"/>
          <w:sz w:val="24"/>
          <w:szCs w:val="24"/>
        </w:rPr>
      </w:pPr>
    </w:p>
    <w:p w14:paraId="06F6C493" w14:textId="74C37EE1"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There doesn't seem to be anyone who is…</w:t>
      </w:r>
    </w:p>
    <w:p w14:paraId="6E3ED3A4" w14:textId="77777777" w:rsidR="00E308F9" w:rsidRDefault="00E308F9" w:rsidP="00BA782F">
      <w:pPr>
        <w:spacing w:after="0" w:line="240" w:lineRule="auto"/>
        <w:ind w:left="1843" w:hanging="1843"/>
        <w:jc w:val="both"/>
        <w:rPr>
          <w:rFonts w:ascii="Arial" w:hAnsi="Arial" w:cs="Arial"/>
          <w:sz w:val="24"/>
          <w:szCs w:val="24"/>
        </w:rPr>
      </w:pPr>
    </w:p>
    <w:p w14:paraId="65BBAAA5" w14:textId="23410E68"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So, what do we know, can I just ask that?  Like, </w:t>
      </w:r>
      <w:r w:rsidR="005E10CC">
        <w:rPr>
          <w:rFonts w:ascii="Arial" w:hAnsi="Arial" w:cs="Arial"/>
          <w:sz w:val="24"/>
          <w:szCs w:val="24"/>
        </w:rPr>
        <w:t>wouldn’t</w:t>
      </w:r>
      <w:r>
        <w:rPr>
          <w:rFonts w:ascii="Arial" w:hAnsi="Arial" w:cs="Arial"/>
          <w:sz w:val="24"/>
          <w:szCs w:val="24"/>
        </w:rPr>
        <w:t xml:space="preserve"> it make sense for us to start ruling out people, rather than…</w:t>
      </w:r>
    </w:p>
    <w:p w14:paraId="43667FBF" w14:textId="77777777" w:rsidR="00E308F9" w:rsidRDefault="00E308F9" w:rsidP="00BA782F">
      <w:pPr>
        <w:spacing w:after="0" w:line="240" w:lineRule="auto"/>
        <w:ind w:left="1843" w:hanging="1843"/>
        <w:jc w:val="both"/>
        <w:rPr>
          <w:rFonts w:ascii="Arial" w:hAnsi="Arial" w:cs="Arial"/>
          <w:sz w:val="24"/>
          <w:szCs w:val="24"/>
        </w:rPr>
      </w:pPr>
    </w:p>
    <w:p w14:paraId="78117D7B" w14:textId="56EB7C8C"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That’s a good point.</w:t>
      </w:r>
    </w:p>
    <w:p w14:paraId="45CE868D" w14:textId="77777777" w:rsidR="00E308F9" w:rsidRDefault="00E308F9" w:rsidP="00BA782F">
      <w:pPr>
        <w:spacing w:after="0" w:line="240" w:lineRule="auto"/>
        <w:ind w:left="1843" w:hanging="1843"/>
        <w:jc w:val="both"/>
        <w:rPr>
          <w:rFonts w:ascii="Arial" w:hAnsi="Arial" w:cs="Arial"/>
          <w:sz w:val="24"/>
          <w:szCs w:val="24"/>
        </w:rPr>
      </w:pPr>
    </w:p>
    <w:p w14:paraId="44F50E84" w14:textId="293050B0"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…looking for something, so like, go step by step.</w:t>
      </w:r>
    </w:p>
    <w:p w14:paraId="7C71EDE0" w14:textId="77777777" w:rsidR="00E308F9" w:rsidRDefault="00E308F9" w:rsidP="00BA782F">
      <w:pPr>
        <w:spacing w:after="0" w:line="240" w:lineRule="auto"/>
        <w:ind w:left="1843" w:hanging="1843"/>
        <w:jc w:val="both"/>
        <w:rPr>
          <w:rFonts w:ascii="Arial" w:hAnsi="Arial" w:cs="Arial"/>
          <w:sz w:val="24"/>
          <w:szCs w:val="24"/>
        </w:rPr>
      </w:pPr>
    </w:p>
    <w:p w14:paraId="09673CDC" w14:textId="62965774"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But it's trying to find information that does rule people out.  Because, </w:t>
      </w:r>
      <w:r w:rsidR="005E10CC">
        <w:rPr>
          <w:rFonts w:ascii="Arial" w:hAnsi="Arial" w:cs="Arial"/>
          <w:sz w:val="24"/>
          <w:szCs w:val="24"/>
        </w:rPr>
        <w:t>hypothetically</w:t>
      </w:r>
      <w:r>
        <w:rPr>
          <w:rFonts w:ascii="Arial" w:hAnsi="Arial" w:cs="Arial"/>
          <w:sz w:val="24"/>
          <w:szCs w:val="24"/>
        </w:rPr>
        <w:t>…</w:t>
      </w:r>
    </w:p>
    <w:p w14:paraId="695E641A" w14:textId="77777777" w:rsidR="00E308F9" w:rsidRDefault="00E308F9" w:rsidP="00BA782F">
      <w:pPr>
        <w:spacing w:after="0" w:line="240" w:lineRule="auto"/>
        <w:ind w:left="1843" w:hanging="1843"/>
        <w:jc w:val="both"/>
        <w:rPr>
          <w:rFonts w:ascii="Arial" w:hAnsi="Arial" w:cs="Arial"/>
          <w:sz w:val="24"/>
          <w:szCs w:val="24"/>
        </w:rPr>
      </w:pPr>
    </w:p>
    <w:p w14:paraId="77040052" w14:textId="648E894D" w:rsidR="00E308F9" w:rsidRDefault="00E308F9" w:rsidP="00BA782F">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Shall we go person by person?</w:t>
      </w:r>
    </w:p>
    <w:p w14:paraId="7A71C695" w14:textId="77777777" w:rsidR="00E308F9" w:rsidRDefault="00E308F9" w:rsidP="00BA782F">
      <w:pPr>
        <w:spacing w:after="0" w:line="240" w:lineRule="auto"/>
        <w:ind w:left="1843" w:hanging="1843"/>
        <w:jc w:val="both"/>
        <w:rPr>
          <w:rFonts w:ascii="Arial" w:hAnsi="Arial" w:cs="Arial"/>
          <w:sz w:val="24"/>
          <w:szCs w:val="24"/>
        </w:rPr>
      </w:pPr>
    </w:p>
    <w:p w14:paraId="04A3FBD5" w14:textId="3BCD56A7" w:rsidR="00E308F9" w:rsidRDefault="00E308F9" w:rsidP="00E308F9">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…Donna is </w:t>
      </w:r>
      <w:r w:rsidR="005E10CC">
        <w:rPr>
          <w:rFonts w:ascii="Arial" w:hAnsi="Arial" w:cs="Arial"/>
          <w:sz w:val="24"/>
          <w:szCs w:val="24"/>
        </w:rPr>
        <w:t>hypothetically</w:t>
      </w:r>
      <w:r>
        <w:rPr>
          <w:rFonts w:ascii="Arial" w:hAnsi="Arial" w:cs="Arial"/>
          <w:sz w:val="24"/>
          <w:szCs w:val="24"/>
        </w:rPr>
        <w:t xml:space="preserve"> ruled out.</w:t>
      </w:r>
    </w:p>
    <w:p w14:paraId="76676C61" w14:textId="77777777" w:rsidR="00E308F9" w:rsidRDefault="00E308F9" w:rsidP="00E308F9">
      <w:pPr>
        <w:spacing w:after="0" w:line="240" w:lineRule="auto"/>
        <w:ind w:left="1843" w:hanging="1843"/>
        <w:jc w:val="both"/>
        <w:rPr>
          <w:rFonts w:ascii="Arial" w:hAnsi="Arial" w:cs="Arial"/>
          <w:sz w:val="24"/>
          <w:szCs w:val="24"/>
        </w:rPr>
      </w:pPr>
    </w:p>
    <w:p w14:paraId="7158A6BA" w14:textId="00F88F1C" w:rsidR="00E308F9" w:rsidRDefault="00E308F9" w:rsidP="00E308F9">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Why?</w:t>
      </w:r>
    </w:p>
    <w:p w14:paraId="66FC95BF" w14:textId="77777777" w:rsidR="00E308F9" w:rsidRDefault="00E308F9" w:rsidP="00E308F9">
      <w:pPr>
        <w:spacing w:after="0" w:line="240" w:lineRule="auto"/>
        <w:ind w:left="1843" w:hanging="1843"/>
        <w:jc w:val="both"/>
        <w:rPr>
          <w:rFonts w:ascii="Arial" w:hAnsi="Arial" w:cs="Arial"/>
          <w:sz w:val="24"/>
          <w:szCs w:val="24"/>
        </w:rPr>
      </w:pPr>
    </w:p>
    <w:p w14:paraId="22CA709B" w14:textId="46B06506" w:rsidR="00E308F9" w:rsidRDefault="00E308F9" w:rsidP="00E308F9">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Because she got a driving ticket around the time of this incident.</w:t>
      </w:r>
    </w:p>
    <w:p w14:paraId="11404B9C" w14:textId="77777777" w:rsidR="00E308F9" w:rsidRDefault="00E308F9" w:rsidP="00E308F9">
      <w:pPr>
        <w:spacing w:after="0" w:line="240" w:lineRule="auto"/>
        <w:ind w:left="1843" w:hanging="1843"/>
        <w:jc w:val="both"/>
        <w:rPr>
          <w:rFonts w:ascii="Arial" w:hAnsi="Arial" w:cs="Arial"/>
          <w:sz w:val="24"/>
          <w:szCs w:val="24"/>
        </w:rPr>
      </w:pPr>
    </w:p>
    <w:p w14:paraId="4BC0164D" w14:textId="712F69BA" w:rsidR="00E308F9" w:rsidRDefault="00E308F9" w:rsidP="00E308F9">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Uh-huh.</w:t>
      </w:r>
    </w:p>
    <w:p w14:paraId="3F7FF5D1" w14:textId="77777777" w:rsidR="00E308F9" w:rsidRDefault="00E308F9" w:rsidP="00E308F9">
      <w:pPr>
        <w:spacing w:after="0" w:line="240" w:lineRule="auto"/>
        <w:ind w:left="1843" w:hanging="1843"/>
        <w:jc w:val="both"/>
        <w:rPr>
          <w:rFonts w:ascii="Arial" w:hAnsi="Arial" w:cs="Arial"/>
          <w:sz w:val="24"/>
          <w:szCs w:val="24"/>
        </w:rPr>
      </w:pPr>
    </w:p>
    <w:p w14:paraId="24AE66DF" w14:textId="590FAD5E" w:rsidR="00E308F9" w:rsidRDefault="00E308F9" w:rsidP="00E308F9">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Which means she can't be the one there, because it was issued at 3.31, I doubt she could have got there by that time.</w:t>
      </w:r>
    </w:p>
    <w:p w14:paraId="05FC0968" w14:textId="77777777" w:rsidR="00E308F9" w:rsidRDefault="00E308F9" w:rsidP="00E308F9">
      <w:pPr>
        <w:spacing w:after="0" w:line="240" w:lineRule="auto"/>
        <w:ind w:left="1843" w:hanging="1843"/>
        <w:jc w:val="both"/>
        <w:rPr>
          <w:rFonts w:ascii="Arial" w:hAnsi="Arial" w:cs="Arial"/>
          <w:sz w:val="24"/>
          <w:szCs w:val="24"/>
        </w:rPr>
      </w:pPr>
    </w:p>
    <w:p w14:paraId="22B5B76B" w14:textId="19346295" w:rsidR="00E308F9" w:rsidRDefault="00E308F9" w:rsidP="00E308F9">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What was the ticket for, what's the violation?</w:t>
      </w:r>
    </w:p>
    <w:p w14:paraId="3D62B47E" w14:textId="77777777" w:rsidR="00E308F9" w:rsidRDefault="00E308F9" w:rsidP="00E308F9">
      <w:pPr>
        <w:spacing w:after="0" w:line="240" w:lineRule="auto"/>
        <w:ind w:left="1843" w:hanging="1843"/>
        <w:jc w:val="both"/>
        <w:rPr>
          <w:rFonts w:ascii="Arial" w:hAnsi="Arial" w:cs="Arial"/>
          <w:sz w:val="24"/>
          <w:szCs w:val="24"/>
        </w:rPr>
      </w:pPr>
    </w:p>
    <w:p w14:paraId="06389996" w14:textId="2416A83C" w:rsidR="00E308F9" w:rsidRDefault="00E308F9" w:rsidP="00E308F9">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It was a broken tail light.</w:t>
      </w:r>
    </w:p>
    <w:p w14:paraId="1740885B" w14:textId="77777777" w:rsidR="00E308F9" w:rsidRDefault="00E308F9" w:rsidP="00E308F9">
      <w:pPr>
        <w:spacing w:after="0" w:line="240" w:lineRule="auto"/>
        <w:ind w:left="1843" w:hanging="1843"/>
        <w:jc w:val="both"/>
        <w:rPr>
          <w:rFonts w:ascii="Arial" w:hAnsi="Arial" w:cs="Arial"/>
          <w:sz w:val="24"/>
          <w:szCs w:val="24"/>
        </w:rPr>
      </w:pPr>
    </w:p>
    <w:p w14:paraId="3C9A47A5" w14:textId="08902630" w:rsidR="00E308F9" w:rsidRDefault="00E308F9" w:rsidP="00E308F9">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Okay.  And then here, we know she is saying, I wish I'd gotten there sooner, or…</w:t>
      </w:r>
    </w:p>
    <w:p w14:paraId="62446649" w14:textId="77777777" w:rsidR="00E308F9" w:rsidRDefault="00E308F9" w:rsidP="00E308F9">
      <w:pPr>
        <w:spacing w:after="0" w:line="240" w:lineRule="auto"/>
        <w:ind w:left="1843" w:hanging="1843"/>
        <w:jc w:val="both"/>
        <w:rPr>
          <w:rFonts w:ascii="Arial" w:hAnsi="Arial" w:cs="Arial"/>
          <w:sz w:val="24"/>
          <w:szCs w:val="24"/>
        </w:rPr>
      </w:pPr>
    </w:p>
    <w:p w14:paraId="3D388206" w14:textId="4D630CFA" w:rsidR="00E308F9" w:rsidRDefault="00E308F9" w:rsidP="00E308F9">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w:t>
      </w:r>
    </w:p>
    <w:p w14:paraId="4BF3354C" w14:textId="77777777" w:rsidR="00E308F9" w:rsidRDefault="00E308F9" w:rsidP="00E308F9">
      <w:pPr>
        <w:spacing w:after="0" w:line="240" w:lineRule="auto"/>
        <w:ind w:left="1843" w:hanging="1843"/>
        <w:jc w:val="both"/>
        <w:rPr>
          <w:rFonts w:ascii="Arial" w:hAnsi="Arial" w:cs="Arial"/>
          <w:sz w:val="24"/>
          <w:szCs w:val="24"/>
        </w:rPr>
      </w:pPr>
    </w:p>
    <w:p w14:paraId="484C0539" w14:textId="09872125" w:rsidR="00E308F9" w:rsidRDefault="00E308F9" w:rsidP="00E308F9">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…okay.</w:t>
      </w:r>
    </w:p>
    <w:p w14:paraId="00FC54C2" w14:textId="77777777" w:rsidR="00E308F9" w:rsidRDefault="00E308F9" w:rsidP="00E308F9">
      <w:pPr>
        <w:spacing w:after="0" w:line="240" w:lineRule="auto"/>
        <w:ind w:left="1843" w:hanging="1843"/>
        <w:jc w:val="both"/>
        <w:rPr>
          <w:rFonts w:ascii="Arial" w:hAnsi="Arial" w:cs="Arial"/>
          <w:sz w:val="24"/>
          <w:szCs w:val="24"/>
        </w:rPr>
      </w:pPr>
    </w:p>
    <w:p w14:paraId="67CC722D" w14:textId="6C4EC645" w:rsidR="00E308F9" w:rsidRDefault="00E308F9" w:rsidP="00E308F9">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54:</w:t>
      </w:r>
      <w:r>
        <w:rPr>
          <w:rFonts w:ascii="Arial" w:hAnsi="Arial" w:cs="Arial"/>
          <w:sz w:val="24"/>
          <w:szCs w:val="24"/>
        </w:rPr>
        <w:tab/>
        <w:t>The same ZIP code, with the two letters, so they live close to each other, Shelby Lane, and Carmichael Road.</w:t>
      </w:r>
    </w:p>
    <w:p w14:paraId="524A3EDB" w14:textId="77777777" w:rsidR="00E308F9" w:rsidRDefault="00E308F9" w:rsidP="00E308F9">
      <w:pPr>
        <w:spacing w:after="0" w:line="240" w:lineRule="auto"/>
        <w:ind w:left="1843" w:hanging="1843"/>
        <w:jc w:val="both"/>
        <w:rPr>
          <w:rFonts w:ascii="Arial" w:hAnsi="Arial" w:cs="Arial"/>
          <w:sz w:val="24"/>
          <w:szCs w:val="24"/>
        </w:rPr>
      </w:pPr>
    </w:p>
    <w:p w14:paraId="6F1A93C0" w14:textId="57FD4576" w:rsidR="00E308F9" w:rsidRDefault="00E308F9" w:rsidP="00E308F9">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Though, I don't know if in America, ZIP codes are different, like there could literally just be a county ZIP code.  Is the code there decoded?</w:t>
      </w:r>
    </w:p>
    <w:p w14:paraId="0A864311" w14:textId="77777777" w:rsidR="00E308F9" w:rsidRDefault="00E308F9" w:rsidP="00E308F9">
      <w:pPr>
        <w:spacing w:after="0" w:line="240" w:lineRule="auto"/>
        <w:ind w:left="1843" w:hanging="1843"/>
        <w:jc w:val="both"/>
        <w:rPr>
          <w:rFonts w:ascii="Arial" w:hAnsi="Arial" w:cs="Arial"/>
          <w:sz w:val="24"/>
          <w:szCs w:val="24"/>
        </w:rPr>
      </w:pPr>
    </w:p>
    <w:p w14:paraId="2127846D" w14:textId="6F38BF7F" w:rsidR="00B00094" w:rsidRDefault="00E308F9" w:rsidP="00B00094">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 assume that’s what this is</w:t>
      </w:r>
      <w:r w:rsidR="00B00094">
        <w:rPr>
          <w:rFonts w:ascii="Arial" w:hAnsi="Arial" w:cs="Arial"/>
          <w:sz w:val="24"/>
          <w:szCs w:val="24"/>
        </w:rPr>
        <w:t>, presumably. Yeah, read the last will and testament.</w:t>
      </w:r>
    </w:p>
    <w:p w14:paraId="6C254C53" w14:textId="77777777" w:rsidR="00B00094" w:rsidRDefault="00B00094" w:rsidP="00B00094">
      <w:pPr>
        <w:spacing w:after="0" w:line="240" w:lineRule="auto"/>
        <w:ind w:left="1843" w:hanging="1843"/>
        <w:jc w:val="both"/>
        <w:rPr>
          <w:rFonts w:ascii="Arial" w:hAnsi="Arial" w:cs="Arial"/>
          <w:sz w:val="24"/>
          <w:szCs w:val="24"/>
        </w:rPr>
      </w:pPr>
    </w:p>
    <w:p w14:paraId="5DD8EDC6" w14:textId="097C6552"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Uh-huh.  Oh…</w:t>
      </w:r>
    </w:p>
    <w:p w14:paraId="4BCA45D3" w14:textId="77777777" w:rsidR="00B00094" w:rsidRDefault="00B00094" w:rsidP="00B00094">
      <w:pPr>
        <w:spacing w:after="0" w:line="240" w:lineRule="auto"/>
        <w:ind w:left="1843" w:hanging="1843"/>
        <w:jc w:val="both"/>
        <w:rPr>
          <w:rFonts w:ascii="Arial" w:hAnsi="Arial" w:cs="Arial"/>
          <w:sz w:val="24"/>
          <w:szCs w:val="24"/>
        </w:rPr>
      </w:pPr>
    </w:p>
    <w:p w14:paraId="66C42DD7" w14:textId="509ECA9E"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Oh, okay, his will and testament </w:t>
      </w:r>
      <w:proofErr w:type="gramStart"/>
      <w:r>
        <w:rPr>
          <w:rFonts w:ascii="Arial" w:hAnsi="Arial" w:cs="Arial"/>
          <w:sz w:val="24"/>
          <w:szCs w:val="24"/>
        </w:rPr>
        <w:t>was</w:t>
      </w:r>
      <w:proofErr w:type="gramEnd"/>
      <w:r>
        <w:rPr>
          <w:rFonts w:ascii="Arial" w:hAnsi="Arial" w:cs="Arial"/>
          <w:sz w:val="24"/>
          <w:szCs w:val="24"/>
        </w:rPr>
        <w:t xml:space="preserve"> witnessed by, someone of not much importance.  Come on…no.  So, in his will, Joan was going to receive $5,000 to support her charity.  Should she fail to survive me, or for any reason refuse this bequest, this amount shall be donated to the Animal Rescue Society in the name of Vinegar Tom.  Where was Vinegar Tom?</w:t>
      </w:r>
    </w:p>
    <w:p w14:paraId="23EB3B8A" w14:textId="77777777" w:rsidR="00B00094" w:rsidRDefault="00B00094" w:rsidP="00B00094">
      <w:pPr>
        <w:spacing w:after="0" w:line="240" w:lineRule="auto"/>
        <w:ind w:left="1843" w:hanging="1843"/>
        <w:jc w:val="both"/>
        <w:rPr>
          <w:rFonts w:ascii="Arial" w:hAnsi="Arial" w:cs="Arial"/>
          <w:sz w:val="24"/>
          <w:szCs w:val="24"/>
        </w:rPr>
      </w:pPr>
    </w:p>
    <w:p w14:paraId="4DDF42DC" w14:textId="5311DB0F"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Should also say, Cherie is trying to sell the bar, and I don't know if Nick knows about it.</w:t>
      </w:r>
    </w:p>
    <w:p w14:paraId="7A8ACA37" w14:textId="77777777" w:rsidR="00B00094" w:rsidRDefault="00B00094" w:rsidP="00B00094">
      <w:pPr>
        <w:spacing w:after="0" w:line="240" w:lineRule="auto"/>
        <w:ind w:left="1843" w:hanging="1843"/>
        <w:jc w:val="both"/>
        <w:rPr>
          <w:rFonts w:ascii="Arial" w:hAnsi="Arial" w:cs="Arial"/>
          <w:sz w:val="24"/>
          <w:szCs w:val="24"/>
        </w:rPr>
      </w:pPr>
    </w:p>
    <w:p w14:paraId="7B878EEC" w14:textId="4D49795D"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Uh-huh.  Vinegar Tom was somewhere.  Vinegar Tom, Vinegar Tom, where was Vinegar Tom.  Vinegar Tom was why the lady, she covered it with ashes from the fire, for Vinegar Tom, and Vinegar Tom is a cat in the Perdition </w:t>
      </w:r>
      <w:r w:rsidR="005E10CC">
        <w:rPr>
          <w:rFonts w:ascii="Arial" w:hAnsi="Arial" w:cs="Arial"/>
          <w:sz w:val="24"/>
          <w:szCs w:val="24"/>
        </w:rPr>
        <w:t>Animal</w:t>
      </w:r>
      <w:r>
        <w:rPr>
          <w:rFonts w:ascii="Arial" w:hAnsi="Arial" w:cs="Arial"/>
          <w:sz w:val="24"/>
          <w:szCs w:val="24"/>
        </w:rPr>
        <w:t xml:space="preserve"> Rescue Society.  I've always felt terrible that the driver who killed your Tom was leaving Old Scratch.  Oh, driver who killed her cat was leaving his bar.  </w:t>
      </w:r>
    </w:p>
    <w:p w14:paraId="3937FA6C" w14:textId="77777777" w:rsidR="00B00094" w:rsidRDefault="00B00094" w:rsidP="00B00094">
      <w:pPr>
        <w:spacing w:after="0" w:line="240" w:lineRule="auto"/>
        <w:ind w:left="1843" w:hanging="1843"/>
        <w:jc w:val="both"/>
        <w:rPr>
          <w:rFonts w:ascii="Arial" w:hAnsi="Arial" w:cs="Arial"/>
          <w:sz w:val="24"/>
          <w:szCs w:val="24"/>
        </w:rPr>
      </w:pPr>
    </w:p>
    <w:p w14:paraId="0AA257A3" w14:textId="0DEAEB29"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Who killed his cat?</w:t>
      </w:r>
    </w:p>
    <w:p w14:paraId="72000622" w14:textId="77777777" w:rsidR="00B00094" w:rsidRDefault="00B00094" w:rsidP="00B00094">
      <w:pPr>
        <w:spacing w:after="0" w:line="240" w:lineRule="auto"/>
        <w:ind w:left="1843" w:hanging="1843"/>
        <w:jc w:val="both"/>
        <w:rPr>
          <w:rFonts w:ascii="Arial" w:hAnsi="Arial" w:cs="Arial"/>
          <w:sz w:val="24"/>
          <w:szCs w:val="24"/>
        </w:rPr>
      </w:pPr>
    </w:p>
    <w:p w14:paraId="20026F68" w14:textId="5C895413"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Oh, nothing in the will was going to his wife.</w:t>
      </w:r>
    </w:p>
    <w:p w14:paraId="7F1C5AC8" w14:textId="77777777" w:rsidR="00B00094" w:rsidRDefault="00B00094" w:rsidP="00B00094">
      <w:pPr>
        <w:spacing w:after="0" w:line="240" w:lineRule="auto"/>
        <w:ind w:left="1843" w:hanging="1843"/>
        <w:jc w:val="both"/>
        <w:rPr>
          <w:rFonts w:ascii="Arial" w:hAnsi="Arial" w:cs="Arial"/>
          <w:sz w:val="24"/>
          <w:szCs w:val="24"/>
        </w:rPr>
      </w:pPr>
    </w:p>
    <w:p w14:paraId="3B76F54B" w14:textId="1324B910"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Hmm. </w:t>
      </w:r>
    </w:p>
    <w:p w14:paraId="5AED64F2" w14:textId="77777777" w:rsidR="00B00094" w:rsidRDefault="00B00094" w:rsidP="00B00094">
      <w:pPr>
        <w:spacing w:after="0" w:line="240" w:lineRule="auto"/>
        <w:ind w:left="1843" w:hanging="1843"/>
        <w:jc w:val="both"/>
        <w:rPr>
          <w:rFonts w:ascii="Arial" w:hAnsi="Arial" w:cs="Arial"/>
          <w:sz w:val="24"/>
          <w:szCs w:val="24"/>
        </w:rPr>
      </w:pPr>
    </w:p>
    <w:p w14:paraId="0DA8B233" w14:textId="219C9A09"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I know you never cared </w:t>
      </w:r>
      <w:r w:rsidR="005E10CC">
        <w:rPr>
          <w:rFonts w:ascii="Arial" w:hAnsi="Arial" w:cs="Arial"/>
          <w:sz w:val="24"/>
          <w:szCs w:val="24"/>
        </w:rPr>
        <w:t>much</w:t>
      </w:r>
      <w:r>
        <w:rPr>
          <w:rFonts w:ascii="Arial" w:hAnsi="Arial" w:cs="Arial"/>
          <w:sz w:val="24"/>
          <w:szCs w:val="24"/>
        </w:rPr>
        <w:t xml:space="preserve"> for the bar, but I thought at </w:t>
      </w:r>
      <w:r w:rsidR="005E10CC">
        <w:rPr>
          <w:rFonts w:ascii="Arial" w:hAnsi="Arial" w:cs="Arial"/>
          <w:sz w:val="24"/>
          <w:szCs w:val="24"/>
        </w:rPr>
        <w:t>least</w:t>
      </w:r>
      <w:r>
        <w:rPr>
          <w:rFonts w:ascii="Arial" w:hAnsi="Arial" w:cs="Arial"/>
          <w:sz w:val="24"/>
          <w:szCs w:val="24"/>
        </w:rPr>
        <w:t xml:space="preserve"> you still cared for me, I was a fool for thinking so, but better a fool than a liar, I guess.  So, she wasn’t getting shit.  Donna was getting free drinks for the period of her life.  </w:t>
      </w:r>
    </w:p>
    <w:p w14:paraId="36DD26A4" w14:textId="77777777" w:rsidR="00B00094" w:rsidRDefault="00B00094" w:rsidP="00B00094">
      <w:pPr>
        <w:spacing w:after="0" w:line="240" w:lineRule="auto"/>
        <w:ind w:left="1843" w:hanging="1843"/>
        <w:jc w:val="both"/>
        <w:rPr>
          <w:rFonts w:ascii="Arial" w:hAnsi="Arial" w:cs="Arial"/>
          <w:sz w:val="24"/>
          <w:szCs w:val="24"/>
        </w:rPr>
      </w:pPr>
    </w:p>
    <w:p w14:paraId="3497D774" w14:textId="00525FBE"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Hmm.</w:t>
      </w:r>
    </w:p>
    <w:p w14:paraId="077812A9" w14:textId="77777777" w:rsidR="00B00094" w:rsidRDefault="00B00094" w:rsidP="00B00094">
      <w:pPr>
        <w:spacing w:after="0" w:line="240" w:lineRule="auto"/>
        <w:ind w:left="1843" w:hanging="1843"/>
        <w:jc w:val="both"/>
        <w:rPr>
          <w:rFonts w:ascii="Arial" w:hAnsi="Arial" w:cs="Arial"/>
          <w:sz w:val="24"/>
          <w:szCs w:val="24"/>
        </w:rPr>
      </w:pPr>
    </w:p>
    <w:p w14:paraId="0D10D116" w14:textId="70F705E9"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Just to say, that’s a bit over 30 minutes, now, okay, </w:t>
      </w:r>
      <w:r w:rsidR="005E10CC">
        <w:rPr>
          <w:rFonts w:ascii="Arial" w:hAnsi="Arial" w:cs="Arial"/>
          <w:sz w:val="24"/>
          <w:szCs w:val="24"/>
        </w:rPr>
        <w:t>thank</w:t>
      </w:r>
      <w:r>
        <w:rPr>
          <w:rFonts w:ascii="Arial" w:hAnsi="Arial" w:cs="Arial"/>
          <w:sz w:val="24"/>
          <w:szCs w:val="24"/>
        </w:rPr>
        <w:t xml:space="preserve"> you.</w:t>
      </w:r>
    </w:p>
    <w:p w14:paraId="774E5F82" w14:textId="77777777" w:rsidR="00B00094" w:rsidRDefault="00B00094" w:rsidP="00B00094">
      <w:pPr>
        <w:spacing w:after="0" w:line="240" w:lineRule="auto"/>
        <w:ind w:left="1843" w:hanging="1843"/>
        <w:jc w:val="both"/>
        <w:rPr>
          <w:rFonts w:ascii="Arial" w:hAnsi="Arial" w:cs="Arial"/>
          <w:sz w:val="24"/>
          <w:szCs w:val="24"/>
        </w:rPr>
      </w:pPr>
    </w:p>
    <w:p w14:paraId="2EACF82E" w14:textId="6A2BD0B2"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Okay.</w:t>
      </w:r>
    </w:p>
    <w:p w14:paraId="3E1384FB" w14:textId="77777777" w:rsidR="00B00094" w:rsidRDefault="00B00094" w:rsidP="00B00094">
      <w:pPr>
        <w:spacing w:after="0" w:line="240" w:lineRule="auto"/>
        <w:ind w:left="1843" w:hanging="1843"/>
        <w:jc w:val="both"/>
        <w:rPr>
          <w:rFonts w:ascii="Arial" w:hAnsi="Arial" w:cs="Arial"/>
          <w:sz w:val="24"/>
          <w:szCs w:val="24"/>
        </w:rPr>
      </w:pPr>
    </w:p>
    <w:p w14:paraId="1A8BE599" w14:textId="6C70B2DC"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And we have an hour and 30?</w:t>
      </w:r>
    </w:p>
    <w:p w14:paraId="70A05838" w14:textId="77777777" w:rsidR="00B00094" w:rsidRDefault="00B00094" w:rsidP="00B00094">
      <w:pPr>
        <w:spacing w:after="0" w:line="240" w:lineRule="auto"/>
        <w:ind w:left="1843" w:hanging="1843"/>
        <w:jc w:val="both"/>
        <w:rPr>
          <w:rFonts w:ascii="Arial" w:hAnsi="Arial" w:cs="Arial"/>
          <w:sz w:val="24"/>
          <w:szCs w:val="24"/>
        </w:rPr>
      </w:pPr>
    </w:p>
    <w:p w14:paraId="127A3C9E" w14:textId="387B8934"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Yeah, so an hour left.</w:t>
      </w:r>
    </w:p>
    <w:p w14:paraId="46ADF666" w14:textId="77777777" w:rsidR="00B00094" w:rsidRDefault="00B00094" w:rsidP="00B00094">
      <w:pPr>
        <w:spacing w:after="0" w:line="240" w:lineRule="auto"/>
        <w:ind w:left="1843" w:hanging="1843"/>
        <w:jc w:val="both"/>
        <w:rPr>
          <w:rFonts w:ascii="Arial" w:hAnsi="Arial" w:cs="Arial"/>
          <w:sz w:val="24"/>
          <w:szCs w:val="24"/>
        </w:rPr>
      </w:pPr>
    </w:p>
    <w:p w14:paraId="17B62DBB" w14:textId="044C32C0"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53:</w:t>
      </w:r>
      <w:r>
        <w:rPr>
          <w:rFonts w:ascii="Arial" w:hAnsi="Arial" w:cs="Arial"/>
          <w:sz w:val="24"/>
          <w:szCs w:val="24"/>
        </w:rPr>
        <w:tab/>
        <w:t xml:space="preserve">Carmen was </w:t>
      </w:r>
      <w:r w:rsidR="005E10CC">
        <w:rPr>
          <w:rFonts w:ascii="Arial" w:hAnsi="Arial" w:cs="Arial"/>
          <w:sz w:val="24"/>
          <w:szCs w:val="24"/>
        </w:rPr>
        <w:t>getting</w:t>
      </w:r>
      <w:r>
        <w:rPr>
          <w:rFonts w:ascii="Arial" w:hAnsi="Arial" w:cs="Arial"/>
          <w:sz w:val="24"/>
          <w:szCs w:val="24"/>
        </w:rPr>
        <w:t xml:space="preserve"> the remainder of his estate, the bar and any </w:t>
      </w:r>
      <w:r w:rsidR="005E10CC">
        <w:rPr>
          <w:rFonts w:ascii="Arial" w:hAnsi="Arial" w:cs="Arial"/>
          <w:sz w:val="24"/>
          <w:szCs w:val="24"/>
        </w:rPr>
        <w:t>associated</w:t>
      </w:r>
      <w:r>
        <w:rPr>
          <w:rFonts w:ascii="Arial" w:hAnsi="Arial" w:cs="Arial"/>
          <w:sz w:val="24"/>
          <w:szCs w:val="24"/>
        </w:rPr>
        <w:t xml:space="preserve"> assets, the balance of his retirement account, and the payout of his life insurance policy.  Should she fail to survive him, everything would go to her sister.  It's the least I can do for </w:t>
      </w:r>
      <w:r w:rsidR="00F53996">
        <w:rPr>
          <w:rFonts w:ascii="Arial" w:hAnsi="Arial" w:cs="Arial"/>
          <w:sz w:val="24"/>
          <w:szCs w:val="24"/>
        </w:rPr>
        <w:t>you;</w:t>
      </w:r>
      <w:r>
        <w:rPr>
          <w:rFonts w:ascii="Arial" w:hAnsi="Arial" w:cs="Arial"/>
          <w:sz w:val="24"/>
          <w:szCs w:val="24"/>
        </w:rPr>
        <w:t xml:space="preserve"> you are the best damn bartender in Indiana, and the kind of family I'd always hoped I have, </w:t>
      </w:r>
      <w:r w:rsidR="005E10CC">
        <w:rPr>
          <w:rFonts w:ascii="Arial" w:hAnsi="Arial" w:cs="Arial"/>
          <w:sz w:val="24"/>
          <w:szCs w:val="24"/>
        </w:rPr>
        <w:t>couldn’t</w:t>
      </w:r>
      <w:r>
        <w:rPr>
          <w:rFonts w:ascii="Arial" w:hAnsi="Arial" w:cs="Arial"/>
          <w:sz w:val="24"/>
          <w:szCs w:val="24"/>
        </w:rPr>
        <w:t xml:space="preserve"> leave the bar in better hands.</w:t>
      </w:r>
    </w:p>
    <w:p w14:paraId="6AEEA2CF" w14:textId="77777777" w:rsidR="00B00094" w:rsidRDefault="00B00094" w:rsidP="00B00094">
      <w:pPr>
        <w:spacing w:after="0" w:line="240" w:lineRule="auto"/>
        <w:ind w:left="1843" w:hanging="1843"/>
        <w:jc w:val="both"/>
        <w:rPr>
          <w:rFonts w:ascii="Arial" w:hAnsi="Arial" w:cs="Arial"/>
          <w:sz w:val="24"/>
          <w:szCs w:val="24"/>
        </w:rPr>
      </w:pPr>
    </w:p>
    <w:p w14:paraId="031D0C30" w14:textId="5E4B7C77"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r>
      <w:r w:rsidR="005E10CC">
        <w:rPr>
          <w:rFonts w:ascii="Arial" w:hAnsi="Arial" w:cs="Arial"/>
          <w:sz w:val="24"/>
          <w:szCs w:val="24"/>
        </w:rPr>
        <w:t>Where’s</w:t>
      </w:r>
      <w:r>
        <w:rPr>
          <w:rFonts w:ascii="Arial" w:hAnsi="Arial" w:cs="Arial"/>
          <w:sz w:val="24"/>
          <w:szCs w:val="24"/>
        </w:rPr>
        <w:t xml:space="preserve"> the list of suspects?</w:t>
      </w:r>
    </w:p>
    <w:p w14:paraId="148B896F" w14:textId="77777777" w:rsidR="00B00094" w:rsidRDefault="00B00094" w:rsidP="00B00094">
      <w:pPr>
        <w:spacing w:after="0" w:line="240" w:lineRule="auto"/>
        <w:ind w:left="1843" w:hanging="1843"/>
        <w:jc w:val="both"/>
        <w:rPr>
          <w:rFonts w:ascii="Arial" w:hAnsi="Arial" w:cs="Arial"/>
          <w:sz w:val="24"/>
          <w:szCs w:val="24"/>
        </w:rPr>
      </w:pPr>
    </w:p>
    <w:p w14:paraId="2C86B7C0" w14:textId="544309C9"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You mean, this?</w:t>
      </w:r>
    </w:p>
    <w:p w14:paraId="379BF5B3" w14:textId="77777777" w:rsidR="00B00094" w:rsidRDefault="00B00094" w:rsidP="00B00094">
      <w:pPr>
        <w:spacing w:after="0" w:line="240" w:lineRule="auto"/>
        <w:ind w:left="1843" w:hanging="1843"/>
        <w:jc w:val="both"/>
        <w:rPr>
          <w:rFonts w:ascii="Arial" w:hAnsi="Arial" w:cs="Arial"/>
          <w:sz w:val="24"/>
          <w:szCs w:val="24"/>
        </w:rPr>
      </w:pPr>
    </w:p>
    <w:p w14:paraId="71F5CC07" w14:textId="2E69ACDA"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Ah, yeah.  </w:t>
      </w:r>
    </w:p>
    <w:p w14:paraId="00672034" w14:textId="77777777" w:rsidR="00B00094" w:rsidRDefault="00B00094" w:rsidP="00B00094">
      <w:pPr>
        <w:spacing w:after="0" w:line="240" w:lineRule="auto"/>
        <w:ind w:left="1843" w:hanging="1843"/>
        <w:jc w:val="both"/>
        <w:rPr>
          <w:rFonts w:ascii="Arial" w:hAnsi="Arial" w:cs="Arial"/>
          <w:sz w:val="24"/>
          <w:szCs w:val="24"/>
        </w:rPr>
      </w:pPr>
    </w:p>
    <w:p w14:paraId="4E380093" w14:textId="139C62D7"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Do you want to write it on this board…</w:t>
      </w:r>
    </w:p>
    <w:p w14:paraId="62C12691" w14:textId="77777777" w:rsidR="00B00094" w:rsidRDefault="00B00094" w:rsidP="00B00094">
      <w:pPr>
        <w:spacing w:after="0" w:line="240" w:lineRule="auto"/>
        <w:ind w:left="1843" w:hanging="1843"/>
        <w:jc w:val="both"/>
        <w:rPr>
          <w:rFonts w:ascii="Arial" w:hAnsi="Arial" w:cs="Arial"/>
          <w:sz w:val="24"/>
          <w:szCs w:val="24"/>
        </w:rPr>
      </w:pPr>
    </w:p>
    <w:p w14:paraId="198A8385" w14:textId="0EF3064B"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r>
      <w:r w:rsidR="00F53996">
        <w:rPr>
          <w:rFonts w:ascii="Arial" w:hAnsi="Arial" w:cs="Arial"/>
          <w:sz w:val="24"/>
          <w:szCs w:val="24"/>
        </w:rPr>
        <w:t>Well,</w:t>
      </w:r>
      <w:r>
        <w:rPr>
          <w:rFonts w:ascii="Arial" w:hAnsi="Arial" w:cs="Arial"/>
          <w:sz w:val="24"/>
          <w:szCs w:val="24"/>
        </w:rPr>
        <w:t xml:space="preserve"> I'm trying to…</w:t>
      </w:r>
    </w:p>
    <w:p w14:paraId="4A9FF61C" w14:textId="77777777" w:rsidR="00B00094" w:rsidRDefault="00B00094" w:rsidP="00B00094">
      <w:pPr>
        <w:spacing w:after="0" w:line="240" w:lineRule="auto"/>
        <w:ind w:left="1843" w:hanging="1843"/>
        <w:jc w:val="both"/>
        <w:rPr>
          <w:rFonts w:ascii="Arial" w:hAnsi="Arial" w:cs="Arial"/>
          <w:sz w:val="24"/>
          <w:szCs w:val="24"/>
        </w:rPr>
      </w:pPr>
    </w:p>
    <w:p w14:paraId="3FAAAD5B" w14:textId="71888FD8"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…please.</w:t>
      </w:r>
    </w:p>
    <w:p w14:paraId="5B7E1AF5" w14:textId="77777777" w:rsidR="00B00094" w:rsidRDefault="00B00094" w:rsidP="00B00094">
      <w:pPr>
        <w:spacing w:after="0" w:line="240" w:lineRule="auto"/>
        <w:ind w:left="1843" w:hanging="1843"/>
        <w:jc w:val="both"/>
        <w:rPr>
          <w:rFonts w:ascii="Arial" w:hAnsi="Arial" w:cs="Arial"/>
          <w:sz w:val="24"/>
          <w:szCs w:val="24"/>
        </w:rPr>
      </w:pPr>
    </w:p>
    <w:p w14:paraId="2E01FBC9" w14:textId="4034143E"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 just need to…</w:t>
      </w:r>
    </w:p>
    <w:p w14:paraId="051C92D4" w14:textId="77777777" w:rsidR="00B00094" w:rsidRDefault="00B00094" w:rsidP="00B00094">
      <w:pPr>
        <w:spacing w:after="0" w:line="240" w:lineRule="auto"/>
        <w:ind w:left="1843" w:hanging="1843"/>
        <w:jc w:val="both"/>
        <w:rPr>
          <w:rFonts w:ascii="Arial" w:hAnsi="Arial" w:cs="Arial"/>
          <w:sz w:val="24"/>
          <w:szCs w:val="24"/>
        </w:rPr>
      </w:pPr>
    </w:p>
    <w:p w14:paraId="1E66C0E7" w14:textId="1F1CCB7A"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Wait, what was Carmen, she was going to get everything?</w:t>
      </w:r>
    </w:p>
    <w:p w14:paraId="337F31E7" w14:textId="77777777" w:rsidR="00B00094" w:rsidRDefault="00B00094" w:rsidP="00B00094">
      <w:pPr>
        <w:spacing w:after="0" w:line="240" w:lineRule="auto"/>
        <w:ind w:left="1843" w:hanging="1843"/>
        <w:jc w:val="both"/>
        <w:rPr>
          <w:rFonts w:ascii="Arial" w:hAnsi="Arial" w:cs="Arial"/>
          <w:sz w:val="24"/>
          <w:szCs w:val="24"/>
        </w:rPr>
      </w:pPr>
    </w:p>
    <w:p w14:paraId="6AC3A7AA" w14:textId="62476D1E"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Everything.  And like, she was getting the bar, his assets, his entire retirement account, his life insurance, and if not, it was going to…</w:t>
      </w:r>
    </w:p>
    <w:p w14:paraId="3CCE88ED" w14:textId="77777777" w:rsidR="00B00094" w:rsidRDefault="00B00094" w:rsidP="00B00094">
      <w:pPr>
        <w:spacing w:after="0" w:line="240" w:lineRule="auto"/>
        <w:ind w:left="1843" w:hanging="1843"/>
        <w:jc w:val="both"/>
        <w:rPr>
          <w:rFonts w:ascii="Arial" w:hAnsi="Arial" w:cs="Arial"/>
          <w:sz w:val="24"/>
          <w:szCs w:val="24"/>
        </w:rPr>
      </w:pPr>
    </w:p>
    <w:p w14:paraId="5A29F978" w14:textId="12C23C39"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The cat?</w:t>
      </w:r>
    </w:p>
    <w:p w14:paraId="7E76171D" w14:textId="77777777" w:rsidR="00B00094" w:rsidRDefault="00B00094" w:rsidP="00B00094">
      <w:pPr>
        <w:spacing w:after="0" w:line="240" w:lineRule="auto"/>
        <w:ind w:left="1843" w:hanging="1843"/>
        <w:jc w:val="both"/>
        <w:rPr>
          <w:rFonts w:ascii="Arial" w:hAnsi="Arial" w:cs="Arial"/>
          <w:sz w:val="24"/>
          <w:szCs w:val="24"/>
        </w:rPr>
      </w:pPr>
    </w:p>
    <w:p w14:paraId="2436A27C" w14:textId="49CDC6BE"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…no, to her sister.  So, it can't have been Joan, because Joan is presumably the woman at the thing, who gets the other girl to leave a fox at the Tavern for her cat.  </w:t>
      </w:r>
    </w:p>
    <w:p w14:paraId="313565D0" w14:textId="77777777" w:rsidR="00B00094" w:rsidRDefault="00B00094" w:rsidP="00B00094">
      <w:pPr>
        <w:spacing w:after="0" w:line="240" w:lineRule="auto"/>
        <w:ind w:left="1843" w:hanging="1843"/>
        <w:jc w:val="both"/>
        <w:rPr>
          <w:rFonts w:ascii="Arial" w:hAnsi="Arial" w:cs="Arial"/>
          <w:sz w:val="24"/>
          <w:szCs w:val="24"/>
        </w:rPr>
      </w:pPr>
    </w:p>
    <w:p w14:paraId="6D2A1584" w14:textId="6EC4AEA8"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Hmm.</w:t>
      </w:r>
    </w:p>
    <w:p w14:paraId="219325D3" w14:textId="77777777" w:rsidR="00B00094" w:rsidRDefault="00B00094" w:rsidP="00B00094">
      <w:pPr>
        <w:spacing w:after="0" w:line="240" w:lineRule="auto"/>
        <w:ind w:left="1843" w:hanging="1843"/>
        <w:jc w:val="both"/>
        <w:rPr>
          <w:rFonts w:ascii="Arial" w:hAnsi="Arial" w:cs="Arial"/>
          <w:sz w:val="24"/>
          <w:szCs w:val="24"/>
        </w:rPr>
      </w:pPr>
    </w:p>
    <w:p w14:paraId="2AC89CCA" w14:textId="6F6D79E7"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So, Joan’s cat, Vinegar Tom, gets killed.</w:t>
      </w:r>
    </w:p>
    <w:p w14:paraId="1F9FC61A" w14:textId="77777777" w:rsidR="00B00094" w:rsidRDefault="00B00094" w:rsidP="00B00094">
      <w:pPr>
        <w:spacing w:after="0" w:line="240" w:lineRule="auto"/>
        <w:ind w:left="1843" w:hanging="1843"/>
        <w:jc w:val="both"/>
        <w:rPr>
          <w:rFonts w:ascii="Arial" w:hAnsi="Arial" w:cs="Arial"/>
          <w:sz w:val="24"/>
          <w:szCs w:val="24"/>
        </w:rPr>
      </w:pPr>
    </w:p>
    <w:p w14:paraId="6D1C9E3C" w14:textId="74527DE3"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And it was her cat?</w:t>
      </w:r>
    </w:p>
    <w:p w14:paraId="73BD8C6B" w14:textId="77777777" w:rsidR="00B00094" w:rsidRDefault="00B00094" w:rsidP="00B00094">
      <w:pPr>
        <w:spacing w:after="0" w:line="240" w:lineRule="auto"/>
        <w:ind w:left="1843" w:hanging="1843"/>
        <w:jc w:val="both"/>
        <w:rPr>
          <w:rFonts w:ascii="Arial" w:hAnsi="Arial" w:cs="Arial"/>
          <w:sz w:val="24"/>
          <w:szCs w:val="24"/>
        </w:rPr>
      </w:pPr>
    </w:p>
    <w:p w14:paraId="05049F8D" w14:textId="1921E575"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Her cat.</w:t>
      </w:r>
    </w:p>
    <w:p w14:paraId="0E390F63" w14:textId="77777777" w:rsidR="00B00094" w:rsidRDefault="00B00094" w:rsidP="00B00094">
      <w:pPr>
        <w:spacing w:after="0" w:line="240" w:lineRule="auto"/>
        <w:ind w:left="1843" w:hanging="1843"/>
        <w:jc w:val="both"/>
        <w:rPr>
          <w:rFonts w:ascii="Arial" w:hAnsi="Arial" w:cs="Arial"/>
          <w:sz w:val="24"/>
          <w:szCs w:val="24"/>
        </w:rPr>
      </w:pPr>
    </w:p>
    <w:p w14:paraId="04E17D69" w14:textId="2F05D090"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Okay.</w:t>
      </w:r>
    </w:p>
    <w:p w14:paraId="744EDD49" w14:textId="77777777" w:rsidR="00B00094" w:rsidRDefault="00B00094" w:rsidP="00B00094">
      <w:pPr>
        <w:spacing w:after="0" w:line="240" w:lineRule="auto"/>
        <w:ind w:left="1843" w:hanging="1843"/>
        <w:jc w:val="both"/>
        <w:rPr>
          <w:rFonts w:ascii="Arial" w:hAnsi="Arial" w:cs="Arial"/>
          <w:sz w:val="24"/>
          <w:szCs w:val="24"/>
        </w:rPr>
      </w:pPr>
    </w:p>
    <w:p w14:paraId="331FDC28" w14:textId="4C6C82C9"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This Protect Devil’s Well thing, she is part of the people who want to protect it.  A strange woman is at this banishing ritual, and puts a dead fox by the mailbox of the Tavern.  And like, covers it in ash from a fire, and then yells, for Vinegar Tom.  Which would </w:t>
      </w:r>
      <w:r w:rsidR="005E10CC">
        <w:rPr>
          <w:rFonts w:ascii="Arial" w:hAnsi="Arial" w:cs="Arial"/>
          <w:sz w:val="24"/>
          <w:szCs w:val="24"/>
        </w:rPr>
        <w:t>assume</w:t>
      </w:r>
      <w:r>
        <w:rPr>
          <w:rFonts w:ascii="Arial" w:hAnsi="Arial" w:cs="Arial"/>
          <w:sz w:val="24"/>
          <w:szCs w:val="24"/>
        </w:rPr>
        <w:t xml:space="preserve"> that that is her, and the woman in this is with her the entire time.  Yeah.</w:t>
      </w:r>
    </w:p>
    <w:p w14:paraId="1C8881EE" w14:textId="77777777" w:rsidR="00B00094" w:rsidRDefault="00B00094" w:rsidP="00B00094">
      <w:pPr>
        <w:spacing w:after="0" w:line="240" w:lineRule="auto"/>
        <w:ind w:left="1843" w:hanging="1843"/>
        <w:jc w:val="both"/>
        <w:rPr>
          <w:rFonts w:ascii="Arial" w:hAnsi="Arial" w:cs="Arial"/>
          <w:sz w:val="24"/>
          <w:szCs w:val="24"/>
        </w:rPr>
      </w:pPr>
    </w:p>
    <w:p w14:paraId="17179992" w14:textId="43AC5CC1"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Joan is not getting anything?</w:t>
      </w:r>
      <w:r>
        <w:rPr>
          <w:rFonts w:ascii="Arial" w:hAnsi="Arial" w:cs="Arial"/>
          <w:sz w:val="24"/>
          <w:szCs w:val="24"/>
        </w:rPr>
        <w:tab/>
      </w:r>
    </w:p>
    <w:p w14:paraId="3F986AF0" w14:textId="77777777" w:rsidR="00B00094" w:rsidRDefault="00B00094" w:rsidP="00B00094">
      <w:pPr>
        <w:spacing w:after="0" w:line="240" w:lineRule="auto"/>
        <w:ind w:left="1843" w:hanging="1843"/>
        <w:jc w:val="both"/>
        <w:rPr>
          <w:rFonts w:ascii="Arial" w:hAnsi="Arial" w:cs="Arial"/>
          <w:sz w:val="24"/>
          <w:szCs w:val="24"/>
        </w:rPr>
      </w:pPr>
    </w:p>
    <w:p w14:paraId="44ABF180" w14:textId="26DEC7AC"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53:</w:t>
      </w:r>
      <w:r>
        <w:rPr>
          <w:rFonts w:ascii="Arial" w:hAnsi="Arial" w:cs="Arial"/>
          <w:sz w:val="24"/>
          <w:szCs w:val="24"/>
        </w:rPr>
        <w:tab/>
        <w:t>No, Joan is getting $5,000 in support.</w:t>
      </w:r>
    </w:p>
    <w:p w14:paraId="29C80B8F" w14:textId="77777777" w:rsidR="00B00094" w:rsidRDefault="00B00094" w:rsidP="00B00094">
      <w:pPr>
        <w:spacing w:after="0" w:line="240" w:lineRule="auto"/>
        <w:ind w:left="1843" w:hanging="1843"/>
        <w:jc w:val="both"/>
        <w:rPr>
          <w:rFonts w:ascii="Arial" w:hAnsi="Arial" w:cs="Arial"/>
          <w:sz w:val="24"/>
          <w:szCs w:val="24"/>
        </w:rPr>
      </w:pPr>
    </w:p>
    <w:p w14:paraId="3FCBAB64" w14:textId="6BAD288E"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If he dies?</w:t>
      </w:r>
    </w:p>
    <w:p w14:paraId="43413130" w14:textId="77777777" w:rsidR="00B00094" w:rsidRDefault="00B00094" w:rsidP="00B00094">
      <w:pPr>
        <w:spacing w:after="0" w:line="240" w:lineRule="auto"/>
        <w:ind w:left="1843" w:hanging="1843"/>
        <w:jc w:val="both"/>
        <w:rPr>
          <w:rFonts w:ascii="Arial" w:hAnsi="Arial" w:cs="Arial"/>
          <w:sz w:val="24"/>
          <w:szCs w:val="24"/>
        </w:rPr>
      </w:pPr>
    </w:p>
    <w:p w14:paraId="6724C712" w14:textId="38E3B2C1"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Yes.  And if she dies before him, it's all going to the thing.</w:t>
      </w:r>
    </w:p>
    <w:p w14:paraId="407C0D6D" w14:textId="77777777" w:rsidR="00B00094" w:rsidRDefault="00B00094" w:rsidP="00B00094">
      <w:pPr>
        <w:spacing w:after="0" w:line="240" w:lineRule="auto"/>
        <w:ind w:left="1843" w:hanging="1843"/>
        <w:jc w:val="both"/>
        <w:rPr>
          <w:rFonts w:ascii="Arial" w:hAnsi="Arial" w:cs="Arial"/>
          <w:sz w:val="24"/>
          <w:szCs w:val="24"/>
        </w:rPr>
      </w:pPr>
    </w:p>
    <w:p w14:paraId="307227BC" w14:textId="7296C8AA"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Ah, okay.</w:t>
      </w:r>
    </w:p>
    <w:p w14:paraId="2F4C7634" w14:textId="77777777" w:rsidR="00B00094" w:rsidRDefault="00B00094" w:rsidP="00B00094">
      <w:pPr>
        <w:spacing w:after="0" w:line="240" w:lineRule="auto"/>
        <w:ind w:left="1843" w:hanging="1843"/>
        <w:jc w:val="both"/>
        <w:rPr>
          <w:rFonts w:ascii="Arial" w:hAnsi="Arial" w:cs="Arial"/>
          <w:sz w:val="24"/>
          <w:szCs w:val="24"/>
        </w:rPr>
      </w:pPr>
    </w:p>
    <w:p w14:paraId="1F8F0F7B" w14:textId="054EEBC1"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But I don't think she can be it, given that she has something that corroborates, potentially, her location.  Both before, and after this incident.  </w:t>
      </w:r>
    </w:p>
    <w:p w14:paraId="6B34CE4F" w14:textId="77777777" w:rsidR="00B00094" w:rsidRDefault="00B00094" w:rsidP="00B00094">
      <w:pPr>
        <w:spacing w:after="0" w:line="240" w:lineRule="auto"/>
        <w:ind w:left="1843" w:hanging="1843"/>
        <w:jc w:val="both"/>
        <w:rPr>
          <w:rFonts w:ascii="Arial" w:hAnsi="Arial" w:cs="Arial"/>
          <w:sz w:val="24"/>
          <w:szCs w:val="24"/>
        </w:rPr>
      </w:pPr>
    </w:p>
    <w:p w14:paraId="7AA7EC91" w14:textId="77C2BCB3"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That she's at </w:t>
      </w:r>
      <w:r w:rsidR="005E10CC">
        <w:rPr>
          <w:rFonts w:ascii="Arial" w:hAnsi="Arial" w:cs="Arial"/>
          <w:sz w:val="24"/>
          <w:szCs w:val="24"/>
        </w:rPr>
        <w:t>that</w:t>
      </w:r>
      <w:r>
        <w:rPr>
          <w:rFonts w:ascii="Arial" w:hAnsi="Arial" w:cs="Arial"/>
          <w:sz w:val="24"/>
          <w:szCs w:val="24"/>
        </w:rPr>
        <w:t xml:space="preserve"> thing?</w:t>
      </w:r>
    </w:p>
    <w:p w14:paraId="27BE6D9F" w14:textId="77777777" w:rsidR="00B00094" w:rsidRDefault="00B00094" w:rsidP="00B00094">
      <w:pPr>
        <w:spacing w:after="0" w:line="240" w:lineRule="auto"/>
        <w:ind w:left="1843" w:hanging="1843"/>
        <w:jc w:val="both"/>
        <w:rPr>
          <w:rFonts w:ascii="Arial" w:hAnsi="Arial" w:cs="Arial"/>
          <w:sz w:val="24"/>
          <w:szCs w:val="24"/>
        </w:rPr>
      </w:pPr>
    </w:p>
    <w:p w14:paraId="01F14F5F" w14:textId="17EC3C96"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w:t>
      </w:r>
    </w:p>
    <w:p w14:paraId="2399BA56" w14:textId="77777777" w:rsidR="00B00094" w:rsidRDefault="00B00094" w:rsidP="00B00094">
      <w:pPr>
        <w:spacing w:after="0" w:line="240" w:lineRule="auto"/>
        <w:ind w:left="1843" w:hanging="1843"/>
        <w:jc w:val="both"/>
        <w:rPr>
          <w:rFonts w:ascii="Arial" w:hAnsi="Arial" w:cs="Arial"/>
          <w:sz w:val="24"/>
          <w:szCs w:val="24"/>
        </w:rPr>
      </w:pPr>
    </w:p>
    <w:p w14:paraId="7D20AE70" w14:textId="726E6DBB"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What's the significance of the </w:t>
      </w:r>
      <w:r w:rsidR="005E10CC">
        <w:rPr>
          <w:rFonts w:ascii="Arial" w:hAnsi="Arial" w:cs="Arial"/>
          <w:sz w:val="24"/>
          <w:szCs w:val="24"/>
        </w:rPr>
        <w:t>bottle</w:t>
      </w:r>
      <w:r>
        <w:rPr>
          <w:rFonts w:ascii="Arial" w:hAnsi="Arial" w:cs="Arial"/>
          <w:sz w:val="24"/>
          <w:szCs w:val="24"/>
        </w:rPr>
        <w:t xml:space="preserve"> opener?</w:t>
      </w:r>
    </w:p>
    <w:p w14:paraId="2412444F" w14:textId="77777777" w:rsidR="00B00094" w:rsidRDefault="00B00094" w:rsidP="00B00094">
      <w:pPr>
        <w:spacing w:after="0" w:line="240" w:lineRule="auto"/>
        <w:ind w:left="1843" w:hanging="1843"/>
        <w:jc w:val="both"/>
        <w:rPr>
          <w:rFonts w:ascii="Arial" w:hAnsi="Arial" w:cs="Arial"/>
          <w:sz w:val="24"/>
          <w:szCs w:val="24"/>
        </w:rPr>
      </w:pPr>
    </w:p>
    <w:p w14:paraId="2401DF21" w14:textId="5761B3D3"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Oh, yeah.</w:t>
      </w:r>
    </w:p>
    <w:p w14:paraId="5D333F1C" w14:textId="77777777" w:rsidR="00B00094" w:rsidRDefault="00B00094" w:rsidP="00B00094">
      <w:pPr>
        <w:spacing w:after="0" w:line="240" w:lineRule="auto"/>
        <w:ind w:left="1843" w:hanging="1843"/>
        <w:jc w:val="both"/>
        <w:rPr>
          <w:rFonts w:ascii="Arial" w:hAnsi="Arial" w:cs="Arial"/>
          <w:sz w:val="24"/>
          <w:szCs w:val="24"/>
        </w:rPr>
      </w:pPr>
    </w:p>
    <w:p w14:paraId="7CD72B79" w14:textId="5BAFC783"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Oh, and it's the year for the wedding, that’s why it had four on it.</w:t>
      </w:r>
    </w:p>
    <w:p w14:paraId="05452E30" w14:textId="77777777" w:rsidR="00B00094" w:rsidRDefault="00B00094" w:rsidP="00B00094">
      <w:pPr>
        <w:spacing w:after="0" w:line="240" w:lineRule="auto"/>
        <w:ind w:left="1843" w:hanging="1843"/>
        <w:jc w:val="both"/>
        <w:rPr>
          <w:rFonts w:ascii="Arial" w:hAnsi="Arial" w:cs="Arial"/>
          <w:sz w:val="24"/>
          <w:szCs w:val="24"/>
        </w:rPr>
      </w:pPr>
    </w:p>
    <w:p w14:paraId="6C7AAC55" w14:textId="38631A29" w:rsidR="00B00094" w:rsidRDefault="00B00094" w:rsidP="00B00094">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Ah, okay, makes sense.</w:t>
      </w:r>
    </w:p>
    <w:p w14:paraId="19AD837F" w14:textId="77777777" w:rsidR="00B00094" w:rsidRDefault="00B00094" w:rsidP="00B00094">
      <w:pPr>
        <w:spacing w:after="0" w:line="240" w:lineRule="auto"/>
        <w:ind w:left="1843" w:hanging="1843"/>
        <w:jc w:val="both"/>
        <w:rPr>
          <w:rFonts w:ascii="Arial" w:hAnsi="Arial" w:cs="Arial"/>
          <w:sz w:val="24"/>
          <w:szCs w:val="24"/>
        </w:rPr>
      </w:pPr>
    </w:p>
    <w:p w14:paraId="2D06AFB3" w14:textId="495D7D05" w:rsidR="00B00094"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 30, 40 minutes from when it started, so she can't be there.  Because even 30 minutes after it started…</w:t>
      </w:r>
    </w:p>
    <w:p w14:paraId="5426D39A" w14:textId="77777777" w:rsidR="005A61A0" w:rsidRDefault="005A61A0" w:rsidP="00B00094">
      <w:pPr>
        <w:spacing w:after="0" w:line="240" w:lineRule="auto"/>
        <w:ind w:left="1843" w:hanging="1843"/>
        <w:jc w:val="both"/>
        <w:rPr>
          <w:rFonts w:ascii="Arial" w:hAnsi="Arial" w:cs="Arial"/>
          <w:sz w:val="24"/>
          <w:szCs w:val="24"/>
        </w:rPr>
      </w:pPr>
    </w:p>
    <w:p w14:paraId="77915EB4" w14:textId="62784817"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Well, she was getting free drinks the whole time, right?</w:t>
      </w:r>
    </w:p>
    <w:p w14:paraId="332AD974" w14:textId="77777777" w:rsidR="005A61A0" w:rsidRDefault="005A61A0" w:rsidP="00B00094">
      <w:pPr>
        <w:spacing w:after="0" w:line="240" w:lineRule="auto"/>
        <w:ind w:left="1843" w:hanging="1843"/>
        <w:jc w:val="both"/>
        <w:rPr>
          <w:rFonts w:ascii="Arial" w:hAnsi="Arial" w:cs="Arial"/>
          <w:sz w:val="24"/>
          <w:szCs w:val="24"/>
        </w:rPr>
      </w:pPr>
    </w:p>
    <w:p w14:paraId="283679F1" w14:textId="3EED975C"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No, if he dies, she will get free </w:t>
      </w:r>
      <w:r w:rsidR="005E10CC">
        <w:rPr>
          <w:rFonts w:ascii="Arial" w:hAnsi="Arial" w:cs="Arial"/>
          <w:sz w:val="24"/>
          <w:szCs w:val="24"/>
        </w:rPr>
        <w:t>drinks</w:t>
      </w:r>
      <w:r>
        <w:rPr>
          <w:rFonts w:ascii="Arial" w:hAnsi="Arial" w:cs="Arial"/>
          <w:sz w:val="24"/>
          <w:szCs w:val="24"/>
        </w:rPr>
        <w:t xml:space="preserve"> for the rest of her life.</w:t>
      </w:r>
    </w:p>
    <w:p w14:paraId="3C25EFBA" w14:textId="77777777" w:rsidR="005A61A0" w:rsidRDefault="005A61A0" w:rsidP="00B00094">
      <w:pPr>
        <w:spacing w:after="0" w:line="240" w:lineRule="auto"/>
        <w:ind w:left="1843" w:hanging="1843"/>
        <w:jc w:val="both"/>
        <w:rPr>
          <w:rFonts w:ascii="Arial" w:hAnsi="Arial" w:cs="Arial"/>
          <w:sz w:val="24"/>
          <w:szCs w:val="24"/>
        </w:rPr>
      </w:pPr>
    </w:p>
    <w:p w14:paraId="0F09DBCC" w14:textId="13A6ED35"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But the bar is being sold, so she won't actually get that…by Cherie.</w:t>
      </w:r>
    </w:p>
    <w:p w14:paraId="7F124BB9" w14:textId="77777777" w:rsidR="005A61A0" w:rsidRDefault="005A61A0" w:rsidP="00B00094">
      <w:pPr>
        <w:spacing w:after="0" w:line="240" w:lineRule="auto"/>
        <w:ind w:left="1843" w:hanging="1843"/>
        <w:jc w:val="both"/>
        <w:rPr>
          <w:rFonts w:ascii="Arial" w:hAnsi="Arial" w:cs="Arial"/>
          <w:sz w:val="24"/>
          <w:szCs w:val="24"/>
        </w:rPr>
      </w:pPr>
    </w:p>
    <w:p w14:paraId="416716E4" w14:textId="5E6F4377"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But Cherie wouldn’t have been able to sell it, because it doesn't belong to her.</w:t>
      </w:r>
    </w:p>
    <w:p w14:paraId="4AC5296B" w14:textId="77777777" w:rsidR="005A61A0" w:rsidRDefault="005A61A0" w:rsidP="00B00094">
      <w:pPr>
        <w:spacing w:after="0" w:line="240" w:lineRule="auto"/>
        <w:ind w:left="1843" w:hanging="1843"/>
        <w:jc w:val="both"/>
        <w:rPr>
          <w:rFonts w:ascii="Arial" w:hAnsi="Arial" w:cs="Arial"/>
          <w:sz w:val="24"/>
          <w:szCs w:val="24"/>
        </w:rPr>
      </w:pPr>
    </w:p>
    <w:p w14:paraId="1778777C" w14:textId="629ABAE6"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Who does it </w:t>
      </w:r>
      <w:r w:rsidR="005E10CC">
        <w:rPr>
          <w:rFonts w:ascii="Arial" w:hAnsi="Arial" w:cs="Arial"/>
          <w:sz w:val="24"/>
          <w:szCs w:val="24"/>
        </w:rPr>
        <w:t>belong</w:t>
      </w:r>
      <w:r>
        <w:rPr>
          <w:rFonts w:ascii="Arial" w:hAnsi="Arial" w:cs="Arial"/>
          <w:sz w:val="24"/>
          <w:szCs w:val="24"/>
        </w:rPr>
        <w:t xml:space="preserve"> to?</w:t>
      </w:r>
    </w:p>
    <w:p w14:paraId="60967535" w14:textId="77777777" w:rsidR="005A61A0" w:rsidRDefault="005A61A0" w:rsidP="00B00094">
      <w:pPr>
        <w:spacing w:after="0" w:line="240" w:lineRule="auto"/>
        <w:ind w:left="1843" w:hanging="1843"/>
        <w:jc w:val="both"/>
        <w:rPr>
          <w:rFonts w:ascii="Arial" w:hAnsi="Arial" w:cs="Arial"/>
          <w:sz w:val="24"/>
          <w:szCs w:val="24"/>
        </w:rPr>
      </w:pPr>
    </w:p>
    <w:p w14:paraId="3E00BDDB" w14:textId="0DC671F2"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In the sense of…</w:t>
      </w:r>
    </w:p>
    <w:p w14:paraId="60C88DA3" w14:textId="77777777" w:rsidR="005A61A0" w:rsidRDefault="005A61A0" w:rsidP="00B00094">
      <w:pPr>
        <w:spacing w:after="0" w:line="240" w:lineRule="auto"/>
        <w:ind w:left="1843" w:hanging="1843"/>
        <w:jc w:val="both"/>
        <w:rPr>
          <w:rFonts w:ascii="Arial" w:hAnsi="Arial" w:cs="Arial"/>
          <w:sz w:val="24"/>
          <w:szCs w:val="24"/>
        </w:rPr>
      </w:pPr>
    </w:p>
    <w:p w14:paraId="44793F4E" w14:textId="045C1020"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She has no claim to it.</w:t>
      </w:r>
    </w:p>
    <w:p w14:paraId="5BBD9CDE" w14:textId="77777777" w:rsidR="005A61A0" w:rsidRDefault="005A61A0" w:rsidP="00B00094">
      <w:pPr>
        <w:spacing w:after="0" w:line="240" w:lineRule="auto"/>
        <w:ind w:left="1843" w:hanging="1843"/>
        <w:jc w:val="both"/>
        <w:rPr>
          <w:rFonts w:ascii="Arial" w:hAnsi="Arial" w:cs="Arial"/>
          <w:sz w:val="24"/>
          <w:szCs w:val="24"/>
        </w:rPr>
      </w:pPr>
    </w:p>
    <w:p w14:paraId="3E9EA9B5" w14:textId="317B0A77"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…if he dies, none of it goes to her.</w:t>
      </w:r>
    </w:p>
    <w:p w14:paraId="2A3A250E" w14:textId="77777777" w:rsidR="005A61A0" w:rsidRDefault="005A61A0" w:rsidP="00B00094">
      <w:pPr>
        <w:spacing w:after="0" w:line="240" w:lineRule="auto"/>
        <w:ind w:left="1843" w:hanging="1843"/>
        <w:jc w:val="both"/>
        <w:rPr>
          <w:rFonts w:ascii="Arial" w:hAnsi="Arial" w:cs="Arial"/>
          <w:sz w:val="24"/>
          <w:szCs w:val="24"/>
        </w:rPr>
      </w:pPr>
    </w:p>
    <w:p w14:paraId="56E15403" w14:textId="0A4C09A0"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Okay. </w:t>
      </w:r>
    </w:p>
    <w:p w14:paraId="596B64E2" w14:textId="77777777" w:rsidR="005A61A0" w:rsidRDefault="005A61A0" w:rsidP="00B00094">
      <w:pPr>
        <w:spacing w:after="0" w:line="240" w:lineRule="auto"/>
        <w:ind w:left="1843" w:hanging="1843"/>
        <w:jc w:val="both"/>
        <w:rPr>
          <w:rFonts w:ascii="Arial" w:hAnsi="Arial" w:cs="Arial"/>
          <w:sz w:val="24"/>
          <w:szCs w:val="24"/>
        </w:rPr>
      </w:pPr>
    </w:p>
    <w:p w14:paraId="04E34971" w14:textId="319D0DE2"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The bar goes to Carmen.  Not a single dime goes to Cherie.</w:t>
      </w:r>
    </w:p>
    <w:p w14:paraId="023076C4" w14:textId="77777777" w:rsidR="005A61A0" w:rsidRDefault="005A61A0" w:rsidP="00B00094">
      <w:pPr>
        <w:spacing w:after="0" w:line="240" w:lineRule="auto"/>
        <w:ind w:left="1843" w:hanging="1843"/>
        <w:jc w:val="both"/>
        <w:rPr>
          <w:rFonts w:ascii="Arial" w:hAnsi="Arial" w:cs="Arial"/>
          <w:sz w:val="24"/>
          <w:szCs w:val="24"/>
        </w:rPr>
      </w:pPr>
    </w:p>
    <w:p w14:paraId="3E9FB368" w14:textId="160A9DB2"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And isn't Carmen getting, like, </w:t>
      </w:r>
      <w:r w:rsidR="005E10CC">
        <w:rPr>
          <w:rFonts w:ascii="Arial" w:hAnsi="Arial" w:cs="Arial"/>
          <w:sz w:val="24"/>
          <w:szCs w:val="24"/>
        </w:rPr>
        <w:t>threatening</w:t>
      </w:r>
      <w:r>
        <w:rPr>
          <w:rFonts w:ascii="Arial" w:hAnsi="Arial" w:cs="Arial"/>
          <w:sz w:val="24"/>
          <w:szCs w:val="24"/>
        </w:rPr>
        <w:t xml:space="preserve"> notes?</w:t>
      </w:r>
    </w:p>
    <w:p w14:paraId="2BEC99B8" w14:textId="77777777" w:rsidR="005A61A0" w:rsidRDefault="005A61A0" w:rsidP="00B00094">
      <w:pPr>
        <w:spacing w:after="0" w:line="240" w:lineRule="auto"/>
        <w:ind w:left="1843" w:hanging="1843"/>
        <w:jc w:val="both"/>
        <w:rPr>
          <w:rFonts w:ascii="Arial" w:hAnsi="Arial" w:cs="Arial"/>
          <w:sz w:val="24"/>
          <w:szCs w:val="24"/>
        </w:rPr>
      </w:pPr>
    </w:p>
    <w:p w14:paraId="49862906" w14:textId="3FB49D20"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53:</w:t>
      </w:r>
      <w:r>
        <w:rPr>
          <w:rFonts w:ascii="Arial" w:hAnsi="Arial" w:cs="Arial"/>
          <w:sz w:val="24"/>
          <w:szCs w:val="24"/>
        </w:rPr>
        <w:tab/>
        <w:t>She started to get threatening notes, too.</w:t>
      </w:r>
    </w:p>
    <w:p w14:paraId="0DBB288C" w14:textId="77777777" w:rsidR="005A61A0" w:rsidRDefault="005A61A0" w:rsidP="00B00094">
      <w:pPr>
        <w:spacing w:after="0" w:line="240" w:lineRule="auto"/>
        <w:ind w:left="1843" w:hanging="1843"/>
        <w:jc w:val="both"/>
        <w:rPr>
          <w:rFonts w:ascii="Arial" w:hAnsi="Arial" w:cs="Arial"/>
          <w:sz w:val="24"/>
          <w:szCs w:val="24"/>
        </w:rPr>
      </w:pPr>
    </w:p>
    <w:p w14:paraId="40AA69AD" w14:textId="3DD31BCB"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Oh, Cherie, Cherie.</w:t>
      </w:r>
    </w:p>
    <w:p w14:paraId="7232BFDE" w14:textId="77777777" w:rsidR="005A61A0" w:rsidRDefault="005A61A0" w:rsidP="00B00094">
      <w:pPr>
        <w:spacing w:after="0" w:line="240" w:lineRule="auto"/>
        <w:ind w:left="1843" w:hanging="1843"/>
        <w:jc w:val="both"/>
        <w:rPr>
          <w:rFonts w:ascii="Arial" w:hAnsi="Arial" w:cs="Arial"/>
          <w:sz w:val="24"/>
          <w:szCs w:val="24"/>
        </w:rPr>
      </w:pPr>
    </w:p>
    <w:p w14:paraId="77CA4C26" w14:textId="39274088"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It could be Cherie.</w:t>
      </w:r>
    </w:p>
    <w:p w14:paraId="7E71F7C3" w14:textId="77777777" w:rsidR="005A61A0" w:rsidRDefault="005A61A0" w:rsidP="00B00094">
      <w:pPr>
        <w:spacing w:after="0" w:line="240" w:lineRule="auto"/>
        <w:ind w:left="1843" w:hanging="1843"/>
        <w:jc w:val="both"/>
        <w:rPr>
          <w:rFonts w:ascii="Arial" w:hAnsi="Arial" w:cs="Arial"/>
          <w:sz w:val="24"/>
          <w:szCs w:val="24"/>
        </w:rPr>
      </w:pPr>
    </w:p>
    <w:p w14:paraId="7285D22C" w14:textId="24C00596"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It could've been Cherie finding out that her husband hadn't given her a dime.</w:t>
      </w:r>
    </w:p>
    <w:p w14:paraId="0D9A0E0A" w14:textId="77777777" w:rsidR="005A61A0" w:rsidRDefault="005A61A0" w:rsidP="00B00094">
      <w:pPr>
        <w:spacing w:after="0" w:line="240" w:lineRule="auto"/>
        <w:ind w:left="1843" w:hanging="1843"/>
        <w:jc w:val="both"/>
        <w:rPr>
          <w:rFonts w:ascii="Arial" w:hAnsi="Arial" w:cs="Arial"/>
          <w:sz w:val="24"/>
          <w:szCs w:val="24"/>
        </w:rPr>
      </w:pPr>
    </w:p>
    <w:p w14:paraId="6739074A" w14:textId="7049F0E0"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Yeah.</w:t>
      </w:r>
    </w:p>
    <w:p w14:paraId="32B7949F" w14:textId="77777777" w:rsidR="005A61A0" w:rsidRDefault="005A61A0" w:rsidP="00B00094">
      <w:pPr>
        <w:spacing w:after="0" w:line="240" w:lineRule="auto"/>
        <w:ind w:left="1843" w:hanging="1843"/>
        <w:jc w:val="both"/>
        <w:rPr>
          <w:rFonts w:ascii="Arial" w:hAnsi="Arial" w:cs="Arial"/>
          <w:sz w:val="24"/>
          <w:szCs w:val="24"/>
        </w:rPr>
      </w:pPr>
    </w:p>
    <w:p w14:paraId="2FFC0D93" w14:textId="1873D507"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And going like, what the </w:t>
      </w:r>
      <w:r w:rsidR="005E10CC">
        <w:rPr>
          <w:rFonts w:ascii="Arial" w:hAnsi="Arial" w:cs="Arial"/>
          <w:sz w:val="24"/>
          <w:szCs w:val="24"/>
        </w:rPr>
        <w:t>hell</w:t>
      </w:r>
      <w:r>
        <w:rPr>
          <w:rFonts w:ascii="Arial" w:hAnsi="Arial" w:cs="Arial"/>
          <w:sz w:val="24"/>
          <w:szCs w:val="24"/>
        </w:rPr>
        <w:t>.</w:t>
      </w:r>
    </w:p>
    <w:p w14:paraId="2A02CB4B" w14:textId="77777777" w:rsidR="005A61A0" w:rsidRDefault="005A61A0" w:rsidP="00B00094">
      <w:pPr>
        <w:spacing w:after="0" w:line="240" w:lineRule="auto"/>
        <w:ind w:left="1843" w:hanging="1843"/>
        <w:jc w:val="both"/>
        <w:rPr>
          <w:rFonts w:ascii="Arial" w:hAnsi="Arial" w:cs="Arial"/>
          <w:sz w:val="24"/>
          <w:szCs w:val="24"/>
        </w:rPr>
      </w:pPr>
    </w:p>
    <w:p w14:paraId="028532A2" w14:textId="118AAC4A"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Because Chris is…</w:t>
      </w:r>
    </w:p>
    <w:p w14:paraId="758C899C" w14:textId="77777777" w:rsidR="005A61A0" w:rsidRDefault="005A61A0" w:rsidP="00B00094">
      <w:pPr>
        <w:spacing w:after="0" w:line="240" w:lineRule="auto"/>
        <w:ind w:left="1843" w:hanging="1843"/>
        <w:jc w:val="both"/>
        <w:rPr>
          <w:rFonts w:ascii="Arial" w:hAnsi="Arial" w:cs="Arial"/>
          <w:sz w:val="24"/>
          <w:szCs w:val="24"/>
        </w:rPr>
      </w:pPr>
    </w:p>
    <w:p w14:paraId="1DC93AAA" w14:textId="5B083941"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They're cheating, Cherie is doing Chris.</w:t>
      </w:r>
    </w:p>
    <w:p w14:paraId="6012E6A1" w14:textId="77777777" w:rsidR="005A61A0" w:rsidRDefault="005A61A0" w:rsidP="00B00094">
      <w:pPr>
        <w:spacing w:after="0" w:line="240" w:lineRule="auto"/>
        <w:ind w:left="1843" w:hanging="1843"/>
        <w:jc w:val="both"/>
        <w:rPr>
          <w:rFonts w:ascii="Arial" w:hAnsi="Arial" w:cs="Arial"/>
          <w:sz w:val="24"/>
          <w:szCs w:val="24"/>
        </w:rPr>
      </w:pPr>
    </w:p>
    <w:p w14:paraId="735C9842" w14:textId="3E9474A4"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Yeah.</w:t>
      </w:r>
    </w:p>
    <w:p w14:paraId="4EBA602C" w14:textId="77777777" w:rsidR="005A61A0" w:rsidRDefault="005A61A0" w:rsidP="00B00094">
      <w:pPr>
        <w:spacing w:after="0" w:line="240" w:lineRule="auto"/>
        <w:ind w:left="1843" w:hanging="1843"/>
        <w:jc w:val="both"/>
        <w:rPr>
          <w:rFonts w:ascii="Arial" w:hAnsi="Arial" w:cs="Arial"/>
          <w:sz w:val="24"/>
          <w:szCs w:val="24"/>
        </w:rPr>
      </w:pPr>
    </w:p>
    <w:p w14:paraId="5C71863F" w14:textId="372766E6" w:rsidR="005A61A0" w:rsidRDefault="005A61A0" w:rsidP="00B00094">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But on the night…</w:t>
      </w:r>
    </w:p>
    <w:p w14:paraId="7E98427B" w14:textId="77777777" w:rsidR="005A61A0" w:rsidRDefault="005A61A0" w:rsidP="00B00094">
      <w:pPr>
        <w:spacing w:after="0" w:line="240" w:lineRule="auto"/>
        <w:ind w:left="1843" w:hanging="1843"/>
        <w:jc w:val="both"/>
        <w:rPr>
          <w:rFonts w:ascii="Arial" w:hAnsi="Arial" w:cs="Arial"/>
          <w:sz w:val="24"/>
          <w:szCs w:val="24"/>
        </w:rPr>
      </w:pPr>
    </w:p>
    <w:p w14:paraId="039B0FAF" w14:textId="6CF4F9AB"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that’s her lover.  Okay, what motive does he have?</w:t>
      </w:r>
    </w:p>
    <w:p w14:paraId="62A387C2" w14:textId="77777777" w:rsidR="005A61A0" w:rsidRDefault="005A61A0" w:rsidP="005A61A0">
      <w:pPr>
        <w:spacing w:after="0" w:line="240" w:lineRule="auto"/>
        <w:ind w:left="1843" w:hanging="1843"/>
        <w:jc w:val="both"/>
        <w:rPr>
          <w:rFonts w:ascii="Arial" w:hAnsi="Arial" w:cs="Arial"/>
          <w:sz w:val="24"/>
          <w:szCs w:val="24"/>
        </w:rPr>
      </w:pPr>
    </w:p>
    <w:p w14:paraId="1A4BBA81" w14:textId="49BEE53D"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Get Nick out of the way, yeah.</w:t>
      </w:r>
    </w:p>
    <w:p w14:paraId="687FAFD9" w14:textId="77777777" w:rsidR="005A61A0" w:rsidRDefault="005A61A0" w:rsidP="005A61A0">
      <w:pPr>
        <w:spacing w:after="0" w:line="240" w:lineRule="auto"/>
        <w:ind w:left="1843" w:hanging="1843"/>
        <w:jc w:val="both"/>
        <w:rPr>
          <w:rFonts w:ascii="Arial" w:hAnsi="Arial" w:cs="Arial"/>
          <w:sz w:val="24"/>
          <w:szCs w:val="24"/>
        </w:rPr>
      </w:pPr>
    </w:p>
    <w:p w14:paraId="1C059740" w14:textId="2414413C"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…at around 2.30, the night of the murder, a.m., the night of the murder, lots of noise is happening at Chris</w:t>
      </w:r>
      <w:r w:rsidR="00F53996">
        <w:rPr>
          <w:rFonts w:ascii="Arial" w:hAnsi="Arial" w:cs="Arial"/>
          <w:sz w:val="24"/>
          <w:szCs w:val="24"/>
        </w:rPr>
        <w:t>’ house</w:t>
      </w:r>
      <w:r>
        <w:rPr>
          <w:rFonts w:ascii="Arial" w:hAnsi="Arial" w:cs="Arial"/>
          <w:sz w:val="24"/>
          <w:szCs w:val="24"/>
        </w:rPr>
        <w:t>.</w:t>
      </w:r>
    </w:p>
    <w:p w14:paraId="05682386" w14:textId="77777777" w:rsidR="005A61A0" w:rsidRDefault="005A61A0" w:rsidP="005A61A0">
      <w:pPr>
        <w:spacing w:after="0" w:line="240" w:lineRule="auto"/>
        <w:ind w:left="1843" w:hanging="1843"/>
        <w:jc w:val="both"/>
        <w:rPr>
          <w:rFonts w:ascii="Arial" w:hAnsi="Arial" w:cs="Arial"/>
          <w:sz w:val="24"/>
          <w:szCs w:val="24"/>
        </w:rPr>
      </w:pPr>
    </w:p>
    <w:p w14:paraId="11E6EBF7" w14:textId="34B3E5D5"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Oh.</w:t>
      </w:r>
    </w:p>
    <w:p w14:paraId="28F575E7" w14:textId="77777777" w:rsidR="005A61A0" w:rsidRDefault="005A61A0" w:rsidP="005A61A0">
      <w:pPr>
        <w:spacing w:after="0" w:line="240" w:lineRule="auto"/>
        <w:ind w:left="1843" w:hanging="1843"/>
        <w:jc w:val="both"/>
        <w:rPr>
          <w:rFonts w:ascii="Arial" w:hAnsi="Arial" w:cs="Arial"/>
          <w:sz w:val="24"/>
          <w:szCs w:val="24"/>
        </w:rPr>
      </w:pPr>
    </w:p>
    <w:p w14:paraId="2D2FB592" w14:textId="711445BF"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Like, knocks over everything in his backyard letting herself in, then </w:t>
      </w:r>
      <w:r w:rsidR="005E10CC">
        <w:rPr>
          <w:rFonts w:ascii="Arial" w:hAnsi="Arial" w:cs="Arial"/>
          <w:sz w:val="24"/>
          <w:szCs w:val="24"/>
        </w:rPr>
        <w:t>turns</w:t>
      </w:r>
      <w:r>
        <w:rPr>
          <w:rFonts w:ascii="Arial" w:hAnsi="Arial" w:cs="Arial"/>
          <w:sz w:val="24"/>
          <w:szCs w:val="24"/>
        </w:rPr>
        <w:t xml:space="preserve"> on all the </w:t>
      </w:r>
      <w:r w:rsidR="005E10CC">
        <w:rPr>
          <w:rFonts w:ascii="Arial" w:hAnsi="Arial" w:cs="Arial"/>
          <w:sz w:val="24"/>
          <w:szCs w:val="24"/>
        </w:rPr>
        <w:t>lights</w:t>
      </w:r>
      <w:r>
        <w:rPr>
          <w:rFonts w:ascii="Arial" w:hAnsi="Arial" w:cs="Arial"/>
          <w:sz w:val="24"/>
          <w:szCs w:val="24"/>
        </w:rPr>
        <w:t xml:space="preserve"> which shine right in </w:t>
      </w:r>
      <w:r w:rsidR="00F53996">
        <w:rPr>
          <w:rFonts w:ascii="Arial" w:hAnsi="Arial" w:cs="Arial"/>
          <w:sz w:val="24"/>
          <w:szCs w:val="24"/>
        </w:rPr>
        <w:t>the bedroom</w:t>
      </w:r>
      <w:r>
        <w:rPr>
          <w:rFonts w:ascii="Arial" w:hAnsi="Arial" w:cs="Arial"/>
          <w:sz w:val="24"/>
          <w:szCs w:val="24"/>
        </w:rPr>
        <w:t xml:space="preserve"> window, starts playing music.</w:t>
      </w:r>
    </w:p>
    <w:p w14:paraId="5469ABB7" w14:textId="77777777" w:rsidR="005A61A0" w:rsidRDefault="005A61A0" w:rsidP="005A61A0">
      <w:pPr>
        <w:spacing w:after="0" w:line="240" w:lineRule="auto"/>
        <w:ind w:left="1843" w:hanging="1843"/>
        <w:jc w:val="both"/>
        <w:rPr>
          <w:rFonts w:ascii="Arial" w:hAnsi="Arial" w:cs="Arial"/>
          <w:sz w:val="24"/>
          <w:szCs w:val="24"/>
        </w:rPr>
      </w:pPr>
    </w:p>
    <w:p w14:paraId="522F6E24" w14:textId="5512BE1C"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That’s her trying to make sure that people know that she's home.</w:t>
      </w:r>
    </w:p>
    <w:p w14:paraId="5E09377B" w14:textId="77777777" w:rsidR="005A61A0" w:rsidRDefault="005A61A0" w:rsidP="005A61A0">
      <w:pPr>
        <w:spacing w:after="0" w:line="240" w:lineRule="auto"/>
        <w:ind w:left="1843" w:hanging="1843"/>
        <w:jc w:val="both"/>
        <w:rPr>
          <w:rFonts w:ascii="Arial" w:hAnsi="Arial" w:cs="Arial"/>
          <w:sz w:val="24"/>
          <w:szCs w:val="24"/>
        </w:rPr>
      </w:pPr>
    </w:p>
    <w:p w14:paraId="28594F48" w14:textId="00FD8260"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It's not her house, but it's his house, it's Chris’ house.</w:t>
      </w:r>
    </w:p>
    <w:p w14:paraId="68F22A94" w14:textId="77777777" w:rsidR="005A61A0" w:rsidRDefault="005A61A0" w:rsidP="005A61A0">
      <w:pPr>
        <w:spacing w:after="0" w:line="240" w:lineRule="auto"/>
        <w:ind w:left="1843" w:hanging="1843"/>
        <w:jc w:val="both"/>
        <w:rPr>
          <w:rFonts w:ascii="Arial" w:hAnsi="Arial" w:cs="Arial"/>
          <w:sz w:val="24"/>
          <w:szCs w:val="24"/>
        </w:rPr>
      </w:pPr>
    </w:p>
    <w:p w14:paraId="33F3487E" w14:textId="4915EC0E"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But somebody…</w:t>
      </w:r>
    </w:p>
    <w:p w14:paraId="4BA0BB6B" w14:textId="77777777" w:rsidR="005A61A0" w:rsidRDefault="005A61A0" w:rsidP="005A61A0">
      <w:pPr>
        <w:spacing w:after="0" w:line="240" w:lineRule="auto"/>
        <w:ind w:left="1843" w:hanging="1843"/>
        <w:jc w:val="both"/>
        <w:rPr>
          <w:rFonts w:ascii="Arial" w:hAnsi="Arial" w:cs="Arial"/>
          <w:sz w:val="24"/>
          <w:szCs w:val="24"/>
        </w:rPr>
      </w:pPr>
    </w:p>
    <w:p w14:paraId="4E5FE5B2" w14:textId="7B8C2547"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Where is she on the night?</w:t>
      </w:r>
    </w:p>
    <w:p w14:paraId="09524102" w14:textId="77777777" w:rsidR="005A61A0" w:rsidRDefault="005A61A0" w:rsidP="005A61A0">
      <w:pPr>
        <w:spacing w:after="0" w:line="240" w:lineRule="auto"/>
        <w:ind w:left="1843" w:hanging="1843"/>
        <w:jc w:val="both"/>
        <w:rPr>
          <w:rFonts w:ascii="Arial" w:hAnsi="Arial" w:cs="Arial"/>
          <w:sz w:val="24"/>
          <w:szCs w:val="24"/>
        </w:rPr>
      </w:pPr>
    </w:p>
    <w:p w14:paraId="65BED850" w14:textId="23F0A815"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She is here at one point.  </w:t>
      </w:r>
    </w:p>
    <w:p w14:paraId="0AC483C7" w14:textId="77777777" w:rsidR="005A61A0" w:rsidRDefault="005A61A0" w:rsidP="005A61A0">
      <w:pPr>
        <w:spacing w:after="0" w:line="240" w:lineRule="auto"/>
        <w:ind w:left="1843" w:hanging="1843"/>
        <w:jc w:val="both"/>
        <w:rPr>
          <w:rFonts w:ascii="Arial" w:hAnsi="Arial" w:cs="Arial"/>
          <w:sz w:val="24"/>
          <w:szCs w:val="24"/>
        </w:rPr>
      </w:pPr>
    </w:p>
    <w:p w14:paraId="12843EE7" w14:textId="1DFFF5FF"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What's here?</w:t>
      </w:r>
    </w:p>
    <w:p w14:paraId="60F89198" w14:textId="77777777" w:rsidR="005A61A0" w:rsidRDefault="005A61A0" w:rsidP="005A61A0">
      <w:pPr>
        <w:spacing w:after="0" w:line="240" w:lineRule="auto"/>
        <w:ind w:left="1843" w:hanging="1843"/>
        <w:jc w:val="both"/>
        <w:rPr>
          <w:rFonts w:ascii="Arial" w:hAnsi="Arial" w:cs="Arial"/>
          <w:sz w:val="24"/>
          <w:szCs w:val="24"/>
        </w:rPr>
      </w:pPr>
    </w:p>
    <w:p w14:paraId="1AB2325C" w14:textId="22BA9921"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At Chris’ house.  She's at Chris’ house at around 2.30 a.m., but she did, it stopped after a couple of hours.  So…</w:t>
      </w:r>
    </w:p>
    <w:p w14:paraId="40C6F303" w14:textId="77777777" w:rsidR="005A61A0" w:rsidRDefault="005A61A0" w:rsidP="005A61A0">
      <w:pPr>
        <w:spacing w:after="0" w:line="240" w:lineRule="auto"/>
        <w:ind w:left="1843" w:hanging="1843"/>
        <w:jc w:val="both"/>
        <w:rPr>
          <w:rFonts w:ascii="Arial" w:hAnsi="Arial" w:cs="Arial"/>
          <w:sz w:val="24"/>
          <w:szCs w:val="24"/>
        </w:rPr>
      </w:pPr>
    </w:p>
    <w:p w14:paraId="70200334" w14:textId="00C6C39A"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A couple of hours.</w:t>
      </w:r>
    </w:p>
    <w:p w14:paraId="1FB1CFA2" w14:textId="77777777" w:rsidR="005A61A0" w:rsidRDefault="005A61A0" w:rsidP="005A61A0">
      <w:pPr>
        <w:spacing w:after="0" w:line="240" w:lineRule="auto"/>
        <w:ind w:left="1843" w:hanging="1843"/>
        <w:jc w:val="both"/>
        <w:rPr>
          <w:rFonts w:ascii="Arial" w:hAnsi="Arial" w:cs="Arial"/>
          <w:sz w:val="24"/>
          <w:szCs w:val="24"/>
        </w:rPr>
      </w:pPr>
    </w:p>
    <w:p w14:paraId="0DCAE46D" w14:textId="5B78A9B7"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…but she doesn't have to be there for the whole thing.</w:t>
      </w:r>
    </w:p>
    <w:p w14:paraId="72E4E056" w14:textId="77777777" w:rsidR="005A61A0" w:rsidRDefault="005A61A0" w:rsidP="005A61A0">
      <w:pPr>
        <w:spacing w:after="0" w:line="240" w:lineRule="auto"/>
        <w:ind w:left="1843" w:hanging="1843"/>
        <w:jc w:val="both"/>
        <w:rPr>
          <w:rFonts w:ascii="Arial" w:hAnsi="Arial" w:cs="Arial"/>
          <w:sz w:val="24"/>
          <w:szCs w:val="24"/>
        </w:rPr>
      </w:pPr>
    </w:p>
    <w:p w14:paraId="1634ED3D" w14:textId="61F6BF12"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She could have left, and he still makes a noise.</w:t>
      </w:r>
    </w:p>
    <w:p w14:paraId="5702F0FF" w14:textId="77777777" w:rsidR="005A61A0" w:rsidRDefault="005A61A0" w:rsidP="005A61A0">
      <w:pPr>
        <w:spacing w:after="0" w:line="240" w:lineRule="auto"/>
        <w:ind w:left="1843" w:hanging="1843"/>
        <w:jc w:val="both"/>
        <w:rPr>
          <w:rFonts w:ascii="Arial" w:hAnsi="Arial" w:cs="Arial"/>
          <w:sz w:val="24"/>
          <w:szCs w:val="24"/>
        </w:rPr>
      </w:pPr>
    </w:p>
    <w:p w14:paraId="1EBDEC28" w14:textId="78D47754"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But he was murdered </w:t>
      </w:r>
      <w:r w:rsidR="005E10CC">
        <w:rPr>
          <w:rFonts w:ascii="Arial" w:hAnsi="Arial" w:cs="Arial"/>
          <w:sz w:val="24"/>
          <w:szCs w:val="24"/>
        </w:rPr>
        <w:t>between</w:t>
      </w:r>
      <w:r>
        <w:rPr>
          <w:rFonts w:ascii="Arial" w:hAnsi="Arial" w:cs="Arial"/>
          <w:sz w:val="24"/>
          <w:szCs w:val="24"/>
        </w:rPr>
        <w:t xml:space="preserve">, </w:t>
      </w:r>
      <w:r w:rsidR="005E10CC">
        <w:rPr>
          <w:rFonts w:ascii="Arial" w:hAnsi="Arial" w:cs="Arial"/>
          <w:sz w:val="24"/>
          <w:szCs w:val="24"/>
        </w:rPr>
        <w:t>somewhere</w:t>
      </w:r>
      <w:r>
        <w:rPr>
          <w:rFonts w:ascii="Arial" w:hAnsi="Arial" w:cs="Arial"/>
          <w:sz w:val="24"/>
          <w:szCs w:val="24"/>
        </w:rPr>
        <w:t xml:space="preserve"> around about three or four.</w:t>
      </w:r>
    </w:p>
    <w:p w14:paraId="01219AF0" w14:textId="77777777" w:rsidR="005A61A0" w:rsidRDefault="005A61A0" w:rsidP="005A61A0">
      <w:pPr>
        <w:spacing w:after="0" w:line="240" w:lineRule="auto"/>
        <w:ind w:left="1843" w:hanging="1843"/>
        <w:jc w:val="both"/>
        <w:rPr>
          <w:rFonts w:ascii="Arial" w:hAnsi="Arial" w:cs="Arial"/>
          <w:sz w:val="24"/>
          <w:szCs w:val="24"/>
        </w:rPr>
      </w:pPr>
    </w:p>
    <w:p w14:paraId="4C6656F6" w14:textId="354214FB"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He was murdered after 3.33.</w:t>
      </w:r>
    </w:p>
    <w:p w14:paraId="7DAA5E42" w14:textId="77777777" w:rsidR="005A61A0" w:rsidRDefault="005A61A0" w:rsidP="005A61A0">
      <w:pPr>
        <w:spacing w:after="0" w:line="240" w:lineRule="auto"/>
        <w:ind w:left="1843" w:hanging="1843"/>
        <w:jc w:val="both"/>
        <w:rPr>
          <w:rFonts w:ascii="Arial" w:hAnsi="Arial" w:cs="Arial"/>
          <w:sz w:val="24"/>
          <w:szCs w:val="24"/>
        </w:rPr>
      </w:pPr>
    </w:p>
    <w:p w14:paraId="6921DE04" w14:textId="5DDC0182"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Yeah.  So, does she stay with him.</w:t>
      </w:r>
    </w:p>
    <w:p w14:paraId="2407D842" w14:textId="77777777" w:rsidR="005A61A0" w:rsidRDefault="005A61A0" w:rsidP="005A61A0">
      <w:pPr>
        <w:spacing w:after="0" w:line="240" w:lineRule="auto"/>
        <w:ind w:left="1843" w:hanging="1843"/>
        <w:jc w:val="both"/>
        <w:rPr>
          <w:rFonts w:ascii="Arial" w:hAnsi="Arial" w:cs="Arial"/>
          <w:sz w:val="24"/>
          <w:szCs w:val="24"/>
        </w:rPr>
      </w:pPr>
    </w:p>
    <w:p w14:paraId="0BFE488E" w14:textId="7033434D"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How do we know, 3.33?</w:t>
      </w:r>
    </w:p>
    <w:p w14:paraId="05A907AB" w14:textId="77777777" w:rsidR="005A61A0" w:rsidRDefault="005A61A0" w:rsidP="005A61A0">
      <w:pPr>
        <w:spacing w:after="0" w:line="240" w:lineRule="auto"/>
        <w:ind w:left="1843" w:hanging="1843"/>
        <w:jc w:val="both"/>
        <w:rPr>
          <w:rFonts w:ascii="Arial" w:hAnsi="Arial" w:cs="Arial"/>
          <w:sz w:val="24"/>
          <w:szCs w:val="24"/>
        </w:rPr>
      </w:pPr>
    </w:p>
    <w:p w14:paraId="1B4F3BC2" w14:textId="791F0184"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He was seen alive in this image.</w:t>
      </w:r>
    </w:p>
    <w:p w14:paraId="10FC730E" w14:textId="77777777" w:rsidR="005A61A0" w:rsidRDefault="005A61A0" w:rsidP="005A61A0">
      <w:pPr>
        <w:spacing w:after="0" w:line="240" w:lineRule="auto"/>
        <w:ind w:left="1843" w:hanging="1843"/>
        <w:jc w:val="both"/>
        <w:rPr>
          <w:rFonts w:ascii="Arial" w:hAnsi="Arial" w:cs="Arial"/>
          <w:sz w:val="24"/>
          <w:szCs w:val="24"/>
        </w:rPr>
      </w:pPr>
    </w:p>
    <w:p w14:paraId="27F01594" w14:textId="3129951D"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And that’s like the last…?</w:t>
      </w:r>
    </w:p>
    <w:p w14:paraId="7561DC10" w14:textId="77777777" w:rsidR="005A61A0" w:rsidRDefault="005A61A0" w:rsidP="005A61A0">
      <w:pPr>
        <w:spacing w:after="0" w:line="240" w:lineRule="auto"/>
        <w:ind w:left="1843" w:hanging="1843"/>
        <w:jc w:val="both"/>
        <w:rPr>
          <w:rFonts w:ascii="Arial" w:hAnsi="Arial" w:cs="Arial"/>
          <w:sz w:val="24"/>
          <w:szCs w:val="24"/>
        </w:rPr>
      </w:pPr>
    </w:p>
    <w:p w14:paraId="42B29BBD" w14:textId="502F65C0"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That’s the last provable.</w:t>
      </w:r>
    </w:p>
    <w:p w14:paraId="76472FA5" w14:textId="77777777" w:rsidR="005A61A0" w:rsidRDefault="005A61A0" w:rsidP="005A61A0">
      <w:pPr>
        <w:spacing w:after="0" w:line="240" w:lineRule="auto"/>
        <w:ind w:left="1843" w:hanging="1843"/>
        <w:jc w:val="both"/>
        <w:rPr>
          <w:rFonts w:ascii="Arial" w:hAnsi="Arial" w:cs="Arial"/>
          <w:sz w:val="24"/>
          <w:szCs w:val="24"/>
        </w:rPr>
      </w:pPr>
    </w:p>
    <w:p w14:paraId="3992407B" w14:textId="3C6C99F2"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And that’s Carmen, right?  Oh, we don't know.</w:t>
      </w:r>
    </w:p>
    <w:p w14:paraId="0D293509" w14:textId="77777777" w:rsidR="005A61A0" w:rsidRDefault="005A61A0" w:rsidP="005A61A0">
      <w:pPr>
        <w:spacing w:after="0" w:line="240" w:lineRule="auto"/>
        <w:ind w:left="1843" w:hanging="1843"/>
        <w:jc w:val="both"/>
        <w:rPr>
          <w:rFonts w:ascii="Arial" w:hAnsi="Arial" w:cs="Arial"/>
          <w:sz w:val="24"/>
          <w:szCs w:val="24"/>
        </w:rPr>
      </w:pPr>
    </w:p>
    <w:p w14:paraId="53E5EEC5" w14:textId="1D393D19"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 don't know, is that Carmen?</w:t>
      </w:r>
    </w:p>
    <w:p w14:paraId="1A1B1671" w14:textId="77777777" w:rsidR="005A61A0" w:rsidRDefault="005A61A0" w:rsidP="005A61A0">
      <w:pPr>
        <w:spacing w:after="0" w:line="240" w:lineRule="auto"/>
        <w:ind w:left="1843" w:hanging="1843"/>
        <w:jc w:val="both"/>
        <w:rPr>
          <w:rFonts w:ascii="Arial" w:hAnsi="Arial" w:cs="Arial"/>
          <w:sz w:val="24"/>
          <w:szCs w:val="24"/>
        </w:rPr>
      </w:pPr>
    </w:p>
    <w:p w14:paraId="35D2AAD9" w14:textId="38F23A31"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That’s Carmen, yes.  You can see at the back of this, Nick Webster and Carmen Rojas.</w:t>
      </w:r>
    </w:p>
    <w:p w14:paraId="3DD1C9A5" w14:textId="77777777" w:rsidR="005A61A0" w:rsidRDefault="005A61A0" w:rsidP="005A61A0">
      <w:pPr>
        <w:spacing w:after="0" w:line="240" w:lineRule="auto"/>
        <w:ind w:left="1843" w:hanging="1843"/>
        <w:jc w:val="both"/>
        <w:rPr>
          <w:rFonts w:ascii="Arial" w:hAnsi="Arial" w:cs="Arial"/>
          <w:sz w:val="24"/>
          <w:szCs w:val="24"/>
        </w:rPr>
      </w:pPr>
    </w:p>
    <w:p w14:paraId="6BFBB6A1" w14:textId="39BC5ADD" w:rsidR="005A61A0" w:rsidRDefault="005A61A0" w:rsidP="005A61A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Hmm.  </w:t>
      </w:r>
    </w:p>
    <w:p w14:paraId="584AEF63" w14:textId="77777777" w:rsidR="005A61A0" w:rsidRDefault="005A61A0" w:rsidP="005A61A0">
      <w:pPr>
        <w:spacing w:after="0" w:line="240" w:lineRule="auto"/>
        <w:ind w:left="1843" w:hanging="1843"/>
        <w:jc w:val="both"/>
        <w:rPr>
          <w:rFonts w:ascii="Arial" w:hAnsi="Arial" w:cs="Arial"/>
          <w:sz w:val="24"/>
          <w:szCs w:val="24"/>
        </w:rPr>
      </w:pPr>
    </w:p>
    <w:p w14:paraId="137A03F4" w14:textId="66A60E1D" w:rsidR="00A90AD5" w:rsidRDefault="005A61A0"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And this was two days before the murder</w:t>
      </w:r>
      <w:r w:rsidR="00A90AD5">
        <w:rPr>
          <w:rFonts w:ascii="Arial" w:hAnsi="Arial" w:cs="Arial"/>
          <w:sz w:val="24"/>
          <w:szCs w:val="24"/>
        </w:rPr>
        <w:t>.</w:t>
      </w:r>
    </w:p>
    <w:p w14:paraId="262EBAFB" w14:textId="77777777" w:rsidR="00A90AD5" w:rsidRDefault="00A90AD5" w:rsidP="00A90AD5">
      <w:pPr>
        <w:spacing w:after="0" w:line="240" w:lineRule="auto"/>
        <w:ind w:left="1843" w:hanging="1843"/>
        <w:jc w:val="both"/>
        <w:rPr>
          <w:rFonts w:ascii="Arial" w:hAnsi="Arial" w:cs="Arial"/>
          <w:sz w:val="24"/>
          <w:szCs w:val="24"/>
        </w:rPr>
      </w:pPr>
    </w:p>
    <w:p w14:paraId="37547C47" w14:textId="3080DAF9"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This was two days before the murder?</w:t>
      </w:r>
    </w:p>
    <w:p w14:paraId="4712CAAA" w14:textId="77777777" w:rsidR="00A90AD5" w:rsidRDefault="00A90AD5" w:rsidP="00A90AD5">
      <w:pPr>
        <w:spacing w:after="0" w:line="240" w:lineRule="auto"/>
        <w:ind w:left="1843" w:hanging="1843"/>
        <w:jc w:val="both"/>
        <w:rPr>
          <w:rFonts w:ascii="Arial" w:hAnsi="Arial" w:cs="Arial"/>
          <w:sz w:val="24"/>
          <w:szCs w:val="24"/>
        </w:rPr>
      </w:pPr>
    </w:p>
    <w:p w14:paraId="0D5B2834" w14:textId="1B9BCC53"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Yes.</w:t>
      </w:r>
    </w:p>
    <w:p w14:paraId="1802B729" w14:textId="77777777" w:rsidR="00A90AD5" w:rsidRDefault="00A90AD5" w:rsidP="00A90AD5">
      <w:pPr>
        <w:spacing w:after="0" w:line="240" w:lineRule="auto"/>
        <w:ind w:left="1843" w:hanging="1843"/>
        <w:jc w:val="both"/>
        <w:rPr>
          <w:rFonts w:ascii="Arial" w:hAnsi="Arial" w:cs="Arial"/>
          <w:sz w:val="24"/>
          <w:szCs w:val="24"/>
        </w:rPr>
      </w:pPr>
    </w:p>
    <w:p w14:paraId="21A1F0CA" w14:textId="255520A9"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Okay.  What are they celebrating?</w:t>
      </w:r>
    </w:p>
    <w:p w14:paraId="26723E03" w14:textId="77777777" w:rsidR="00A90AD5" w:rsidRDefault="00A90AD5" w:rsidP="00A90AD5">
      <w:pPr>
        <w:spacing w:after="0" w:line="240" w:lineRule="auto"/>
        <w:ind w:left="1843" w:hanging="1843"/>
        <w:jc w:val="both"/>
        <w:rPr>
          <w:rFonts w:ascii="Arial" w:hAnsi="Arial" w:cs="Arial"/>
          <w:sz w:val="24"/>
          <w:szCs w:val="24"/>
        </w:rPr>
      </w:pPr>
    </w:p>
    <w:p w14:paraId="2EAC69D4" w14:textId="2841ADC6"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They're celebrating the anniversary of the bar…</w:t>
      </w:r>
    </w:p>
    <w:p w14:paraId="71D8BD70" w14:textId="77777777" w:rsidR="00A90AD5" w:rsidRDefault="00A90AD5" w:rsidP="00A90AD5">
      <w:pPr>
        <w:spacing w:after="0" w:line="240" w:lineRule="auto"/>
        <w:ind w:left="1843" w:hanging="1843"/>
        <w:jc w:val="both"/>
        <w:rPr>
          <w:rFonts w:ascii="Arial" w:hAnsi="Arial" w:cs="Arial"/>
          <w:sz w:val="24"/>
          <w:szCs w:val="24"/>
        </w:rPr>
      </w:pPr>
    </w:p>
    <w:p w14:paraId="48E4DAE8" w14:textId="1C388176"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The bar.</w:t>
      </w:r>
    </w:p>
    <w:p w14:paraId="197A3FEA" w14:textId="77777777" w:rsidR="00A90AD5" w:rsidRDefault="00A90AD5" w:rsidP="00A90AD5">
      <w:pPr>
        <w:spacing w:after="0" w:line="240" w:lineRule="auto"/>
        <w:ind w:left="1843" w:hanging="1843"/>
        <w:jc w:val="both"/>
        <w:rPr>
          <w:rFonts w:ascii="Arial" w:hAnsi="Arial" w:cs="Arial"/>
          <w:sz w:val="24"/>
          <w:szCs w:val="24"/>
        </w:rPr>
      </w:pPr>
    </w:p>
    <w:p w14:paraId="57D331E7" w14:textId="2D81F138"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w:t>
      </w:r>
      <w:proofErr w:type="gramStart"/>
      <w:r>
        <w:rPr>
          <w:rFonts w:ascii="Arial" w:hAnsi="Arial" w:cs="Arial"/>
          <w:sz w:val="24"/>
          <w:szCs w:val="24"/>
        </w:rPr>
        <w:t>ten year</w:t>
      </w:r>
      <w:proofErr w:type="gramEnd"/>
      <w:r>
        <w:rPr>
          <w:rFonts w:ascii="Arial" w:hAnsi="Arial" w:cs="Arial"/>
          <w:sz w:val="24"/>
          <w:szCs w:val="24"/>
        </w:rPr>
        <w:t xml:space="preserve"> anniversary.</w:t>
      </w:r>
    </w:p>
    <w:p w14:paraId="0D74CF7B" w14:textId="77777777" w:rsidR="00A90AD5" w:rsidRDefault="00A90AD5" w:rsidP="00A90AD5">
      <w:pPr>
        <w:spacing w:after="0" w:line="240" w:lineRule="auto"/>
        <w:ind w:left="1843" w:hanging="1843"/>
        <w:jc w:val="both"/>
        <w:rPr>
          <w:rFonts w:ascii="Arial" w:hAnsi="Arial" w:cs="Arial"/>
          <w:sz w:val="24"/>
          <w:szCs w:val="24"/>
        </w:rPr>
      </w:pPr>
    </w:p>
    <w:p w14:paraId="52BE5A27" w14:textId="3902F633"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 mean, I have a theory.</w:t>
      </w:r>
    </w:p>
    <w:p w14:paraId="759FBCF1" w14:textId="77777777" w:rsidR="00A90AD5" w:rsidRDefault="00A90AD5" w:rsidP="00A90AD5">
      <w:pPr>
        <w:spacing w:after="0" w:line="240" w:lineRule="auto"/>
        <w:ind w:left="1843" w:hanging="1843"/>
        <w:jc w:val="both"/>
        <w:rPr>
          <w:rFonts w:ascii="Arial" w:hAnsi="Arial" w:cs="Arial"/>
          <w:sz w:val="24"/>
          <w:szCs w:val="24"/>
        </w:rPr>
      </w:pPr>
    </w:p>
    <w:p w14:paraId="53605908" w14:textId="245EFC09"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What's your theory?</w:t>
      </w:r>
    </w:p>
    <w:p w14:paraId="3A690981" w14:textId="77777777" w:rsidR="00A90AD5" w:rsidRDefault="00A90AD5" w:rsidP="00A90AD5">
      <w:pPr>
        <w:spacing w:after="0" w:line="240" w:lineRule="auto"/>
        <w:ind w:left="1843" w:hanging="1843"/>
        <w:jc w:val="both"/>
        <w:rPr>
          <w:rFonts w:ascii="Arial" w:hAnsi="Arial" w:cs="Arial"/>
          <w:sz w:val="24"/>
          <w:szCs w:val="24"/>
        </w:rPr>
      </w:pPr>
    </w:p>
    <w:p w14:paraId="5A87A08C" w14:textId="75902413"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It was all of them.</w:t>
      </w:r>
    </w:p>
    <w:p w14:paraId="5D1F89B2" w14:textId="77777777" w:rsidR="00A90AD5" w:rsidRDefault="00A90AD5" w:rsidP="00A90AD5">
      <w:pPr>
        <w:spacing w:after="0" w:line="240" w:lineRule="auto"/>
        <w:ind w:left="1843" w:hanging="1843"/>
        <w:jc w:val="both"/>
        <w:rPr>
          <w:rFonts w:ascii="Arial" w:hAnsi="Arial" w:cs="Arial"/>
          <w:sz w:val="24"/>
          <w:szCs w:val="24"/>
        </w:rPr>
      </w:pPr>
    </w:p>
    <w:p w14:paraId="73AC0102" w14:textId="03D1BE94"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Why, what's your theory?</w:t>
      </w:r>
    </w:p>
    <w:p w14:paraId="4049D99E" w14:textId="77777777" w:rsidR="00A90AD5" w:rsidRDefault="00A90AD5" w:rsidP="00A90AD5">
      <w:pPr>
        <w:spacing w:after="0" w:line="240" w:lineRule="auto"/>
        <w:ind w:left="1843" w:hanging="1843"/>
        <w:jc w:val="both"/>
        <w:rPr>
          <w:rFonts w:ascii="Arial" w:hAnsi="Arial" w:cs="Arial"/>
          <w:sz w:val="24"/>
          <w:szCs w:val="24"/>
        </w:rPr>
      </w:pPr>
    </w:p>
    <w:p w14:paraId="47E9151A" w14:textId="3277ECE9"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They all stand to gain something from him dying.  And the devil seems to have shown up in loads of different places, at loads of different times, when other people are around.</w:t>
      </w:r>
    </w:p>
    <w:p w14:paraId="4EC2548E" w14:textId="77777777" w:rsidR="00A90AD5" w:rsidRDefault="00A90AD5" w:rsidP="00A90AD5">
      <w:pPr>
        <w:spacing w:after="0" w:line="240" w:lineRule="auto"/>
        <w:ind w:left="1843" w:hanging="1843"/>
        <w:jc w:val="both"/>
        <w:rPr>
          <w:rFonts w:ascii="Arial" w:hAnsi="Arial" w:cs="Arial"/>
          <w:sz w:val="24"/>
          <w:szCs w:val="24"/>
        </w:rPr>
      </w:pPr>
    </w:p>
    <w:p w14:paraId="04C71854" w14:textId="4C3B99FA"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Uh-huh.</w:t>
      </w:r>
    </w:p>
    <w:p w14:paraId="7954B04D" w14:textId="77777777" w:rsidR="00A90AD5" w:rsidRDefault="00A90AD5" w:rsidP="00A90AD5">
      <w:pPr>
        <w:spacing w:after="0" w:line="240" w:lineRule="auto"/>
        <w:ind w:left="1843" w:hanging="1843"/>
        <w:jc w:val="both"/>
        <w:rPr>
          <w:rFonts w:ascii="Arial" w:hAnsi="Arial" w:cs="Arial"/>
          <w:sz w:val="24"/>
          <w:szCs w:val="24"/>
        </w:rPr>
      </w:pPr>
    </w:p>
    <w:p w14:paraId="2EBA3B2F" w14:textId="71E023B2"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They're all working together, it could all be different people.  The devil might not always be one person.  </w:t>
      </w:r>
    </w:p>
    <w:p w14:paraId="5C2E6A9A" w14:textId="77777777" w:rsidR="00A90AD5" w:rsidRDefault="00A90AD5" w:rsidP="00A90AD5">
      <w:pPr>
        <w:spacing w:after="0" w:line="240" w:lineRule="auto"/>
        <w:ind w:left="1843" w:hanging="1843"/>
        <w:jc w:val="both"/>
        <w:rPr>
          <w:rFonts w:ascii="Arial" w:hAnsi="Arial" w:cs="Arial"/>
          <w:sz w:val="24"/>
          <w:szCs w:val="24"/>
        </w:rPr>
      </w:pPr>
    </w:p>
    <w:p w14:paraId="0B4F3333" w14:textId="7056ED35"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True.</w:t>
      </w:r>
    </w:p>
    <w:p w14:paraId="3EB69EE9" w14:textId="77777777" w:rsidR="00A90AD5" w:rsidRDefault="00A90AD5" w:rsidP="00A90AD5">
      <w:pPr>
        <w:spacing w:after="0" w:line="240" w:lineRule="auto"/>
        <w:ind w:left="1843" w:hanging="1843"/>
        <w:jc w:val="both"/>
        <w:rPr>
          <w:rFonts w:ascii="Arial" w:hAnsi="Arial" w:cs="Arial"/>
          <w:sz w:val="24"/>
          <w:szCs w:val="24"/>
        </w:rPr>
      </w:pPr>
    </w:p>
    <w:p w14:paraId="045D4B70" w14:textId="54EC2A0F"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They're all gaining something.</w:t>
      </w:r>
    </w:p>
    <w:p w14:paraId="0B431CDC" w14:textId="77777777" w:rsidR="00A90AD5" w:rsidRDefault="00A90AD5" w:rsidP="00A90AD5">
      <w:pPr>
        <w:spacing w:after="0" w:line="240" w:lineRule="auto"/>
        <w:ind w:left="1843" w:hanging="1843"/>
        <w:jc w:val="both"/>
        <w:rPr>
          <w:rFonts w:ascii="Arial" w:hAnsi="Arial" w:cs="Arial"/>
          <w:sz w:val="24"/>
          <w:szCs w:val="24"/>
        </w:rPr>
      </w:pPr>
    </w:p>
    <w:p w14:paraId="0BB412BB" w14:textId="18B8F467"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Uh-huh.</w:t>
      </w:r>
    </w:p>
    <w:p w14:paraId="26C2E358" w14:textId="77777777" w:rsidR="00A90AD5" w:rsidRDefault="00A90AD5" w:rsidP="00A90AD5">
      <w:pPr>
        <w:spacing w:after="0" w:line="240" w:lineRule="auto"/>
        <w:ind w:left="1843" w:hanging="1843"/>
        <w:jc w:val="both"/>
        <w:rPr>
          <w:rFonts w:ascii="Arial" w:hAnsi="Arial" w:cs="Arial"/>
          <w:sz w:val="24"/>
          <w:szCs w:val="24"/>
        </w:rPr>
      </w:pPr>
    </w:p>
    <w:p w14:paraId="79D54D72" w14:textId="153427DA"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And if it's been going on a couple of months, as well, yeah, it could be.  </w:t>
      </w:r>
    </w:p>
    <w:p w14:paraId="79F0F383" w14:textId="77777777" w:rsidR="00A90AD5" w:rsidRDefault="00A90AD5" w:rsidP="00A90AD5">
      <w:pPr>
        <w:spacing w:after="0" w:line="240" w:lineRule="auto"/>
        <w:ind w:left="1843" w:hanging="1843"/>
        <w:jc w:val="both"/>
        <w:rPr>
          <w:rFonts w:ascii="Arial" w:hAnsi="Arial" w:cs="Arial"/>
          <w:sz w:val="24"/>
          <w:szCs w:val="24"/>
        </w:rPr>
      </w:pPr>
    </w:p>
    <w:p w14:paraId="390C2D53" w14:textId="53E2E8D8"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How did the matchbox get there?</w:t>
      </w:r>
    </w:p>
    <w:p w14:paraId="2C379D82" w14:textId="77777777" w:rsidR="00A90AD5" w:rsidRDefault="00A90AD5" w:rsidP="00A90AD5">
      <w:pPr>
        <w:spacing w:after="0" w:line="240" w:lineRule="auto"/>
        <w:ind w:left="1843" w:hanging="1843"/>
        <w:jc w:val="both"/>
        <w:rPr>
          <w:rFonts w:ascii="Arial" w:hAnsi="Arial" w:cs="Arial"/>
          <w:sz w:val="24"/>
          <w:szCs w:val="24"/>
        </w:rPr>
      </w:pPr>
    </w:p>
    <w:p w14:paraId="2BCBC62D" w14:textId="518D7D50"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Who left it?</w:t>
      </w:r>
    </w:p>
    <w:p w14:paraId="66CEAAC1" w14:textId="77777777" w:rsidR="00A90AD5" w:rsidRDefault="00A90AD5" w:rsidP="00A90AD5">
      <w:pPr>
        <w:spacing w:after="0" w:line="240" w:lineRule="auto"/>
        <w:ind w:left="1843" w:hanging="1843"/>
        <w:jc w:val="both"/>
        <w:rPr>
          <w:rFonts w:ascii="Arial" w:hAnsi="Arial" w:cs="Arial"/>
          <w:sz w:val="24"/>
          <w:szCs w:val="24"/>
        </w:rPr>
      </w:pPr>
    </w:p>
    <w:p w14:paraId="53917190" w14:textId="560FE60A"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Donna left it, but it's at the scene of the crime.</w:t>
      </w:r>
    </w:p>
    <w:p w14:paraId="7C0B2526" w14:textId="77777777" w:rsidR="00A90AD5" w:rsidRDefault="00A90AD5" w:rsidP="00A90AD5">
      <w:pPr>
        <w:spacing w:after="0" w:line="240" w:lineRule="auto"/>
        <w:ind w:left="1843" w:hanging="1843"/>
        <w:jc w:val="both"/>
        <w:rPr>
          <w:rFonts w:ascii="Arial" w:hAnsi="Arial" w:cs="Arial"/>
          <w:sz w:val="24"/>
          <w:szCs w:val="24"/>
        </w:rPr>
      </w:pPr>
    </w:p>
    <w:p w14:paraId="7055010E" w14:textId="5EFCE1F4"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r>
      <w:r w:rsidR="00F53996">
        <w:rPr>
          <w:rFonts w:ascii="Arial" w:hAnsi="Arial" w:cs="Arial"/>
          <w:sz w:val="24"/>
          <w:szCs w:val="24"/>
        </w:rPr>
        <w:t>Well, Donna</w:t>
      </w:r>
      <w:r>
        <w:rPr>
          <w:rFonts w:ascii="Arial" w:hAnsi="Arial" w:cs="Arial"/>
          <w:sz w:val="24"/>
          <w:szCs w:val="24"/>
        </w:rPr>
        <w:t xml:space="preserve"> left it for Nick, so he </w:t>
      </w:r>
      <w:r w:rsidR="005E10CC">
        <w:rPr>
          <w:rFonts w:ascii="Arial" w:hAnsi="Arial" w:cs="Arial"/>
          <w:sz w:val="24"/>
          <w:szCs w:val="24"/>
        </w:rPr>
        <w:t>must’ve</w:t>
      </w:r>
      <w:r>
        <w:rPr>
          <w:rFonts w:ascii="Arial" w:hAnsi="Arial" w:cs="Arial"/>
          <w:sz w:val="24"/>
          <w:szCs w:val="24"/>
        </w:rPr>
        <w:t xml:space="preserve"> picked it up.</w:t>
      </w:r>
    </w:p>
    <w:p w14:paraId="75ED30A7" w14:textId="77777777" w:rsidR="00A90AD5" w:rsidRDefault="00A90AD5" w:rsidP="00A90AD5">
      <w:pPr>
        <w:spacing w:after="0" w:line="240" w:lineRule="auto"/>
        <w:ind w:left="1843" w:hanging="1843"/>
        <w:jc w:val="both"/>
        <w:rPr>
          <w:rFonts w:ascii="Arial" w:hAnsi="Arial" w:cs="Arial"/>
          <w:sz w:val="24"/>
          <w:szCs w:val="24"/>
        </w:rPr>
      </w:pPr>
    </w:p>
    <w:p w14:paraId="1E59B41C" w14:textId="40FC0DA0"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Yeah.</w:t>
      </w:r>
    </w:p>
    <w:p w14:paraId="3ED0C0FA" w14:textId="77777777" w:rsidR="00A90AD5" w:rsidRDefault="00A90AD5" w:rsidP="00A90AD5">
      <w:pPr>
        <w:spacing w:after="0" w:line="240" w:lineRule="auto"/>
        <w:ind w:left="1843" w:hanging="1843"/>
        <w:jc w:val="both"/>
        <w:rPr>
          <w:rFonts w:ascii="Arial" w:hAnsi="Arial" w:cs="Arial"/>
          <w:sz w:val="24"/>
          <w:szCs w:val="24"/>
        </w:rPr>
      </w:pPr>
    </w:p>
    <w:p w14:paraId="25F0BE2D" w14:textId="2E71BF81"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And then dropped it when he…</w:t>
      </w:r>
    </w:p>
    <w:p w14:paraId="2F911178" w14:textId="77777777" w:rsidR="00A90AD5" w:rsidRDefault="00A90AD5" w:rsidP="00A90AD5">
      <w:pPr>
        <w:spacing w:after="0" w:line="240" w:lineRule="auto"/>
        <w:ind w:left="1843" w:hanging="1843"/>
        <w:jc w:val="both"/>
        <w:rPr>
          <w:rFonts w:ascii="Arial" w:hAnsi="Arial" w:cs="Arial"/>
          <w:sz w:val="24"/>
          <w:szCs w:val="24"/>
        </w:rPr>
      </w:pPr>
    </w:p>
    <w:p w14:paraId="2790AE75" w14:textId="20A8CC50"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r>
      <w:r w:rsidR="00F53996">
        <w:rPr>
          <w:rFonts w:ascii="Arial" w:hAnsi="Arial" w:cs="Arial"/>
          <w:sz w:val="24"/>
          <w:szCs w:val="24"/>
        </w:rPr>
        <w:t>So,</w:t>
      </w:r>
      <w:r>
        <w:rPr>
          <w:rFonts w:ascii="Arial" w:hAnsi="Arial" w:cs="Arial"/>
          <w:sz w:val="24"/>
          <w:szCs w:val="24"/>
        </w:rPr>
        <w:t xml:space="preserve"> she leaves him a note, yeah.</w:t>
      </w:r>
    </w:p>
    <w:p w14:paraId="070673A1" w14:textId="77777777" w:rsidR="00A90AD5" w:rsidRDefault="00A90AD5" w:rsidP="00A90AD5">
      <w:pPr>
        <w:spacing w:after="0" w:line="240" w:lineRule="auto"/>
        <w:ind w:left="1843" w:hanging="1843"/>
        <w:jc w:val="both"/>
        <w:rPr>
          <w:rFonts w:ascii="Arial" w:hAnsi="Arial" w:cs="Arial"/>
          <w:sz w:val="24"/>
          <w:szCs w:val="24"/>
        </w:rPr>
      </w:pPr>
    </w:p>
    <w:p w14:paraId="040C79B3" w14:textId="6A78770F"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We still don't know what this </w:t>
      </w:r>
      <w:r w:rsidR="005E10CC">
        <w:rPr>
          <w:rFonts w:ascii="Arial" w:hAnsi="Arial" w:cs="Arial"/>
          <w:sz w:val="24"/>
          <w:szCs w:val="24"/>
        </w:rPr>
        <w:t>number</w:t>
      </w:r>
      <w:r>
        <w:rPr>
          <w:rFonts w:ascii="Arial" w:hAnsi="Arial" w:cs="Arial"/>
          <w:sz w:val="24"/>
          <w:szCs w:val="24"/>
        </w:rPr>
        <w:t xml:space="preserve"> means.</w:t>
      </w:r>
    </w:p>
    <w:p w14:paraId="68501B9B" w14:textId="77777777" w:rsidR="00A90AD5" w:rsidRDefault="00A90AD5" w:rsidP="00A90AD5">
      <w:pPr>
        <w:spacing w:after="0" w:line="240" w:lineRule="auto"/>
        <w:ind w:left="1843" w:hanging="1843"/>
        <w:jc w:val="both"/>
        <w:rPr>
          <w:rFonts w:ascii="Arial" w:hAnsi="Arial" w:cs="Arial"/>
          <w:sz w:val="24"/>
          <w:szCs w:val="24"/>
        </w:rPr>
      </w:pPr>
    </w:p>
    <w:p w14:paraId="02FF8EB6" w14:textId="610D7794"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Yeah, I tried to look for it in loads of different stuff, but I can't find it anywhere.  </w:t>
      </w:r>
    </w:p>
    <w:p w14:paraId="1926B108" w14:textId="77777777" w:rsidR="00A90AD5" w:rsidRDefault="00A90AD5" w:rsidP="00A90AD5">
      <w:pPr>
        <w:spacing w:after="0" w:line="240" w:lineRule="auto"/>
        <w:ind w:left="1843" w:hanging="1843"/>
        <w:jc w:val="both"/>
        <w:rPr>
          <w:rFonts w:ascii="Arial" w:hAnsi="Arial" w:cs="Arial"/>
          <w:sz w:val="24"/>
          <w:szCs w:val="24"/>
        </w:rPr>
      </w:pPr>
    </w:p>
    <w:p w14:paraId="61B86179" w14:textId="5FBA5FF2"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We know she's upset about something, and she wants to tell him.</w:t>
      </w:r>
    </w:p>
    <w:p w14:paraId="6A8D0959" w14:textId="77777777" w:rsidR="00A90AD5" w:rsidRDefault="00A90AD5" w:rsidP="00A90AD5">
      <w:pPr>
        <w:spacing w:after="0" w:line="240" w:lineRule="auto"/>
        <w:ind w:left="1843" w:hanging="1843"/>
        <w:jc w:val="both"/>
        <w:rPr>
          <w:rFonts w:ascii="Arial" w:hAnsi="Arial" w:cs="Arial"/>
          <w:sz w:val="24"/>
          <w:szCs w:val="24"/>
        </w:rPr>
      </w:pPr>
    </w:p>
    <w:p w14:paraId="5BEEA768" w14:textId="6E662687"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I'll try looking through some more stuff.  I couldn't find it in anything.  </w:t>
      </w:r>
    </w:p>
    <w:p w14:paraId="52BA3AD9" w14:textId="77777777" w:rsidR="00A90AD5" w:rsidRDefault="00A90AD5" w:rsidP="00A90AD5">
      <w:pPr>
        <w:spacing w:after="0" w:line="240" w:lineRule="auto"/>
        <w:ind w:left="1843" w:hanging="1843"/>
        <w:jc w:val="both"/>
        <w:rPr>
          <w:rFonts w:ascii="Arial" w:hAnsi="Arial" w:cs="Arial"/>
          <w:sz w:val="24"/>
          <w:szCs w:val="24"/>
        </w:rPr>
      </w:pPr>
    </w:p>
    <w:p w14:paraId="6BF2FB6C" w14:textId="0D8EC069"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Let's see…</w:t>
      </w:r>
    </w:p>
    <w:p w14:paraId="77546695" w14:textId="77777777" w:rsidR="00A90AD5" w:rsidRDefault="00A90AD5" w:rsidP="00A90AD5">
      <w:pPr>
        <w:spacing w:after="0" w:line="240" w:lineRule="auto"/>
        <w:ind w:left="1843" w:hanging="1843"/>
        <w:jc w:val="both"/>
        <w:rPr>
          <w:rFonts w:ascii="Arial" w:hAnsi="Arial" w:cs="Arial"/>
          <w:sz w:val="24"/>
          <w:szCs w:val="24"/>
        </w:rPr>
      </w:pPr>
    </w:p>
    <w:p w14:paraId="50EA9DC3" w14:textId="4FDA3B04"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When did Donna say she left the things for him?</w:t>
      </w:r>
    </w:p>
    <w:p w14:paraId="41843979" w14:textId="77777777" w:rsidR="00A90AD5" w:rsidRDefault="00A90AD5" w:rsidP="00A90AD5">
      <w:pPr>
        <w:spacing w:after="0" w:line="240" w:lineRule="auto"/>
        <w:ind w:left="1843" w:hanging="1843"/>
        <w:jc w:val="both"/>
        <w:rPr>
          <w:rFonts w:ascii="Arial" w:hAnsi="Arial" w:cs="Arial"/>
          <w:sz w:val="24"/>
          <w:szCs w:val="24"/>
        </w:rPr>
      </w:pPr>
    </w:p>
    <w:p w14:paraId="23133C1E" w14:textId="71B0A04E"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When, or where?</w:t>
      </w:r>
    </w:p>
    <w:p w14:paraId="25B0FF32" w14:textId="77777777" w:rsidR="00A90AD5" w:rsidRDefault="00A90AD5" w:rsidP="00A90AD5">
      <w:pPr>
        <w:spacing w:after="0" w:line="240" w:lineRule="auto"/>
        <w:ind w:left="1843" w:hanging="1843"/>
        <w:jc w:val="both"/>
        <w:rPr>
          <w:rFonts w:ascii="Arial" w:hAnsi="Arial" w:cs="Arial"/>
          <w:sz w:val="24"/>
          <w:szCs w:val="24"/>
        </w:rPr>
      </w:pPr>
    </w:p>
    <w:p w14:paraId="7A6BD62A" w14:textId="28368388"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When?</w:t>
      </w:r>
    </w:p>
    <w:p w14:paraId="6ECE41D7" w14:textId="77777777" w:rsidR="00A90AD5" w:rsidRDefault="00A90AD5" w:rsidP="00A90AD5">
      <w:pPr>
        <w:spacing w:after="0" w:line="240" w:lineRule="auto"/>
        <w:ind w:left="1843" w:hanging="1843"/>
        <w:jc w:val="both"/>
        <w:rPr>
          <w:rFonts w:ascii="Arial" w:hAnsi="Arial" w:cs="Arial"/>
          <w:sz w:val="24"/>
          <w:szCs w:val="24"/>
        </w:rPr>
      </w:pPr>
    </w:p>
    <w:p w14:paraId="716E7B5D" w14:textId="4E9C8994"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55:</w:t>
      </w:r>
      <w:r>
        <w:rPr>
          <w:rFonts w:ascii="Arial" w:hAnsi="Arial" w:cs="Arial"/>
          <w:sz w:val="24"/>
          <w:szCs w:val="24"/>
        </w:rPr>
        <w:tab/>
        <w:t>She's the last person to leave the bar, when he dies, maybe, she left like an hour before closing.</w:t>
      </w:r>
    </w:p>
    <w:p w14:paraId="2E9A5DF3" w14:textId="77777777" w:rsidR="00A90AD5" w:rsidRDefault="00A90AD5" w:rsidP="00A90AD5">
      <w:pPr>
        <w:spacing w:after="0" w:line="240" w:lineRule="auto"/>
        <w:ind w:left="1843" w:hanging="1843"/>
        <w:jc w:val="both"/>
        <w:rPr>
          <w:rFonts w:ascii="Arial" w:hAnsi="Arial" w:cs="Arial"/>
          <w:sz w:val="24"/>
          <w:szCs w:val="24"/>
        </w:rPr>
      </w:pPr>
    </w:p>
    <w:p w14:paraId="3D5B2487" w14:textId="79C621A0"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Okay.  </w:t>
      </w:r>
    </w:p>
    <w:p w14:paraId="756350EA" w14:textId="77777777" w:rsidR="00A90AD5" w:rsidRDefault="00A90AD5" w:rsidP="00A90AD5">
      <w:pPr>
        <w:spacing w:after="0" w:line="240" w:lineRule="auto"/>
        <w:ind w:left="1843" w:hanging="1843"/>
        <w:jc w:val="both"/>
        <w:rPr>
          <w:rFonts w:ascii="Arial" w:hAnsi="Arial" w:cs="Arial"/>
          <w:sz w:val="24"/>
          <w:szCs w:val="24"/>
        </w:rPr>
      </w:pPr>
    </w:p>
    <w:p w14:paraId="48FB9EE2" w14:textId="4D023084"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Which is late for her, apparently.</w:t>
      </w:r>
    </w:p>
    <w:p w14:paraId="34FEC8CB" w14:textId="77777777" w:rsidR="00A90AD5" w:rsidRDefault="00A90AD5" w:rsidP="00A90AD5">
      <w:pPr>
        <w:spacing w:after="0" w:line="240" w:lineRule="auto"/>
        <w:ind w:left="1843" w:hanging="1843"/>
        <w:jc w:val="both"/>
        <w:rPr>
          <w:rFonts w:ascii="Arial" w:hAnsi="Arial" w:cs="Arial"/>
          <w:sz w:val="24"/>
          <w:szCs w:val="24"/>
        </w:rPr>
      </w:pPr>
    </w:p>
    <w:p w14:paraId="5422A149" w14:textId="7496D950"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Uh-huh.</w:t>
      </w:r>
    </w:p>
    <w:p w14:paraId="78CB8788" w14:textId="77777777" w:rsidR="00A90AD5" w:rsidRDefault="00A90AD5" w:rsidP="00A90AD5">
      <w:pPr>
        <w:spacing w:after="0" w:line="240" w:lineRule="auto"/>
        <w:ind w:left="1843" w:hanging="1843"/>
        <w:jc w:val="both"/>
        <w:rPr>
          <w:rFonts w:ascii="Arial" w:hAnsi="Arial" w:cs="Arial"/>
          <w:sz w:val="24"/>
          <w:szCs w:val="24"/>
        </w:rPr>
      </w:pPr>
    </w:p>
    <w:p w14:paraId="3EA3C886" w14:textId="141DD1A1"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And then, where does she live?</w:t>
      </w:r>
    </w:p>
    <w:p w14:paraId="2B64235F" w14:textId="77777777" w:rsidR="00A90AD5" w:rsidRDefault="00A90AD5" w:rsidP="00A90AD5">
      <w:pPr>
        <w:spacing w:after="0" w:line="240" w:lineRule="auto"/>
        <w:ind w:left="1843" w:hanging="1843"/>
        <w:jc w:val="both"/>
        <w:rPr>
          <w:rFonts w:ascii="Arial" w:hAnsi="Arial" w:cs="Arial"/>
          <w:sz w:val="24"/>
          <w:szCs w:val="24"/>
        </w:rPr>
      </w:pPr>
    </w:p>
    <w:p w14:paraId="13502287" w14:textId="4BDCB1EF"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What have I not looked at for this number.</w:t>
      </w:r>
    </w:p>
    <w:p w14:paraId="4587E976" w14:textId="77777777" w:rsidR="00A90AD5" w:rsidRDefault="00A90AD5" w:rsidP="00A90AD5">
      <w:pPr>
        <w:spacing w:after="0" w:line="240" w:lineRule="auto"/>
        <w:ind w:left="1843" w:hanging="1843"/>
        <w:jc w:val="both"/>
        <w:rPr>
          <w:rFonts w:ascii="Arial" w:hAnsi="Arial" w:cs="Arial"/>
          <w:sz w:val="24"/>
          <w:szCs w:val="24"/>
        </w:rPr>
      </w:pPr>
    </w:p>
    <w:p w14:paraId="42C2CF15" w14:textId="682FDE99"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Okay, then where’s the…</w:t>
      </w:r>
    </w:p>
    <w:p w14:paraId="0E524C33" w14:textId="77777777" w:rsidR="00A90AD5" w:rsidRDefault="00A90AD5" w:rsidP="00A90AD5">
      <w:pPr>
        <w:spacing w:after="0" w:line="240" w:lineRule="auto"/>
        <w:ind w:left="1843" w:hanging="1843"/>
        <w:jc w:val="both"/>
        <w:rPr>
          <w:rFonts w:ascii="Arial" w:hAnsi="Arial" w:cs="Arial"/>
          <w:sz w:val="24"/>
          <w:szCs w:val="24"/>
        </w:rPr>
      </w:pPr>
    </w:p>
    <w:p w14:paraId="2EAFF434" w14:textId="1AFE5885"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What does alias mean, again?</w:t>
      </w:r>
    </w:p>
    <w:p w14:paraId="72962460" w14:textId="77777777" w:rsidR="00A90AD5" w:rsidRDefault="00A90AD5" w:rsidP="00A90AD5">
      <w:pPr>
        <w:spacing w:after="0" w:line="240" w:lineRule="auto"/>
        <w:ind w:left="1843" w:hanging="1843"/>
        <w:jc w:val="both"/>
        <w:rPr>
          <w:rFonts w:ascii="Arial" w:hAnsi="Arial" w:cs="Arial"/>
          <w:sz w:val="24"/>
          <w:szCs w:val="24"/>
        </w:rPr>
      </w:pPr>
    </w:p>
    <w:p w14:paraId="2FB55CD3" w14:textId="3663E4C0"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Fake name.</w:t>
      </w:r>
    </w:p>
    <w:p w14:paraId="32908837" w14:textId="77777777" w:rsidR="00A90AD5" w:rsidRDefault="00A90AD5" w:rsidP="00A90AD5">
      <w:pPr>
        <w:spacing w:after="0" w:line="240" w:lineRule="auto"/>
        <w:ind w:left="1843" w:hanging="1843"/>
        <w:jc w:val="both"/>
        <w:rPr>
          <w:rFonts w:ascii="Arial" w:hAnsi="Arial" w:cs="Arial"/>
          <w:sz w:val="24"/>
          <w:szCs w:val="24"/>
        </w:rPr>
      </w:pPr>
    </w:p>
    <w:p w14:paraId="71CC5C59" w14:textId="1B695C05"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 other name, because it's including non-married names.</w:t>
      </w:r>
    </w:p>
    <w:p w14:paraId="648645D1" w14:textId="77777777" w:rsidR="00A90AD5" w:rsidRDefault="00A90AD5" w:rsidP="00A90AD5">
      <w:pPr>
        <w:spacing w:after="0" w:line="240" w:lineRule="auto"/>
        <w:ind w:left="1843" w:hanging="1843"/>
        <w:jc w:val="both"/>
        <w:rPr>
          <w:rFonts w:ascii="Arial" w:hAnsi="Arial" w:cs="Arial"/>
          <w:sz w:val="24"/>
          <w:szCs w:val="24"/>
        </w:rPr>
      </w:pPr>
    </w:p>
    <w:p w14:paraId="14030536" w14:textId="1EAEF049"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Are you sure?  So, let's see…</w:t>
      </w:r>
    </w:p>
    <w:p w14:paraId="46E9C841" w14:textId="77777777" w:rsidR="00A90AD5" w:rsidRDefault="00A90AD5" w:rsidP="00A90AD5">
      <w:pPr>
        <w:spacing w:after="0" w:line="240" w:lineRule="auto"/>
        <w:ind w:left="1843" w:hanging="1843"/>
        <w:jc w:val="both"/>
        <w:rPr>
          <w:rFonts w:ascii="Arial" w:hAnsi="Arial" w:cs="Arial"/>
          <w:sz w:val="24"/>
          <w:szCs w:val="24"/>
        </w:rPr>
      </w:pPr>
    </w:p>
    <w:p w14:paraId="485834D1" w14:textId="09142212"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See, I wish we had a map of the town.  She's on, so why is she going in the direction of the place, after leaving?  Because, well actually, how do we know when the place closes, actually?  Thank you for saying, 'till closed, that tells me so much.  Because it really depends what, roughly, an hour before close is.  </w:t>
      </w:r>
    </w:p>
    <w:p w14:paraId="16A9347F" w14:textId="77777777" w:rsidR="00A90AD5" w:rsidRDefault="00A90AD5" w:rsidP="00A90AD5">
      <w:pPr>
        <w:spacing w:after="0" w:line="240" w:lineRule="auto"/>
        <w:ind w:left="1843" w:hanging="1843"/>
        <w:jc w:val="both"/>
        <w:rPr>
          <w:rFonts w:ascii="Arial" w:hAnsi="Arial" w:cs="Arial"/>
          <w:sz w:val="24"/>
          <w:szCs w:val="24"/>
        </w:rPr>
      </w:pPr>
    </w:p>
    <w:p w14:paraId="2EC1EF2A" w14:textId="695E20DB"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Uh-huh.</w:t>
      </w:r>
    </w:p>
    <w:p w14:paraId="5C59E5AE" w14:textId="77777777" w:rsidR="00A90AD5" w:rsidRDefault="00A90AD5" w:rsidP="00A90AD5">
      <w:pPr>
        <w:spacing w:after="0" w:line="240" w:lineRule="auto"/>
        <w:ind w:left="1843" w:hanging="1843"/>
        <w:jc w:val="both"/>
        <w:rPr>
          <w:rFonts w:ascii="Arial" w:hAnsi="Arial" w:cs="Arial"/>
          <w:sz w:val="24"/>
          <w:szCs w:val="24"/>
        </w:rPr>
      </w:pPr>
    </w:p>
    <w:p w14:paraId="7CF7F405" w14:textId="0CC38175"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Because, here, closed is like three a.m., I don't know what it is in America.</w:t>
      </w:r>
    </w:p>
    <w:p w14:paraId="0F874603" w14:textId="77777777" w:rsidR="00A90AD5" w:rsidRDefault="00A90AD5" w:rsidP="00A90AD5">
      <w:pPr>
        <w:spacing w:after="0" w:line="240" w:lineRule="auto"/>
        <w:ind w:left="1843" w:hanging="1843"/>
        <w:jc w:val="both"/>
        <w:rPr>
          <w:rFonts w:ascii="Arial" w:hAnsi="Arial" w:cs="Arial"/>
          <w:sz w:val="24"/>
          <w:szCs w:val="24"/>
        </w:rPr>
      </w:pPr>
    </w:p>
    <w:p w14:paraId="2ABC6402" w14:textId="41798B37"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Where are these photos from?</w:t>
      </w:r>
    </w:p>
    <w:p w14:paraId="6E3E1196" w14:textId="77777777" w:rsidR="00A90AD5" w:rsidRDefault="00A90AD5" w:rsidP="00A90AD5">
      <w:pPr>
        <w:spacing w:after="0" w:line="240" w:lineRule="auto"/>
        <w:ind w:left="1843" w:hanging="1843"/>
        <w:jc w:val="both"/>
        <w:rPr>
          <w:rFonts w:ascii="Arial" w:hAnsi="Arial" w:cs="Arial"/>
          <w:sz w:val="24"/>
          <w:szCs w:val="24"/>
        </w:rPr>
      </w:pPr>
    </w:p>
    <w:p w14:paraId="480550BA" w14:textId="4C6C393B"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What number are they?</w:t>
      </w:r>
    </w:p>
    <w:p w14:paraId="17832628" w14:textId="77777777" w:rsidR="00A90AD5" w:rsidRDefault="00A90AD5" w:rsidP="00A90AD5">
      <w:pPr>
        <w:spacing w:after="0" w:line="240" w:lineRule="auto"/>
        <w:ind w:left="1843" w:hanging="1843"/>
        <w:jc w:val="both"/>
        <w:rPr>
          <w:rFonts w:ascii="Arial" w:hAnsi="Arial" w:cs="Arial"/>
          <w:sz w:val="24"/>
          <w:szCs w:val="24"/>
        </w:rPr>
      </w:pPr>
    </w:p>
    <w:p w14:paraId="5D35FCC6" w14:textId="156EC6F5"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Item 12.</w:t>
      </w:r>
    </w:p>
    <w:p w14:paraId="2B1DF404" w14:textId="77777777" w:rsidR="00A90AD5" w:rsidRDefault="00A90AD5" w:rsidP="00A90AD5">
      <w:pPr>
        <w:spacing w:after="0" w:line="240" w:lineRule="auto"/>
        <w:ind w:left="1843" w:hanging="1843"/>
        <w:jc w:val="both"/>
        <w:rPr>
          <w:rFonts w:ascii="Arial" w:hAnsi="Arial" w:cs="Arial"/>
          <w:sz w:val="24"/>
          <w:szCs w:val="24"/>
        </w:rPr>
      </w:pPr>
    </w:p>
    <w:p w14:paraId="709316FA" w14:textId="3959B75A"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Boot photos.</w:t>
      </w:r>
    </w:p>
    <w:p w14:paraId="26F15E3D" w14:textId="77777777" w:rsidR="00A90AD5" w:rsidRDefault="00A90AD5" w:rsidP="00A90AD5">
      <w:pPr>
        <w:spacing w:after="0" w:line="240" w:lineRule="auto"/>
        <w:ind w:left="1843" w:hanging="1843"/>
        <w:jc w:val="both"/>
        <w:rPr>
          <w:rFonts w:ascii="Arial" w:hAnsi="Arial" w:cs="Arial"/>
          <w:sz w:val="24"/>
          <w:szCs w:val="24"/>
        </w:rPr>
      </w:pPr>
    </w:p>
    <w:p w14:paraId="1C3CB5F8" w14:textId="40E5ED0D"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Where are the boot photos from?</w:t>
      </w:r>
    </w:p>
    <w:p w14:paraId="2A336C83" w14:textId="77777777" w:rsidR="00A90AD5" w:rsidRDefault="00A90AD5" w:rsidP="00A90AD5">
      <w:pPr>
        <w:spacing w:after="0" w:line="240" w:lineRule="auto"/>
        <w:ind w:left="1843" w:hanging="1843"/>
        <w:jc w:val="both"/>
        <w:rPr>
          <w:rFonts w:ascii="Arial" w:hAnsi="Arial" w:cs="Arial"/>
          <w:sz w:val="24"/>
          <w:szCs w:val="24"/>
        </w:rPr>
      </w:pPr>
    </w:p>
    <w:p w14:paraId="712E97D6" w14:textId="3C15C1F9"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It just says, boot photos.</w:t>
      </w:r>
    </w:p>
    <w:p w14:paraId="28199790" w14:textId="77777777" w:rsidR="00A90AD5" w:rsidRDefault="00A90AD5" w:rsidP="00A90AD5">
      <w:pPr>
        <w:spacing w:after="0" w:line="240" w:lineRule="auto"/>
        <w:ind w:left="1843" w:hanging="1843"/>
        <w:jc w:val="both"/>
        <w:rPr>
          <w:rFonts w:ascii="Arial" w:hAnsi="Arial" w:cs="Arial"/>
          <w:sz w:val="24"/>
          <w:szCs w:val="24"/>
        </w:rPr>
      </w:pPr>
    </w:p>
    <w:p w14:paraId="18989B97" w14:textId="428254F6"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Because boot photo B is the same boot that was found by the…</w:t>
      </w:r>
    </w:p>
    <w:p w14:paraId="7AC5A4FD" w14:textId="77777777" w:rsidR="00A90AD5" w:rsidRDefault="00A90AD5" w:rsidP="00A90AD5">
      <w:pPr>
        <w:spacing w:after="0" w:line="240" w:lineRule="auto"/>
        <w:ind w:left="1843" w:hanging="1843"/>
        <w:jc w:val="both"/>
        <w:rPr>
          <w:rFonts w:ascii="Arial" w:hAnsi="Arial" w:cs="Arial"/>
          <w:sz w:val="24"/>
          <w:szCs w:val="24"/>
        </w:rPr>
      </w:pPr>
    </w:p>
    <w:p w14:paraId="37F81FFD" w14:textId="18FC4B71"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Notes.</w:t>
      </w:r>
    </w:p>
    <w:p w14:paraId="323000AA" w14:textId="77777777" w:rsidR="00A90AD5" w:rsidRDefault="00A90AD5" w:rsidP="00A90AD5">
      <w:pPr>
        <w:spacing w:after="0" w:line="240" w:lineRule="auto"/>
        <w:ind w:left="1843" w:hanging="1843"/>
        <w:jc w:val="both"/>
        <w:rPr>
          <w:rFonts w:ascii="Arial" w:hAnsi="Arial" w:cs="Arial"/>
          <w:sz w:val="24"/>
          <w:szCs w:val="24"/>
        </w:rPr>
      </w:pPr>
    </w:p>
    <w:p w14:paraId="20D43B61" w14:textId="4DCDBA56"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54:</w:t>
      </w:r>
      <w:r>
        <w:rPr>
          <w:rFonts w:ascii="Arial" w:hAnsi="Arial" w:cs="Arial"/>
          <w:sz w:val="24"/>
          <w:szCs w:val="24"/>
        </w:rPr>
        <w:tab/>
        <w:t>…by the fires.  But is it a man’s boot?</w:t>
      </w:r>
    </w:p>
    <w:p w14:paraId="02737FC6" w14:textId="77777777" w:rsidR="00A90AD5" w:rsidRDefault="00A90AD5" w:rsidP="00A90AD5">
      <w:pPr>
        <w:spacing w:after="0" w:line="240" w:lineRule="auto"/>
        <w:ind w:left="1843" w:hanging="1843"/>
        <w:jc w:val="both"/>
        <w:rPr>
          <w:rFonts w:ascii="Arial" w:hAnsi="Arial" w:cs="Arial"/>
          <w:sz w:val="24"/>
          <w:szCs w:val="24"/>
        </w:rPr>
      </w:pPr>
    </w:p>
    <w:p w14:paraId="35042D5B" w14:textId="4FC6FDF2"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w:t>
      </w:r>
    </w:p>
    <w:p w14:paraId="17743358" w14:textId="77777777" w:rsidR="00A90AD5" w:rsidRDefault="00A90AD5" w:rsidP="00A90AD5">
      <w:pPr>
        <w:spacing w:after="0" w:line="240" w:lineRule="auto"/>
        <w:ind w:left="1843" w:hanging="1843"/>
        <w:jc w:val="both"/>
        <w:rPr>
          <w:rFonts w:ascii="Arial" w:hAnsi="Arial" w:cs="Arial"/>
          <w:sz w:val="24"/>
          <w:szCs w:val="24"/>
        </w:rPr>
      </w:pPr>
    </w:p>
    <w:p w14:paraId="100B5BB2" w14:textId="7F38E6DC"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Are there any more boot prints anywhere else?  Because if a different boot print is found </w:t>
      </w:r>
      <w:r w:rsidR="005E10CC">
        <w:rPr>
          <w:rFonts w:ascii="Arial" w:hAnsi="Arial" w:cs="Arial"/>
          <w:sz w:val="24"/>
          <w:szCs w:val="24"/>
        </w:rPr>
        <w:t>somewhere</w:t>
      </w:r>
      <w:r>
        <w:rPr>
          <w:rFonts w:ascii="Arial" w:hAnsi="Arial" w:cs="Arial"/>
          <w:sz w:val="24"/>
          <w:szCs w:val="24"/>
        </w:rPr>
        <w:t xml:space="preserve"> that night.</w:t>
      </w:r>
    </w:p>
    <w:p w14:paraId="38110D57" w14:textId="77777777" w:rsidR="00A90AD5" w:rsidRDefault="00A90AD5" w:rsidP="00A90AD5">
      <w:pPr>
        <w:spacing w:after="0" w:line="240" w:lineRule="auto"/>
        <w:ind w:left="1843" w:hanging="1843"/>
        <w:jc w:val="both"/>
        <w:rPr>
          <w:rFonts w:ascii="Arial" w:hAnsi="Arial" w:cs="Arial"/>
          <w:sz w:val="24"/>
          <w:szCs w:val="24"/>
        </w:rPr>
      </w:pPr>
    </w:p>
    <w:p w14:paraId="447FB9D1" w14:textId="2202EAB5"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Well, so that’s a different boot.  Where is the crime scene photo, where did I put it?  Found it.</w:t>
      </w:r>
    </w:p>
    <w:p w14:paraId="56BC5E22" w14:textId="77777777" w:rsidR="00A90AD5" w:rsidRDefault="00A90AD5" w:rsidP="00A90AD5">
      <w:pPr>
        <w:spacing w:after="0" w:line="240" w:lineRule="auto"/>
        <w:ind w:left="1843" w:hanging="1843"/>
        <w:jc w:val="both"/>
        <w:rPr>
          <w:rFonts w:ascii="Arial" w:hAnsi="Arial" w:cs="Arial"/>
          <w:sz w:val="24"/>
          <w:szCs w:val="24"/>
        </w:rPr>
      </w:pPr>
    </w:p>
    <w:p w14:paraId="6A7D02B1" w14:textId="15C13912"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Is that a boot print?</w:t>
      </w:r>
    </w:p>
    <w:p w14:paraId="7E181D27" w14:textId="77777777" w:rsidR="00A90AD5" w:rsidRDefault="00A90AD5" w:rsidP="00A90AD5">
      <w:pPr>
        <w:spacing w:after="0" w:line="240" w:lineRule="auto"/>
        <w:ind w:left="1843" w:hanging="1843"/>
        <w:jc w:val="both"/>
        <w:rPr>
          <w:rFonts w:ascii="Arial" w:hAnsi="Arial" w:cs="Arial"/>
          <w:sz w:val="24"/>
          <w:szCs w:val="24"/>
        </w:rPr>
      </w:pPr>
    </w:p>
    <w:p w14:paraId="2DEE102D" w14:textId="5F01A1F0"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Yes, this boot print.</w:t>
      </w:r>
    </w:p>
    <w:p w14:paraId="262AD1C2" w14:textId="77777777" w:rsidR="00A90AD5" w:rsidRDefault="00A90AD5" w:rsidP="00A90AD5">
      <w:pPr>
        <w:spacing w:after="0" w:line="240" w:lineRule="auto"/>
        <w:ind w:left="1843" w:hanging="1843"/>
        <w:jc w:val="both"/>
        <w:rPr>
          <w:rFonts w:ascii="Arial" w:hAnsi="Arial" w:cs="Arial"/>
          <w:sz w:val="24"/>
          <w:szCs w:val="24"/>
        </w:rPr>
      </w:pPr>
    </w:p>
    <w:p w14:paraId="34F92D97" w14:textId="7F7FC560"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Is it the same boot print?</w:t>
      </w:r>
    </w:p>
    <w:p w14:paraId="6EE7BB7A" w14:textId="77777777" w:rsidR="00A90AD5" w:rsidRDefault="00A90AD5" w:rsidP="00A90AD5">
      <w:pPr>
        <w:spacing w:after="0" w:line="240" w:lineRule="auto"/>
        <w:ind w:left="1843" w:hanging="1843"/>
        <w:jc w:val="both"/>
        <w:rPr>
          <w:rFonts w:ascii="Arial" w:hAnsi="Arial" w:cs="Arial"/>
          <w:sz w:val="24"/>
          <w:szCs w:val="24"/>
        </w:rPr>
      </w:pPr>
    </w:p>
    <w:p w14:paraId="458B5FBE" w14:textId="48B05ACC"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Yeah.  But for all we know, that could literally be his boot.  </w:t>
      </w:r>
    </w:p>
    <w:p w14:paraId="56D8C3EA" w14:textId="77777777" w:rsidR="00A90AD5" w:rsidRDefault="00A90AD5" w:rsidP="00A90AD5">
      <w:pPr>
        <w:spacing w:after="0" w:line="240" w:lineRule="auto"/>
        <w:ind w:left="1843" w:hanging="1843"/>
        <w:jc w:val="both"/>
        <w:rPr>
          <w:rFonts w:ascii="Arial" w:hAnsi="Arial" w:cs="Arial"/>
          <w:sz w:val="24"/>
          <w:szCs w:val="24"/>
        </w:rPr>
      </w:pPr>
    </w:p>
    <w:p w14:paraId="4E372AF8" w14:textId="4E907A0B"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No, no, because he </w:t>
      </w:r>
      <w:r w:rsidR="005E10CC">
        <w:rPr>
          <w:rFonts w:ascii="Arial" w:hAnsi="Arial" w:cs="Arial"/>
          <w:sz w:val="24"/>
          <w:szCs w:val="24"/>
        </w:rPr>
        <w:t>mentions</w:t>
      </w:r>
      <w:r>
        <w:rPr>
          <w:rFonts w:ascii="Arial" w:hAnsi="Arial" w:cs="Arial"/>
          <w:sz w:val="24"/>
          <w:szCs w:val="24"/>
        </w:rPr>
        <w:t xml:space="preserve"> it, Nick.</w:t>
      </w:r>
    </w:p>
    <w:p w14:paraId="0676115D" w14:textId="77777777" w:rsidR="00A90AD5" w:rsidRDefault="00A90AD5" w:rsidP="00A90AD5">
      <w:pPr>
        <w:spacing w:after="0" w:line="240" w:lineRule="auto"/>
        <w:ind w:left="1843" w:hanging="1843"/>
        <w:jc w:val="both"/>
        <w:rPr>
          <w:rFonts w:ascii="Arial" w:hAnsi="Arial" w:cs="Arial"/>
          <w:sz w:val="24"/>
          <w:szCs w:val="24"/>
        </w:rPr>
      </w:pPr>
    </w:p>
    <w:p w14:paraId="54840885" w14:textId="765E7826"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Okay.</w:t>
      </w:r>
    </w:p>
    <w:p w14:paraId="6C8C918B" w14:textId="77777777" w:rsidR="00A90AD5" w:rsidRDefault="00A90AD5" w:rsidP="00A90AD5">
      <w:pPr>
        <w:spacing w:after="0" w:line="240" w:lineRule="auto"/>
        <w:ind w:left="1843" w:hanging="1843"/>
        <w:jc w:val="both"/>
        <w:rPr>
          <w:rFonts w:ascii="Arial" w:hAnsi="Arial" w:cs="Arial"/>
          <w:sz w:val="24"/>
          <w:szCs w:val="24"/>
        </w:rPr>
      </w:pPr>
    </w:p>
    <w:p w14:paraId="28974CEB" w14:textId="3D979716"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Here, found a boot print by the fire, 1.56 a.m., November 19th.</w:t>
      </w:r>
    </w:p>
    <w:p w14:paraId="4187E567" w14:textId="77777777" w:rsidR="00A90AD5" w:rsidRDefault="00A90AD5" w:rsidP="00A90AD5">
      <w:pPr>
        <w:spacing w:after="0" w:line="240" w:lineRule="auto"/>
        <w:ind w:left="1843" w:hanging="1843"/>
        <w:jc w:val="both"/>
        <w:rPr>
          <w:rFonts w:ascii="Arial" w:hAnsi="Arial" w:cs="Arial"/>
          <w:sz w:val="24"/>
          <w:szCs w:val="24"/>
        </w:rPr>
      </w:pPr>
    </w:p>
    <w:p w14:paraId="4722A83D" w14:textId="04FCBEA1"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November…okay, fortress.</w:t>
      </w:r>
    </w:p>
    <w:p w14:paraId="31B02085" w14:textId="77777777" w:rsidR="00A90AD5" w:rsidRDefault="00A90AD5" w:rsidP="00A90AD5">
      <w:pPr>
        <w:spacing w:after="0" w:line="240" w:lineRule="auto"/>
        <w:ind w:left="1843" w:hanging="1843"/>
        <w:jc w:val="both"/>
        <w:rPr>
          <w:rFonts w:ascii="Arial" w:hAnsi="Arial" w:cs="Arial"/>
          <w:sz w:val="24"/>
          <w:szCs w:val="24"/>
        </w:rPr>
      </w:pPr>
    </w:p>
    <w:p w14:paraId="3AE5C29F" w14:textId="181E6A0E"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Do we have the note that Donna left?</w:t>
      </w:r>
    </w:p>
    <w:p w14:paraId="1BDF5CA2" w14:textId="77777777" w:rsidR="00A90AD5" w:rsidRDefault="00A90AD5" w:rsidP="00A90AD5">
      <w:pPr>
        <w:spacing w:after="0" w:line="240" w:lineRule="auto"/>
        <w:ind w:left="1843" w:hanging="1843"/>
        <w:jc w:val="both"/>
        <w:rPr>
          <w:rFonts w:ascii="Arial" w:hAnsi="Arial" w:cs="Arial"/>
          <w:sz w:val="24"/>
          <w:szCs w:val="24"/>
        </w:rPr>
      </w:pPr>
    </w:p>
    <w:p w14:paraId="64F4B366" w14:textId="7D6FF0AF"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This is the note.</w:t>
      </w:r>
    </w:p>
    <w:p w14:paraId="799B0424" w14:textId="77777777" w:rsidR="00A90AD5" w:rsidRDefault="00A90AD5" w:rsidP="00A90AD5">
      <w:pPr>
        <w:spacing w:after="0" w:line="240" w:lineRule="auto"/>
        <w:ind w:left="1843" w:hanging="1843"/>
        <w:jc w:val="both"/>
        <w:rPr>
          <w:rFonts w:ascii="Arial" w:hAnsi="Arial" w:cs="Arial"/>
          <w:sz w:val="24"/>
          <w:szCs w:val="24"/>
        </w:rPr>
      </w:pPr>
    </w:p>
    <w:p w14:paraId="134C1E0B" w14:textId="4AB72E4E"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Oh, this is the note.</w:t>
      </w:r>
    </w:p>
    <w:p w14:paraId="53818AA5" w14:textId="77777777" w:rsidR="00A90AD5" w:rsidRDefault="00A90AD5" w:rsidP="00A90AD5">
      <w:pPr>
        <w:spacing w:after="0" w:line="240" w:lineRule="auto"/>
        <w:ind w:left="1843" w:hanging="1843"/>
        <w:jc w:val="both"/>
        <w:rPr>
          <w:rFonts w:ascii="Arial" w:hAnsi="Arial" w:cs="Arial"/>
          <w:sz w:val="24"/>
          <w:szCs w:val="24"/>
        </w:rPr>
      </w:pPr>
    </w:p>
    <w:p w14:paraId="34EA0EF3" w14:textId="74823F49"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r>
      <w:r w:rsidR="005E10CC">
        <w:rPr>
          <w:rFonts w:ascii="Arial" w:hAnsi="Arial" w:cs="Arial"/>
          <w:sz w:val="24"/>
          <w:szCs w:val="24"/>
        </w:rPr>
        <w:t>Wednesday</w:t>
      </w:r>
      <w:r>
        <w:rPr>
          <w:rFonts w:ascii="Arial" w:hAnsi="Arial" w:cs="Arial"/>
          <w:sz w:val="24"/>
          <w:szCs w:val="24"/>
        </w:rPr>
        <w:t xml:space="preserve">, about Devil’s Well, land, 11 </w:t>
      </w:r>
      <w:proofErr w:type="gramStart"/>
      <w:r>
        <w:rPr>
          <w:rFonts w:ascii="Arial" w:hAnsi="Arial" w:cs="Arial"/>
          <w:sz w:val="24"/>
          <w:szCs w:val="24"/>
        </w:rPr>
        <w:t>p.m..</w:t>
      </w:r>
      <w:proofErr w:type="gramEnd"/>
    </w:p>
    <w:p w14:paraId="7C24FBF9" w14:textId="77777777" w:rsidR="00A90AD5" w:rsidRDefault="00A90AD5" w:rsidP="00A90AD5">
      <w:pPr>
        <w:spacing w:after="0" w:line="240" w:lineRule="auto"/>
        <w:ind w:left="1843" w:hanging="1843"/>
        <w:jc w:val="both"/>
        <w:rPr>
          <w:rFonts w:ascii="Arial" w:hAnsi="Arial" w:cs="Arial"/>
          <w:sz w:val="24"/>
          <w:szCs w:val="24"/>
        </w:rPr>
      </w:pPr>
    </w:p>
    <w:p w14:paraId="0D4F95ED" w14:textId="45A844F0"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Hmm, not pretty.  And a number.</w:t>
      </w:r>
    </w:p>
    <w:p w14:paraId="6166579F" w14:textId="77777777" w:rsidR="00A90AD5" w:rsidRDefault="00A90AD5" w:rsidP="00A90AD5">
      <w:pPr>
        <w:spacing w:after="0" w:line="240" w:lineRule="auto"/>
        <w:ind w:left="1843" w:hanging="1843"/>
        <w:jc w:val="both"/>
        <w:rPr>
          <w:rFonts w:ascii="Arial" w:hAnsi="Arial" w:cs="Arial"/>
          <w:sz w:val="24"/>
          <w:szCs w:val="24"/>
        </w:rPr>
      </w:pPr>
    </w:p>
    <w:p w14:paraId="598EEF8E" w14:textId="69076F12"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 couldn't find the phone number anyway, which is annoying me.</w:t>
      </w:r>
    </w:p>
    <w:p w14:paraId="07DE8989" w14:textId="77777777" w:rsidR="00A90AD5" w:rsidRDefault="00A90AD5" w:rsidP="00A90AD5">
      <w:pPr>
        <w:spacing w:after="0" w:line="240" w:lineRule="auto"/>
        <w:ind w:left="1843" w:hanging="1843"/>
        <w:jc w:val="both"/>
        <w:rPr>
          <w:rFonts w:ascii="Arial" w:hAnsi="Arial" w:cs="Arial"/>
          <w:sz w:val="24"/>
          <w:szCs w:val="24"/>
        </w:rPr>
      </w:pPr>
    </w:p>
    <w:p w14:paraId="178F429E" w14:textId="55EA3E83"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Is there a phone number?</w:t>
      </w:r>
    </w:p>
    <w:p w14:paraId="6E94CDDD" w14:textId="77777777" w:rsidR="00A90AD5" w:rsidRDefault="00A90AD5" w:rsidP="00A90AD5">
      <w:pPr>
        <w:spacing w:after="0" w:line="240" w:lineRule="auto"/>
        <w:ind w:left="1843" w:hanging="1843"/>
        <w:jc w:val="both"/>
        <w:rPr>
          <w:rFonts w:ascii="Arial" w:hAnsi="Arial" w:cs="Arial"/>
          <w:sz w:val="24"/>
          <w:szCs w:val="24"/>
        </w:rPr>
      </w:pPr>
    </w:p>
    <w:p w14:paraId="72A25DAD" w14:textId="27CB2D06"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It's the standard setup.  Do we have the heights of all the people?</w:t>
      </w:r>
    </w:p>
    <w:p w14:paraId="48A54502" w14:textId="77777777" w:rsidR="00A90AD5" w:rsidRDefault="00A90AD5" w:rsidP="00A90AD5">
      <w:pPr>
        <w:spacing w:after="0" w:line="240" w:lineRule="auto"/>
        <w:ind w:left="1843" w:hanging="1843"/>
        <w:jc w:val="both"/>
        <w:rPr>
          <w:rFonts w:ascii="Arial" w:hAnsi="Arial" w:cs="Arial"/>
          <w:sz w:val="24"/>
          <w:szCs w:val="24"/>
        </w:rPr>
      </w:pPr>
    </w:p>
    <w:p w14:paraId="6D35B0D8" w14:textId="6E6F34FF"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Yeah.  </w:t>
      </w:r>
    </w:p>
    <w:p w14:paraId="30E162E4" w14:textId="77777777" w:rsidR="00A90AD5" w:rsidRDefault="00A90AD5" w:rsidP="00A90AD5">
      <w:pPr>
        <w:spacing w:after="0" w:line="240" w:lineRule="auto"/>
        <w:ind w:left="1843" w:hanging="1843"/>
        <w:jc w:val="both"/>
        <w:rPr>
          <w:rFonts w:ascii="Arial" w:hAnsi="Arial" w:cs="Arial"/>
          <w:sz w:val="24"/>
          <w:szCs w:val="24"/>
        </w:rPr>
      </w:pPr>
    </w:p>
    <w:p w14:paraId="598A7EA5" w14:textId="28C7CD1C" w:rsidR="00A90AD5" w:rsidRDefault="00A90AD5"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Because it could be Donna.  Doubtful it's Joan.</w:t>
      </w:r>
      <w:r w:rsidR="00A71DDD">
        <w:rPr>
          <w:rFonts w:ascii="Arial" w:hAnsi="Arial" w:cs="Arial"/>
          <w:sz w:val="24"/>
          <w:szCs w:val="24"/>
        </w:rPr>
        <w:t xml:space="preserve">  More likely to actually be Chris.  </w:t>
      </w:r>
    </w:p>
    <w:p w14:paraId="720EB7F5" w14:textId="77777777" w:rsidR="00A71DDD" w:rsidRDefault="00A71DDD" w:rsidP="00A90AD5">
      <w:pPr>
        <w:spacing w:after="0" w:line="240" w:lineRule="auto"/>
        <w:ind w:left="1843" w:hanging="1843"/>
        <w:jc w:val="both"/>
        <w:rPr>
          <w:rFonts w:ascii="Arial" w:hAnsi="Arial" w:cs="Arial"/>
          <w:sz w:val="24"/>
          <w:szCs w:val="24"/>
        </w:rPr>
      </w:pPr>
    </w:p>
    <w:p w14:paraId="4FE5D936" w14:textId="3B66746C" w:rsidR="00A71DDD" w:rsidRDefault="00A71DDD"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But why would…oh, if you're just going off height?</w:t>
      </w:r>
    </w:p>
    <w:p w14:paraId="13806C2F" w14:textId="77777777" w:rsidR="00A71DDD" w:rsidRDefault="00A71DDD" w:rsidP="00A90AD5">
      <w:pPr>
        <w:spacing w:after="0" w:line="240" w:lineRule="auto"/>
        <w:ind w:left="1843" w:hanging="1843"/>
        <w:jc w:val="both"/>
        <w:rPr>
          <w:rFonts w:ascii="Arial" w:hAnsi="Arial" w:cs="Arial"/>
          <w:sz w:val="24"/>
          <w:szCs w:val="24"/>
        </w:rPr>
      </w:pPr>
    </w:p>
    <w:p w14:paraId="1734954E" w14:textId="79B772EF" w:rsidR="00A71DDD" w:rsidRDefault="00A71DDD"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Yeah.  </w:t>
      </w:r>
    </w:p>
    <w:p w14:paraId="47E2DA39" w14:textId="77777777" w:rsidR="00A71DDD" w:rsidRDefault="00A71DDD" w:rsidP="00A90AD5">
      <w:pPr>
        <w:spacing w:after="0" w:line="240" w:lineRule="auto"/>
        <w:ind w:left="1843" w:hanging="1843"/>
        <w:jc w:val="both"/>
        <w:rPr>
          <w:rFonts w:ascii="Arial" w:hAnsi="Arial" w:cs="Arial"/>
          <w:sz w:val="24"/>
          <w:szCs w:val="24"/>
        </w:rPr>
      </w:pPr>
    </w:p>
    <w:p w14:paraId="304CF05A" w14:textId="50EC205A" w:rsidR="00A71DDD" w:rsidRDefault="00A71DDD"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Hmm.</w:t>
      </w:r>
    </w:p>
    <w:p w14:paraId="18B2807F" w14:textId="77777777" w:rsidR="00A71DDD" w:rsidRDefault="00A71DDD" w:rsidP="00A90AD5">
      <w:pPr>
        <w:spacing w:after="0" w:line="240" w:lineRule="auto"/>
        <w:ind w:left="1843" w:hanging="1843"/>
        <w:jc w:val="both"/>
        <w:rPr>
          <w:rFonts w:ascii="Arial" w:hAnsi="Arial" w:cs="Arial"/>
          <w:sz w:val="24"/>
          <w:szCs w:val="24"/>
        </w:rPr>
      </w:pPr>
    </w:p>
    <w:p w14:paraId="5AFF2615" w14:textId="41C3ED2B" w:rsidR="00A71DDD" w:rsidRDefault="00A71DDD"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Maybe it could be…</w:t>
      </w:r>
    </w:p>
    <w:p w14:paraId="6BAEC1EA" w14:textId="77777777" w:rsidR="00A71DDD" w:rsidRDefault="00A71DDD" w:rsidP="00A90AD5">
      <w:pPr>
        <w:spacing w:after="0" w:line="240" w:lineRule="auto"/>
        <w:ind w:left="1843" w:hanging="1843"/>
        <w:jc w:val="both"/>
        <w:rPr>
          <w:rFonts w:ascii="Arial" w:hAnsi="Arial" w:cs="Arial"/>
          <w:sz w:val="24"/>
          <w:szCs w:val="24"/>
        </w:rPr>
      </w:pPr>
    </w:p>
    <w:p w14:paraId="2B007F2E" w14:textId="0C6DE11D" w:rsidR="00A71DDD" w:rsidRDefault="00A71DDD"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At 3.31…</w:t>
      </w:r>
    </w:p>
    <w:p w14:paraId="219BB101" w14:textId="77777777" w:rsidR="00A71DDD" w:rsidRDefault="00A71DDD" w:rsidP="00A90AD5">
      <w:pPr>
        <w:spacing w:after="0" w:line="240" w:lineRule="auto"/>
        <w:ind w:left="1843" w:hanging="1843"/>
        <w:jc w:val="both"/>
        <w:rPr>
          <w:rFonts w:ascii="Arial" w:hAnsi="Arial" w:cs="Arial"/>
          <w:sz w:val="24"/>
          <w:szCs w:val="24"/>
        </w:rPr>
      </w:pPr>
    </w:p>
    <w:p w14:paraId="3D7F9AAE" w14:textId="20787D9D" w:rsidR="00A71DDD" w:rsidRDefault="00A71DDD"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And every moment after, there's a massive gap </w:t>
      </w:r>
      <w:r w:rsidR="005E10CC">
        <w:rPr>
          <w:rFonts w:ascii="Arial" w:hAnsi="Arial" w:cs="Arial"/>
          <w:sz w:val="24"/>
          <w:szCs w:val="24"/>
        </w:rPr>
        <w:t>between</w:t>
      </w:r>
      <w:r>
        <w:rPr>
          <w:rFonts w:ascii="Arial" w:hAnsi="Arial" w:cs="Arial"/>
          <w:sz w:val="24"/>
          <w:szCs w:val="24"/>
        </w:rPr>
        <w:t xml:space="preserve"> 3.31, and when </w:t>
      </w:r>
      <w:r w:rsidR="004B164D">
        <w:rPr>
          <w:rFonts w:ascii="Arial" w:hAnsi="Arial" w:cs="Arial"/>
          <w:sz w:val="24"/>
          <w:szCs w:val="24"/>
        </w:rPr>
        <w:t xml:space="preserve">Chris next does his job.  </w:t>
      </w:r>
    </w:p>
    <w:p w14:paraId="56D6772E" w14:textId="77777777" w:rsidR="004B164D" w:rsidRDefault="004B164D" w:rsidP="00A90AD5">
      <w:pPr>
        <w:spacing w:after="0" w:line="240" w:lineRule="auto"/>
        <w:ind w:left="1843" w:hanging="1843"/>
        <w:jc w:val="both"/>
        <w:rPr>
          <w:rFonts w:ascii="Arial" w:hAnsi="Arial" w:cs="Arial"/>
          <w:sz w:val="24"/>
          <w:szCs w:val="24"/>
        </w:rPr>
      </w:pPr>
    </w:p>
    <w:p w14:paraId="2BE311DB" w14:textId="16D1F0D6" w:rsidR="004B164D" w:rsidRDefault="004B164D" w:rsidP="00A90AD5">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Just to say, that’s now 45 minutes, so you've got 45 minutes remaining.</w:t>
      </w:r>
    </w:p>
    <w:p w14:paraId="1890B789" w14:textId="77777777" w:rsidR="004B164D" w:rsidRDefault="004B164D" w:rsidP="00A90AD5">
      <w:pPr>
        <w:spacing w:after="0" w:line="240" w:lineRule="auto"/>
        <w:ind w:left="1843" w:hanging="1843"/>
        <w:jc w:val="both"/>
        <w:rPr>
          <w:rFonts w:ascii="Arial" w:hAnsi="Arial" w:cs="Arial"/>
          <w:sz w:val="24"/>
          <w:szCs w:val="24"/>
        </w:rPr>
      </w:pPr>
    </w:p>
    <w:p w14:paraId="110C84E3" w14:textId="17FE3751" w:rsidR="004B164D" w:rsidRDefault="004B164D"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Uh-huh.  Do we have to, like, proclaim aloud who we think it is, or…?</w:t>
      </w:r>
    </w:p>
    <w:p w14:paraId="353DEDC6" w14:textId="77777777" w:rsidR="004B164D" w:rsidRDefault="004B164D" w:rsidP="00A90AD5">
      <w:pPr>
        <w:spacing w:after="0" w:line="240" w:lineRule="auto"/>
        <w:ind w:left="1843" w:hanging="1843"/>
        <w:jc w:val="both"/>
        <w:rPr>
          <w:rFonts w:ascii="Arial" w:hAnsi="Arial" w:cs="Arial"/>
          <w:sz w:val="24"/>
          <w:szCs w:val="24"/>
        </w:rPr>
      </w:pPr>
    </w:p>
    <w:p w14:paraId="22883684" w14:textId="281FEAC3" w:rsidR="004B164D" w:rsidRDefault="004B164D" w:rsidP="00A90AD5">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At the end, yes, I'll ask you to.</w:t>
      </w:r>
    </w:p>
    <w:p w14:paraId="59B664E4" w14:textId="77777777" w:rsidR="004B164D" w:rsidRDefault="004B164D" w:rsidP="00A90AD5">
      <w:pPr>
        <w:spacing w:after="0" w:line="240" w:lineRule="auto"/>
        <w:ind w:left="1843" w:hanging="1843"/>
        <w:jc w:val="both"/>
        <w:rPr>
          <w:rFonts w:ascii="Arial" w:hAnsi="Arial" w:cs="Arial"/>
          <w:sz w:val="24"/>
          <w:szCs w:val="24"/>
        </w:rPr>
      </w:pPr>
    </w:p>
    <w:p w14:paraId="28E9F4A8" w14:textId="77C57D52" w:rsidR="004B164D" w:rsidRDefault="004B164D"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After the time?</w:t>
      </w:r>
    </w:p>
    <w:p w14:paraId="4B1B33DA" w14:textId="77777777" w:rsidR="004B164D" w:rsidRDefault="004B164D" w:rsidP="00A90AD5">
      <w:pPr>
        <w:spacing w:after="0" w:line="240" w:lineRule="auto"/>
        <w:ind w:left="1843" w:hanging="1843"/>
        <w:jc w:val="both"/>
        <w:rPr>
          <w:rFonts w:ascii="Arial" w:hAnsi="Arial" w:cs="Arial"/>
          <w:sz w:val="24"/>
          <w:szCs w:val="24"/>
        </w:rPr>
      </w:pPr>
    </w:p>
    <w:p w14:paraId="57D2F5DF" w14:textId="30F5C623" w:rsidR="004B164D" w:rsidRDefault="004B164D"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w:t>
      </w:r>
    </w:p>
    <w:p w14:paraId="3EE9C191" w14:textId="77777777" w:rsidR="004B164D" w:rsidRDefault="004B164D" w:rsidP="00A90AD5">
      <w:pPr>
        <w:spacing w:after="0" w:line="240" w:lineRule="auto"/>
        <w:ind w:left="1843" w:hanging="1843"/>
        <w:jc w:val="both"/>
        <w:rPr>
          <w:rFonts w:ascii="Arial" w:hAnsi="Arial" w:cs="Arial"/>
          <w:sz w:val="24"/>
          <w:szCs w:val="24"/>
        </w:rPr>
      </w:pPr>
    </w:p>
    <w:p w14:paraId="122F154C" w14:textId="01C11592" w:rsidR="004B164D" w:rsidRDefault="004B164D" w:rsidP="00A90AD5">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Yeah.</w:t>
      </w:r>
    </w:p>
    <w:p w14:paraId="315E13A5" w14:textId="77777777" w:rsidR="004B164D" w:rsidRDefault="004B164D" w:rsidP="00A90AD5">
      <w:pPr>
        <w:spacing w:after="0" w:line="240" w:lineRule="auto"/>
        <w:ind w:left="1843" w:hanging="1843"/>
        <w:jc w:val="both"/>
        <w:rPr>
          <w:rFonts w:ascii="Arial" w:hAnsi="Arial" w:cs="Arial"/>
          <w:sz w:val="24"/>
          <w:szCs w:val="24"/>
        </w:rPr>
      </w:pPr>
    </w:p>
    <w:p w14:paraId="6E4DCA6C" w14:textId="77654C59" w:rsidR="004B164D" w:rsidRDefault="004B164D"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Can you tell us how well we’re doing?</w:t>
      </w:r>
    </w:p>
    <w:p w14:paraId="1993D2A7" w14:textId="77777777" w:rsidR="004B164D" w:rsidRDefault="004B164D" w:rsidP="00A90AD5">
      <w:pPr>
        <w:spacing w:after="0" w:line="240" w:lineRule="auto"/>
        <w:ind w:left="1843" w:hanging="1843"/>
        <w:jc w:val="both"/>
        <w:rPr>
          <w:rFonts w:ascii="Arial" w:hAnsi="Arial" w:cs="Arial"/>
          <w:sz w:val="24"/>
          <w:szCs w:val="24"/>
        </w:rPr>
      </w:pPr>
    </w:p>
    <w:p w14:paraId="7817DE9E" w14:textId="48AF0629" w:rsidR="004B164D" w:rsidRDefault="004B164D"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 that would influence things.</w:t>
      </w:r>
    </w:p>
    <w:p w14:paraId="05B9B8AE" w14:textId="77777777" w:rsidR="004B164D" w:rsidRDefault="004B164D" w:rsidP="00A90AD5">
      <w:pPr>
        <w:spacing w:after="0" w:line="240" w:lineRule="auto"/>
        <w:ind w:left="1843" w:hanging="1843"/>
        <w:jc w:val="both"/>
        <w:rPr>
          <w:rFonts w:ascii="Arial" w:hAnsi="Arial" w:cs="Arial"/>
          <w:sz w:val="24"/>
          <w:szCs w:val="24"/>
        </w:rPr>
      </w:pPr>
    </w:p>
    <w:p w14:paraId="1CCC1D4D" w14:textId="387C2AAC" w:rsidR="004B164D" w:rsidRDefault="004B164D" w:rsidP="00A90AD5">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Yes, guys, yo</w:t>
      </w:r>
      <w:r w:rsidR="005E10CC">
        <w:rPr>
          <w:rFonts w:ascii="Arial" w:hAnsi="Arial" w:cs="Arial"/>
          <w:sz w:val="24"/>
          <w:szCs w:val="24"/>
        </w:rPr>
        <w:t>u’re</w:t>
      </w:r>
      <w:r>
        <w:rPr>
          <w:rFonts w:ascii="Arial" w:hAnsi="Arial" w:cs="Arial"/>
          <w:sz w:val="24"/>
          <w:szCs w:val="24"/>
        </w:rPr>
        <w:t xml:space="preserve"> almost there.</w:t>
      </w:r>
    </w:p>
    <w:p w14:paraId="5023F355" w14:textId="77777777" w:rsidR="004B164D" w:rsidRDefault="004B164D" w:rsidP="00A90AD5">
      <w:pPr>
        <w:spacing w:after="0" w:line="240" w:lineRule="auto"/>
        <w:ind w:left="1843" w:hanging="1843"/>
        <w:jc w:val="both"/>
        <w:rPr>
          <w:rFonts w:ascii="Arial" w:hAnsi="Arial" w:cs="Arial"/>
          <w:sz w:val="24"/>
          <w:szCs w:val="24"/>
        </w:rPr>
      </w:pPr>
    </w:p>
    <w:p w14:paraId="024799CE" w14:textId="16FAF108" w:rsidR="004B164D" w:rsidRDefault="004B164D"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What if we don't agree at the end?</w:t>
      </w:r>
    </w:p>
    <w:p w14:paraId="208A8262" w14:textId="77777777" w:rsidR="004B164D" w:rsidRDefault="004B164D" w:rsidP="00A90AD5">
      <w:pPr>
        <w:spacing w:after="0" w:line="240" w:lineRule="auto"/>
        <w:ind w:left="1843" w:hanging="1843"/>
        <w:jc w:val="both"/>
        <w:rPr>
          <w:rFonts w:ascii="Arial" w:hAnsi="Arial" w:cs="Arial"/>
          <w:sz w:val="24"/>
          <w:szCs w:val="24"/>
        </w:rPr>
      </w:pPr>
    </w:p>
    <w:p w14:paraId="5462D7ED" w14:textId="4F889227" w:rsidR="004B164D" w:rsidRDefault="004B164D"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We write down on the final questionnaire who we think it is.</w:t>
      </w:r>
    </w:p>
    <w:p w14:paraId="6CF4B720" w14:textId="77777777" w:rsidR="004B164D" w:rsidRDefault="004B164D" w:rsidP="00A90AD5">
      <w:pPr>
        <w:spacing w:after="0" w:line="240" w:lineRule="auto"/>
        <w:ind w:left="1843" w:hanging="1843"/>
        <w:jc w:val="both"/>
        <w:rPr>
          <w:rFonts w:ascii="Arial" w:hAnsi="Arial" w:cs="Arial"/>
          <w:sz w:val="24"/>
          <w:szCs w:val="24"/>
        </w:rPr>
      </w:pPr>
    </w:p>
    <w:p w14:paraId="54EA2600" w14:textId="5A1E3319" w:rsidR="004B164D" w:rsidRDefault="004B164D" w:rsidP="00A90AD5">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Yeah.</w:t>
      </w:r>
    </w:p>
    <w:p w14:paraId="01389181" w14:textId="77777777" w:rsidR="004B164D" w:rsidRDefault="004B164D" w:rsidP="00A90AD5">
      <w:pPr>
        <w:spacing w:after="0" w:line="240" w:lineRule="auto"/>
        <w:ind w:left="1843" w:hanging="1843"/>
        <w:jc w:val="both"/>
        <w:rPr>
          <w:rFonts w:ascii="Arial" w:hAnsi="Arial" w:cs="Arial"/>
          <w:sz w:val="24"/>
          <w:szCs w:val="24"/>
        </w:rPr>
      </w:pPr>
    </w:p>
    <w:p w14:paraId="1FBF6CA2" w14:textId="79BD74EC" w:rsidR="004B164D" w:rsidRDefault="004B164D" w:rsidP="00A90AD5">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Okay.</w:t>
      </w:r>
    </w:p>
    <w:p w14:paraId="2B507636" w14:textId="77777777" w:rsidR="004B164D" w:rsidRDefault="004B164D" w:rsidP="00A90AD5">
      <w:pPr>
        <w:spacing w:after="0" w:line="240" w:lineRule="auto"/>
        <w:ind w:left="1843" w:hanging="1843"/>
        <w:jc w:val="both"/>
        <w:rPr>
          <w:rFonts w:ascii="Arial" w:hAnsi="Arial" w:cs="Arial"/>
          <w:sz w:val="24"/>
          <w:szCs w:val="24"/>
        </w:rPr>
      </w:pPr>
    </w:p>
    <w:p w14:paraId="00BF0DB2" w14:textId="131F4495" w:rsidR="004B164D" w:rsidRDefault="004B164D" w:rsidP="00A90AD5">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Cool.</w:t>
      </w:r>
    </w:p>
    <w:p w14:paraId="0006AB35" w14:textId="18DBD8B9" w:rsidR="004B164D" w:rsidRDefault="004B164D" w:rsidP="00A90AD5">
      <w:pPr>
        <w:spacing w:after="0" w:line="240" w:lineRule="auto"/>
        <w:ind w:left="1843" w:hanging="1843"/>
        <w:jc w:val="both"/>
        <w:rPr>
          <w:rFonts w:ascii="Arial" w:hAnsi="Arial" w:cs="Arial"/>
          <w:sz w:val="24"/>
          <w:szCs w:val="24"/>
        </w:rPr>
      </w:pPr>
    </w:p>
    <w:p w14:paraId="26F90B26" w14:textId="1FBE1585" w:rsidR="004B164D" w:rsidRDefault="004B164D" w:rsidP="004B164D">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So, I would put it down as that you didn’t come up with the same names.</w:t>
      </w:r>
    </w:p>
    <w:p w14:paraId="3EFDE5A1" w14:textId="77777777" w:rsidR="004B164D" w:rsidRDefault="004B164D" w:rsidP="004B164D">
      <w:pPr>
        <w:spacing w:after="0" w:line="240" w:lineRule="auto"/>
        <w:ind w:left="1843" w:hanging="1843"/>
        <w:jc w:val="both"/>
        <w:rPr>
          <w:rFonts w:ascii="Arial" w:hAnsi="Arial" w:cs="Arial"/>
          <w:sz w:val="24"/>
          <w:szCs w:val="24"/>
        </w:rPr>
      </w:pPr>
    </w:p>
    <w:p w14:paraId="34EEBFA2" w14:textId="24D35F29" w:rsidR="004B164D" w:rsidRDefault="004B164D" w:rsidP="004B164D">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What has Nick done?</w:t>
      </w:r>
    </w:p>
    <w:p w14:paraId="15B19676" w14:textId="77777777" w:rsidR="004B164D" w:rsidRDefault="004B164D" w:rsidP="004B164D">
      <w:pPr>
        <w:spacing w:after="0" w:line="240" w:lineRule="auto"/>
        <w:ind w:left="1843" w:hanging="1843"/>
        <w:jc w:val="both"/>
        <w:rPr>
          <w:rFonts w:ascii="Arial" w:hAnsi="Arial" w:cs="Arial"/>
          <w:sz w:val="24"/>
          <w:szCs w:val="24"/>
        </w:rPr>
      </w:pPr>
    </w:p>
    <w:p w14:paraId="082C8701" w14:textId="6C37A994" w:rsidR="004B164D" w:rsidRDefault="004B164D" w:rsidP="004B164D">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Huh?</w:t>
      </w:r>
    </w:p>
    <w:p w14:paraId="51D03780" w14:textId="77777777" w:rsidR="004B164D" w:rsidRDefault="004B164D" w:rsidP="004B164D">
      <w:pPr>
        <w:spacing w:after="0" w:line="240" w:lineRule="auto"/>
        <w:ind w:left="1843" w:hanging="1843"/>
        <w:jc w:val="both"/>
        <w:rPr>
          <w:rFonts w:ascii="Arial" w:hAnsi="Arial" w:cs="Arial"/>
          <w:sz w:val="24"/>
          <w:szCs w:val="24"/>
        </w:rPr>
      </w:pPr>
    </w:p>
    <w:p w14:paraId="376CF679" w14:textId="750A2CA5" w:rsidR="004B164D" w:rsidRDefault="004B164D" w:rsidP="004B164D">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You know how it says, November 16th, note to Nick, you'll burn for what you've done.</w:t>
      </w:r>
    </w:p>
    <w:p w14:paraId="4C20A3AB" w14:textId="77777777" w:rsidR="004B164D" w:rsidRDefault="004B164D" w:rsidP="004B164D">
      <w:pPr>
        <w:spacing w:after="0" w:line="240" w:lineRule="auto"/>
        <w:ind w:left="1843" w:hanging="1843"/>
        <w:jc w:val="both"/>
        <w:rPr>
          <w:rFonts w:ascii="Arial" w:hAnsi="Arial" w:cs="Arial"/>
          <w:sz w:val="24"/>
          <w:szCs w:val="24"/>
        </w:rPr>
      </w:pPr>
    </w:p>
    <w:p w14:paraId="2B0428ED" w14:textId="28D7978A" w:rsidR="004B164D" w:rsidRDefault="004B164D" w:rsidP="004B164D">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53:</w:t>
      </w:r>
      <w:r>
        <w:rPr>
          <w:rFonts w:ascii="Arial" w:hAnsi="Arial" w:cs="Arial"/>
          <w:sz w:val="24"/>
          <w:szCs w:val="24"/>
        </w:rPr>
        <w:tab/>
        <w:t xml:space="preserve">They hate his business because it causes a lot of beer bottles, killed your woman’s cat, indirectly.  Collisions happen a lot in the area.  </w:t>
      </w:r>
    </w:p>
    <w:p w14:paraId="51A9E47A" w14:textId="77777777" w:rsidR="004B164D" w:rsidRDefault="004B164D" w:rsidP="004B164D">
      <w:pPr>
        <w:spacing w:after="0" w:line="240" w:lineRule="auto"/>
        <w:ind w:left="1843" w:hanging="1843"/>
        <w:jc w:val="both"/>
        <w:rPr>
          <w:rFonts w:ascii="Arial" w:hAnsi="Arial" w:cs="Arial"/>
          <w:sz w:val="24"/>
          <w:szCs w:val="24"/>
        </w:rPr>
      </w:pPr>
    </w:p>
    <w:p w14:paraId="3F11B2F1" w14:textId="7893AE0C" w:rsidR="004B164D" w:rsidRDefault="004B164D" w:rsidP="004B164D">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Hmm.</w:t>
      </w:r>
    </w:p>
    <w:p w14:paraId="2362CC08" w14:textId="77777777" w:rsidR="004B164D" w:rsidRDefault="004B164D" w:rsidP="004B164D">
      <w:pPr>
        <w:spacing w:after="0" w:line="240" w:lineRule="auto"/>
        <w:ind w:left="1843" w:hanging="1843"/>
        <w:jc w:val="both"/>
        <w:rPr>
          <w:rFonts w:ascii="Arial" w:hAnsi="Arial" w:cs="Arial"/>
          <w:sz w:val="24"/>
          <w:szCs w:val="24"/>
        </w:rPr>
      </w:pPr>
    </w:p>
    <w:p w14:paraId="7076AD5C" w14:textId="3E60638D" w:rsidR="004B164D" w:rsidRDefault="004B164D" w:rsidP="004B164D">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They don't like his establishment, because his establishment brings lots of people who end up disrupting the land.  </w:t>
      </w:r>
    </w:p>
    <w:p w14:paraId="7FD313F9" w14:textId="77777777" w:rsidR="004B164D" w:rsidRDefault="004B164D" w:rsidP="004B164D">
      <w:pPr>
        <w:spacing w:after="0" w:line="240" w:lineRule="auto"/>
        <w:ind w:left="1843" w:hanging="1843"/>
        <w:jc w:val="both"/>
        <w:rPr>
          <w:rFonts w:ascii="Arial" w:hAnsi="Arial" w:cs="Arial"/>
          <w:sz w:val="24"/>
          <w:szCs w:val="24"/>
        </w:rPr>
      </w:pPr>
    </w:p>
    <w:p w14:paraId="5510A911" w14:textId="6837354A" w:rsidR="004B164D" w:rsidRDefault="00290367" w:rsidP="004B164D">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I don't think is anyone who was employed by him.  </w:t>
      </w:r>
    </w:p>
    <w:p w14:paraId="24866EC1" w14:textId="77777777" w:rsidR="00290367" w:rsidRDefault="00290367" w:rsidP="004B164D">
      <w:pPr>
        <w:spacing w:after="0" w:line="240" w:lineRule="auto"/>
        <w:ind w:left="1843" w:hanging="1843"/>
        <w:jc w:val="both"/>
        <w:rPr>
          <w:rFonts w:ascii="Arial" w:hAnsi="Arial" w:cs="Arial"/>
          <w:sz w:val="24"/>
          <w:szCs w:val="24"/>
        </w:rPr>
      </w:pPr>
    </w:p>
    <w:p w14:paraId="73C9C590" w14:textId="2419A7DC"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That’s why it's not Carmen.</w:t>
      </w:r>
    </w:p>
    <w:p w14:paraId="2405B2E9" w14:textId="77777777" w:rsidR="00290367" w:rsidRDefault="00290367" w:rsidP="00290367">
      <w:pPr>
        <w:spacing w:after="0" w:line="240" w:lineRule="auto"/>
        <w:ind w:left="1843" w:hanging="1843"/>
        <w:jc w:val="both"/>
        <w:rPr>
          <w:rFonts w:ascii="Arial" w:hAnsi="Arial" w:cs="Arial"/>
          <w:sz w:val="24"/>
          <w:szCs w:val="24"/>
        </w:rPr>
      </w:pPr>
    </w:p>
    <w:p w14:paraId="5897B4B7" w14:textId="3C6FC88A"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Yeah, in as much as, it could be, she also could not be.  Hmm.  </w:t>
      </w:r>
    </w:p>
    <w:p w14:paraId="2043F2BF" w14:textId="77777777" w:rsidR="00290367" w:rsidRDefault="00290367" w:rsidP="00290367">
      <w:pPr>
        <w:spacing w:after="0" w:line="240" w:lineRule="auto"/>
        <w:ind w:left="1843" w:hanging="1843"/>
        <w:jc w:val="both"/>
        <w:rPr>
          <w:rFonts w:ascii="Arial" w:hAnsi="Arial" w:cs="Arial"/>
          <w:sz w:val="24"/>
          <w:szCs w:val="24"/>
        </w:rPr>
      </w:pPr>
    </w:p>
    <w:p w14:paraId="2BC0F508" w14:textId="2601B28C"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I've still got to find this phone number.  Or number, in general.</w:t>
      </w:r>
    </w:p>
    <w:p w14:paraId="5F864345" w14:textId="77777777" w:rsidR="00290367" w:rsidRDefault="00290367" w:rsidP="00290367">
      <w:pPr>
        <w:spacing w:after="0" w:line="240" w:lineRule="auto"/>
        <w:ind w:left="1843" w:hanging="1843"/>
        <w:jc w:val="both"/>
        <w:rPr>
          <w:rFonts w:ascii="Arial" w:hAnsi="Arial" w:cs="Arial"/>
          <w:sz w:val="24"/>
          <w:szCs w:val="24"/>
        </w:rPr>
      </w:pPr>
    </w:p>
    <w:p w14:paraId="02E80693" w14:textId="62CCEA71"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Interlopers will be banished to the bottom of Devil’s Well.  </w:t>
      </w:r>
    </w:p>
    <w:p w14:paraId="5586B9C5" w14:textId="77777777" w:rsidR="00290367" w:rsidRDefault="00290367" w:rsidP="00290367">
      <w:pPr>
        <w:spacing w:after="0" w:line="240" w:lineRule="auto"/>
        <w:ind w:left="1843" w:hanging="1843"/>
        <w:jc w:val="both"/>
        <w:rPr>
          <w:rFonts w:ascii="Arial" w:hAnsi="Arial" w:cs="Arial"/>
          <w:sz w:val="24"/>
          <w:szCs w:val="24"/>
        </w:rPr>
      </w:pPr>
    </w:p>
    <w:p w14:paraId="6ABA4BA3" w14:textId="3AFD0331"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 xml:space="preserve">Participant 55: </w:t>
      </w:r>
      <w:r>
        <w:rPr>
          <w:rFonts w:ascii="Arial" w:hAnsi="Arial" w:cs="Arial"/>
          <w:sz w:val="24"/>
          <w:szCs w:val="24"/>
        </w:rPr>
        <w:tab/>
        <w:t>Sorry, can I…</w:t>
      </w:r>
    </w:p>
    <w:p w14:paraId="48355D8B" w14:textId="77777777" w:rsidR="00290367" w:rsidRDefault="00290367" w:rsidP="00290367">
      <w:pPr>
        <w:spacing w:after="0" w:line="240" w:lineRule="auto"/>
        <w:ind w:left="1843" w:hanging="1843"/>
        <w:jc w:val="both"/>
        <w:rPr>
          <w:rFonts w:ascii="Arial" w:hAnsi="Arial" w:cs="Arial"/>
          <w:sz w:val="24"/>
          <w:szCs w:val="24"/>
        </w:rPr>
      </w:pPr>
    </w:p>
    <w:p w14:paraId="73BB4D40" w14:textId="3ED8A14F"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So, this is his last will and testament.</w:t>
      </w:r>
    </w:p>
    <w:p w14:paraId="04018F3D" w14:textId="77777777" w:rsidR="00290367" w:rsidRDefault="00290367" w:rsidP="00290367">
      <w:pPr>
        <w:spacing w:after="0" w:line="240" w:lineRule="auto"/>
        <w:ind w:left="1843" w:hanging="1843"/>
        <w:jc w:val="both"/>
        <w:rPr>
          <w:rFonts w:ascii="Arial" w:hAnsi="Arial" w:cs="Arial"/>
          <w:sz w:val="24"/>
          <w:szCs w:val="24"/>
        </w:rPr>
      </w:pPr>
    </w:p>
    <w:p w14:paraId="2D041E4D" w14:textId="0CFD6055"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May I?</w:t>
      </w:r>
    </w:p>
    <w:p w14:paraId="1EE7CC4A" w14:textId="77777777" w:rsidR="00290367" w:rsidRDefault="00290367" w:rsidP="00290367">
      <w:pPr>
        <w:spacing w:after="0" w:line="240" w:lineRule="auto"/>
        <w:ind w:left="1843" w:hanging="1843"/>
        <w:jc w:val="both"/>
        <w:rPr>
          <w:rFonts w:ascii="Arial" w:hAnsi="Arial" w:cs="Arial"/>
          <w:sz w:val="24"/>
          <w:szCs w:val="24"/>
        </w:rPr>
      </w:pPr>
    </w:p>
    <w:p w14:paraId="1849FB93" w14:textId="49976943"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Yes, of course.  Oh, he changed it right before his death.  </w:t>
      </w:r>
    </w:p>
    <w:p w14:paraId="3EB4661E" w14:textId="77777777" w:rsidR="00290367" w:rsidRDefault="00290367" w:rsidP="00290367">
      <w:pPr>
        <w:spacing w:after="0" w:line="240" w:lineRule="auto"/>
        <w:ind w:left="1843" w:hanging="1843"/>
        <w:jc w:val="both"/>
        <w:rPr>
          <w:rFonts w:ascii="Arial" w:hAnsi="Arial" w:cs="Arial"/>
          <w:sz w:val="24"/>
          <w:szCs w:val="24"/>
        </w:rPr>
      </w:pPr>
    </w:p>
    <w:p w14:paraId="07EB58AC" w14:textId="502FE3DE"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Hmm.</w:t>
      </w:r>
    </w:p>
    <w:p w14:paraId="029B5608" w14:textId="77777777" w:rsidR="00290367" w:rsidRDefault="00290367" w:rsidP="00290367">
      <w:pPr>
        <w:spacing w:after="0" w:line="240" w:lineRule="auto"/>
        <w:ind w:left="1843" w:hanging="1843"/>
        <w:jc w:val="both"/>
        <w:rPr>
          <w:rFonts w:ascii="Arial" w:hAnsi="Arial" w:cs="Arial"/>
          <w:sz w:val="24"/>
          <w:szCs w:val="24"/>
        </w:rPr>
      </w:pPr>
    </w:p>
    <w:p w14:paraId="63CC14C2" w14:textId="01BB9008"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Quite literally, like…</w:t>
      </w:r>
    </w:p>
    <w:p w14:paraId="45D75427" w14:textId="77777777" w:rsidR="00290367" w:rsidRDefault="00290367" w:rsidP="00290367">
      <w:pPr>
        <w:spacing w:after="0" w:line="240" w:lineRule="auto"/>
        <w:ind w:left="1843" w:hanging="1843"/>
        <w:jc w:val="both"/>
        <w:rPr>
          <w:rFonts w:ascii="Arial" w:hAnsi="Arial" w:cs="Arial"/>
          <w:sz w:val="24"/>
          <w:szCs w:val="24"/>
        </w:rPr>
      </w:pPr>
    </w:p>
    <w:p w14:paraId="345B4540" w14:textId="4C638FB0"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What did he change it to?</w:t>
      </w:r>
    </w:p>
    <w:p w14:paraId="745FB9D4" w14:textId="77777777" w:rsidR="00290367" w:rsidRDefault="00290367" w:rsidP="00290367">
      <w:pPr>
        <w:spacing w:after="0" w:line="240" w:lineRule="auto"/>
        <w:ind w:left="1843" w:hanging="1843"/>
        <w:jc w:val="both"/>
        <w:rPr>
          <w:rFonts w:ascii="Arial" w:hAnsi="Arial" w:cs="Arial"/>
          <w:sz w:val="24"/>
          <w:szCs w:val="24"/>
        </w:rPr>
      </w:pPr>
    </w:p>
    <w:p w14:paraId="2E4BEB03" w14:textId="6507DF3F"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…he changed his will less than a week before he died.  </w:t>
      </w:r>
    </w:p>
    <w:p w14:paraId="45DDA0EE" w14:textId="77777777" w:rsidR="00290367" w:rsidRDefault="00290367" w:rsidP="00290367">
      <w:pPr>
        <w:spacing w:after="0" w:line="240" w:lineRule="auto"/>
        <w:ind w:left="1843" w:hanging="1843"/>
        <w:jc w:val="both"/>
        <w:rPr>
          <w:rFonts w:ascii="Arial" w:hAnsi="Arial" w:cs="Arial"/>
          <w:sz w:val="24"/>
          <w:szCs w:val="24"/>
        </w:rPr>
      </w:pPr>
    </w:p>
    <w:p w14:paraId="0AEE5E94" w14:textId="3C2ADAAD"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And all the money goes to the cat lady?</w:t>
      </w:r>
    </w:p>
    <w:p w14:paraId="4201550C" w14:textId="77777777" w:rsidR="00290367" w:rsidRDefault="00290367" w:rsidP="00290367">
      <w:pPr>
        <w:spacing w:after="0" w:line="240" w:lineRule="auto"/>
        <w:ind w:left="1843" w:hanging="1843"/>
        <w:jc w:val="both"/>
        <w:rPr>
          <w:rFonts w:ascii="Arial" w:hAnsi="Arial" w:cs="Arial"/>
          <w:sz w:val="24"/>
          <w:szCs w:val="24"/>
        </w:rPr>
      </w:pPr>
    </w:p>
    <w:p w14:paraId="55506747" w14:textId="693F5192"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 $5,000 goes to cat lady, everything goes to Carmen.</w:t>
      </w:r>
    </w:p>
    <w:p w14:paraId="707582B1" w14:textId="77777777" w:rsidR="00290367" w:rsidRDefault="00290367" w:rsidP="00290367">
      <w:pPr>
        <w:spacing w:after="0" w:line="240" w:lineRule="auto"/>
        <w:ind w:left="1843" w:hanging="1843"/>
        <w:jc w:val="both"/>
        <w:rPr>
          <w:rFonts w:ascii="Arial" w:hAnsi="Arial" w:cs="Arial"/>
          <w:sz w:val="24"/>
          <w:szCs w:val="24"/>
        </w:rPr>
      </w:pPr>
    </w:p>
    <w:p w14:paraId="5D6CB6EC" w14:textId="72DE1AEA"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Oh, to Carmen, hmm.  </w:t>
      </w:r>
    </w:p>
    <w:p w14:paraId="2D636344" w14:textId="77777777" w:rsidR="00290367" w:rsidRDefault="00290367" w:rsidP="00290367">
      <w:pPr>
        <w:spacing w:after="0" w:line="240" w:lineRule="auto"/>
        <w:ind w:left="1843" w:hanging="1843"/>
        <w:jc w:val="both"/>
        <w:rPr>
          <w:rFonts w:ascii="Arial" w:hAnsi="Arial" w:cs="Arial"/>
          <w:sz w:val="24"/>
          <w:szCs w:val="24"/>
        </w:rPr>
      </w:pPr>
    </w:p>
    <w:p w14:paraId="3AFFC6FE" w14:textId="66DA9F78"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And if Joan dies, it goes to the place that the cat was from.</w:t>
      </w:r>
    </w:p>
    <w:p w14:paraId="55EF89DA" w14:textId="77777777" w:rsidR="00290367" w:rsidRDefault="00290367" w:rsidP="00290367">
      <w:pPr>
        <w:spacing w:after="0" w:line="240" w:lineRule="auto"/>
        <w:ind w:left="1843" w:hanging="1843"/>
        <w:jc w:val="both"/>
        <w:rPr>
          <w:rFonts w:ascii="Arial" w:hAnsi="Arial" w:cs="Arial"/>
          <w:sz w:val="24"/>
          <w:szCs w:val="24"/>
        </w:rPr>
      </w:pPr>
    </w:p>
    <w:p w14:paraId="4830630A" w14:textId="0DBC9A34"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Still no phone number, or number.  I'll make sure I've looked at everything.  What the </w:t>
      </w:r>
      <w:r w:rsidR="005E10CC">
        <w:rPr>
          <w:rFonts w:ascii="Arial" w:hAnsi="Arial" w:cs="Arial"/>
          <w:sz w:val="24"/>
          <w:szCs w:val="24"/>
        </w:rPr>
        <w:t>hell</w:t>
      </w:r>
      <w:r>
        <w:rPr>
          <w:rFonts w:ascii="Arial" w:hAnsi="Arial" w:cs="Arial"/>
          <w:sz w:val="24"/>
          <w:szCs w:val="24"/>
        </w:rPr>
        <w:t xml:space="preserve"> does that mean?</w:t>
      </w:r>
    </w:p>
    <w:p w14:paraId="07DD9919" w14:textId="77777777" w:rsidR="00290367" w:rsidRDefault="00290367" w:rsidP="00290367">
      <w:pPr>
        <w:spacing w:after="0" w:line="240" w:lineRule="auto"/>
        <w:ind w:left="1843" w:hanging="1843"/>
        <w:jc w:val="both"/>
        <w:rPr>
          <w:rFonts w:ascii="Arial" w:hAnsi="Arial" w:cs="Arial"/>
          <w:sz w:val="24"/>
          <w:szCs w:val="24"/>
        </w:rPr>
      </w:pPr>
    </w:p>
    <w:p w14:paraId="51750E0A" w14:textId="496A109C"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 don't know, is that for us?</w:t>
      </w:r>
    </w:p>
    <w:p w14:paraId="3869A75E" w14:textId="77777777" w:rsidR="00290367" w:rsidRDefault="00290367" w:rsidP="00290367">
      <w:pPr>
        <w:spacing w:after="0" w:line="240" w:lineRule="auto"/>
        <w:ind w:left="1843" w:hanging="1843"/>
        <w:jc w:val="both"/>
        <w:rPr>
          <w:rFonts w:ascii="Arial" w:hAnsi="Arial" w:cs="Arial"/>
          <w:sz w:val="24"/>
          <w:szCs w:val="24"/>
        </w:rPr>
      </w:pPr>
    </w:p>
    <w:p w14:paraId="57DCEBC5" w14:textId="78608E91"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That’s some of the code-breaking.</w:t>
      </w:r>
    </w:p>
    <w:p w14:paraId="5D44371A" w14:textId="77777777" w:rsidR="00290367" w:rsidRDefault="00290367" w:rsidP="00290367">
      <w:pPr>
        <w:spacing w:after="0" w:line="240" w:lineRule="auto"/>
        <w:ind w:left="1843" w:hanging="1843"/>
        <w:jc w:val="both"/>
        <w:rPr>
          <w:rFonts w:ascii="Arial" w:hAnsi="Arial" w:cs="Arial"/>
          <w:sz w:val="24"/>
          <w:szCs w:val="24"/>
        </w:rPr>
      </w:pPr>
    </w:p>
    <w:p w14:paraId="0E7A5FA2" w14:textId="2E1A06DB"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Ah, okay.</w:t>
      </w:r>
    </w:p>
    <w:p w14:paraId="2522CD88" w14:textId="77777777" w:rsidR="00290367" w:rsidRDefault="00290367" w:rsidP="00290367">
      <w:pPr>
        <w:spacing w:after="0" w:line="240" w:lineRule="auto"/>
        <w:ind w:left="1843" w:hanging="1843"/>
        <w:jc w:val="both"/>
        <w:rPr>
          <w:rFonts w:ascii="Arial" w:hAnsi="Arial" w:cs="Arial"/>
          <w:sz w:val="24"/>
          <w:szCs w:val="24"/>
        </w:rPr>
      </w:pPr>
    </w:p>
    <w:p w14:paraId="2CC57E0A" w14:textId="4AF88708"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Feel free to just leave that.</w:t>
      </w:r>
    </w:p>
    <w:p w14:paraId="16549203" w14:textId="77777777" w:rsidR="00290367" w:rsidRDefault="00290367" w:rsidP="00290367">
      <w:pPr>
        <w:spacing w:after="0" w:line="240" w:lineRule="auto"/>
        <w:ind w:left="1843" w:hanging="1843"/>
        <w:jc w:val="both"/>
        <w:rPr>
          <w:rFonts w:ascii="Arial" w:hAnsi="Arial" w:cs="Arial"/>
          <w:sz w:val="24"/>
          <w:szCs w:val="24"/>
        </w:rPr>
      </w:pPr>
    </w:p>
    <w:p w14:paraId="48568101" w14:textId="3672553D"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Okay.</w:t>
      </w:r>
    </w:p>
    <w:p w14:paraId="48C27A7E" w14:textId="77777777" w:rsidR="00290367" w:rsidRDefault="00290367" w:rsidP="00290367">
      <w:pPr>
        <w:spacing w:after="0" w:line="240" w:lineRule="auto"/>
        <w:ind w:left="1843" w:hanging="1843"/>
        <w:jc w:val="both"/>
        <w:rPr>
          <w:rFonts w:ascii="Arial" w:hAnsi="Arial" w:cs="Arial"/>
          <w:sz w:val="24"/>
          <w:szCs w:val="24"/>
        </w:rPr>
      </w:pPr>
    </w:p>
    <w:p w14:paraId="652B7D79" w14:textId="0DFE9C46"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is like a side thing, or we need it here?</w:t>
      </w:r>
    </w:p>
    <w:p w14:paraId="3FBC0BD7" w14:textId="77777777" w:rsidR="00290367" w:rsidRDefault="00290367" w:rsidP="00290367">
      <w:pPr>
        <w:spacing w:after="0" w:line="240" w:lineRule="auto"/>
        <w:ind w:left="1843" w:hanging="1843"/>
        <w:jc w:val="both"/>
        <w:rPr>
          <w:rFonts w:ascii="Arial" w:hAnsi="Arial" w:cs="Arial"/>
          <w:sz w:val="24"/>
          <w:szCs w:val="24"/>
        </w:rPr>
      </w:pPr>
    </w:p>
    <w:p w14:paraId="3CAC3EAD" w14:textId="316CC2D0"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You can pop it to the side, if you like.</w:t>
      </w:r>
    </w:p>
    <w:p w14:paraId="592EB2D5" w14:textId="77777777" w:rsidR="00290367" w:rsidRDefault="00290367" w:rsidP="00290367">
      <w:pPr>
        <w:spacing w:after="0" w:line="240" w:lineRule="auto"/>
        <w:ind w:left="1843" w:hanging="1843"/>
        <w:jc w:val="both"/>
        <w:rPr>
          <w:rFonts w:ascii="Arial" w:hAnsi="Arial" w:cs="Arial"/>
          <w:sz w:val="24"/>
          <w:szCs w:val="24"/>
        </w:rPr>
      </w:pPr>
    </w:p>
    <w:p w14:paraId="6E03797E" w14:textId="35823F3D"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it's not relevant to our investigation?</w:t>
      </w:r>
    </w:p>
    <w:p w14:paraId="6014CABC" w14:textId="77777777" w:rsidR="00290367" w:rsidRDefault="00290367" w:rsidP="00290367">
      <w:pPr>
        <w:spacing w:after="0" w:line="240" w:lineRule="auto"/>
        <w:ind w:left="1843" w:hanging="1843"/>
        <w:jc w:val="both"/>
        <w:rPr>
          <w:rFonts w:ascii="Arial" w:hAnsi="Arial" w:cs="Arial"/>
          <w:sz w:val="24"/>
          <w:szCs w:val="24"/>
        </w:rPr>
      </w:pPr>
    </w:p>
    <w:p w14:paraId="1109A49A" w14:textId="3DAAE7E8"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It's just kind of the, the foreword, and then behind it is just the code-breaking.</w:t>
      </w:r>
    </w:p>
    <w:p w14:paraId="7DA33AE5" w14:textId="77777777" w:rsidR="00290367" w:rsidRDefault="00290367" w:rsidP="00290367">
      <w:pPr>
        <w:spacing w:after="0" w:line="240" w:lineRule="auto"/>
        <w:ind w:left="1843" w:hanging="1843"/>
        <w:jc w:val="both"/>
        <w:rPr>
          <w:rFonts w:ascii="Arial" w:hAnsi="Arial" w:cs="Arial"/>
          <w:sz w:val="24"/>
          <w:szCs w:val="24"/>
        </w:rPr>
      </w:pPr>
    </w:p>
    <w:p w14:paraId="6F0AA2E6" w14:textId="4AD24C58"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It's just the deciphers, right?</w:t>
      </w:r>
    </w:p>
    <w:p w14:paraId="07C8F583" w14:textId="77777777" w:rsidR="00290367" w:rsidRDefault="00290367" w:rsidP="00290367">
      <w:pPr>
        <w:spacing w:after="0" w:line="240" w:lineRule="auto"/>
        <w:ind w:left="1843" w:hanging="1843"/>
        <w:jc w:val="both"/>
        <w:rPr>
          <w:rFonts w:ascii="Arial" w:hAnsi="Arial" w:cs="Arial"/>
          <w:sz w:val="24"/>
          <w:szCs w:val="24"/>
        </w:rPr>
      </w:pPr>
    </w:p>
    <w:p w14:paraId="058EB8F1" w14:textId="06FEDD7A"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Yeah.</w:t>
      </w:r>
    </w:p>
    <w:p w14:paraId="16FEEE49" w14:textId="77777777" w:rsidR="00290367" w:rsidRDefault="00290367" w:rsidP="00290367">
      <w:pPr>
        <w:spacing w:after="0" w:line="240" w:lineRule="auto"/>
        <w:ind w:left="1843" w:hanging="1843"/>
        <w:jc w:val="both"/>
        <w:rPr>
          <w:rFonts w:ascii="Arial" w:hAnsi="Arial" w:cs="Arial"/>
          <w:sz w:val="24"/>
          <w:szCs w:val="24"/>
        </w:rPr>
      </w:pPr>
    </w:p>
    <w:p w14:paraId="4EC2704D" w14:textId="21C471AA"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 it would help us solve all the other stuff, but we have it pretty solved.</w:t>
      </w:r>
    </w:p>
    <w:p w14:paraId="7D3796DC" w14:textId="77777777" w:rsidR="00290367" w:rsidRDefault="00290367" w:rsidP="00290367">
      <w:pPr>
        <w:spacing w:after="0" w:line="240" w:lineRule="auto"/>
        <w:ind w:left="1843" w:hanging="1843"/>
        <w:jc w:val="both"/>
        <w:rPr>
          <w:rFonts w:ascii="Arial" w:hAnsi="Arial" w:cs="Arial"/>
          <w:sz w:val="24"/>
          <w:szCs w:val="24"/>
        </w:rPr>
      </w:pPr>
    </w:p>
    <w:p w14:paraId="12FFEF7A" w14:textId="7ECAFF91"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Exactly.  </w:t>
      </w:r>
    </w:p>
    <w:p w14:paraId="4B88ED00" w14:textId="77777777" w:rsidR="00290367" w:rsidRDefault="00290367" w:rsidP="00290367">
      <w:pPr>
        <w:spacing w:after="0" w:line="240" w:lineRule="auto"/>
        <w:ind w:left="1843" w:hanging="1843"/>
        <w:jc w:val="both"/>
        <w:rPr>
          <w:rFonts w:ascii="Arial" w:hAnsi="Arial" w:cs="Arial"/>
          <w:sz w:val="24"/>
          <w:szCs w:val="24"/>
        </w:rPr>
      </w:pPr>
    </w:p>
    <w:p w14:paraId="0DFF2580" w14:textId="684FA018"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Okay, thank you.  Member of the hiking club, </w:t>
      </w:r>
      <w:r w:rsidR="005E10CC">
        <w:rPr>
          <w:rFonts w:ascii="Arial" w:hAnsi="Arial" w:cs="Arial"/>
          <w:sz w:val="24"/>
          <w:szCs w:val="24"/>
        </w:rPr>
        <w:t>recently</w:t>
      </w:r>
      <w:r>
        <w:rPr>
          <w:rFonts w:ascii="Arial" w:hAnsi="Arial" w:cs="Arial"/>
          <w:sz w:val="24"/>
          <w:szCs w:val="24"/>
        </w:rPr>
        <w:t xml:space="preserve"> he's been helping Cherie with some stuff around the house.  He's trying to be a great friend.</w:t>
      </w:r>
    </w:p>
    <w:p w14:paraId="13D8A805" w14:textId="77777777" w:rsidR="00290367" w:rsidRDefault="00290367" w:rsidP="00290367">
      <w:pPr>
        <w:spacing w:after="0" w:line="240" w:lineRule="auto"/>
        <w:ind w:left="1843" w:hanging="1843"/>
        <w:jc w:val="both"/>
        <w:rPr>
          <w:rFonts w:ascii="Arial" w:hAnsi="Arial" w:cs="Arial"/>
          <w:sz w:val="24"/>
          <w:szCs w:val="24"/>
        </w:rPr>
      </w:pPr>
    </w:p>
    <w:p w14:paraId="53584E11" w14:textId="64B4DACB"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Helping Cherie with some stuff around the house.</w:t>
      </w:r>
    </w:p>
    <w:p w14:paraId="265D60E3" w14:textId="77777777" w:rsidR="00290367" w:rsidRDefault="00290367" w:rsidP="00290367">
      <w:pPr>
        <w:spacing w:after="0" w:line="240" w:lineRule="auto"/>
        <w:ind w:left="1843" w:hanging="1843"/>
        <w:jc w:val="both"/>
        <w:rPr>
          <w:rFonts w:ascii="Arial" w:hAnsi="Arial" w:cs="Arial"/>
          <w:sz w:val="24"/>
          <w:szCs w:val="24"/>
        </w:rPr>
      </w:pPr>
    </w:p>
    <w:p w14:paraId="1A9D7D8D" w14:textId="07339F6B"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Well, we know they are lovers.</w:t>
      </w:r>
    </w:p>
    <w:p w14:paraId="1CA2736A" w14:textId="77777777" w:rsidR="00290367" w:rsidRDefault="00290367" w:rsidP="00290367">
      <w:pPr>
        <w:spacing w:after="0" w:line="240" w:lineRule="auto"/>
        <w:ind w:left="1843" w:hanging="1843"/>
        <w:jc w:val="both"/>
        <w:rPr>
          <w:rFonts w:ascii="Arial" w:hAnsi="Arial" w:cs="Arial"/>
          <w:sz w:val="24"/>
          <w:szCs w:val="24"/>
        </w:rPr>
      </w:pPr>
    </w:p>
    <w:p w14:paraId="69FAE328" w14:textId="530577E8"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Oh, two, we can find out whose shoes these are.  Can I see that?  Not his, not hers, not theirs…hers, these shoes belong to Joan.  </w:t>
      </w:r>
    </w:p>
    <w:p w14:paraId="0CA6FB11" w14:textId="77777777" w:rsidR="00290367" w:rsidRDefault="00290367" w:rsidP="00290367">
      <w:pPr>
        <w:spacing w:after="0" w:line="240" w:lineRule="auto"/>
        <w:ind w:left="1843" w:hanging="1843"/>
        <w:jc w:val="both"/>
        <w:rPr>
          <w:rFonts w:ascii="Arial" w:hAnsi="Arial" w:cs="Arial"/>
          <w:sz w:val="24"/>
          <w:szCs w:val="24"/>
        </w:rPr>
      </w:pPr>
    </w:p>
    <w:p w14:paraId="31A7097C" w14:textId="4994F4D9"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How so?</w:t>
      </w:r>
    </w:p>
    <w:p w14:paraId="00685544" w14:textId="77777777" w:rsidR="00290367" w:rsidRDefault="00290367" w:rsidP="00290367">
      <w:pPr>
        <w:spacing w:after="0" w:line="240" w:lineRule="auto"/>
        <w:ind w:left="1843" w:hanging="1843"/>
        <w:jc w:val="both"/>
        <w:rPr>
          <w:rFonts w:ascii="Arial" w:hAnsi="Arial" w:cs="Arial"/>
          <w:sz w:val="24"/>
          <w:szCs w:val="24"/>
        </w:rPr>
      </w:pPr>
    </w:p>
    <w:p w14:paraId="196FE3D7" w14:textId="3EBA567B"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Two.</w:t>
      </w:r>
    </w:p>
    <w:p w14:paraId="13A3AF41" w14:textId="77777777" w:rsidR="00290367" w:rsidRDefault="00290367" w:rsidP="00290367">
      <w:pPr>
        <w:spacing w:after="0" w:line="240" w:lineRule="auto"/>
        <w:ind w:left="1843" w:hanging="1843"/>
        <w:jc w:val="both"/>
        <w:rPr>
          <w:rFonts w:ascii="Arial" w:hAnsi="Arial" w:cs="Arial"/>
          <w:sz w:val="24"/>
          <w:szCs w:val="24"/>
        </w:rPr>
      </w:pPr>
    </w:p>
    <w:p w14:paraId="1D9D620B" w14:textId="3DD0CF4A"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Where were those shoes found?</w:t>
      </w:r>
    </w:p>
    <w:p w14:paraId="2234EDE9" w14:textId="77777777" w:rsidR="00290367" w:rsidRDefault="00290367" w:rsidP="00290367">
      <w:pPr>
        <w:spacing w:after="0" w:line="240" w:lineRule="auto"/>
        <w:ind w:left="1843" w:hanging="1843"/>
        <w:jc w:val="both"/>
        <w:rPr>
          <w:rFonts w:ascii="Arial" w:hAnsi="Arial" w:cs="Arial"/>
          <w:sz w:val="24"/>
          <w:szCs w:val="24"/>
        </w:rPr>
      </w:pPr>
    </w:p>
    <w:p w14:paraId="4E39535B" w14:textId="01571232"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They're just shoes.  But these shoes are here.  And then, these shoes.</w:t>
      </w:r>
    </w:p>
    <w:p w14:paraId="33432172" w14:textId="77777777" w:rsidR="00290367" w:rsidRDefault="00290367" w:rsidP="00290367">
      <w:pPr>
        <w:spacing w:after="0" w:line="240" w:lineRule="auto"/>
        <w:ind w:left="1843" w:hanging="1843"/>
        <w:jc w:val="both"/>
        <w:rPr>
          <w:rFonts w:ascii="Arial" w:hAnsi="Arial" w:cs="Arial"/>
          <w:sz w:val="24"/>
          <w:szCs w:val="24"/>
        </w:rPr>
      </w:pPr>
    </w:p>
    <w:p w14:paraId="502B1F43" w14:textId="78BC9C6D"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Well, it could be, or somebody else has left them outside her house.  </w:t>
      </w:r>
    </w:p>
    <w:p w14:paraId="3FDED9C5" w14:textId="77777777" w:rsidR="00290367" w:rsidRDefault="00290367" w:rsidP="00290367">
      <w:pPr>
        <w:spacing w:after="0" w:line="240" w:lineRule="auto"/>
        <w:ind w:left="1843" w:hanging="1843"/>
        <w:jc w:val="both"/>
        <w:rPr>
          <w:rFonts w:ascii="Arial" w:hAnsi="Arial" w:cs="Arial"/>
          <w:sz w:val="24"/>
          <w:szCs w:val="24"/>
        </w:rPr>
      </w:pPr>
    </w:p>
    <w:p w14:paraId="56C84B74" w14:textId="1AAA3DC8"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Hmm, true.  But let's look at it at face value, first.  </w:t>
      </w:r>
    </w:p>
    <w:p w14:paraId="722EDB1D" w14:textId="77777777" w:rsidR="00290367" w:rsidRDefault="00290367" w:rsidP="00290367">
      <w:pPr>
        <w:spacing w:after="0" w:line="240" w:lineRule="auto"/>
        <w:ind w:left="1843" w:hanging="1843"/>
        <w:jc w:val="both"/>
        <w:rPr>
          <w:rFonts w:ascii="Arial" w:hAnsi="Arial" w:cs="Arial"/>
          <w:sz w:val="24"/>
          <w:szCs w:val="24"/>
        </w:rPr>
      </w:pPr>
    </w:p>
    <w:p w14:paraId="25B47E35" w14:textId="7A87F204"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Does it say the size of the shoe?</w:t>
      </w:r>
    </w:p>
    <w:p w14:paraId="11C0F1F9" w14:textId="77777777" w:rsidR="00290367" w:rsidRDefault="00290367" w:rsidP="00290367">
      <w:pPr>
        <w:spacing w:after="0" w:line="240" w:lineRule="auto"/>
        <w:ind w:left="1843" w:hanging="1843"/>
        <w:jc w:val="both"/>
        <w:rPr>
          <w:rFonts w:ascii="Arial" w:hAnsi="Arial" w:cs="Arial"/>
          <w:sz w:val="24"/>
          <w:szCs w:val="24"/>
        </w:rPr>
      </w:pPr>
    </w:p>
    <w:p w14:paraId="1D992B92" w14:textId="6E235EA1" w:rsidR="00290367" w:rsidRDefault="00290367" w:rsidP="00290367">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No, but it's these shoes, seemingly so, yes, these shoes.  </w:t>
      </w:r>
    </w:p>
    <w:p w14:paraId="4765B4A9" w14:textId="77777777" w:rsidR="00115CDB" w:rsidRDefault="00115CDB" w:rsidP="00290367">
      <w:pPr>
        <w:spacing w:after="0" w:line="240" w:lineRule="auto"/>
        <w:ind w:left="1843" w:hanging="1843"/>
        <w:jc w:val="both"/>
        <w:rPr>
          <w:rFonts w:ascii="Arial" w:hAnsi="Arial" w:cs="Arial"/>
          <w:sz w:val="24"/>
          <w:szCs w:val="24"/>
        </w:rPr>
      </w:pPr>
    </w:p>
    <w:p w14:paraId="15B66192" w14:textId="0CFBF70D" w:rsidR="00115CDB" w:rsidRDefault="00115CDB" w:rsidP="00290367">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Let's see if there's any shoe size.</w:t>
      </w:r>
    </w:p>
    <w:p w14:paraId="1F84ED4F" w14:textId="77777777" w:rsidR="00115CDB" w:rsidRDefault="00115CDB" w:rsidP="00290367">
      <w:pPr>
        <w:spacing w:after="0" w:line="240" w:lineRule="auto"/>
        <w:ind w:left="1843" w:hanging="1843"/>
        <w:jc w:val="both"/>
        <w:rPr>
          <w:rFonts w:ascii="Arial" w:hAnsi="Arial" w:cs="Arial"/>
          <w:sz w:val="24"/>
          <w:szCs w:val="24"/>
        </w:rPr>
      </w:pPr>
    </w:p>
    <w:p w14:paraId="24BF8EFC" w14:textId="120ACE9A"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Not usually a thing recorded.  Because there's potentially…</w:t>
      </w:r>
    </w:p>
    <w:p w14:paraId="1ED0378B" w14:textId="77777777" w:rsidR="00115CDB" w:rsidRDefault="00115CDB" w:rsidP="00115CDB">
      <w:pPr>
        <w:spacing w:after="0" w:line="240" w:lineRule="auto"/>
        <w:ind w:left="1843" w:hanging="1843"/>
        <w:jc w:val="both"/>
        <w:rPr>
          <w:rFonts w:ascii="Arial" w:hAnsi="Arial" w:cs="Arial"/>
          <w:sz w:val="24"/>
          <w:szCs w:val="24"/>
        </w:rPr>
      </w:pPr>
    </w:p>
    <w:p w14:paraId="67B92B80" w14:textId="31D0C484"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Does anyone know where 14 is?</w:t>
      </w:r>
    </w:p>
    <w:p w14:paraId="442E2516" w14:textId="77777777" w:rsidR="00115CDB" w:rsidRDefault="00115CDB" w:rsidP="00115CDB">
      <w:pPr>
        <w:spacing w:after="0" w:line="240" w:lineRule="auto"/>
        <w:ind w:left="1843" w:hanging="1843"/>
        <w:jc w:val="both"/>
        <w:rPr>
          <w:rFonts w:ascii="Arial" w:hAnsi="Arial" w:cs="Arial"/>
          <w:sz w:val="24"/>
          <w:szCs w:val="24"/>
        </w:rPr>
      </w:pPr>
    </w:p>
    <w:p w14:paraId="0AB253F1" w14:textId="3EAF5181"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What's 14?</w:t>
      </w:r>
    </w:p>
    <w:p w14:paraId="510F0659" w14:textId="77777777" w:rsidR="00115CDB" w:rsidRDefault="00115CDB" w:rsidP="00115CDB">
      <w:pPr>
        <w:spacing w:after="0" w:line="240" w:lineRule="auto"/>
        <w:ind w:left="1843" w:hanging="1843"/>
        <w:jc w:val="both"/>
        <w:rPr>
          <w:rFonts w:ascii="Arial" w:hAnsi="Arial" w:cs="Arial"/>
          <w:sz w:val="24"/>
          <w:szCs w:val="24"/>
        </w:rPr>
      </w:pPr>
    </w:p>
    <w:p w14:paraId="0E0D22DB" w14:textId="683444DC"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The Deputy Sheriff’s note.  </w:t>
      </w:r>
    </w:p>
    <w:p w14:paraId="6CA4C967" w14:textId="77777777" w:rsidR="00115CDB" w:rsidRDefault="00115CDB" w:rsidP="00115CDB">
      <w:pPr>
        <w:spacing w:after="0" w:line="240" w:lineRule="auto"/>
        <w:ind w:left="1843" w:hanging="1843"/>
        <w:jc w:val="both"/>
        <w:rPr>
          <w:rFonts w:ascii="Arial" w:hAnsi="Arial" w:cs="Arial"/>
          <w:sz w:val="24"/>
          <w:szCs w:val="24"/>
        </w:rPr>
      </w:pPr>
    </w:p>
    <w:p w14:paraId="196F0CE0" w14:textId="47592334"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There's a gap in his whereabouts.  </w:t>
      </w:r>
    </w:p>
    <w:p w14:paraId="73DF3A93" w14:textId="77777777" w:rsidR="00115CDB" w:rsidRDefault="00115CDB" w:rsidP="00115CDB">
      <w:pPr>
        <w:spacing w:after="0" w:line="240" w:lineRule="auto"/>
        <w:ind w:left="1843" w:hanging="1843"/>
        <w:jc w:val="both"/>
        <w:rPr>
          <w:rFonts w:ascii="Arial" w:hAnsi="Arial" w:cs="Arial"/>
          <w:sz w:val="24"/>
          <w:szCs w:val="24"/>
        </w:rPr>
      </w:pPr>
    </w:p>
    <w:p w14:paraId="37FB4143" w14:textId="75A2D075"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I'm starting to think this </w:t>
      </w:r>
      <w:r w:rsidR="005E10CC">
        <w:rPr>
          <w:rFonts w:ascii="Arial" w:hAnsi="Arial" w:cs="Arial"/>
          <w:sz w:val="24"/>
          <w:szCs w:val="24"/>
        </w:rPr>
        <w:t>number</w:t>
      </w:r>
      <w:r>
        <w:rPr>
          <w:rFonts w:ascii="Arial" w:hAnsi="Arial" w:cs="Arial"/>
          <w:sz w:val="24"/>
          <w:szCs w:val="24"/>
        </w:rPr>
        <w:t xml:space="preserve"> isn't a phone number.</w:t>
      </w:r>
    </w:p>
    <w:p w14:paraId="1FBB8A7D" w14:textId="77777777" w:rsidR="00115CDB" w:rsidRDefault="00115CDB" w:rsidP="00115CDB">
      <w:pPr>
        <w:spacing w:after="0" w:line="240" w:lineRule="auto"/>
        <w:ind w:left="1843" w:hanging="1843"/>
        <w:jc w:val="both"/>
        <w:rPr>
          <w:rFonts w:ascii="Arial" w:hAnsi="Arial" w:cs="Arial"/>
          <w:sz w:val="24"/>
          <w:szCs w:val="24"/>
        </w:rPr>
      </w:pPr>
    </w:p>
    <w:p w14:paraId="40B2F92B" w14:textId="56A07BE9"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Sorry?</w:t>
      </w:r>
    </w:p>
    <w:p w14:paraId="550E13FB" w14:textId="77777777" w:rsidR="00115CDB" w:rsidRDefault="00115CDB" w:rsidP="00115CDB">
      <w:pPr>
        <w:spacing w:after="0" w:line="240" w:lineRule="auto"/>
        <w:ind w:left="1843" w:hanging="1843"/>
        <w:jc w:val="both"/>
        <w:rPr>
          <w:rFonts w:ascii="Arial" w:hAnsi="Arial" w:cs="Arial"/>
          <w:sz w:val="24"/>
          <w:szCs w:val="24"/>
        </w:rPr>
      </w:pPr>
    </w:p>
    <w:p w14:paraId="55966187" w14:textId="1527376A"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Because it isn't showing up </w:t>
      </w:r>
      <w:r w:rsidR="005E10CC">
        <w:rPr>
          <w:rFonts w:ascii="Arial" w:hAnsi="Arial" w:cs="Arial"/>
          <w:sz w:val="24"/>
          <w:szCs w:val="24"/>
        </w:rPr>
        <w:t>anywhere</w:t>
      </w:r>
      <w:r>
        <w:rPr>
          <w:rFonts w:ascii="Arial" w:hAnsi="Arial" w:cs="Arial"/>
          <w:sz w:val="24"/>
          <w:szCs w:val="24"/>
        </w:rPr>
        <w:t xml:space="preserve">, I'm starting to think there's more to it.  But then there's no code-breaking, so it shouldn't be.  Interesting.  </w:t>
      </w:r>
    </w:p>
    <w:p w14:paraId="4FD52894" w14:textId="77777777" w:rsidR="00115CDB" w:rsidRDefault="00115CDB" w:rsidP="00115CDB">
      <w:pPr>
        <w:spacing w:after="0" w:line="240" w:lineRule="auto"/>
        <w:ind w:left="1843" w:hanging="1843"/>
        <w:jc w:val="both"/>
        <w:rPr>
          <w:rFonts w:ascii="Arial" w:hAnsi="Arial" w:cs="Arial"/>
          <w:sz w:val="24"/>
          <w:szCs w:val="24"/>
        </w:rPr>
      </w:pPr>
    </w:p>
    <w:p w14:paraId="0DE8E933" w14:textId="5AAFB7ED"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Okay, on November 23rd, he finds out his wife is cheating on him.</w:t>
      </w:r>
    </w:p>
    <w:p w14:paraId="23D85BE0" w14:textId="77777777" w:rsidR="00115CDB" w:rsidRDefault="00115CDB" w:rsidP="00115CDB">
      <w:pPr>
        <w:spacing w:after="0" w:line="240" w:lineRule="auto"/>
        <w:ind w:left="1843" w:hanging="1843"/>
        <w:jc w:val="both"/>
        <w:rPr>
          <w:rFonts w:ascii="Arial" w:hAnsi="Arial" w:cs="Arial"/>
          <w:sz w:val="24"/>
          <w:szCs w:val="24"/>
        </w:rPr>
      </w:pPr>
    </w:p>
    <w:p w14:paraId="1FA99248" w14:textId="3D1D0E85"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How does he find out?</w:t>
      </w:r>
    </w:p>
    <w:p w14:paraId="32EBAC0F" w14:textId="77777777" w:rsidR="00115CDB" w:rsidRDefault="00115CDB" w:rsidP="00115CDB">
      <w:pPr>
        <w:spacing w:after="0" w:line="240" w:lineRule="auto"/>
        <w:ind w:left="1843" w:hanging="1843"/>
        <w:jc w:val="both"/>
        <w:rPr>
          <w:rFonts w:ascii="Arial" w:hAnsi="Arial" w:cs="Arial"/>
          <w:sz w:val="24"/>
          <w:szCs w:val="24"/>
        </w:rPr>
      </w:pPr>
    </w:p>
    <w:p w14:paraId="7B21E01C" w14:textId="5C301E7A"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r>
      <w:r w:rsidR="00F53996">
        <w:rPr>
          <w:rFonts w:ascii="Arial" w:hAnsi="Arial" w:cs="Arial"/>
          <w:sz w:val="24"/>
          <w:szCs w:val="24"/>
        </w:rPr>
        <w:t>Well,</w:t>
      </w:r>
      <w:r>
        <w:rPr>
          <w:rFonts w:ascii="Arial" w:hAnsi="Arial" w:cs="Arial"/>
          <w:sz w:val="24"/>
          <w:szCs w:val="24"/>
        </w:rPr>
        <w:t xml:space="preserve"> it says, what is she thinking, why would she go behind my back like that.  Alternatively, are one of these dated?  No, she finds, he finds out.</w:t>
      </w:r>
    </w:p>
    <w:p w14:paraId="44B0BF6C" w14:textId="77777777" w:rsidR="00115CDB" w:rsidRDefault="00115CDB" w:rsidP="00115CDB">
      <w:pPr>
        <w:spacing w:after="0" w:line="240" w:lineRule="auto"/>
        <w:ind w:left="1843" w:hanging="1843"/>
        <w:jc w:val="both"/>
        <w:rPr>
          <w:rFonts w:ascii="Arial" w:hAnsi="Arial" w:cs="Arial"/>
          <w:sz w:val="24"/>
          <w:szCs w:val="24"/>
        </w:rPr>
      </w:pPr>
    </w:p>
    <w:p w14:paraId="31088315" w14:textId="4CFEEBC5"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That she's selling the bar.</w:t>
      </w:r>
    </w:p>
    <w:p w14:paraId="427993D9" w14:textId="77777777" w:rsidR="00115CDB" w:rsidRDefault="00115CDB" w:rsidP="00115CDB">
      <w:pPr>
        <w:spacing w:after="0" w:line="240" w:lineRule="auto"/>
        <w:ind w:left="1843" w:hanging="1843"/>
        <w:jc w:val="both"/>
        <w:rPr>
          <w:rFonts w:ascii="Arial" w:hAnsi="Arial" w:cs="Arial"/>
          <w:sz w:val="24"/>
          <w:szCs w:val="24"/>
        </w:rPr>
      </w:pPr>
    </w:p>
    <w:p w14:paraId="54F33BC7" w14:textId="7B883C21"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She's trying to sell the bar.</w:t>
      </w:r>
    </w:p>
    <w:p w14:paraId="7060B433" w14:textId="77777777" w:rsidR="00115CDB" w:rsidRDefault="00115CDB" w:rsidP="00115CDB">
      <w:pPr>
        <w:spacing w:after="0" w:line="240" w:lineRule="auto"/>
        <w:ind w:left="1843" w:hanging="1843"/>
        <w:jc w:val="both"/>
        <w:rPr>
          <w:rFonts w:ascii="Arial" w:hAnsi="Arial" w:cs="Arial"/>
          <w:sz w:val="24"/>
          <w:szCs w:val="24"/>
        </w:rPr>
      </w:pPr>
    </w:p>
    <w:p w14:paraId="6F085D4C" w14:textId="628F1121"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Oh my gosh.</w:t>
      </w:r>
    </w:p>
    <w:p w14:paraId="490507E4" w14:textId="77777777" w:rsidR="00115CDB" w:rsidRDefault="00115CDB" w:rsidP="00115CDB">
      <w:pPr>
        <w:spacing w:after="0" w:line="240" w:lineRule="auto"/>
        <w:ind w:left="1843" w:hanging="1843"/>
        <w:jc w:val="both"/>
        <w:rPr>
          <w:rFonts w:ascii="Arial" w:hAnsi="Arial" w:cs="Arial"/>
          <w:sz w:val="24"/>
          <w:szCs w:val="24"/>
        </w:rPr>
      </w:pPr>
    </w:p>
    <w:p w14:paraId="3891B492" w14:textId="366C94E1"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Yeah, that changes as well.  The code repeats.  The code repeats, I knew it.  Sorry you're gone, these days I'm not so sure, still can't crack this code.  Where is the code first mentioned?  That’s the day of his death, he writes, the code repeats, I knew it.  </w:t>
      </w:r>
    </w:p>
    <w:p w14:paraId="33ADB0BC" w14:textId="77777777" w:rsidR="00115CDB" w:rsidRDefault="00115CDB" w:rsidP="00115CDB">
      <w:pPr>
        <w:spacing w:after="0" w:line="240" w:lineRule="auto"/>
        <w:ind w:left="1843" w:hanging="1843"/>
        <w:jc w:val="both"/>
        <w:rPr>
          <w:rFonts w:ascii="Arial" w:hAnsi="Arial" w:cs="Arial"/>
          <w:sz w:val="24"/>
          <w:szCs w:val="24"/>
        </w:rPr>
      </w:pPr>
    </w:p>
    <w:p w14:paraId="2B6F0DF2" w14:textId="7CB0CBAF"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Anybody any good at reading signatures?</w:t>
      </w:r>
    </w:p>
    <w:p w14:paraId="2C975BBA" w14:textId="77777777" w:rsidR="00115CDB" w:rsidRDefault="00115CDB" w:rsidP="00115CDB">
      <w:pPr>
        <w:spacing w:after="0" w:line="240" w:lineRule="auto"/>
        <w:ind w:left="1843" w:hanging="1843"/>
        <w:jc w:val="both"/>
        <w:rPr>
          <w:rFonts w:ascii="Arial" w:hAnsi="Arial" w:cs="Arial"/>
          <w:sz w:val="24"/>
          <w:szCs w:val="24"/>
        </w:rPr>
      </w:pPr>
    </w:p>
    <w:p w14:paraId="2A8E53E1" w14:textId="2B48BA27"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Sorry?</w:t>
      </w:r>
    </w:p>
    <w:p w14:paraId="2A81D478" w14:textId="77777777" w:rsidR="00115CDB" w:rsidRDefault="00115CDB" w:rsidP="00115CDB">
      <w:pPr>
        <w:spacing w:after="0" w:line="240" w:lineRule="auto"/>
        <w:ind w:left="1843" w:hanging="1843"/>
        <w:jc w:val="both"/>
        <w:rPr>
          <w:rFonts w:ascii="Arial" w:hAnsi="Arial" w:cs="Arial"/>
          <w:sz w:val="24"/>
          <w:szCs w:val="24"/>
        </w:rPr>
      </w:pPr>
    </w:p>
    <w:p w14:paraId="6CB31C64" w14:textId="5A68BCC3"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Nolan and Courtney.</w:t>
      </w:r>
    </w:p>
    <w:p w14:paraId="4E398751" w14:textId="77777777" w:rsidR="00115CDB" w:rsidRDefault="00115CDB" w:rsidP="00115CDB">
      <w:pPr>
        <w:spacing w:after="0" w:line="240" w:lineRule="auto"/>
        <w:ind w:left="1843" w:hanging="1843"/>
        <w:jc w:val="both"/>
        <w:rPr>
          <w:rFonts w:ascii="Arial" w:hAnsi="Arial" w:cs="Arial"/>
          <w:sz w:val="24"/>
          <w:szCs w:val="24"/>
        </w:rPr>
      </w:pPr>
    </w:p>
    <w:p w14:paraId="48240CA1" w14:textId="3E6B4858"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The witness?</w:t>
      </w:r>
    </w:p>
    <w:p w14:paraId="3E916CED" w14:textId="77777777" w:rsidR="00115CDB" w:rsidRDefault="00115CDB" w:rsidP="00115CDB">
      <w:pPr>
        <w:spacing w:after="0" w:line="240" w:lineRule="auto"/>
        <w:ind w:left="1843" w:hanging="1843"/>
        <w:jc w:val="both"/>
        <w:rPr>
          <w:rFonts w:ascii="Arial" w:hAnsi="Arial" w:cs="Arial"/>
          <w:sz w:val="24"/>
          <w:szCs w:val="24"/>
        </w:rPr>
      </w:pPr>
    </w:p>
    <w:p w14:paraId="37A5FE73" w14:textId="601FC953"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Yes, Courtney Smith, Anne Nolan.  </w:t>
      </w:r>
    </w:p>
    <w:p w14:paraId="62F80A89" w14:textId="77777777" w:rsidR="00115CDB" w:rsidRDefault="00115CDB" w:rsidP="00115CDB">
      <w:pPr>
        <w:spacing w:after="0" w:line="240" w:lineRule="auto"/>
        <w:ind w:left="1843" w:hanging="1843"/>
        <w:jc w:val="both"/>
        <w:rPr>
          <w:rFonts w:ascii="Arial" w:hAnsi="Arial" w:cs="Arial"/>
          <w:sz w:val="24"/>
          <w:szCs w:val="24"/>
        </w:rPr>
      </w:pPr>
    </w:p>
    <w:p w14:paraId="3A1BEC2C" w14:textId="1C6A84B8"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54:</w:t>
      </w:r>
      <w:r>
        <w:rPr>
          <w:rFonts w:ascii="Arial" w:hAnsi="Arial" w:cs="Arial"/>
          <w:sz w:val="24"/>
          <w:szCs w:val="24"/>
        </w:rPr>
        <w:tab/>
        <w:t>Hmm.</w:t>
      </w:r>
    </w:p>
    <w:p w14:paraId="651CABF7" w14:textId="77777777" w:rsidR="00115CDB" w:rsidRDefault="00115CDB" w:rsidP="00115CDB">
      <w:pPr>
        <w:spacing w:after="0" w:line="240" w:lineRule="auto"/>
        <w:ind w:left="1843" w:hanging="1843"/>
        <w:jc w:val="both"/>
        <w:rPr>
          <w:rFonts w:ascii="Arial" w:hAnsi="Arial" w:cs="Arial"/>
          <w:sz w:val="24"/>
          <w:szCs w:val="24"/>
        </w:rPr>
      </w:pPr>
    </w:p>
    <w:p w14:paraId="4CCA0003" w14:textId="78E8F3A6"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They are the ones who witnessed it for him.  They're not suspects, they're just witnesses.  </w:t>
      </w:r>
    </w:p>
    <w:p w14:paraId="4C0F1364" w14:textId="77777777" w:rsidR="00115CDB" w:rsidRDefault="00115CDB" w:rsidP="00115CDB">
      <w:pPr>
        <w:spacing w:after="0" w:line="240" w:lineRule="auto"/>
        <w:ind w:left="1843" w:hanging="1843"/>
        <w:jc w:val="both"/>
        <w:rPr>
          <w:rFonts w:ascii="Arial" w:hAnsi="Arial" w:cs="Arial"/>
          <w:sz w:val="24"/>
          <w:szCs w:val="24"/>
        </w:rPr>
      </w:pPr>
    </w:p>
    <w:p w14:paraId="1B7D900C" w14:textId="65A35A03"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Check if the names are, the maiden names of any of the women.</w:t>
      </w:r>
    </w:p>
    <w:p w14:paraId="75EF5765" w14:textId="77777777" w:rsidR="00115CDB" w:rsidRDefault="00115CDB" w:rsidP="00115CDB">
      <w:pPr>
        <w:spacing w:after="0" w:line="240" w:lineRule="auto"/>
        <w:ind w:left="1843" w:hanging="1843"/>
        <w:jc w:val="both"/>
        <w:rPr>
          <w:rFonts w:ascii="Arial" w:hAnsi="Arial" w:cs="Arial"/>
          <w:sz w:val="24"/>
          <w:szCs w:val="24"/>
        </w:rPr>
      </w:pPr>
    </w:p>
    <w:p w14:paraId="57042714" w14:textId="7A0B47C9"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Sorry, what was the name?</w:t>
      </w:r>
    </w:p>
    <w:p w14:paraId="7BF9288E" w14:textId="77777777" w:rsidR="00115CDB" w:rsidRDefault="00115CDB" w:rsidP="00115CDB">
      <w:pPr>
        <w:spacing w:after="0" w:line="240" w:lineRule="auto"/>
        <w:ind w:left="1843" w:hanging="1843"/>
        <w:jc w:val="both"/>
        <w:rPr>
          <w:rFonts w:ascii="Arial" w:hAnsi="Arial" w:cs="Arial"/>
          <w:sz w:val="24"/>
          <w:szCs w:val="24"/>
        </w:rPr>
      </w:pPr>
    </w:p>
    <w:p w14:paraId="2FD558BF" w14:textId="0CB24FAC"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Smith, or Webster.</w:t>
      </w:r>
    </w:p>
    <w:p w14:paraId="3CF019F8" w14:textId="77777777" w:rsidR="00115CDB" w:rsidRDefault="00115CDB" w:rsidP="00115CDB">
      <w:pPr>
        <w:spacing w:after="0" w:line="240" w:lineRule="auto"/>
        <w:ind w:left="1843" w:hanging="1843"/>
        <w:jc w:val="both"/>
        <w:rPr>
          <w:rFonts w:ascii="Arial" w:hAnsi="Arial" w:cs="Arial"/>
          <w:sz w:val="24"/>
          <w:szCs w:val="24"/>
        </w:rPr>
      </w:pPr>
    </w:p>
    <w:p w14:paraId="29ACA72C" w14:textId="0E608F82"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Webster is his surname.</w:t>
      </w:r>
    </w:p>
    <w:p w14:paraId="007A4ECB" w14:textId="77777777" w:rsidR="00115CDB" w:rsidRDefault="00115CDB" w:rsidP="00115CDB">
      <w:pPr>
        <w:spacing w:after="0" w:line="240" w:lineRule="auto"/>
        <w:ind w:left="1843" w:hanging="1843"/>
        <w:jc w:val="both"/>
        <w:rPr>
          <w:rFonts w:ascii="Arial" w:hAnsi="Arial" w:cs="Arial"/>
          <w:sz w:val="24"/>
          <w:szCs w:val="24"/>
        </w:rPr>
      </w:pPr>
    </w:p>
    <w:p w14:paraId="3B843993" w14:textId="26021B4D"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Oh yeah, Smith or, whatever that is.</w:t>
      </w:r>
    </w:p>
    <w:p w14:paraId="17C6DB7C" w14:textId="77777777" w:rsidR="00115CDB" w:rsidRDefault="00115CDB" w:rsidP="00115CDB">
      <w:pPr>
        <w:spacing w:after="0" w:line="240" w:lineRule="auto"/>
        <w:ind w:left="1843" w:hanging="1843"/>
        <w:jc w:val="both"/>
        <w:rPr>
          <w:rFonts w:ascii="Arial" w:hAnsi="Arial" w:cs="Arial"/>
          <w:sz w:val="24"/>
          <w:szCs w:val="24"/>
        </w:rPr>
      </w:pPr>
    </w:p>
    <w:p w14:paraId="7C3827BE" w14:textId="7734E096"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That is Nolan.</w:t>
      </w:r>
    </w:p>
    <w:p w14:paraId="7E833F8A" w14:textId="77777777" w:rsidR="00115CDB" w:rsidRDefault="00115CDB" w:rsidP="00115CDB">
      <w:pPr>
        <w:spacing w:after="0" w:line="240" w:lineRule="auto"/>
        <w:ind w:left="1843" w:hanging="1843"/>
        <w:jc w:val="both"/>
        <w:rPr>
          <w:rFonts w:ascii="Arial" w:hAnsi="Arial" w:cs="Arial"/>
          <w:sz w:val="24"/>
          <w:szCs w:val="24"/>
        </w:rPr>
      </w:pPr>
    </w:p>
    <w:p w14:paraId="33546F92" w14:textId="6A6B3F1E"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No.</w:t>
      </w:r>
    </w:p>
    <w:p w14:paraId="44E67DA9" w14:textId="77777777" w:rsidR="00115CDB" w:rsidRDefault="00115CDB" w:rsidP="00115CDB">
      <w:pPr>
        <w:spacing w:after="0" w:line="240" w:lineRule="auto"/>
        <w:ind w:left="1843" w:hanging="1843"/>
        <w:jc w:val="both"/>
        <w:rPr>
          <w:rFonts w:ascii="Arial" w:hAnsi="Arial" w:cs="Arial"/>
          <w:sz w:val="24"/>
          <w:szCs w:val="24"/>
        </w:rPr>
      </w:pPr>
    </w:p>
    <w:p w14:paraId="2B3C1271" w14:textId="24F4E5F3"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No?</w:t>
      </w:r>
    </w:p>
    <w:p w14:paraId="72BC32E1" w14:textId="77777777" w:rsidR="00115CDB" w:rsidRDefault="00115CDB" w:rsidP="00115CDB">
      <w:pPr>
        <w:spacing w:after="0" w:line="240" w:lineRule="auto"/>
        <w:ind w:left="1843" w:hanging="1843"/>
        <w:jc w:val="both"/>
        <w:rPr>
          <w:rFonts w:ascii="Arial" w:hAnsi="Arial" w:cs="Arial"/>
          <w:sz w:val="24"/>
          <w:szCs w:val="24"/>
        </w:rPr>
      </w:pPr>
    </w:p>
    <w:p w14:paraId="3A9CBECA" w14:textId="3560A3EE"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w:t>
      </w:r>
    </w:p>
    <w:p w14:paraId="0E7B9FA8" w14:textId="77777777" w:rsidR="00115CDB" w:rsidRDefault="00115CDB" w:rsidP="00115CDB">
      <w:pPr>
        <w:spacing w:after="0" w:line="240" w:lineRule="auto"/>
        <w:ind w:left="1843" w:hanging="1843"/>
        <w:jc w:val="both"/>
        <w:rPr>
          <w:rFonts w:ascii="Arial" w:hAnsi="Arial" w:cs="Arial"/>
          <w:sz w:val="24"/>
          <w:szCs w:val="24"/>
        </w:rPr>
      </w:pPr>
    </w:p>
    <w:p w14:paraId="5AC3AD56" w14:textId="77B28C0F"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Hmm.  </w:t>
      </w:r>
    </w:p>
    <w:p w14:paraId="6FEC9193" w14:textId="77777777" w:rsidR="00115CDB" w:rsidRDefault="00115CDB" w:rsidP="00115CDB">
      <w:pPr>
        <w:spacing w:after="0" w:line="240" w:lineRule="auto"/>
        <w:ind w:left="1843" w:hanging="1843"/>
        <w:jc w:val="both"/>
        <w:rPr>
          <w:rFonts w:ascii="Arial" w:hAnsi="Arial" w:cs="Arial"/>
          <w:sz w:val="24"/>
          <w:szCs w:val="24"/>
        </w:rPr>
      </w:pPr>
    </w:p>
    <w:p w14:paraId="0FB5214D" w14:textId="77777777"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No alias, no alias.  Wait, it could be Campbell.  </w:t>
      </w:r>
    </w:p>
    <w:p w14:paraId="37F8D1AF" w14:textId="77777777" w:rsidR="00115CDB" w:rsidRDefault="00115CDB" w:rsidP="00115CDB">
      <w:pPr>
        <w:spacing w:after="0" w:line="240" w:lineRule="auto"/>
        <w:ind w:left="1843" w:hanging="1843"/>
        <w:jc w:val="both"/>
        <w:rPr>
          <w:rFonts w:ascii="Arial" w:hAnsi="Arial" w:cs="Arial"/>
          <w:sz w:val="24"/>
          <w:szCs w:val="24"/>
        </w:rPr>
      </w:pPr>
    </w:p>
    <w:p w14:paraId="5C0985A6" w14:textId="4EE8E91B"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What is the code, is this the code for…?</w:t>
      </w:r>
    </w:p>
    <w:p w14:paraId="32BD6D62" w14:textId="77777777" w:rsidR="00115CDB" w:rsidRDefault="00115CDB" w:rsidP="00115CDB">
      <w:pPr>
        <w:spacing w:after="0" w:line="240" w:lineRule="auto"/>
        <w:ind w:left="1843" w:hanging="1843"/>
        <w:jc w:val="both"/>
        <w:rPr>
          <w:rFonts w:ascii="Arial" w:hAnsi="Arial" w:cs="Arial"/>
          <w:sz w:val="24"/>
          <w:szCs w:val="24"/>
        </w:rPr>
      </w:pPr>
    </w:p>
    <w:p w14:paraId="0AD69B30" w14:textId="3DAF980A" w:rsidR="00115CDB" w:rsidRDefault="00115CDB" w:rsidP="00115CD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It just says, the code repeats, I knew it.  </w:t>
      </w:r>
    </w:p>
    <w:p w14:paraId="4C8D3C76" w14:textId="77777777" w:rsidR="00F5331C" w:rsidRDefault="00F5331C" w:rsidP="00115CDB">
      <w:pPr>
        <w:spacing w:after="0" w:line="240" w:lineRule="auto"/>
        <w:ind w:left="1843" w:hanging="1843"/>
        <w:jc w:val="both"/>
        <w:rPr>
          <w:rFonts w:ascii="Arial" w:hAnsi="Arial" w:cs="Arial"/>
          <w:sz w:val="24"/>
          <w:szCs w:val="24"/>
        </w:rPr>
      </w:pPr>
    </w:p>
    <w:p w14:paraId="2468555B" w14:textId="373C548B" w:rsidR="00F5331C" w:rsidRDefault="00F5331C" w:rsidP="00115CD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Could I see the list of suspects?  </w:t>
      </w:r>
    </w:p>
    <w:p w14:paraId="07334575" w14:textId="77777777" w:rsidR="00F5331C" w:rsidRDefault="00F5331C" w:rsidP="00115CDB">
      <w:pPr>
        <w:spacing w:after="0" w:line="240" w:lineRule="auto"/>
        <w:ind w:left="1843" w:hanging="1843"/>
        <w:jc w:val="both"/>
        <w:rPr>
          <w:rFonts w:ascii="Arial" w:hAnsi="Arial" w:cs="Arial"/>
          <w:sz w:val="24"/>
          <w:szCs w:val="24"/>
        </w:rPr>
      </w:pPr>
    </w:p>
    <w:p w14:paraId="6E220ADA" w14:textId="7B0218C3" w:rsidR="00F5331C" w:rsidRDefault="00F5331C" w:rsidP="00115CD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Sorry, can I…?</w:t>
      </w:r>
    </w:p>
    <w:p w14:paraId="466322E1" w14:textId="77777777" w:rsidR="00F5331C" w:rsidRDefault="00F5331C" w:rsidP="00115CDB">
      <w:pPr>
        <w:spacing w:after="0" w:line="240" w:lineRule="auto"/>
        <w:ind w:left="1843" w:hanging="1843"/>
        <w:jc w:val="both"/>
        <w:rPr>
          <w:rFonts w:ascii="Arial" w:hAnsi="Arial" w:cs="Arial"/>
          <w:sz w:val="24"/>
          <w:szCs w:val="24"/>
        </w:rPr>
      </w:pPr>
    </w:p>
    <w:p w14:paraId="35050FA4" w14:textId="0ED928BA" w:rsidR="00F5331C" w:rsidRDefault="00F5331C" w:rsidP="00115CD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w:t>
      </w:r>
    </w:p>
    <w:p w14:paraId="51DFEA72" w14:textId="77777777" w:rsidR="00F5331C" w:rsidRDefault="00F5331C" w:rsidP="00115CDB">
      <w:pPr>
        <w:spacing w:after="0" w:line="240" w:lineRule="auto"/>
        <w:ind w:left="1843" w:hanging="1843"/>
        <w:jc w:val="both"/>
        <w:rPr>
          <w:rFonts w:ascii="Arial" w:hAnsi="Arial" w:cs="Arial"/>
          <w:sz w:val="24"/>
          <w:szCs w:val="24"/>
        </w:rPr>
      </w:pPr>
    </w:p>
    <w:p w14:paraId="141566E5" w14:textId="3492DC8D" w:rsidR="00F5331C" w:rsidRDefault="00F5331C" w:rsidP="00115CD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Yeah, all he does is look at security tapes, and just makes notes, that’s all for here.  Like, is there lock bolts, is there…I don't know, what do you need a code for?</w:t>
      </w:r>
    </w:p>
    <w:p w14:paraId="5A137A98" w14:textId="77777777" w:rsidR="00F5331C" w:rsidRDefault="00F5331C" w:rsidP="00115CDB">
      <w:pPr>
        <w:spacing w:after="0" w:line="240" w:lineRule="auto"/>
        <w:ind w:left="1843" w:hanging="1843"/>
        <w:jc w:val="both"/>
        <w:rPr>
          <w:rFonts w:ascii="Arial" w:hAnsi="Arial" w:cs="Arial"/>
          <w:sz w:val="24"/>
          <w:szCs w:val="24"/>
        </w:rPr>
      </w:pPr>
    </w:p>
    <w:p w14:paraId="63C466BE" w14:textId="1E5438F5" w:rsidR="00F5331C" w:rsidRDefault="00F5331C" w:rsidP="00115CD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A code…</w:t>
      </w:r>
    </w:p>
    <w:p w14:paraId="18A28AB6" w14:textId="77777777" w:rsidR="00F5331C" w:rsidRDefault="00F5331C" w:rsidP="00115CDB">
      <w:pPr>
        <w:spacing w:after="0" w:line="240" w:lineRule="auto"/>
        <w:ind w:left="1843" w:hanging="1843"/>
        <w:jc w:val="both"/>
        <w:rPr>
          <w:rFonts w:ascii="Arial" w:hAnsi="Arial" w:cs="Arial"/>
          <w:sz w:val="24"/>
          <w:szCs w:val="24"/>
        </w:rPr>
      </w:pPr>
    </w:p>
    <w:p w14:paraId="3511088A" w14:textId="1B59B7F4" w:rsidR="00F5331C" w:rsidRDefault="00F5331C" w:rsidP="00115CD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Especially at a bar, maybe like a safe, but then…this is </w:t>
      </w:r>
      <w:r w:rsidR="005E10CC">
        <w:rPr>
          <w:rFonts w:ascii="Arial" w:hAnsi="Arial" w:cs="Arial"/>
          <w:sz w:val="24"/>
          <w:szCs w:val="24"/>
        </w:rPr>
        <w:t>impossible</w:t>
      </w:r>
      <w:r>
        <w:rPr>
          <w:rFonts w:ascii="Arial" w:hAnsi="Arial" w:cs="Arial"/>
          <w:sz w:val="24"/>
          <w:szCs w:val="24"/>
        </w:rPr>
        <w:t>.</w:t>
      </w:r>
    </w:p>
    <w:p w14:paraId="2E99C2A2" w14:textId="77777777" w:rsidR="00F5331C" w:rsidRDefault="00F5331C" w:rsidP="00115CDB">
      <w:pPr>
        <w:spacing w:after="0" w:line="240" w:lineRule="auto"/>
        <w:ind w:left="1843" w:hanging="1843"/>
        <w:jc w:val="both"/>
        <w:rPr>
          <w:rFonts w:ascii="Arial" w:hAnsi="Arial" w:cs="Arial"/>
          <w:sz w:val="24"/>
          <w:szCs w:val="24"/>
        </w:rPr>
      </w:pPr>
    </w:p>
    <w:p w14:paraId="6123FFB5" w14:textId="79EF3967"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Do their cars have driver’s licence on them?</w:t>
      </w:r>
    </w:p>
    <w:p w14:paraId="0E519422" w14:textId="77777777" w:rsidR="00F5331C" w:rsidRDefault="00F5331C" w:rsidP="00F5331C">
      <w:pPr>
        <w:spacing w:after="0" w:line="240" w:lineRule="auto"/>
        <w:ind w:left="1843" w:hanging="1843"/>
        <w:jc w:val="both"/>
        <w:rPr>
          <w:rFonts w:ascii="Arial" w:hAnsi="Arial" w:cs="Arial"/>
          <w:sz w:val="24"/>
          <w:szCs w:val="24"/>
        </w:rPr>
      </w:pPr>
    </w:p>
    <w:p w14:paraId="20DDAEC7" w14:textId="64839874"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Yeah.  What are you looking for, registrations, do you mean?</w:t>
      </w:r>
    </w:p>
    <w:p w14:paraId="6EF57946" w14:textId="77777777" w:rsidR="00F5331C" w:rsidRDefault="00F5331C" w:rsidP="00F5331C">
      <w:pPr>
        <w:spacing w:after="0" w:line="240" w:lineRule="auto"/>
        <w:ind w:left="1843" w:hanging="1843"/>
        <w:jc w:val="both"/>
        <w:rPr>
          <w:rFonts w:ascii="Arial" w:hAnsi="Arial" w:cs="Arial"/>
          <w:sz w:val="24"/>
          <w:szCs w:val="24"/>
        </w:rPr>
      </w:pPr>
    </w:p>
    <w:p w14:paraId="0AF9D478" w14:textId="5FC3BA67"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Yeah, do any </w:t>
      </w:r>
      <w:r w:rsidR="005E10CC">
        <w:rPr>
          <w:rFonts w:ascii="Arial" w:hAnsi="Arial" w:cs="Arial"/>
          <w:sz w:val="24"/>
          <w:szCs w:val="24"/>
        </w:rPr>
        <w:t>registrations</w:t>
      </w:r>
      <w:r>
        <w:rPr>
          <w:rFonts w:ascii="Arial" w:hAnsi="Arial" w:cs="Arial"/>
          <w:sz w:val="24"/>
          <w:szCs w:val="24"/>
        </w:rPr>
        <w:t xml:space="preserve"> match the code?</w:t>
      </w:r>
    </w:p>
    <w:p w14:paraId="212AD022" w14:textId="77777777" w:rsidR="00F5331C" w:rsidRDefault="00F5331C" w:rsidP="00F5331C">
      <w:pPr>
        <w:spacing w:after="0" w:line="240" w:lineRule="auto"/>
        <w:ind w:left="1843" w:hanging="1843"/>
        <w:jc w:val="both"/>
        <w:rPr>
          <w:rFonts w:ascii="Arial" w:hAnsi="Arial" w:cs="Arial"/>
          <w:sz w:val="24"/>
          <w:szCs w:val="24"/>
        </w:rPr>
      </w:pPr>
    </w:p>
    <w:p w14:paraId="6D318BD2" w14:textId="4CED9710"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Oh, what is the code, again?</w:t>
      </w:r>
    </w:p>
    <w:p w14:paraId="2BF63FFF" w14:textId="77777777" w:rsidR="00F5331C" w:rsidRDefault="00F5331C" w:rsidP="00F5331C">
      <w:pPr>
        <w:spacing w:after="0" w:line="240" w:lineRule="auto"/>
        <w:ind w:left="1843" w:hanging="1843"/>
        <w:jc w:val="both"/>
        <w:rPr>
          <w:rFonts w:ascii="Arial" w:hAnsi="Arial" w:cs="Arial"/>
          <w:sz w:val="24"/>
          <w:szCs w:val="24"/>
        </w:rPr>
      </w:pPr>
    </w:p>
    <w:p w14:paraId="7E7C62DB" w14:textId="63799CBD"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Well, they're specifically, actually, their driver’s licence is what it would be, no, which it isn't Donna’s, because…this crumpled letter, car…oh, they're cars.</w:t>
      </w:r>
    </w:p>
    <w:p w14:paraId="5F2FD68C" w14:textId="77777777" w:rsidR="00F5331C" w:rsidRDefault="00F5331C" w:rsidP="00F5331C">
      <w:pPr>
        <w:spacing w:after="0" w:line="240" w:lineRule="auto"/>
        <w:ind w:left="1843" w:hanging="1843"/>
        <w:jc w:val="both"/>
        <w:rPr>
          <w:rFonts w:ascii="Arial" w:hAnsi="Arial" w:cs="Arial"/>
          <w:sz w:val="24"/>
          <w:szCs w:val="24"/>
        </w:rPr>
      </w:pPr>
    </w:p>
    <w:p w14:paraId="33CCEAD2" w14:textId="0B675168"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Huh?</w:t>
      </w:r>
    </w:p>
    <w:p w14:paraId="5357FA0B" w14:textId="77777777" w:rsidR="00F5331C" w:rsidRDefault="00F5331C" w:rsidP="00F5331C">
      <w:pPr>
        <w:spacing w:after="0" w:line="240" w:lineRule="auto"/>
        <w:ind w:left="1843" w:hanging="1843"/>
        <w:jc w:val="both"/>
        <w:rPr>
          <w:rFonts w:ascii="Arial" w:hAnsi="Arial" w:cs="Arial"/>
          <w:sz w:val="24"/>
          <w:szCs w:val="24"/>
        </w:rPr>
      </w:pPr>
    </w:p>
    <w:p w14:paraId="7E526309" w14:textId="3DEC32F8"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They're cars.  I don't know cars.  This car has a thing, like this is a car seat.</w:t>
      </w:r>
    </w:p>
    <w:p w14:paraId="35DA7F1E" w14:textId="77777777" w:rsidR="00F5331C" w:rsidRDefault="00F5331C" w:rsidP="00F5331C">
      <w:pPr>
        <w:spacing w:after="0" w:line="240" w:lineRule="auto"/>
        <w:ind w:left="1843" w:hanging="1843"/>
        <w:jc w:val="both"/>
        <w:rPr>
          <w:rFonts w:ascii="Arial" w:hAnsi="Arial" w:cs="Arial"/>
          <w:sz w:val="24"/>
          <w:szCs w:val="24"/>
        </w:rPr>
      </w:pPr>
    </w:p>
    <w:p w14:paraId="5CD11397" w14:textId="0E42C888"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Uh-huh.</w:t>
      </w:r>
    </w:p>
    <w:p w14:paraId="1A69B76F" w14:textId="77777777" w:rsidR="00F5331C" w:rsidRDefault="00F5331C" w:rsidP="00F5331C">
      <w:pPr>
        <w:spacing w:after="0" w:line="240" w:lineRule="auto"/>
        <w:ind w:left="1843" w:hanging="1843"/>
        <w:jc w:val="both"/>
        <w:rPr>
          <w:rFonts w:ascii="Arial" w:hAnsi="Arial" w:cs="Arial"/>
          <w:sz w:val="24"/>
          <w:szCs w:val="24"/>
        </w:rPr>
      </w:pPr>
    </w:p>
    <w:p w14:paraId="262A84FE" w14:textId="7E260C8A"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It's a Toyota.  Who owns a Toyota?  That car owns the boots.  And she borrowed his car.  </w:t>
      </w:r>
    </w:p>
    <w:p w14:paraId="09C07B34" w14:textId="77777777" w:rsidR="00F5331C" w:rsidRDefault="00F5331C" w:rsidP="00F5331C">
      <w:pPr>
        <w:spacing w:after="0" w:line="240" w:lineRule="auto"/>
        <w:ind w:left="1843" w:hanging="1843"/>
        <w:jc w:val="both"/>
        <w:rPr>
          <w:rFonts w:ascii="Arial" w:hAnsi="Arial" w:cs="Arial"/>
          <w:sz w:val="24"/>
          <w:szCs w:val="24"/>
        </w:rPr>
      </w:pPr>
    </w:p>
    <w:p w14:paraId="059D5066" w14:textId="052980A5"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Uh-huh.</w:t>
      </w:r>
    </w:p>
    <w:p w14:paraId="345851CE" w14:textId="77777777" w:rsidR="00F5331C" w:rsidRDefault="00F5331C" w:rsidP="00F5331C">
      <w:pPr>
        <w:spacing w:after="0" w:line="240" w:lineRule="auto"/>
        <w:ind w:left="1843" w:hanging="1843"/>
        <w:jc w:val="both"/>
        <w:rPr>
          <w:rFonts w:ascii="Arial" w:hAnsi="Arial" w:cs="Arial"/>
          <w:sz w:val="24"/>
          <w:szCs w:val="24"/>
        </w:rPr>
      </w:pPr>
    </w:p>
    <w:p w14:paraId="7C4FF5B7" w14:textId="22925F26"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Can't wait to see you, mind if I borrow the car again.  </w:t>
      </w:r>
    </w:p>
    <w:p w14:paraId="44FE7F5C" w14:textId="77777777" w:rsidR="00F5331C" w:rsidRDefault="00F5331C" w:rsidP="00F5331C">
      <w:pPr>
        <w:spacing w:after="0" w:line="240" w:lineRule="auto"/>
        <w:ind w:left="1843" w:hanging="1843"/>
        <w:jc w:val="both"/>
        <w:rPr>
          <w:rFonts w:ascii="Arial" w:hAnsi="Arial" w:cs="Arial"/>
          <w:sz w:val="24"/>
          <w:szCs w:val="24"/>
        </w:rPr>
      </w:pPr>
    </w:p>
    <w:p w14:paraId="36CA5E30" w14:textId="58782612"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Wasn’t that a note from him to her?</w:t>
      </w:r>
    </w:p>
    <w:p w14:paraId="4445FD64" w14:textId="77777777" w:rsidR="00F5331C" w:rsidRDefault="00F5331C" w:rsidP="00F5331C">
      <w:pPr>
        <w:spacing w:after="0" w:line="240" w:lineRule="auto"/>
        <w:ind w:left="1843" w:hanging="1843"/>
        <w:jc w:val="both"/>
        <w:rPr>
          <w:rFonts w:ascii="Arial" w:hAnsi="Arial" w:cs="Arial"/>
          <w:sz w:val="24"/>
          <w:szCs w:val="24"/>
        </w:rPr>
      </w:pPr>
    </w:p>
    <w:p w14:paraId="20405FD4" w14:textId="2C7C8A47"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No, this is a note from her to him.  This note is from him to her.  </w:t>
      </w:r>
    </w:p>
    <w:p w14:paraId="442B03EE" w14:textId="77777777" w:rsidR="00F5331C" w:rsidRDefault="00F5331C" w:rsidP="00F5331C">
      <w:pPr>
        <w:spacing w:after="0" w:line="240" w:lineRule="auto"/>
        <w:ind w:left="1843" w:hanging="1843"/>
        <w:jc w:val="both"/>
        <w:rPr>
          <w:rFonts w:ascii="Arial" w:hAnsi="Arial" w:cs="Arial"/>
          <w:sz w:val="24"/>
          <w:szCs w:val="24"/>
        </w:rPr>
      </w:pPr>
    </w:p>
    <w:p w14:paraId="33218C96" w14:textId="260CB394"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Uh-huh.</w:t>
      </w:r>
    </w:p>
    <w:p w14:paraId="75A591E2" w14:textId="77777777" w:rsidR="00F5331C" w:rsidRDefault="00F5331C" w:rsidP="00F5331C">
      <w:pPr>
        <w:spacing w:after="0" w:line="240" w:lineRule="auto"/>
        <w:ind w:left="1843" w:hanging="1843"/>
        <w:jc w:val="both"/>
        <w:rPr>
          <w:rFonts w:ascii="Arial" w:hAnsi="Arial" w:cs="Arial"/>
          <w:sz w:val="24"/>
          <w:szCs w:val="24"/>
        </w:rPr>
      </w:pPr>
    </w:p>
    <w:p w14:paraId="3B4713D6" w14:textId="5443ED4B"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This note is her to him.  He's the only one who owns a Toyota, these are his boots.  </w:t>
      </w:r>
    </w:p>
    <w:p w14:paraId="2A1AFB8F" w14:textId="77777777" w:rsidR="00F5331C" w:rsidRDefault="00F5331C" w:rsidP="00F5331C">
      <w:pPr>
        <w:spacing w:after="0" w:line="240" w:lineRule="auto"/>
        <w:ind w:left="1843" w:hanging="1843"/>
        <w:jc w:val="both"/>
        <w:rPr>
          <w:rFonts w:ascii="Arial" w:hAnsi="Arial" w:cs="Arial"/>
          <w:sz w:val="24"/>
          <w:szCs w:val="24"/>
        </w:rPr>
      </w:pPr>
    </w:p>
    <w:p w14:paraId="4C5C386B" w14:textId="7D8A6C41"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He has the killer boots, or the boots that were round the fire?</w:t>
      </w:r>
    </w:p>
    <w:p w14:paraId="26D6DC0E" w14:textId="77777777" w:rsidR="00F5331C" w:rsidRDefault="00F5331C" w:rsidP="00F5331C">
      <w:pPr>
        <w:spacing w:after="0" w:line="240" w:lineRule="auto"/>
        <w:ind w:left="1843" w:hanging="1843"/>
        <w:jc w:val="both"/>
        <w:rPr>
          <w:rFonts w:ascii="Arial" w:hAnsi="Arial" w:cs="Arial"/>
          <w:sz w:val="24"/>
          <w:szCs w:val="24"/>
        </w:rPr>
      </w:pPr>
    </w:p>
    <w:p w14:paraId="68CEB11B" w14:textId="6CB59878"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 well this is, no this is the…he owns the boots that were at the crime scene.</w:t>
      </w:r>
    </w:p>
    <w:p w14:paraId="5E255CC6" w14:textId="77777777" w:rsidR="00F5331C" w:rsidRDefault="00F5331C" w:rsidP="00F5331C">
      <w:pPr>
        <w:spacing w:after="0" w:line="240" w:lineRule="auto"/>
        <w:ind w:left="1843" w:hanging="1843"/>
        <w:jc w:val="both"/>
        <w:rPr>
          <w:rFonts w:ascii="Arial" w:hAnsi="Arial" w:cs="Arial"/>
          <w:sz w:val="24"/>
          <w:szCs w:val="24"/>
        </w:rPr>
      </w:pPr>
    </w:p>
    <w:p w14:paraId="71421A34" w14:textId="038E83E0"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And at one of the fires.</w:t>
      </w:r>
    </w:p>
    <w:p w14:paraId="1A117074" w14:textId="77777777" w:rsidR="00F5331C" w:rsidRDefault="00F5331C" w:rsidP="00F5331C">
      <w:pPr>
        <w:spacing w:after="0" w:line="240" w:lineRule="auto"/>
        <w:ind w:left="1843" w:hanging="1843"/>
        <w:jc w:val="both"/>
        <w:rPr>
          <w:rFonts w:ascii="Arial" w:hAnsi="Arial" w:cs="Arial"/>
          <w:sz w:val="24"/>
          <w:szCs w:val="24"/>
        </w:rPr>
      </w:pPr>
    </w:p>
    <w:p w14:paraId="54CD41D8" w14:textId="06E4AF68"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Uh-huh.  So, they are working together, but she does it.</w:t>
      </w:r>
    </w:p>
    <w:p w14:paraId="78217411" w14:textId="77777777" w:rsidR="00F5331C" w:rsidRDefault="00F5331C" w:rsidP="00F5331C">
      <w:pPr>
        <w:spacing w:after="0" w:line="240" w:lineRule="auto"/>
        <w:ind w:left="1843" w:hanging="1843"/>
        <w:jc w:val="both"/>
        <w:rPr>
          <w:rFonts w:ascii="Arial" w:hAnsi="Arial" w:cs="Arial"/>
          <w:sz w:val="24"/>
          <w:szCs w:val="24"/>
        </w:rPr>
      </w:pPr>
    </w:p>
    <w:p w14:paraId="4DC4FE54" w14:textId="475A407E"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And she wore his boots?</w:t>
      </w:r>
    </w:p>
    <w:p w14:paraId="101F8384" w14:textId="77777777" w:rsidR="00F5331C" w:rsidRDefault="00F5331C" w:rsidP="00F5331C">
      <w:pPr>
        <w:spacing w:after="0" w:line="240" w:lineRule="auto"/>
        <w:ind w:left="1843" w:hanging="1843"/>
        <w:jc w:val="both"/>
        <w:rPr>
          <w:rFonts w:ascii="Arial" w:hAnsi="Arial" w:cs="Arial"/>
          <w:sz w:val="24"/>
          <w:szCs w:val="24"/>
        </w:rPr>
      </w:pPr>
    </w:p>
    <w:p w14:paraId="721F51F1" w14:textId="2079CA66"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Yeah, she wears his boots.  Because, again, perspective on this, she could be under, like, the boots will elevate her height a </w:t>
      </w:r>
      <w:r w:rsidR="005E10CC">
        <w:rPr>
          <w:rFonts w:ascii="Arial" w:hAnsi="Arial" w:cs="Arial"/>
          <w:sz w:val="24"/>
          <w:szCs w:val="24"/>
        </w:rPr>
        <w:t>little</w:t>
      </w:r>
      <w:r>
        <w:rPr>
          <w:rFonts w:ascii="Arial" w:hAnsi="Arial" w:cs="Arial"/>
          <w:sz w:val="24"/>
          <w:szCs w:val="24"/>
        </w:rPr>
        <w:t xml:space="preserve"> bit.  Or, heck, this is him, but she's the one out there.  </w:t>
      </w:r>
    </w:p>
    <w:p w14:paraId="21830D65" w14:textId="77777777" w:rsidR="00F5331C" w:rsidRDefault="00F5331C" w:rsidP="00F5331C">
      <w:pPr>
        <w:spacing w:after="0" w:line="240" w:lineRule="auto"/>
        <w:ind w:left="1843" w:hanging="1843"/>
        <w:jc w:val="both"/>
        <w:rPr>
          <w:rFonts w:ascii="Arial" w:hAnsi="Arial" w:cs="Arial"/>
          <w:sz w:val="24"/>
          <w:szCs w:val="24"/>
        </w:rPr>
      </w:pPr>
    </w:p>
    <w:p w14:paraId="5D0CECC7" w14:textId="76AB574F"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You think it's Carmen and Chris?</w:t>
      </w:r>
    </w:p>
    <w:p w14:paraId="35CD12E9" w14:textId="77777777" w:rsidR="00F5331C" w:rsidRDefault="00F5331C" w:rsidP="00F5331C">
      <w:pPr>
        <w:spacing w:after="0" w:line="240" w:lineRule="auto"/>
        <w:ind w:left="1843" w:hanging="1843"/>
        <w:jc w:val="both"/>
        <w:rPr>
          <w:rFonts w:ascii="Arial" w:hAnsi="Arial" w:cs="Arial"/>
          <w:sz w:val="24"/>
          <w:szCs w:val="24"/>
        </w:rPr>
      </w:pPr>
    </w:p>
    <w:p w14:paraId="22D67421" w14:textId="4D860573"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Huh?</w:t>
      </w:r>
    </w:p>
    <w:p w14:paraId="79D58DA4" w14:textId="77777777" w:rsidR="00F5331C" w:rsidRDefault="00F5331C" w:rsidP="00F5331C">
      <w:pPr>
        <w:spacing w:after="0" w:line="240" w:lineRule="auto"/>
        <w:ind w:left="1843" w:hanging="1843"/>
        <w:jc w:val="both"/>
        <w:rPr>
          <w:rFonts w:ascii="Arial" w:hAnsi="Arial" w:cs="Arial"/>
          <w:sz w:val="24"/>
          <w:szCs w:val="24"/>
        </w:rPr>
      </w:pPr>
    </w:p>
    <w:p w14:paraId="0FBE4DF6" w14:textId="533BD8A2"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You think it's Carmen and Chris?</w:t>
      </w:r>
    </w:p>
    <w:p w14:paraId="2DAA0F83" w14:textId="77777777" w:rsidR="00F5331C" w:rsidRDefault="00F5331C" w:rsidP="00F5331C">
      <w:pPr>
        <w:spacing w:after="0" w:line="240" w:lineRule="auto"/>
        <w:ind w:left="1843" w:hanging="1843"/>
        <w:jc w:val="both"/>
        <w:rPr>
          <w:rFonts w:ascii="Arial" w:hAnsi="Arial" w:cs="Arial"/>
          <w:sz w:val="24"/>
          <w:szCs w:val="24"/>
        </w:rPr>
      </w:pPr>
    </w:p>
    <w:p w14:paraId="60EA21F3" w14:textId="5F8BED92"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 no, not Carmen.</w:t>
      </w:r>
    </w:p>
    <w:p w14:paraId="45AE1FDB" w14:textId="77777777" w:rsidR="00F5331C" w:rsidRDefault="00F5331C" w:rsidP="00F5331C">
      <w:pPr>
        <w:spacing w:after="0" w:line="240" w:lineRule="auto"/>
        <w:ind w:left="1843" w:hanging="1843"/>
        <w:jc w:val="both"/>
        <w:rPr>
          <w:rFonts w:ascii="Arial" w:hAnsi="Arial" w:cs="Arial"/>
          <w:sz w:val="24"/>
          <w:szCs w:val="24"/>
        </w:rPr>
      </w:pPr>
    </w:p>
    <w:p w14:paraId="270D40F3" w14:textId="1162D60E"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Cherie.</w:t>
      </w:r>
    </w:p>
    <w:p w14:paraId="6DB561B4" w14:textId="77777777" w:rsidR="00F5331C" w:rsidRDefault="00F5331C" w:rsidP="00F5331C">
      <w:pPr>
        <w:spacing w:after="0" w:line="240" w:lineRule="auto"/>
        <w:ind w:left="1843" w:hanging="1843"/>
        <w:jc w:val="both"/>
        <w:rPr>
          <w:rFonts w:ascii="Arial" w:hAnsi="Arial" w:cs="Arial"/>
          <w:sz w:val="24"/>
          <w:szCs w:val="24"/>
        </w:rPr>
      </w:pPr>
    </w:p>
    <w:p w14:paraId="4DFF2C82" w14:textId="05C442A4"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Cherie and Chris.</w:t>
      </w:r>
    </w:p>
    <w:p w14:paraId="289C9747" w14:textId="77777777" w:rsidR="00F5331C" w:rsidRDefault="00F5331C" w:rsidP="00F5331C">
      <w:pPr>
        <w:spacing w:after="0" w:line="240" w:lineRule="auto"/>
        <w:ind w:left="1843" w:hanging="1843"/>
        <w:jc w:val="both"/>
        <w:rPr>
          <w:rFonts w:ascii="Arial" w:hAnsi="Arial" w:cs="Arial"/>
          <w:sz w:val="24"/>
          <w:szCs w:val="24"/>
        </w:rPr>
      </w:pPr>
    </w:p>
    <w:p w14:paraId="15F6D88B" w14:textId="6FBBD0E9"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Oh, what C is it?</w:t>
      </w:r>
    </w:p>
    <w:p w14:paraId="298BBD46" w14:textId="77777777" w:rsidR="00F5331C" w:rsidRDefault="00F5331C" w:rsidP="00F5331C">
      <w:pPr>
        <w:spacing w:after="0" w:line="240" w:lineRule="auto"/>
        <w:ind w:left="1843" w:hanging="1843"/>
        <w:jc w:val="both"/>
        <w:rPr>
          <w:rFonts w:ascii="Arial" w:hAnsi="Arial" w:cs="Arial"/>
          <w:sz w:val="24"/>
          <w:szCs w:val="24"/>
        </w:rPr>
      </w:pPr>
    </w:p>
    <w:p w14:paraId="320A734A" w14:textId="5D0DC9BC"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Wrong C.  </w:t>
      </w:r>
    </w:p>
    <w:p w14:paraId="46065903" w14:textId="77777777" w:rsidR="00F5331C" w:rsidRDefault="00F5331C" w:rsidP="00F5331C">
      <w:pPr>
        <w:spacing w:after="0" w:line="240" w:lineRule="auto"/>
        <w:ind w:left="1843" w:hanging="1843"/>
        <w:jc w:val="both"/>
        <w:rPr>
          <w:rFonts w:ascii="Arial" w:hAnsi="Arial" w:cs="Arial"/>
          <w:sz w:val="24"/>
          <w:szCs w:val="24"/>
        </w:rPr>
      </w:pPr>
    </w:p>
    <w:p w14:paraId="7C53DE3B" w14:textId="4C0F19EA"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It makes sense.  </w:t>
      </w:r>
    </w:p>
    <w:p w14:paraId="1D2AF34C" w14:textId="77777777" w:rsidR="00F5331C" w:rsidRDefault="00F5331C" w:rsidP="00F5331C">
      <w:pPr>
        <w:spacing w:after="0" w:line="240" w:lineRule="auto"/>
        <w:ind w:left="1843" w:hanging="1843"/>
        <w:jc w:val="both"/>
        <w:rPr>
          <w:rFonts w:ascii="Arial" w:hAnsi="Arial" w:cs="Arial"/>
          <w:sz w:val="24"/>
          <w:szCs w:val="24"/>
        </w:rPr>
      </w:pPr>
    </w:p>
    <w:p w14:paraId="74288C4F" w14:textId="3133911A"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Because his shoes are at the scene of the crime.  And these aren't, these shoes are with, like, painted stuff, like these aren't shoes that you wear to work, these are…</w:t>
      </w:r>
    </w:p>
    <w:p w14:paraId="4DA6CE7C" w14:textId="77777777" w:rsidR="00F5331C" w:rsidRDefault="00F5331C" w:rsidP="00F5331C">
      <w:pPr>
        <w:spacing w:after="0" w:line="240" w:lineRule="auto"/>
        <w:ind w:left="1843" w:hanging="1843"/>
        <w:jc w:val="both"/>
        <w:rPr>
          <w:rFonts w:ascii="Arial" w:hAnsi="Arial" w:cs="Arial"/>
          <w:sz w:val="24"/>
          <w:szCs w:val="24"/>
        </w:rPr>
      </w:pPr>
    </w:p>
    <w:p w14:paraId="72FDE779" w14:textId="36924D88"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Getting dirty shoes.</w:t>
      </w:r>
    </w:p>
    <w:p w14:paraId="310464B1" w14:textId="77777777" w:rsidR="00F5331C" w:rsidRDefault="00F5331C" w:rsidP="00F5331C">
      <w:pPr>
        <w:spacing w:after="0" w:line="240" w:lineRule="auto"/>
        <w:ind w:left="1843" w:hanging="1843"/>
        <w:jc w:val="both"/>
        <w:rPr>
          <w:rFonts w:ascii="Arial" w:hAnsi="Arial" w:cs="Arial"/>
          <w:sz w:val="24"/>
          <w:szCs w:val="24"/>
        </w:rPr>
      </w:pPr>
    </w:p>
    <w:p w14:paraId="27007996" w14:textId="5748FAE1"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 these are getting dirty shoes.</w:t>
      </w:r>
    </w:p>
    <w:p w14:paraId="56CA8FE6" w14:textId="77777777" w:rsidR="00F5331C" w:rsidRDefault="00F5331C" w:rsidP="00F5331C">
      <w:pPr>
        <w:spacing w:after="0" w:line="240" w:lineRule="auto"/>
        <w:ind w:left="1843" w:hanging="1843"/>
        <w:jc w:val="both"/>
        <w:rPr>
          <w:rFonts w:ascii="Arial" w:hAnsi="Arial" w:cs="Arial"/>
          <w:sz w:val="24"/>
          <w:szCs w:val="24"/>
        </w:rPr>
      </w:pPr>
    </w:p>
    <w:p w14:paraId="62CD29EA" w14:textId="7446A41D"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Where are the other shoes?</w:t>
      </w:r>
    </w:p>
    <w:p w14:paraId="4E6D8A4F" w14:textId="77777777" w:rsidR="00F5331C" w:rsidRDefault="00F5331C" w:rsidP="00F5331C">
      <w:pPr>
        <w:spacing w:after="0" w:line="240" w:lineRule="auto"/>
        <w:ind w:left="1843" w:hanging="1843"/>
        <w:jc w:val="both"/>
        <w:rPr>
          <w:rFonts w:ascii="Arial" w:hAnsi="Arial" w:cs="Arial"/>
          <w:sz w:val="24"/>
          <w:szCs w:val="24"/>
        </w:rPr>
      </w:pPr>
    </w:p>
    <w:p w14:paraId="05F76B7D" w14:textId="7F1EAF43"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The other shoes are </w:t>
      </w:r>
      <w:proofErr w:type="gramStart"/>
      <w:r>
        <w:rPr>
          <w:rFonts w:ascii="Arial" w:hAnsi="Arial" w:cs="Arial"/>
          <w:sz w:val="24"/>
          <w:szCs w:val="24"/>
        </w:rPr>
        <w:t>Joan’s,</w:t>
      </w:r>
      <w:proofErr w:type="gramEnd"/>
      <w:r>
        <w:rPr>
          <w:rFonts w:ascii="Arial" w:hAnsi="Arial" w:cs="Arial"/>
          <w:sz w:val="24"/>
          <w:szCs w:val="24"/>
        </w:rPr>
        <w:t xml:space="preserve"> they're not anywhere at the crime scene.</w:t>
      </w:r>
    </w:p>
    <w:p w14:paraId="623032BB" w14:textId="77777777" w:rsidR="00F5331C" w:rsidRDefault="00F5331C" w:rsidP="00F5331C">
      <w:pPr>
        <w:spacing w:after="0" w:line="240" w:lineRule="auto"/>
        <w:ind w:left="1843" w:hanging="1843"/>
        <w:jc w:val="both"/>
        <w:rPr>
          <w:rFonts w:ascii="Arial" w:hAnsi="Arial" w:cs="Arial"/>
          <w:sz w:val="24"/>
          <w:szCs w:val="24"/>
        </w:rPr>
      </w:pPr>
    </w:p>
    <w:p w14:paraId="320ABC16" w14:textId="4C54990A"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Presumably, we can vote for more than one person to be the killer, okay.</w:t>
      </w:r>
    </w:p>
    <w:p w14:paraId="1D1FD049" w14:textId="77777777" w:rsidR="00F5331C" w:rsidRDefault="00F5331C" w:rsidP="00F5331C">
      <w:pPr>
        <w:spacing w:after="0" w:line="240" w:lineRule="auto"/>
        <w:ind w:left="1843" w:hanging="1843"/>
        <w:jc w:val="both"/>
        <w:rPr>
          <w:rFonts w:ascii="Arial" w:hAnsi="Arial" w:cs="Arial"/>
          <w:sz w:val="24"/>
          <w:szCs w:val="24"/>
        </w:rPr>
      </w:pPr>
    </w:p>
    <w:p w14:paraId="7F23D3B4" w14:textId="4EF6DB66"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Can we?</w:t>
      </w:r>
    </w:p>
    <w:p w14:paraId="44D4FCCC" w14:textId="77777777" w:rsidR="00F5331C" w:rsidRDefault="00F5331C" w:rsidP="00F5331C">
      <w:pPr>
        <w:spacing w:after="0" w:line="240" w:lineRule="auto"/>
        <w:ind w:left="1843" w:hanging="1843"/>
        <w:jc w:val="both"/>
        <w:rPr>
          <w:rFonts w:ascii="Arial" w:hAnsi="Arial" w:cs="Arial"/>
          <w:sz w:val="24"/>
          <w:szCs w:val="24"/>
        </w:rPr>
      </w:pPr>
    </w:p>
    <w:p w14:paraId="1BC34F96" w14:textId="611C1EE1"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Well, </w:t>
      </w:r>
      <w:r w:rsidR="005E10CC">
        <w:rPr>
          <w:rFonts w:ascii="Arial" w:hAnsi="Arial" w:cs="Arial"/>
          <w:sz w:val="24"/>
          <w:szCs w:val="24"/>
        </w:rPr>
        <w:t>technically</w:t>
      </w:r>
      <w:r>
        <w:rPr>
          <w:rFonts w:ascii="Arial" w:hAnsi="Arial" w:cs="Arial"/>
          <w:sz w:val="24"/>
          <w:szCs w:val="24"/>
        </w:rPr>
        <w:t xml:space="preserve">, one person </w:t>
      </w:r>
      <w:r w:rsidR="005E10CC">
        <w:rPr>
          <w:rFonts w:ascii="Arial" w:hAnsi="Arial" w:cs="Arial"/>
          <w:sz w:val="24"/>
          <w:szCs w:val="24"/>
        </w:rPr>
        <w:t>committed</w:t>
      </w:r>
      <w:r>
        <w:rPr>
          <w:rFonts w:ascii="Arial" w:hAnsi="Arial" w:cs="Arial"/>
          <w:sz w:val="24"/>
          <w:szCs w:val="24"/>
        </w:rPr>
        <w:t xml:space="preserve"> it, they just had accomplices.  In a court of law, only one person is charged </w:t>
      </w:r>
      <w:r w:rsidR="00F53996">
        <w:rPr>
          <w:rFonts w:ascii="Arial" w:hAnsi="Arial" w:cs="Arial"/>
          <w:sz w:val="24"/>
          <w:szCs w:val="24"/>
        </w:rPr>
        <w:t>with murder</w:t>
      </w:r>
      <w:r>
        <w:rPr>
          <w:rFonts w:ascii="Arial" w:hAnsi="Arial" w:cs="Arial"/>
          <w:sz w:val="24"/>
          <w:szCs w:val="24"/>
        </w:rPr>
        <w:t xml:space="preserve">, the others are charged with assisted murder.  What do you say, it says something in this.  </w:t>
      </w:r>
    </w:p>
    <w:p w14:paraId="58048BDD" w14:textId="77777777" w:rsidR="00F5331C" w:rsidRDefault="00F5331C" w:rsidP="00F5331C">
      <w:pPr>
        <w:spacing w:after="0" w:line="240" w:lineRule="auto"/>
        <w:ind w:left="1843" w:hanging="1843"/>
        <w:jc w:val="both"/>
        <w:rPr>
          <w:rFonts w:ascii="Arial" w:hAnsi="Arial" w:cs="Arial"/>
          <w:sz w:val="24"/>
          <w:szCs w:val="24"/>
        </w:rPr>
      </w:pPr>
    </w:p>
    <w:p w14:paraId="02DA80BF" w14:textId="09643A9C"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Sorry.  </w:t>
      </w:r>
    </w:p>
    <w:p w14:paraId="77F9A258" w14:textId="77777777" w:rsidR="00F5331C" w:rsidRDefault="00F5331C" w:rsidP="00F5331C">
      <w:pPr>
        <w:spacing w:after="0" w:line="240" w:lineRule="auto"/>
        <w:ind w:left="1843" w:hanging="1843"/>
        <w:jc w:val="both"/>
        <w:rPr>
          <w:rFonts w:ascii="Arial" w:hAnsi="Arial" w:cs="Arial"/>
          <w:sz w:val="24"/>
          <w:szCs w:val="24"/>
        </w:rPr>
      </w:pPr>
    </w:p>
    <w:p w14:paraId="30FB5238" w14:textId="55EF486A"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And </w:t>
      </w:r>
      <w:r w:rsidR="005E10CC">
        <w:rPr>
          <w:rFonts w:ascii="Arial" w:hAnsi="Arial" w:cs="Arial"/>
          <w:sz w:val="24"/>
          <w:szCs w:val="24"/>
        </w:rPr>
        <w:t>where’s</w:t>
      </w:r>
      <w:r>
        <w:rPr>
          <w:rFonts w:ascii="Arial" w:hAnsi="Arial" w:cs="Arial"/>
          <w:sz w:val="24"/>
          <w:szCs w:val="24"/>
        </w:rPr>
        <w:t xml:space="preserve"> the suspect sheet?</w:t>
      </w:r>
    </w:p>
    <w:p w14:paraId="709FB1B7" w14:textId="77777777" w:rsidR="00F5331C" w:rsidRDefault="00F5331C" w:rsidP="00F5331C">
      <w:pPr>
        <w:spacing w:after="0" w:line="240" w:lineRule="auto"/>
        <w:ind w:left="1843" w:hanging="1843"/>
        <w:jc w:val="both"/>
        <w:rPr>
          <w:rFonts w:ascii="Arial" w:hAnsi="Arial" w:cs="Arial"/>
          <w:sz w:val="24"/>
          <w:szCs w:val="24"/>
        </w:rPr>
      </w:pPr>
    </w:p>
    <w:p w14:paraId="5B493C2E" w14:textId="2AAFEDAC"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I don't know.  </w:t>
      </w:r>
    </w:p>
    <w:p w14:paraId="6C1E20C8" w14:textId="77777777" w:rsidR="00F5331C" w:rsidRDefault="00F5331C" w:rsidP="00F5331C">
      <w:pPr>
        <w:spacing w:after="0" w:line="240" w:lineRule="auto"/>
        <w:ind w:left="1843" w:hanging="1843"/>
        <w:jc w:val="both"/>
        <w:rPr>
          <w:rFonts w:ascii="Arial" w:hAnsi="Arial" w:cs="Arial"/>
          <w:sz w:val="24"/>
          <w:szCs w:val="24"/>
        </w:rPr>
      </w:pPr>
    </w:p>
    <w:p w14:paraId="579F929B" w14:textId="475E32AD" w:rsidR="00F5331C" w:rsidRDefault="00F5331C"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Oh, here it is.  </w:t>
      </w:r>
    </w:p>
    <w:p w14:paraId="35D9E4B1" w14:textId="77777777" w:rsidR="001608A6" w:rsidRDefault="001608A6" w:rsidP="00F5331C">
      <w:pPr>
        <w:spacing w:after="0" w:line="240" w:lineRule="auto"/>
        <w:ind w:left="1843" w:hanging="1843"/>
        <w:jc w:val="both"/>
        <w:rPr>
          <w:rFonts w:ascii="Arial" w:hAnsi="Arial" w:cs="Arial"/>
          <w:sz w:val="24"/>
          <w:szCs w:val="24"/>
        </w:rPr>
      </w:pPr>
    </w:p>
    <w:p w14:paraId="1292148C" w14:textId="620C1E53" w:rsidR="001608A6" w:rsidRDefault="001608A6" w:rsidP="00F5331C">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That’s one hour, so you have 30 minutes remaining.</w:t>
      </w:r>
    </w:p>
    <w:p w14:paraId="64DB05B4" w14:textId="77777777" w:rsidR="001608A6" w:rsidRDefault="001608A6" w:rsidP="00F5331C">
      <w:pPr>
        <w:spacing w:after="0" w:line="240" w:lineRule="auto"/>
        <w:ind w:left="1843" w:hanging="1843"/>
        <w:jc w:val="both"/>
        <w:rPr>
          <w:rFonts w:ascii="Arial" w:hAnsi="Arial" w:cs="Arial"/>
          <w:sz w:val="24"/>
          <w:szCs w:val="24"/>
        </w:rPr>
      </w:pPr>
    </w:p>
    <w:p w14:paraId="00C92EA0" w14:textId="01F9B703" w:rsidR="001608A6" w:rsidRDefault="001608A6"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Yeah.  Nick never got a chance to see it.  </w:t>
      </w:r>
    </w:p>
    <w:p w14:paraId="55F53B20" w14:textId="77777777" w:rsidR="001608A6" w:rsidRDefault="001608A6" w:rsidP="00F5331C">
      <w:pPr>
        <w:spacing w:after="0" w:line="240" w:lineRule="auto"/>
        <w:ind w:left="1843" w:hanging="1843"/>
        <w:jc w:val="both"/>
        <w:rPr>
          <w:rFonts w:ascii="Arial" w:hAnsi="Arial" w:cs="Arial"/>
          <w:sz w:val="24"/>
          <w:szCs w:val="24"/>
        </w:rPr>
      </w:pPr>
    </w:p>
    <w:p w14:paraId="1CCF9A09" w14:textId="2FAE5945" w:rsidR="001608A6" w:rsidRDefault="001608A6" w:rsidP="00F5331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What's it?</w:t>
      </w:r>
    </w:p>
    <w:p w14:paraId="6E4FD540" w14:textId="77777777" w:rsidR="001608A6" w:rsidRDefault="001608A6" w:rsidP="00F5331C">
      <w:pPr>
        <w:spacing w:after="0" w:line="240" w:lineRule="auto"/>
        <w:ind w:left="1843" w:hanging="1843"/>
        <w:jc w:val="both"/>
        <w:rPr>
          <w:rFonts w:ascii="Arial" w:hAnsi="Arial" w:cs="Arial"/>
          <w:sz w:val="24"/>
          <w:szCs w:val="24"/>
        </w:rPr>
      </w:pPr>
    </w:p>
    <w:p w14:paraId="417BF09E" w14:textId="76B2632F" w:rsidR="001608A6" w:rsidRDefault="001608A6"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The note, and the thing.  </w:t>
      </w:r>
    </w:p>
    <w:p w14:paraId="2D3C4EB6" w14:textId="77777777" w:rsidR="001608A6" w:rsidRDefault="001608A6" w:rsidP="00F5331C">
      <w:pPr>
        <w:spacing w:after="0" w:line="240" w:lineRule="auto"/>
        <w:ind w:left="1843" w:hanging="1843"/>
        <w:jc w:val="both"/>
        <w:rPr>
          <w:rFonts w:ascii="Arial" w:hAnsi="Arial" w:cs="Arial"/>
          <w:sz w:val="24"/>
          <w:szCs w:val="24"/>
        </w:rPr>
      </w:pPr>
    </w:p>
    <w:p w14:paraId="2700C430" w14:textId="35881E7A" w:rsidR="001608A6" w:rsidRDefault="001608A6" w:rsidP="00F5331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And the matchbox, but then how does it get to the crime scene, yeah.</w:t>
      </w:r>
    </w:p>
    <w:p w14:paraId="7B03EF1E" w14:textId="77777777" w:rsidR="001608A6" w:rsidRDefault="001608A6" w:rsidP="00F5331C">
      <w:pPr>
        <w:spacing w:after="0" w:line="240" w:lineRule="auto"/>
        <w:ind w:left="1843" w:hanging="1843"/>
        <w:jc w:val="both"/>
        <w:rPr>
          <w:rFonts w:ascii="Arial" w:hAnsi="Arial" w:cs="Arial"/>
          <w:sz w:val="24"/>
          <w:szCs w:val="24"/>
        </w:rPr>
      </w:pPr>
    </w:p>
    <w:p w14:paraId="564E5285" w14:textId="6721E774" w:rsidR="001608A6" w:rsidRDefault="001608A6" w:rsidP="00F5331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Does it mention anywhere where Donna is a real estate agent at, any company, any…?</w:t>
      </w:r>
    </w:p>
    <w:p w14:paraId="51016457" w14:textId="77777777" w:rsidR="001608A6" w:rsidRDefault="001608A6" w:rsidP="00F5331C">
      <w:pPr>
        <w:spacing w:after="0" w:line="240" w:lineRule="auto"/>
        <w:ind w:left="1843" w:hanging="1843"/>
        <w:jc w:val="both"/>
        <w:rPr>
          <w:rFonts w:ascii="Arial" w:hAnsi="Arial" w:cs="Arial"/>
          <w:sz w:val="24"/>
          <w:szCs w:val="24"/>
        </w:rPr>
      </w:pPr>
    </w:p>
    <w:p w14:paraId="0864FF1D" w14:textId="4B283853" w:rsidR="001608A6" w:rsidRDefault="001608A6"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At Hozier Realtor.  No, not that one.</w:t>
      </w:r>
    </w:p>
    <w:p w14:paraId="2FBFC379" w14:textId="77777777" w:rsidR="001608A6" w:rsidRDefault="001608A6" w:rsidP="00F5331C">
      <w:pPr>
        <w:spacing w:after="0" w:line="240" w:lineRule="auto"/>
        <w:ind w:left="1843" w:hanging="1843"/>
        <w:jc w:val="both"/>
        <w:rPr>
          <w:rFonts w:ascii="Arial" w:hAnsi="Arial" w:cs="Arial"/>
          <w:sz w:val="24"/>
          <w:szCs w:val="24"/>
        </w:rPr>
      </w:pPr>
    </w:p>
    <w:p w14:paraId="1AC2DE78" w14:textId="7DDD2C84" w:rsidR="001608A6" w:rsidRDefault="001608A6" w:rsidP="00F5331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Hmm, interesting.</w:t>
      </w:r>
    </w:p>
    <w:p w14:paraId="40EF2563" w14:textId="77777777" w:rsidR="001608A6" w:rsidRDefault="001608A6" w:rsidP="00F5331C">
      <w:pPr>
        <w:spacing w:after="0" w:line="240" w:lineRule="auto"/>
        <w:ind w:left="1843" w:hanging="1843"/>
        <w:jc w:val="both"/>
        <w:rPr>
          <w:rFonts w:ascii="Arial" w:hAnsi="Arial" w:cs="Arial"/>
          <w:sz w:val="24"/>
          <w:szCs w:val="24"/>
        </w:rPr>
      </w:pPr>
    </w:p>
    <w:p w14:paraId="3363865D" w14:textId="1A05E14D" w:rsidR="001608A6" w:rsidRDefault="001608A6"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Unless there's multiple…no, it's all between.</w:t>
      </w:r>
    </w:p>
    <w:p w14:paraId="316FB70B" w14:textId="77777777" w:rsidR="001608A6" w:rsidRDefault="001608A6" w:rsidP="00F5331C">
      <w:pPr>
        <w:spacing w:after="0" w:line="240" w:lineRule="auto"/>
        <w:ind w:left="1843" w:hanging="1843"/>
        <w:jc w:val="both"/>
        <w:rPr>
          <w:rFonts w:ascii="Arial" w:hAnsi="Arial" w:cs="Arial"/>
          <w:sz w:val="24"/>
          <w:szCs w:val="24"/>
        </w:rPr>
      </w:pPr>
    </w:p>
    <w:p w14:paraId="6A2834E5" w14:textId="4B4A18F4" w:rsidR="001608A6" w:rsidRDefault="001608A6" w:rsidP="00F5331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Strange.  That would have tied this together into a nice, little package.  </w:t>
      </w:r>
    </w:p>
    <w:p w14:paraId="0957CA02" w14:textId="77777777" w:rsidR="001608A6" w:rsidRDefault="001608A6" w:rsidP="00F5331C">
      <w:pPr>
        <w:spacing w:after="0" w:line="240" w:lineRule="auto"/>
        <w:ind w:left="1843" w:hanging="1843"/>
        <w:jc w:val="both"/>
        <w:rPr>
          <w:rFonts w:ascii="Arial" w:hAnsi="Arial" w:cs="Arial"/>
          <w:sz w:val="24"/>
          <w:szCs w:val="24"/>
        </w:rPr>
      </w:pPr>
    </w:p>
    <w:p w14:paraId="38CBF757" w14:textId="73778AB3" w:rsidR="001608A6" w:rsidRDefault="001608A6" w:rsidP="00F5331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Damien, what do you think so far?</w:t>
      </w:r>
    </w:p>
    <w:p w14:paraId="41ED268F" w14:textId="77777777" w:rsidR="001608A6" w:rsidRDefault="001608A6" w:rsidP="00F5331C">
      <w:pPr>
        <w:spacing w:after="0" w:line="240" w:lineRule="auto"/>
        <w:ind w:left="1843" w:hanging="1843"/>
        <w:jc w:val="both"/>
        <w:rPr>
          <w:rFonts w:ascii="Arial" w:hAnsi="Arial" w:cs="Arial"/>
          <w:sz w:val="24"/>
          <w:szCs w:val="24"/>
        </w:rPr>
      </w:pPr>
    </w:p>
    <w:p w14:paraId="40584D52" w14:textId="3AF36556" w:rsidR="001608A6" w:rsidRDefault="001608A6" w:rsidP="00F5331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So far, I'm thinking a three-way team, but I'm also trying to figure out a way to rope Donna into it, because then it </w:t>
      </w:r>
      <w:r w:rsidR="005E10CC">
        <w:rPr>
          <w:rFonts w:ascii="Arial" w:hAnsi="Arial" w:cs="Arial"/>
          <w:sz w:val="24"/>
          <w:szCs w:val="24"/>
        </w:rPr>
        <w:t>would</w:t>
      </w:r>
      <w:r>
        <w:rPr>
          <w:rFonts w:ascii="Arial" w:hAnsi="Arial" w:cs="Arial"/>
          <w:sz w:val="24"/>
          <w:szCs w:val="24"/>
        </w:rPr>
        <w:t xml:space="preserve"> be a nicer, </w:t>
      </w:r>
      <w:proofErr w:type="gramStart"/>
      <w:r>
        <w:rPr>
          <w:rFonts w:ascii="Arial" w:hAnsi="Arial" w:cs="Arial"/>
          <w:sz w:val="24"/>
          <w:szCs w:val="24"/>
        </w:rPr>
        <w:t>more clean</w:t>
      </w:r>
      <w:proofErr w:type="gramEnd"/>
      <w:r>
        <w:rPr>
          <w:rFonts w:ascii="Arial" w:hAnsi="Arial" w:cs="Arial"/>
          <w:sz w:val="24"/>
          <w:szCs w:val="24"/>
        </w:rPr>
        <w:t xml:space="preserve"> package, if it was all four.</w:t>
      </w:r>
    </w:p>
    <w:p w14:paraId="4114B5A8" w14:textId="77777777" w:rsidR="001608A6" w:rsidRDefault="001608A6" w:rsidP="00F5331C">
      <w:pPr>
        <w:spacing w:after="0" w:line="240" w:lineRule="auto"/>
        <w:ind w:left="1843" w:hanging="1843"/>
        <w:jc w:val="both"/>
        <w:rPr>
          <w:rFonts w:ascii="Arial" w:hAnsi="Arial" w:cs="Arial"/>
          <w:sz w:val="24"/>
          <w:szCs w:val="24"/>
        </w:rPr>
      </w:pPr>
    </w:p>
    <w:p w14:paraId="0BEABA7F" w14:textId="74BF9980" w:rsidR="001608A6" w:rsidRDefault="001608A6" w:rsidP="00F5331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I think if it's a three-way, right, you know how Donna is getting the ticket, and then it's the Deputy who is the one giving her the ticket.  If it's a tag team thing, I think it's just a method of alibis, and they could be lying.  And they do say that in the note that, you know, just because there's evidence there, and they have a story, it doesn't mean it's actually true. </w:t>
      </w:r>
    </w:p>
    <w:p w14:paraId="7EC38828" w14:textId="77777777" w:rsidR="001608A6" w:rsidRDefault="001608A6" w:rsidP="00F5331C">
      <w:pPr>
        <w:spacing w:after="0" w:line="240" w:lineRule="auto"/>
        <w:ind w:left="1843" w:hanging="1843"/>
        <w:jc w:val="both"/>
        <w:rPr>
          <w:rFonts w:ascii="Arial" w:hAnsi="Arial" w:cs="Arial"/>
          <w:sz w:val="24"/>
          <w:szCs w:val="24"/>
        </w:rPr>
      </w:pPr>
    </w:p>
    <w:p w14:paraId="1C46DC57" w14:textId="2E503AF2" w:rsidR="001608A6" w:rsidRDefault="001608A6"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There's no fine amount due, no comments, just a signature, and a time.</w:t>
      </w:r>
    </w:p>
    <w:p w14:paraId="2086FA2C" w14:textId="77777777" w:rsidR="001608A6" w:rsidRDefault="001608A6" w:rsidP="00F5331C">
      <w:pPr>
        <w:spacing w:after="0" w:line="240" w:lineRule="auto"/>
        <w:ind w:left="1843" w:hanging="1843"/>
        <w:jc w:val="both"/>
        <w:rPr>
          <w:rFonts w:ascii="Arial" w:hAnsi="Arial" w:cs="Arial"/>
          <w:sz w:val="24"/>
          <w:szCs w:val="24"/>
        </w:rPr>
      </w:pPr>
    </w:p>
    <w:p w14:paraId="06E5B17D" w14:textId="6886CBCC" w:rsidR="001608A6" w:rsidRDefault="001608A6" w:rsidP="00F5331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Hmm, and I think it's just like, he has the power to forge that, and we have his boots at the crime scene.  And it's like…</w:t>
      </w:r>
    </w:p>
    <w:p w14:paraId="7836EACE" w14:textId="77777777" w:rsidR="001608A6" w:rsidRDefault="001608A6" w:rsidP="00F5331C">
      <w:pPr>
        <w:spacing w:after="0" w:line="240" w:lineRule="auto"/>
        <w:ind w:left="1843" w:hanging="1843"/>
        <w:jc w:val="both"/>
        <w:rPr>
          <w:rFonts w:ascii="Arial" w:hAnsi="Arial" w:cs="Arial"/>
          <w:sz w:val="24"/>
          <w:szCs w:val="24"/>
        </w:rPr>
      </w:pPr>
    </w:p>
    <w:p w14:paraId="017C486F" w14:textId="0829938F" w:rsidR="001608A6" w:rsidRDefault="001608A6"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If only I'd been faster, maybe I could have made a difference.</w:t>
      </w:r>
    </w:p>
    <w:p w14:paraId="4E890FC9" w14:textId="77777777" w:rsidR="001608A6" w:rsidRDefault="001608A6" w:rsidP="00F5331C">
      <w:pPr>
        <w:spacing w:after="0" w:line="240" w:lineRule="auto"/>
        <w:ind w:left="1843" w:hanging="1843"/>
        <w:jc w:val="both"/>
        <w:rPr>
          <w:rFonts w:ascii="Arial" w:hAnsi="Arial" w:cs="Arial"/>
          <w:sz w:val="24"/>
          <w:szCs w:val="24"/>
        </w:rPr>
      </w:pPr>
    </w:p>
    <w:p w14:paraId="67B0CCEA" w14:textId="306FFE6E" w:rsidR="001608A6" w:rsidRDefault="001608A6" w:rsidP="00F5331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 think she's somewhere close by.</w:t>
      </w:r>
    </w:p>
    <w:p w14:paraId="03960ACF" w14:textId="77777777" w:rsidR="001608A6" w:rsidRDefault="001608A6" w:rsidP="00F5331C">
      <w:pPr>
        <w:spacing w:after="0" w:line="240" w:lineRule="auto"/>
        <w:ind w:left="1843" w:hanging="1843"/>
        <w:jc w:val="both"/>
        <w:rPr>
          <w:rFonts w:ascii="Arial" w:hAnsi="Arial" w:cs="Arial"/>
          <w:sz w:val="24"/>
          <w:szCs w:val="24"/>
        </w:rPr>
      </w:pPr>
    </w:p>
    <w:p w14:paraId="04E720BF" w14:textId="2C65D732" w:rsidR="001608A6" w:rsidRDefault="001608A6" w:rsidP="00F5331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Yeah, I think she might have </w:t>
      </w:r>
      <w:r w:rsidR="005E10CC">
        <w:rPr>
          <w:rFonts w:ascii="Arial" w:hAnsi="Arial" w:cs="Arial"/>
          <w:sz w:val="24"/>
          <w:szCs w:val="24"/>
        </w:rPr>
        <w:t>somehow</w:t>
      </w:r>
      <w:r>
        <w:rPr>
          <w:rFonts w:ascii="Arial" w:hAnsi="Arial" w:cs="Arial"/>
          <w:sz w:val="24"/>
          <w:szCs w:val="24"/>
        </w:rPr>
        <w:t xml:space="preserve"> been…oh, no, he does take the matchbox.  The matchbox is to call her.</w:t>
      </w:r>
    </w:p>
    <w:p w14:paraId="5DBCAB67" w14:textId="77777777" w:rsidR="001608A6" w:rsidRDefault="001608A6" w:rsidP="00F5331C">
      <w:pPr>
        <w:spacing w:after="0" w:line="240" w:lineRule="auto"/>
        <w:ind w:left="1843" w:hanging="1843"/>
        <w:jc w:val="both"/>
        <w:rPr>
          <w:rFonts w:ascii="Arial" w:hAnsi="Arial" w:cs="Arial"/>
          <w:sz w:val="24"/>
          <w:szCs w:val="24"/>
        </w:rPr>
      </w:pPr>
    </w:p>
    <w:p w14:paraId="00A9C996" w14:textId="6ADE62C9"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So that’s her </w:t>
      </w:r>
      <w:r w:rsidR="005E10CC">
        <w:rPr>
          <w:rFonts w:ascii="Arial" w:hAnsi="Arial" w:cs="Arial"/>
          <w:sz w:val="24"/>
          <w:szCs w:val="24"/>
        </w:rPr>
        <w:t>number</w:t>
      </w:r>
      <w:r>
        <w:rPr>
          <w:rFonts w:ascii="Arial" w:hAnsi="Arial" w:cs="Arial"/>
          <w:sz w:val="24"/>
          <w:szCs w:val="24"/>
        </w:rPr>
        <w:t>, do you think?</w:t>
      </w:r>
    </w:p>
    <w:p w14:paraId="08D236D2" w14:textId="77777777" w:rsidR="001608A6" w:rsidRDefault="001608A6" w:rsidP="001608A6">
      <w:pPr>
        <w:spacing w:after="0" w:line="240" w:lineRule="auto"/>
        <w:ind w:left="1843" w:hanging="1843"/>
        <w:jc w:val="both"/>
        <w:rPr>
          <w:rFonts w:ascii="Arial" w:hAnsi="Arial" w:cs="Arial"/>
          <w:sz w:val="24"/>
          <w:szCs w:val="24"/>
        </w:rPr>
      </w:pPr>
    </w:p>
    <w:p w14:paraId="711ABA87" w14:textId="16CF7B3A"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She might phone her going…he might phone her going, like, look.</w:t>
      </w:r>
    </w:p>
    <w:p w14:paraId="7B55E971" w14:textId="77777777" w:rsidR="001608A6" w:rsidRDefault="001608A6" w:rsidP="001608A6">
      <w:pPr>
        <w:spacing w:after="0" w:line="240" w:lineRule="auto"/>
        <w:ind w:left="1843" w:hanging="1843"/>
        <w:jc w:val="both"/>
        <w:rPr>
          <w:rFonts w:ascii="Arial" w:hAnsi="Arial" w:cs="Arial"/>
          <w:sz w:val="24"/>
          <w:szCs w:val="24"/>
        </w:rPr>
      </w:pPr>
    </w:p>
    <w:p w14:paraId="7EAA6D39" w14:textId="53BA5DD6"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Yeah, I'm being murdered.</w:t>
      </w:r>
    </w:p>
    <w:p w14:paraId="5D71FCDE" w14:textId="77777777" w:rsidR="001608A6" w:rsidRDefault="001608A6" w:rsidP="001608A6">
      <w:pPr>
        <w:spacing w:after="0" w:line="240" w:lineRule="auto"/>
        <w:ind w:left="1843" w:hanging="1843"/>
        <w:jc w:val="both"/>
        <w:rPr>
          <w:rFonts w:ascii="Arial" w:hAnsi="Arial" w:cs="Arial"/>
          <w:sz w:val="24"/>
          <w:szCs w:val="24"/>
        </w:rPr>
      </w:pPr>
    </w:p>
    <w:p w14:paraId="5E497EC9" w14:textId="5325801C"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But if she's been going for such a long time, wouldn’t they already have swapped numbers at some point?</w:t>
      </w:r>
    </w:p>
    <w:p w14:paraId="72A721DA" w14:textId="77777777" w:rsidR="001608A6" w:rsidRDefault="001608A6" w:rsidP="001608A6">
      <w:pPr>
        <w:spacing w:after="0" w:line="240" w:lineRule="auto"/>
        <w:ind w:left="1843" w:hanging="1843"/>
        <w:jc w:val="both"/>
        <w:rPr>
          <w:rFonts w:ascii="Arial" w:hAnsi="Arial" w:cs="Arial"/>
          <w:sz w:val="24"/>
          <w:szCs w:val="24"/>
        </w:rPr>
      </w:pPr>
    </w:p>
    <w:p w14:paraId="45BA301F" w14:textId="3B8BEC45"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53:</w:t>
      </w:r>
      <w:r>
        <w:rPr>
          <w:rFonts w:ascii="Arial" w:hAnsi="Arial" w:cs="Arial"/>
          <w:sz w:val="24"/>
          <w:szCs w:val="24"/>
        </w:rPr>
        <w:tab/>
        <w:t>Sometimes that doesn't happen, if it's…</w:t>
      </w:r>
    </w:p>
    <w:p w14:paraId="061F0E98" w14:textId="77777777" w:rsidR="001608A6" w:rsidRDefault="001608A6" w:rsidP="001608A6">
      <w:pPr>
        <w:spacing w:after="0" w:line="240" w:lineRule="auto"/>
        <w:ind w:left="1843" w:hanging="1843"/>
        <w:jc w:val="both"/>
        <w:rPr>
          <w:rFonts w:ascii="Arial" w:hAnsi="Arial" w:cs="Arial"/>
          <w:sz w:val="24"/>
          <w:szCs w:val="24"/>
        </w:rPr>
      </w:pPr>
    </w:p>
    <w:p w14:paraId="69FE5865" w14:textId="43A2F7E3"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If she was like a regular, and she's like the real estate agent as well.</w:t>
      </w:r>
    </w:p>
    <w:p w14:paraId="23CC9DBC" w14:textId="77777777" w:rsidR="001608A6" w:rsidRDefault="001608A6" w:rsidP="001608A6">
      <w:pPr>
        <w:spacing w:after="0" w:line="240" w:lineRule="auto"/>
        <w:ind w:left="1843" w:hanging="1843"/>
        <w:jc w:val="both"/>
        <w:rPr>
          <w:rFonts w:ascii="Arial" w:hAnsi="Arial" w:cs="Arial"/>
          <w:sz w:val="24"/>
          <w:szCs w:val="24"/>
        </w:rPr>
      </w:pPr>
    </w:p>
    <w:p w14:paraId="5BFADF94" w14:textId="679D2B60"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It could be a burner phone.</w:t>
      </w:r>
    </w:p>
    <w:p w14:paraId="793A14B5" w14:textId="77777777" w:rsidR="001608A6" w:rsidRDefault="001608A6" w:rsidP="001608A6">
      <w:pPr>
        <w:spacing w:after="0" w:line="240" w:lineRule="auto"/>
        <w:ind w:left="1843" w:hanging="1843"/>
        <w:jc w:val="both"/>
        <w:rPr>
          <w:rFonts w:ascii="Arial" w:hAnsi="Arial" w:cs="Arial"/>
          <w:sz w:val="24"/>
          <w:szCs w:val="24"/>
        </w:rPr>
      </w:pPr>
    </w:p>
    <w:p w14:paraId="66EDB4A5" w14:textId="4BA72E14"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Well, yeah, </w:t>
      </w:r>
      <w:r w:rsidR="00F53996">
        <w:rPr>
          <w:rFonts w:ascii="Arial" w:hAnsi="Arial" w:cs="Arial"/>
          <w:sz w:val="24"/>
          <w:szCs w:val="24"/>
        </w:rPr>
        <w:t>like yes</w:t>
      </w:r>
      <w:r>
        <w:rPr>
          <w:rFonts w:ascii="Arial" w:hAnsi="Arial" w:cs="Arial"/>
          <w:sz w:val="24"/>
          <w:szCs w:val="24"/>
        </w:rPr>
        <w:t xml:space="preserve">, she's a regular, but like, just because someone’s a </w:t>
      </w:r>
      <w:r w:rsidR="005E10CC">
        <w:rPr>
          <w:rFonts w:ascii="Arial" w:hAnsi="Arial" w:cs="Arial"/>
          <w:sz w:val="24"/>
          <w:szCs w:val="24"/>
        </w:rPr>
        <w:t>regular</w:t>
      </w:r>
      <w:r>
        <w:rPr>
          <w:rFonts w:ascii="Arial" w:hAnsi="Arial" w:cs="Arial"/>
          <w:sz w:val="24"/>
          <w:szCs w:val="24"/>
        </w:rPr>
        <w:t xml:space="preserve">, often that means you deliberately don't want to affect the business relationship.  </w:t>
      </w:r>
    </w:p>
    <w:p w14:paraId="47D62ECF" w14:textId="77777777" w:rsidR="001608A6" w:rsidRDefault="001608A6" w:rsidP="001608A6">
      <w:pPr>
        <w:spacing w:after="0" w:line="240" w:lineRule="auto"/>
        <w:ind w:left="1843" w:hanging="1843"/>
        <w:jc w:val="both"/>
        <w:rPr>
          <w:rFonts w:ascii="Arial" w:hAnsi="Arial" w:cs="Arial"/>
          <w:sz w:val="24"/>
          <w:szCs w:val="24"/>
        </w:rPr>
      </w:pPr>
    </w:p>
    <w:p w14:paraId="53F6AC4C" w14:textId="1E3DA4EC"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Okay, well because of the business relationship, wouldn’t they then have each other’s </w:t>
      </w:r>
      <w:r w:rsidR="005E10CC">
        <w:rPr>
          <w:rFonts w:ascii="Arial" w:hAnsi="Arial" w:cs="Arial"/>
          <w:sz w:val="24"/>
          <w:szCs w:val="24"/>
        </w:rPr>
        <w:t>numbers</w:t>
      </w:r>
      <w:r>
        <w:rPr>
          <w:rFonts w:ascii="Arial" w:hAnsi="Arial" w:cs="Arial"/>
          <w:sz w:val="24"/>
          <w:szCs w:val="24"/>
        </w:rPr>
        <w:t>?</w:t>
      </w:r>
    </w:p>
    <w:p w14:paraId="0659D703" w14:textId="77777777" w:rsidR="001608A6" w:rsidRDefault="001608A6" w:rsidP="001608A6">
      <w:pPr>
        <w:spacing w:after="0" w:line="240" w:lineRule="auto"/>
        <w:ind w:left="1843" w:hanging="1843"/>
        <w:jc w:val="both"/>
        <w:rPr>
          <w:rFonts w:ascii="Arial" w:hAnsi="Arial" w:cs="Arial"/>
          <w:sz w:val="24"/>
          <w:szCs w:val="24"/>
        </w:rPr>
      </w:pPr>
    </w:p>
    <w:p w14:paraId="1AA456EE" w14:textId="7013A709"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No, I mean, business relationship in the sense of, she is customer, he is head of bar.  Because her agency has nothing to do </w:t>
      </w:r>
      <w:r w:rsidR="00F53996">
        <w:rPr>
          <w:rFonts w:ascii="Arial" w:hAnsi="Arial" w:cs="Arial"/>
          <w:sz w:val="24"/>
          <w:szCs w:val="24"/>
        </w:rPr>
        <w:t>with his</w:t>
      </w:r>
      <w:r>
        <w:rPr>
          <w:rFonts w:ascii="Arial" w:hAnsi="Arial" w:cs="Arial"/>
          <w:sz w:val="24"/>
          <w:szCs w:val="24"/>
        </w:rPr>
        <w:t xml:space="preserve"> thing being sold.</w:t>
      </w:r>
    </w:p>
    <w:p w14:paraId="4D5FD065" w14:textId="77777777" w:rsidR="001608A6" w:rsidRDefault="001608A6" w:rsidP="001608A6">
      <w:pPr>
        <w:spacing w:after="0" w:line="240" w:lineRule="auto"/>
        <w:ind w:left="1843" w:hanging="1843"/>
        <w:jc w:val="both"/>
        <w:rPr>
          <w:rFonts w:ascii="Arial" w:hAnsi="Arial" w:cs="Arial"/>
          <w:sz w:val="24"/>
          <w:szCs w:val="24"/>
        </w:rPr>
      </w:pPr>
    </w:p>
    <w:p w14:paraId="468425D7" w14:textId="04725141"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this could be a personal number, that’s what you think?</w:t>
      </w:r>
    </w:p>
    <w:p w14:paraId="16C02A3B" w14:textId="77777777" w:rsidR="001608A6" w:rsidRDefault="001608A6" w:rsidP="001608A6">
      <w:pPr>
        <w:spacing w:after="0" w:line="240" w:lineRule="auto"/>
        <w:ind w:left="1843" w:hanging="1843"/>
        <w:jc w:val="both"/>
        <w:rPr>
          <w:rFonts w:ascii="Arial" w:hAnsi="Arial" w:cs="Arial"/>
          <w:sz w:val="24"/>
          <w:szCs w:val="24"/>
        </w:rPr>
      </w:pPr>
    </w:p>
    <w:p w14:paraId="3A9D8790" w14:textId="3C7D58D9"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w:t>
      </w:r>
    </w:p>
    <w:p w14:paraId="6462B3E6" w14:textId="77777777" w:rsidR="001608A6" w:rsidRDefault="001608A6" w:rsidP="001608A6">
      <w:pPr>
        <w:spacing w:after="0" w:line="240" w:lineRule="auto"/>
        <w:ind w:left="1843" w:hanging="1843"/>
        <w:jc w:val="both"/>
        <w:rPr>
          <w:rFonts w:ascii="Arial" w:hAnsi="Arial" w:cs="Arial"/>
          <w:sz w:val="24"/>
          <w:szCs w:val="24"/>
        </w:rPr>
      </w:pPr>
    </w:p>
    <w:p w14:paraId="41F73E53" w14:textId="5CA3D1EB"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Okay.  Yeah, I like this, I like how we’re taking it so far.</w:t>
      </w:r>
    </w:p>
    <w:p w14:paraId="3D2AD633" w14:textId="77777777" w:rsidR="001608A6" w:rsidRDefault="001608A6" w:rsidP="001608A6">
      <w:pPr>
        <w:spacing w:after="0" w:line="240" w:lineRule="auto"/>
        <w:ind w:left="1843" w:hanging="1843"/>
        <w:jc w:val="both"/>
        <w:rPr>
          <w:rFonts w:ascii="Arial" w:hAnsi="Arial" w:cs="Arial"/>
          <w:sz w:val="24"/>
          <w:szCs w:val="24"/>
        </w:rPr>
      </w:pPr>
    </w:p>
    <w:p w14:paraId="4DBB29FE" w14:textId="3D22EC70"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 just, I want to find a way that Donna somehow can be involved.</w:t>
      </w:r>
    </w:p>
    <w:p w14:paraId="2422456F" w14:textId="77777777" w:rsidR="001608A6" w:rsidRDefault="001608A6" w:rsidP="001608A6">
      <w:pPr>
        <w:spacing w:after="0" w:line="240" w:lineRule="auto"/>
        <w:ind w:left="1843" w:hanging="1843"/>
        <w:jc w:val="both"/>
        <w:rPr>
          <w:rFonts w:ascii="Arial" w:hAnsi="Arial" w:cs="Arial"/>
          <w:sz w:val="24"/>
          <w:szCs w:val="24"/>
        </w:rPr>
      </w:pPr>
    </w:p>
    <w:p w14:paraId="79109833" w14:textId="3CB1245F"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 don't think she is.</w:t>
      </w:r>
    </w:p>
    <w:p w14:paraId="44ECDB37" w14:textId="77777777" w:rsidR="001608A6" w:rsidRDefault="001608A6" w:rsidP="001608A6">
      <w:pPr>
        <w:spacing w:after="0" w:line="240" w:lineRule="auto"/>
        <w:ind w:left="1843" w:hanging="1843"/>
        <w:jc w:val="both"/>
        <w:rPr>
          <w:rFonts w:ascii="Arial" w:hAnsi="Arial" w:cs="Arial"/>
          <w:sz w:val="24"/>
          <w:szCs w:val="24"/>
        </w:rPr>
      </w:pPr>
    </w:p>
    <w:p w14:paraId="71ECAEB8" w14:textId="0AA2C21D"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But what does she get, free drinks, would you kill…yeah.  I think, if we’re going off of this, it's genuinely Chris, and Cherie, right, and then Donna does know.  But then, because she doesn't really have anything to gain from his, that’s what…</w:t>
      </w:r>
    </w:p>
    <w:p w14:paraId="39F3C849" w14:textId="77777777" w:rsidR="001608A6" w:rsidRDefault="001608A6" w:rsidP="001608A6">
      <w:pPr>
        <w:spacing w:after="0" w:line="240" w:lineRule="auto"/>
        <w:ind w:left="1843" w:hanging="1843"/>
        <w:jc w:val="both"/>
        <w:rPr>
          <w:rFonts w:ascii="Arial" w:hAnsi="Arial" w:cs="Arial"/>
          <w:sz w:val="24"/>
          <w:szCs w:val="24"/>
        </w:rPr>
      </w:pPr>
    </w:p>
    <w:p w14:paraId="2F719216" w14:textId="3E732D49"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Donna is </w:t>
      </w:r>
      <w:r w:rsidR="005E10CC">
        <w:rPr>
          <w:rFonts w:ascii="Arial" w:hAnsi="Arial" w:cs="Arial"/>
          <w:sz w:val="24"/>
          <w:szCs w:val="24"/>
        </w:rPr>
        <w:t>trying</w:t>
      </w:r>
      <w:r>
        <w:rPr>
          <w:rFonts w:ascii="Arial" w:hAnsi="Arial" w:cs="Arial"/>
          <w:sz w:val="24"/>
          <w:szCs w:val="24"/>
        </w:rPr>
        <w:t xml:space="preserve"> to save him.</w:t>
      </w:r>
    </w:p>
    <w:p w14:paraId="12BE0FD6" w14:textId="77777777" w:rsidR="001608A6" w:rsidRDefault="001608A6" w:rsidP="001608A6">
      <w:pPr>
        <w:spacing w:after="0" w:line="240" w:lineRule="auto"/>
        <w:ind w:left="1843" w:hanging="1843"/>
        <w:jc w:val="both"/>
        <w:rPr>
          <w:rFonts w:ascii="Arial" w:hAnsi="Arial" w:cs="Arial"/>
          <w:sz w:val="24"/>
          <w:szCs w:val="24"/>
        </w:rPr>
      </w:pPr>
    </w:p>
    <w:p w14:paraId="594DE93B" w14:textId="3AA2D54A"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…yeah, I think that's why she's so worried and anxious, yeah.</w:t>
      </w:r>
    </w:p>
    <w:p w14:paraId="2CD714E8" w14:textId="77777777" w:rsidR="001608A6" w:rsidRDefault="001608A6" w:rsidP="001608A6">
      <w:pPr>
        <w:spacing w:after="0" w:line="240" w:lineRule="auto"/>
        <w:ind w:left="1843" w:hanging="1843"/>
        <w:jc w:val="both"/>
        <w:rPr>
          <w:rFonts w:ascii="Arial" w:hAnsi="Arial" w:cs="Arial"/>
          <w:sz w:val="24"/>
          <w:szCs w:val="24"/>
        </w:rPr>
      </w:pPr>
    </w:p>
    <w:p w14:paraId="74AE90E0" w14:textId="693E7325"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Because she'd actually get pretty screwed over if he died.</w:t>
      </w:r>
    </w:p>
    <w:p w14:paraId="37546514" w14:textId="77777777" w:rsidR="001608A6" w:rsidRDefault="001608A6" w:rsidP="001608A6">
      <w:pPr>
        <w:spacing w:after="0" w:line="240" w:lineRule="auto"/>
        <w:ind w:left="1843" w:hanging="1843"/>
        <w:jc w:val="both"/>
        <w:rPr>
          <w:rFonts w:ascii="Arial" w:hAnsi="Arial" w:cs="Arial"/>
          <w:sz w:val="24"/>
          <w:szCs w:val="24"/>
        </w:rPr>
      </w:pPr>
    </w:p>
    <w:p w14:paraId="617BC668" w14:textId="78D6CDAC"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Yeah, like she genuinely is friends with him, and that’s why you see, you know, she was a bit antsy, and now she's like, okay I need to tell him that these two are planning to kill you.</w:t>
      </w:r>
    </w:p>
    <w:p w14:paraId="1F70B96A" w14:textId="77777777" w:rsidR="001608A6" w:rsidRDefault="001608A6" w:rsidP="001608A6">
      <w:pPr>
        <w:spacing w:after="0" w:line="240" w:lineRule="auto"/>
        <w:ind w:left="1843" w:hanging="1843"/>
        <w:jc w:val="both"/>
        <w:rPr>
          <w:rFonts w:ascii="Arial" w:hAnsi="Arial" w:cs="Arial"/>
          <w:sz w:val="24"/>
          <w:szCs w:val="24"/>
        </w:rPr>
      </w:pPr>
    </w:p>
    <w:p w14:paraId="25AE6A58" w14:textId="3B5C0690"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 think, Chris, Cherie and Joan.  I think Joan is involved too.</w:t>
      </w:r>
    </w:p>
    <w:p w14:paraId="1871F786" w14:textId="77777777" w:rsidR="001608A6" w:rsidRDefault="001608A6" w:rsidP="001608A6">
      <w:pPr>
        <w:spacing w:after="0" w:line="240" w:lineRule="auto"/>
        <w:ind w:left="1843" w:hanging="1843"/>
        <w:jc w:val="both"/>
        <w:rPr>
          <w:rFonts w:ascii="Arial" w:hAnsi="Arial" w:cs="Arial"/>
          <w:sz w:val="24"/>
          <w:szCs w:val="24"/>
        </w:rPr>
      </w:pPr>
    </w:p>
    <w:p w14:paraId="73B7ADB9" w14:textId="023A976B"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Oh really, why?</w:t>
      </w:r>
    </w:p>
    <w:p w14:paraId="61D16FCF" w14:textId="77777777" w:rsidR="001608A6" w:rsidRDefault="001608A6" w:rsidP="001608A6">
      <w:pPr>
        <w:spacing w:after="0" w:line="240" w:lineRule="auto"/>
        <w:ind w:left="1843" w:hanging="1843"/>
        <w:jc w:val="both"/>
        <w:rPr>
          <w:rFonts w:ascii="Arial" w:hAnsi="Arial" w:cs="Arial"/>
          <w:sz w:val="24"/>
          <w:szCs w:val="24"/>
        </w:rPr>
      </w:pPr>
    </w:p>
    <w:p w14:paraId="3BC32C90" w14:textId="2C3A30DE"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Yeah.</w:t>
      </w:r>
    </w:p>
    <w:p w14:paraId="5268A399" w14:textId="77777777" w:rsidR="001608A6" w:rsidRDefault="001608A6" w:rsidP="001608A6">
      <w:pPr>
        <w:spacing w:after="0" w:line="240" w:lineRule="auto"/>
        <w:ind w:left="1843" w:hanging="1843"/>
        <w:jc w:val="both"/>
        <w:rPr>
          <w:rFonts w:ascii="Arial" w:hAnsi="Arial" w:cs="Arial"/>
          <w:sz w:val="24"/>
          <w:szCs w:val="24"/>
        </w:rPr>
      </w:pPr>
    </w:p>
    <w:p w14:paraId="5A8C6B3B" w14:textId="6F5F2E91"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Joan has motive, but she's very much somewhere else.</w:t>
      </w:r>
    </w:p>
    <w:p w14:paraId="24D4939C" w14:textId="77777777" w:rsidR="001608A6" w:rsidRDefault="001608A6" w:rsidP="001608A6">
      <w:pPr>
        <w:spacing w:after="0" w:line="240" w:lineRule="auto"/>
        <w:ind w:left="1843" w:hanging="1843"/>
        <w:jc w:val="both"/>
        <w:rPr>
          <w:rFonts w:ascii="Arial" w:hAnsi="Arial" w:cs="Arial"/>
          <w:sz w:val="24"/>
          <w:szCs w:val="24"/>
        </w:rPr>
      </w:pPr>
    </w:p>
    <w:p w14:paraId="5F9358ED" w14:textId="367ADA7F"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55:</w:t>
      </w:r>
      <w:r>
        <w:rPr>
          <w:rFonts w:ascii="Arial" w:hAnsi="Arial" w:cs="Arial"/>
          <w:sz w:val="24"/>
          <w:szCs w:val="24"/>
        </w:rPr>
        <w:tab/>
        <w:t>Yeah, isn't she just, she's so clean.</w:t>
      </w:r>
    </w:p>
    <w:p w14:paraId="4EF08260" w14:textId="77777777" w:rsidR="001608A6" w:rsidRDefault="001608A6" w:rsidP="001608A6">
      <w:pPr>
        <w:spacing w:after="0" w:line="240" w:lineRule="auto"/>
        <w:ind w:left="1843" w:hanging="1843"/>
        <w:jc w:val="both"/>
        <w:rPr>
          <w:rFonts w:ascii="Arial" w:hAnsi="Arial" w:cs="Arial"/>
          <w:sz w:val="24"/>
          <w:szCs w:val="24"/>
        </w:rPr>
      </w:pPr>
    </w:p>
    <w:p w14:paraId="05E231E2" w14:textId="3964AE32"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Yeah, she's </w:t>
      </w:r>
      <w:r w:rsidR="005E10CC">
        <w:rPr>
          <w:rFonts w:ascii="Arial" w:hAnsi="Arial" w:cs="Arial"/>
          <w:sz w:val="24"/>
          <w:szCs w:val="24"/>
        </w:rPr>
        <w:t>somewhere</w:t>
      </w:r>
      <w:r>
        <w:rPr>
          <w:rFonts w:ascii="Arial" w:hAnsi="Arial" w:cs="Arial"/>
          <w:sz w:val="24"/>
          <w:szCs w:val="24"/>
        </w:rPr>
        <w:t xml:space="preserve"> else, right around the corner from where he's killed.  However, she has someone who has seen her.  She went on a business trip.</w:t>
      </w:r>
    </w:p>
    <w:p w14:paraId="07A6EEED" w14:textId="77777777" w:rsidR="001608A6" w:rsidRDefault="001608A6" w:rsidP="001608A6">
      <w:pPr>
        <w:spacing w:after="0" w:line="240" w:lineRule="auto"/>
        <w:ind w:left="1843" w:hanging="1843"/>
        <w:jc w:val="both"/>
        <w:rPr>
          <w:rFonts w:ascii="Arial" w:hAnsi="Arial" w:cs="Arial"/>
          <w:sz w:val="24"/>
          <w:szCs w:val="24"/>
        </w:rPr>
      </w:pPr>
    </w:p>
    <w:p w14:paraId="75BA3085" w14:textId="2B1AE251"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 don't think she did the killing, but I think she was involved in the plan.</w:t>
      </w:r>
    </w:p>
    <w:p w14:paraId="7594D58E" w14:textId="77777777" w:rsidR="001608A6" w:rsidRDefault="001608A6" w:rsidP="001608A6">
      <w:pPr>
        <w:spacing w:after="0" w:line="240" w:lineRule="auto"/>
        <w:ind w:left="1843" w:hanging="1843"/>
        <w:jc w:val="both"/>
        <w:rPr>
          <w:rFonts w:ascii="Arial" w:hAnsi="Arial" w:cs="Arial"/>
          <w:sz w:val="24"/>
          <w:szCs w:val="24"/>
        </w:rPr>
      </w:pPr>
    </w:p>
    <w:p w14:paraId="2BB53A2A" w14:textId="2CEA4A05"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You think so, why?</w:t>
      </w:r>
    </w:p>
    <w:p w14:paraId="624F3CA6" w14:textId="77777777" w:rsidR="001608A6" w:rsidRDefault="001608A6" w:rsidP="001608A6">
      <w:pPr>
        <w:spacing w:after="0" w:line="240" w:lineRule="auto"/>
        <w:ind w:left="1843" w:hanging="1843"/>
        <w:jc w:val="both"/>
        <w:rPr>
          <w:rFonts w:ascii="Arial" w:hAnsi="Arial" w:cs="Arial"/>
          <w:sz w:val="24"/>
          <w:szCs w:val="24"/>
        </w:rPr>
      </w:pPr>
    </w:p>
    <w:p w14:paraId="04CB2C48" w14:textId="48EF2A6B"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Because she has a lot to gain from his death, quite a lot, evidently.  </w:t>
      </w:r>
      <w:r w:rsidR="00F53996">
        <w:rPr>
          <w:rFonts w:ascii="Arial" w:hAnsi="Arial" w:cs="Arial"/>
          <w:sz w:val="24"/>
          <w:szCs w:val="24"/>
        </w:rPr>
        <w:t>So,</w:t>
      </w:r>
      <w:r>
        <w:rPr>
          <w:rFonts w:ascii="Arial" w:hAnsi="Arial" w:cs="Arial"/>
          <w:sz w:val="24"/>
          <w:szCs w:val="24"/>
        </w:rPr>
        <w:t xml:space="preserve"> I think Cherie killed him.</w:t>
      </w:r>
    </w:p>
    <w:p w14:paraId="77384AF9" w14:textId="77777777" w:rsidR="001608A6" w:rsidRDefault="001608A6" w:rsidP="001608A6">
      <w:pPr>
        <w:spacing w:after="0" w:line="240" w:lineRule="auto"/>
        <w:ind w:left="1843" w:hanging="1843"/>
        <w:jc w:val="both"/>
        <w:rPr>
          <w:rFonts w:ascii="Arial" w:hAnsi="Arial" w:cs="Arial"/>
          <w:sz w:val="24"/>
          <w:szCs w:val="24"/>
        </w:rPr>
      </w:pPr>
    </w:p>
    <w:p w14:paraId="50A35749" w14:textId="0B87ACB1"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Uh-huh, Cherie.</w:t>
      </w:r>
    </w:p>
    <w:p w14:paraId="58D7E8A4" w14:textId="77777777" w:rsidR="001608A6" w:rsidRDefault="001608A6" w:rsidP="001608A6">
      <w:pPr>
        <w:spacing w:after="0" w:line="240" w:lineRule="auto"/>
        <w:ind w:left="1843" w:hanging="1843"/>
        <w:jc w:val="both"/>
        <w:rPr>
          <w:rFonts w:ascii="Arial" w:hAnsi="Arial" w:cs="Arial"/>
          <w:sz w:val="24"/>
          <w:szCs w:val="24"/>
        </w:rPr>
      </w:pPr>
    </w:p>
    <w:p w14:paraId="485CBCC3" w14:textId="7C7E2397"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Joan…they all knew that Donna was going to try and protect him.  Cherie was working at the bar…no…Carmen was working at the bar.</w:t>
      </w:r>
    </w:p>
    <w:p w14:paraId="3CB5C9F9" w14:textId="77777777" w:rsidR="001608A6" w:rsidRDefault="001608A6" w:rsidP="001608A6">
      <w:pPr>
        <w:spacing w:after="0" w:line="240" w:lineRule="auto"/>
        <w:ind w:left="1843" w:hanging="1843"/>
        <w:jc w:val="both"/>
        <w:rPr>
          <w:rFonts w:ascii="Arial" w:hAnsi="Arial" w:cs="Arial"/>
          <w:sz w:val="24"/>
          <w:szCs w:val="24"/>
        </w:rPr>
      </w:pPr>
    </w:p>
    <w:p w14:paraId="449C3491" w14:textId="4A551C42" w:rsidR="001608A6" w:rsidRDefault="001608A6"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Could this be </w:t>
      </w:r>
      <w:r w:rsidR="00510F7D">
        <w:rPr>
          <w:rFonts w:ascii="Arial" w:hAnsi="Arial" w:cs="Arial"/>
          <w:sz w:val="24"/>
          <w:szCs w:val="24"/>
        </w:rPr>
        <w:t>with this?</w:t>
      </w:r>
    </w:p>
    <w:p w14:paraId="689FCCBC" w14:textId="77777777" w:rsidR="00510F7D" w:rsidRDefault="00510F7D" w:rsidP="001608A6">
      <w:pPr>
        <w:spacing w:after="0" w:line="240" w:lineRule="auto"/>
        <w:ind w:left="1843" w:hanging="1843"/>
        <w:jc w:val="both"/>
        <w:rPr>
          <w:rFonts w:ascii="Arial" w:hAnsi="Arial" w:cs="Arial"/>
          <w:sz w:val="24"/>
          <w:szCs w:val="24"/>
        </w:rPr>
      </w:pPr>
    </w:p>
    <w:p w14:paraId="65630E31" w14:textId="67CB9854" w:rsidR="00510F7D" w:rsidRDefault="00510F7D" w:rsidP="001608A6">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 no, those are the cyphers to decode the things, these are examples of them.</w:t>
      </w:r>
    </w:p>
    <w:p w14:paraId="71916B24" w14:textId="77777777" w:rsidR="00510F7D" w:rsidRDefault="00510F7D" w:rsidP="001608A6">
      <w:pPr>
        <w:spacing w:after="0" w:line="240" w:lineRule="auto"/>
        <w:ind w:left="1843" w:hanging="1843"/>
        <w:jc w:val="both"/>
        <w:rPr>
          <w:rFonts w:ascii="Arial" w:hAnsi="Arial" w:cs="Arial"/>
          <w:sz w:val="24"/>
          <w:szCs w:val="24"/>
        </w:rPr>
      </w:pPr>
    </w:p>
    <w:p w14:paraId="045E3908" w14:textId="7FEBA819" w:rsidR="00510F7D" w:rsidRDefault="00510F7D"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Okay, how does that work?</w:t>
      </w:r>
    </w:p>
    <w:p w14:paraId="2DBEA27A" w14:textId="77777777" w:rsidR="00510F7D" w:rsidRDefault="00510F7D" w:rsidP="001608A6">
      <w:pPr>
        <w:spacing w:after="0" w:line="240" w:lineRule="auto"/>
        <w:ind w:left="1843" w:hanging="1843"/>
        <w:jc w:val="both"/>
        <w:rPr>
          <w:rFonts w:ascii="Arial" w:hAnsi="Arial" w:cs="Arial"/>
          <w:sz w:val="24"/>
          <w:szCs w:val="24"/>
        </w:rPr>
      </w:pPr>
    </w:p>
    <w:p w14:paraId="197C30AA" w14:textId="1E875C03" w:rsidR="00510F7D" w:rsidRDefault="00510F7D" w:rsidP="001608A6">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It's one shift cyphers, so A becomes B, then this is a three shift.</w:t>
      </w:r>
    </w:p>
    <w:p w14:paraId="700AFBF6" w14:textId="77777777" w:rsidR="00510F7D" w:rsidRDefault="00510F7D" w:rsidP="001608A6">
      <w:pPr>
        <w:spacing w:after="0" w:line="240" w:lineRule="auto"/>
        <w:ind w:left="1843" w:hanging="1843"/>
        <w:jc w:val="both"/>
        <w:rPr>
          <w:rFonts w:ascii="Arial" w:hAnsi="Arial" w:cs="Arial"/>
          <w:sz w:val="24"/>
          <w:szCs w:val="24"/>
        </w:rPr>
      </w:pPr>
    </w:p>
    <w:p w14:paraId="3C6949DF" w14:textId="60ACCD69" w:rsidR="00510F7D" w:rsidRDefault="00510F7D"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B becomes A, or A becomes B?  Yeah, I think it's B becomes A, so they're going…</w:t>
      </w:r>
    </w:p>
    <w:p w14:paraId="21E0BDE6" w14:textId="77777777" w:rsidR="00510F7D" w:rsidRDefault="00510F7D" w:rsidP="001608A6">
      <w:pPr>
        <w:spacing w:after="0" w:line="240" w:lineRule="auto"/>
        <w:ind w:left="1843" w:hanging="1843"/>
        <w:jc w:val="both"/>
        <w:rPr>
          <w:rFonts w:ascii="Arial" w:hAnsi="Arial" w:cs="Arial"/>
          <w:sz w:val="24"/>
          <w:szCs w:val="24"/>
        </w:rPr>
      </w:pPr>
    </w:p>
    <w:p w14:paraId="08DFAB69" w14:textId="2B6E4046" w:rsidR="00510F7D" w:rsidRDefault="00510F7D" w:rsidP="001608A6">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Yeah, it's a backward </w:t>
      </w:r>
      <w:r w:rsidR="005E10CC">
        <w:rPr>
          <w:rFonts w:ascii="Arial" w:hAnsi="Arial" w:cs="Arial"/>
          <w:sz w:val="24"/>
          <w:szCs w:val="24"/>
        </w:rPr>
        <w:t>shift</w:t>
      </w:r>
      <w:r>
        <w:rPr>
          <w:rFonts w:ascii="Arial" w:hAnsi="Arial" w:cs="Arial"/>
          <w:sz w:val="24"/>
          <w:szCs w:val="24"/>
        </w:rPr>
        <w:t xml:space="preserve"> one.</w:t>
      </w:r>
    </w:p>
    <w:p w14:paraId="3CE32051" w14:textId="77777777" w:rsidR="00510F7D" w:rsidRDefault="00510F7D" w:rsidP="001608A6">
      <w:pPr>
        <w:spacing w:after="0" w:line="240" w:lineRule="auto"/>
        <w:ind w:left="1843" w:hanging="1843"/>
        <w:jc w:val="both"/>
        <w:rPr>
          <w:rFonts w:ascii="Arial" w:hAnsi="Arial" w:cs="Arial"/>
          <w:sz w:val="24"/>
          <w:szCs w:val="24"/>
        </w:rPr>
      </w:pPr>
    </w:p>
    <w:p w14:paraId="05C12A79" w14:textId="075FBAFC" w:rsidR="00510F7D" w:rsidRDefault="00510F7D"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that would be E, E, A, B, C, D…No, C, C.</w:t>
      </w:r>
    </w:p>
    <w:p w14:paraId="39569C85" w14:textId="77777777" w:rsidR="00510F7D" w:rsidRDefault="00510F7D" w:rsidP="001608A6">
      <w:pPr>
        <w:spacing w:after="0" w:line="240" w:lineRule="auto"/>
        <w:ind w:left="1843" w:hanging="1843"/>
        <w:jc w:val="both"/>
        <w:rPr>
          <w:rFonts w:ascii="Arial" w:hAnsi="Arial" w:cs="Arial"/>
          <w:sz w:val="24"/>
          <w:szCs w:val="24"/>
        </w:rPr>
      </w:pPr>
    </w:p>
    <w:p w14:paraId="2E9B6B69" w14:textId="335F057D" w:rsidR="00510F7D" w:rsidRDefault="00510F7D" w:rsidP="001608A6">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No, we already have the </w:t>
      </w:r>
      <w:r w:rsidR="005E10CC">
        <w:rPr>
          <w:rFonts w:ascii="Arial" w:hAnsi="Arial" w:cs="Arial"/>
          <w:sz w:val="24"/>
          <w:szCs w:val="24"/>
        </w:rPr>
        <w:t>translations</w:t>
      </w:r>
      <w:r>
        <w:rPr>
          <w:rFonts w:ascii="Arial" w:hAnsi="Arial" w:cs="Arial"/>
          <w:sz w:val="24"/>
          <w:szCs w:val="24"/>
        </w:rPr>
        <w:t>.</w:t>
      </w:r>
    </w:p>
    <w:p w14:paraId="6D4AEC0A" w14:textId="77777777" w:rsidR="00510F7D" w:rsidRDefault="00510F7D" w:rsidP="001608A6">
      <w:pPr>
        <w:spacing w:after="0" w:line="240" w:lineRule="auto"/>
        <w:ind w:left="1843" w:hanging="1843"/>
        <w:jc w:val="both"/>
        <w:rPr>
          <w:rFonts w:ascii="Arial" w:hAnsi="Arial" w:cs="Arial"/>
          <w:sz w:val="24"/>
          <w:szCs w:val="24"/>
        </w:rPr>
      </w:pPr>
    </w:p>
    <w:p w14:paraId="467D7EFA" w14:textId="7E0E90F5" w:rsidR="00510F7D" w:rsidRDefault="00510F7D"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Oh, we do.</w:t>
      </w:r>
    </w:p>
    <w:p w14:paraId="04D9E75A" w14:textId="77777777" w:rsidR="00510F7D" w:rsidRDefault="00510F7D" w:rsidP="001608A6">
      <w:pPr>
        <w:spacing w:after="0" w:line="240" w:lineRule="auto"/>
        <w:ind w:left="1843" w:hanging="1843"/>
        <w:jc w:val="both"/>
        <w:rPr>
          <w:rFonts w:ascii="Arial" w:hAnsi="Arial" w:cs="Arial"/>
          <w:sz w:val="24"/>
          <w:szCs w:val="24"/>
        </w:rPr>
      </w:pPr>
    </w:p>
    <w:p w14:paraId="5FA2C9C8" w14:textId="217F08A2" w:rsidR="00510F7D" w:rsidRDefault="00510F7D" w:rsidP="001608A6">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Joan sets this up, yes.  Joan sets this thing up, as a means to being near the bar.  Joan sees Donna leave the bar, Joan phones Chris, tells him that Donna left the bar.  Chris stops Donna for the ticket, to stop her from saving Nick, while Cherie murders Nick, because Cherie would also know where Donna’s going to meet Nick, because…</w:t>
      </w:r>
    </w:p>
    <w:p w14:paraId="05BEDA5C" w14:textId="77777777" w:rsidR="00510F7D" w:rsidRDefault="00510F7D" w:rsidP="001608A6">
      <w:pPr>
        <w:spacing w:after="0" w:line="240" w:lineRule="auto"/>
        <w:ind w:left="1843" w:hanging="1843"/>
        <w:jc w:val="both"/>
        <w:rPr>
          <w:rFonts w:ascii="Arial" w:hAnsi="Arial" w:cs="Arial"/>
          <w:sz w:val="24"/>
          <w:szCs w:val="24"/>
        </w:rPr>
      </w:pPr>
    </w:p>
    <w:p w14:paraId="7171C5B1" w14:textId="7A23EB43" w:rsidR="00510F7D" w:rsidRDefault="00510F7D"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is Cherie wearing, like a man’s boot?</w:t>
      </w:r>
    </w:p>
    <w:p w14:paraId="1F219A7D" w14:textId="77777777" w:rsidR="00510F7D" w:rsidRDefault="00510F7D" w:rsidP="001608A6">
      <w:pPr>
        <w:spacing w:after="0" w:line="240" w:lineRule="auto"/>
        <w:ind w:left="1843" w:hanging="1843"/>
        <w:jc w:val="both"/>
        <w:rPr>
          <w:rFonts w:ascii="Arial" w:hAnsi="Arial" w:cs="Arial"/>
          <w:sz w:val="24"/>
          <w:szCs w:val="24"/>
        </w:rPr>
      </w:pPr>
    </w:p>
    <w:p w14:paraId="46C24D79" w14:textId="24777EC0" w:rsidR="00510F7D" w:rsidRDefault="00510F7D" w:rsidP="001608A6">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Yes, she's wearing, she took the car, and wore the boots.</w:t>
      </w:r>
    </w:p>
    <w:p w14:paraId="7F1C4CE8" w14:textId="77777777" w:rsidR="00510F7D" w:rsidRDefault="00510F7D" w:rsidP="001608A6">
      <w:pPr>
        <w:spacing w:after="0" w:line="240" w:lineRule="auto"/>
        <w:ind w:left="1843" w:hanging="1843"/>
        <w:jc w:val="both"/>
        <w:rPr>
          <w:rFonts w:ascii="Arial" w:hAnsi="Arial" w:cs="Arial"/>
          <w:sz w:val="24"/>
          <w:szCs w:val="24"/>
        </w:rPr>
      </w:pPr>
    </w:p>
    <w:p w14:paraId="79FBEEBC" w14:textId="40C92778" w:rsidR="00510F7D" w:rsidRDefault="00510F7D" w:rsidP="001608A6">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55:</w:t>
      </w:r>
      <w:r>
        <w:rPr>
          <w:rFonts w:ascii="Arial" w:hAnsi="Arial" w:cs="Arial"/>
          <w:sz w:val="24"/>
          <w:szCs w:val="24"/>
        </w:rPr>
        <w:tab/>
        <w:t>Oh, my gosh, I think that…</w:t>
      </w:r>
    </w:p>
    <w:p w14:paraId="00BDBE9B" w14:textId="77777777" w:rsidR="00510F7D" w:rsidRDefault="00510F7D" w:rsidP="001608A6">
      <w:pPr>
        <w:spacing w:after="0" w:line="240" w:lineRule="auto"/>
        <w:ind w:left="1843" w:hanging="1843"/>
        <w:jc w:val="both"/>
        <w:rPr>
          <w:rFonts w:ascii="Arial" w:hAnsi="Arial" w:cs="Arial"/>
          <w:sz w:val="24"/>
          <w:szCs w:val="24"/>
        </w:rPr>
      </w:pPr>
    </w:p>
    <w:p w14:paraId="377B4525" w14:textId="5032EC4E" w:rsidR="00510F7D" w:rsidRDefault="00510F7D" w:rsidP="001608A6">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 think…</w:t>
      </w:r>
    </w:p>
    <w:p w14:paraId="3AAB69CA" w14:textId="77777777" w:rsidR="00510F7D" w:rsidRDefault="00510F7D" w:rsidP="001608A6">
      <w:pPr>
        <w:spacing w:after="0" w:line="240" w:lineRule="auto"/>
        <w:ind w:left="1843" w:hanging="1843"/>
        <w:jc w:val="both"/>
        <w:rPr>
          <w:rFonts w:ascii="Arial" w:hAnsi="Arial" w:cs="Arial"/>
          <w:sz w:val="24"/>
          <w:szCs w:val="24"/>
        </w:rPr>
      </w:pPr>
    </w:p>
    <w:p w14:paraId="53184007" w14:textId="6EE92D89" w:rsidR="00510F7D" w:rsidRDefault="00510F7D" w:rsidP="001608A6">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 think that’s it.</w:t>
      </w:r>
    </w:p>
    <w:p w14:paraId="3B05CCD4" w14:textId="77777777" w:rsidR="00510F7D" w:rsidRDefault="00510F7D" w:rsidP="001608A6">
      <w:pPr>
        <w:spacing w:after="0" w:line="240" w:lineRule="auto"/>
        <w:ind w:left="1843" w:hanging="1843"/>
        <w:jc w:val="both"/>
        <w:rPr>
          <w:rFonts w:ascii="Arial" w:hAnsi="Arial" w:cs="Arial"/>
          <w:sz w:val="24"/>
          <w:szCs w:val="24"/>
        </w:rPr>
      </w:pPr>
    </w:p>
    <w:p w14:paraId="37B39C41" w14:textId="1EF2D5F3" w:rsidR="00510F7D" w:rsidRDefault="00510F7D" w:rsidP="00510F7D">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…so.  The only thing that wouldn’t make sense is how they would know where Donna was going to meet Nick.  Because the only person that saw that, or the matchbox, was Carmen, right?  So that almost makes Carmen smell.</w:t>
      </w:r>
    </w:p>
    <w:p w14:paraId="46FCCF7B" w14:textId="77777777" w:rsidR="00510F7D" w:rsidRDefault="00510F7D" w:rsidP="00510F7D">
      <w:pPr>
        <w:spacing w:after="0" w:line="240" w:lineRule="auto"/>
        <w:ind w:left="1843" w:hanging="1843"/>
        <w:jc w:val="both"/>
        <w:rPr>
          <w:rFonts w:ascii="Arial" w:hAnsi="Arial" w:cs="Arial"/>
          <w:sz w:val="24"/>
          <w:szCs w:val="24"/>
        </w:rPr>
      </w:pPr>
    </w:p>
    <w:p w14:paraId="6D34AD34" w14:textId="2999E87F" w:rsidR="00510F7D" w:rsidRDefault="00510F7D" w:rsidP="00510F7D">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She's stinky.</w:t>
      </w:r>
    </w:p>
    <w:p w14:paraId="134D9D6E" w14:textId="77777777" w:rsidR="00510F7D" w:rsidRDefault="00510F7D" w:rsidP="00510F7D">
      <w:pPr>
        <w:spacing w:after="0" w:line="240" w:lineRule="auto"/>
        <w:ind w:left="1843" w:hanging="1843"/>
        <w:jc w:val="both"/>
        <w:rPr>
          <w:rFonts w:ascii="Arial" w:hAnsi="Arial" w:cs="Arial"/>
          <w:sz w:val="24"/>
          <w:szCs w:val="24"/>
        </w:rPr>
      </w:pPr>
    </w:p>
    <w:p w14:paraId="640A8595" w14:textId="543F87B4" w:rsidR="00510F7D" w:rsidRDefault="00510F7D" w:rsidP="00510F7D">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Murder most foul.</w:t>
      </w:r>
    </w:p>
    <w:p w14:paraId="26BBF6FF" w14:textId="77777777" w:rsidR="00510F7D" w:rsidRDefault="00510F7D" w:rsidP="00510F7D">
      <w:pPr>
        <w:spacing w:after="0" w:line="240" w:lineRule="auto"/>
        <w:ind w:left="1843" w:hanging="1843"/>
        <w:jc w:val="both"/>
        <w:rPr>
          <w:rFonts w:ascii="Arial" w:hAnsi="Arial" w:cs="Arial"/>
          <w:sz w:val="24"/>
          <w:szCs w:val="24"/>
        </w:rPr>
      </w:pPr>
    </w:p>
    <w:p w14:paraId="469A8E62" w14:textId="2F441238" w:rsidR="00510F7D" w:rsidRDefault="00510F7D" w:rsidP="00510F7D">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Pooh-</w:t>
      </w:r>
      <w:proofErr w:type="spellStart"/>
      <w:r>
        <w:rPr>
          <w:rFonts w:ascii="Arial" w:hAnsi="Arial" w:cs="Arial"/>
          <w:sz w:val="24"/>
          <w:szCs w:val="24"/>
        </w:rPr>
        <w:t>ey</w:t>
      </w:r>
      <w:proofErr w:type="spellEnd"/>
      <w:r>
        <w:rPr>
          <w:rFonts w:ascii="Arial" w:hAnsi="Arial" w:cs="Arial"/>
          <w:sz w:val="24"/>
          <w:szCs w:val="24"/>
        </w:rPr>
        <w:t>.</w:t>
      </w:r>
    </w:p>
    <w:p w14:paraId="6511C0DD" w14:textId="77777777" w:rsidR="00510F7D" w:rsidRDefault="00510F7D" w:rsidP="00510F7D">
      <w:pPr>
        <w:spacing w:after="0" w:line="240" w:lineRule="auto"/>
        <w:ind w:left="1843" w:hanging="1843"/>
        <w:jc w:val="both"/>
        <w:rPr>
          <w:rFonts w:ascii="Arial" w:hAnsi="Arial" w:cs="Arial"/>
          <w:sz w:val="24"/>
          <w:szCs w:val="24"/>
        </w:rPr>
      </w:pPr>
    </w:p>
    <w:p w14:paraId="07AB429B" w14:textId="775536BD" w:rsidR="00510F7D" w:rsidRDefault="00510F7D" w:rsidP="00510F7D">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yeah, we’re trying to figure out how Chris knew where Donna was going to be, to stop her from talking.</w:t>
      </w:r>
    </w:p>
    <w:p w14:paraId="7C900927" w14:textId="77777777" w:rsidR="00510F7D" w:rsidRDefault="00510F7D" w:rsidP="00510F7D">
      <w:pPr>
        <w:spacing w:after="0" w:line="240" w:lineRule="auto"/>
        <w:ind w:left="1843" w:hanging="1843"/>
        <w:jc w:val="both"/>
        <w:rPr>
          <w:rFonts w:ascii="Arial" w:hAnsi="Arial" w:cs="Arial"/>
          <w:sz w:val="24"/>
          <w:szCs w:val="24"/>
        </w:rPr>
      </w:pPr>
    </w:p>
    <w:p w14:paraId="19A56155" w14:textId="4B403836" w:rsidR="00510F7D" w:rsidRDefault="00510F7D" w:rsidP="00510F7D">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But how would they have known where Nick was going to be?</w:t>
      </w:r>
    </w:p>
    <w:p w14:paraId="52BA10E5" w14:textId="77777777" w:rsidR="00510F7D" w:rsidRDefault="00510F7D" w:rsidP="00510F7D">
      <w:pPr>
        <w:spacing w:after="0" w:line="240" w:lineRule="auto"/>
        <w:ind w:left="1843" w:hanging="1843"/>
        <w:jc w:val="both"/>
        <w:rPr>
          <w:rFonts w:ascii="Arial" w:hAnsi="Arial" w:cs="Arial"/>
          <w:sz w:val="24"/>
          <w:szCs w:val="24"/>
        </w:rPr>
      </w:pPr>
    </w:p>
    <w:p w14:paraId="3BCA06FA" w14:textId="1F66FBEE" w:rsidR="00510F7D" w:rsidRDefault="00510F7D" w:rsidP="00510F7D">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Hmm, uh-huh.</w:t>
      </w:r>
    </w:p>
    <w:p w14:paraId="2075256F" w14:textId="77777777" w:rsidR="00510F7D" w:rsidRDefault="00510F7D" w:rsidP="00510F7D">
      <w:pPr>
        <w:spacing w:after="0" w:line="240" w:lineRule="auto"/>
        <w:ind w:left="1843" w:hanging="1843"/>
        <w:jc w:val="both"/>
        <w:rPr>
          <w:rFonts w:ascii="Arial" w:hAnsi="Arial" w:cs="Arial"/>
          <w:sz w:val="24"/>
          <w:szCs w:val="24"/>
        </w:rPr>
      </w:pPr>
    </w:p>
    <w:p w14:paraId="67D29D8F" w14:textId="7B31E240" w:rsidR="00510F7D" w:rsidRDefault="00510F7D" w:rsidP="00510F7D">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How did they know he was out at the cliff, unless…</w:t>
      </w:r>
    </w:p>
    <w:p w14:paraId="79CFB4BA" w14:textId="77777777" w:rsidR="00510F7D" w:rsidRDefault="00510F7D" w:rsidP="00510F7D">
      <w:pPr>
        <w:spacing w:after="0" w:line="240" w:lineRule="auto"/>
        <w:ind w:left="1843" w:hanging="1843"/>
        <w:jc w:val="both"/>
        <w:rPr>
          <w:rFonts w:ascii="Arial" w:hAnsi="Arial" w:cs="Arial"/>
          <w:sz w:val="24"/>
          <w:szCs w:val="24"/>
        </w:rPr>
      </w:pPr>
    </w:p>
    <w:p w14:paraId="52802FD1" w14:textId="2CE96314" w:rsidR="00510F7D" w:rsidRDefault="00510F7D" w:rsidP="00510F7D">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Hmm, or was the…hmm.  Could it be that…hmm.  They were going to kill him either way, so like, at the bar, wherever he was, the whole point was…</w:t>
      </w:r>
    </w:p>
    <w:p w14:paraId="3678A356" w14:textId="77777777" w:rsidR="00510F7D" w:rsidRDefault="00510F7D" w:rsidP="00510F7D">
      <w:pPr>
        <w:spacing w:after="0" w:line="240" w:lineRule="auto"/>
        <w:ind w:left="1843" w:hanging="1843"/>
        <w:jc w:val="both"/>
        <w:rPr>
          <w:rFonts w:ascii="Arial" w:hAnsi="Arial" w:cs="Arial"/>
          <w:sz w:val="24"/>
          <w:szCs w:val="24"/>
        </w:rPr>
      </w:pPr>
    </w:p>
    <w:p w14:paraId="385871DC" w14:textId="5384EEEA" w:rsidR="00510F7D" w:rsidRDefault="00510F7D" w:rsidP="00510F7D">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Oh.</w:t>
      </w:r>
    </w:p>
    <w:p w14:paraId="604F630C" w14:textId="77777777" w:rsidR="00510F7D" w:rsidRDefault="00510F7D" w:rsidP="00510F7D">
      <w:pPr>
        <w:spacing w:after="0" w:line="240" w:lineRule="auto"/>
        <w:ind w:left="1843" w:hanging="1843"/>
        <w:jc w:val="both"/>
        <w:rPr>
          <w:rFonts w:ascii="Arial" w:hAnsi="Arial" w:cs="Arial"/>
          <w:sz w:val="24"/>
          <w:szCs w:val="24"/>
        </w:rPr>
      </w:pPr>
    </w:p>
    <w:p w14:paraId="35CF442C" w14:textId="3A2F77ED" w:rsidR="00510F7D" w:rsidRDefault="00510F7D" w:rsidP="00510F7D">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…they wear the mask, and kill.</w:t>
      </w:r>
    </w:p>
    <w:p w14:paraId="2A0F5F20" w14:textId="77777777" w:rsidR="00510F7D" w:rsidRDefault="00510F7D" w:rsidP="00510F7D">
      <w:pPr>
        <w:spacing w:after="0" w:line="240" w:lineRule="auto"/>
        <w:ind w:left="1843" w:hanging="1843"/>
        <w:jc w:val="both"/>
        <w:rPr>
          <w:rFonts w:ascii="Arial" w:hAnsi="Arial" w:cs="Arial"/>
          <w:sz w:val="24"/>
          <w:szCs w:val="24"/>
        </w:rPr>
      </w:pPr>
    </w:p>
    <w:p w14:paraId="4A3268D7" w14:textId="298963F0" w:rsidR="00510F7D" w:rsidRDefault="00510F7D" w:rsidP="00510F7D">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Donna and Chris are in the hiking club.</w:t>
      </w:r>
    </w:p>
    <w:p w14:paraId="215B5683" w14:textId="77777777" w:rsidR="00510F7D" w:rsidRDefault="00510F7D" w:rsidP="00510F7D">
      <w:pPr>
        <w:spacing w:after="0" w:line="240" w:lineRule="auto"/>
        <w:ind w:left="1843" w:hanging="1843"/>
        <w:jc w:val="both"/>
        <w:rPr>
          <w:rFonts w:ascii="Arial" w:hAnsi="Arial" w:cs="Arial"/>
          <w:sz w:val="24"/>
          <w:szCs w:val="24"/>
        </w:rPr>
      </w:pPr>
    </w:p>
    <w:p w14:paraId="0EA32231" w14:textId="54AAB7FE" w:rsidR="00510F7D" w:rsidRDefault="00510F7D" w:rsidP="00510F7D">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Donna and Chris?</w:t>
      </w:r>
    </w:p>
    <w:p w14:paraId="1887AEAA" w14:textId="77777777" w:rsidR="00510F7D" w:rsidRDefault="00510F7D" w:rsidP="00510F7D">
      <w:pPr>
        <w:spacing w:after="0" w:line="240" w:lineRule="auto"/>
        <w:ind w:left="1843" w:hanging="1843"/>
        <w:jc w:val="both"/>
        <w:rPr>
          <w:rFonts w:ascii="Arial" w:hAnsi="Arial" w:cs="Arial"/>
          <w:sz w:val="24"/>
          <w:szCs w:val="24"/>
        </w:rPr>
      </w:pPr>
    </w:p>
    <w:p w14:paraId="65E440D5" w14:textId="6EFE1BEB" w:rsidR="00510F7D" w:rsidRDefault="00510F7D" w:rsidP="00510F7D">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w:t>
      </w:r>
    </w:p>
    <w:p w14:paraId="03609F56" w14:textId="77777777" w:rsidR="00510F7D" w:rsidRDefault="00510F7D" w:rsidP="00510F7D">
      <w:pPr>
        <w:spacing w:after="0" w:line="240" w:lineRule="auto"/>
        <w:ind w:left="1843" w:hanging="1843"/>
        <w:jc w:val="both"/>
        <w:rPr>
          <w:rFonts w:ascii="Arial" w:hAnsi="Arial" w:cs="Arial"/>
          <w:sz w:val="24"/>
          <w:szCs w:val="24"/>
        </w:rPr>
      </w:pPr>
    </w:p>
    <w:p w14:paraId="5B56EC44" w14:textId="246AC137" w:rsidR="00510F7D" w:rsidRDefault="00510F7D" w:rsidP="00510F7D">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Hmm, what does that mean?</w:t>
      </w:r>
    </w:p>
    <w:p w14:paraId="75302BC7" w14:textId="77777777" w:rsidR="00510F7D" w:rsidRDefault="00510F7D" w:rsidP="00510F7D">
      <w:pPr>
        <w:spacing w:after="0" w:line="240" w:lineRule="auto"/>
        <w:ind w:left="1843" w:hanging="1843"/>
        <w:jc w:val="both"/>
        <w:rPr>
          <w:rFonts w:ascii="Arial" w:hAnsi="Arial" w:cs="Arial"/>
          <w:sz w:val="24"/>
          <w:szCs w:val="24"/>
        </w:rPr>
      </w:pPr>
    </w:p>
    <w:p w14:paraId="789992DA" w14:textId="2FC3532D" w:rsidR="00510F7D" w:rsidRDefault="00510F7D" w:rsidP="00510F7D">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r>
      <w:r w:rsidR="00EF53DD">
        <w:rPr>
          <w:rFonts w:ascii="Arial" w:hAnsi="Arial" w:cs="Arial"/>
          <w:sz w:val="24"/>
          <w:szCs w:val="24"/>
        </w:rPr>
        <w:t>Simply that way.</w:t>
      </w:r>
    </w:p>
    <w:p w14:paraId="7C3CFC68" w14:textId="77777777" w:rsidR="00EF53DD" w:rsidRDefault="00EF53DD" w:rsidP="00510F7D">
      <w:pPr>
        <w:spacing w:after="0" w:line="240" w:lineRule="auto"/>
        <w:ind w:left="1843" w:hanging="1843"/>
        <w:jc w:val="both"/>
        <w:rPr>
          <w:rFonts w:ascii="Arial" w:hAnsi="Arial" w:cs="Arial"/>
          <w:sz w:val="24"/>
          <w:szCs w:val="24"/>
        </w:rPr>
      </w:pPr>
    </w:p>
    <w:p w14:paraId="483ED6B1" w14:textId="52349329" w:rsidR="00EF53DD" w:rsidRDefault="00EF53DD" w:rsidP="00510F7D">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Donna was in on it.</w:t>
      </w:r>
    </w:p>
    <w:p w14:paraId="4CB6E1C7" w14:textId="77777777" w:rsidR="00EF53DD" w:rsidRDefault="00EF53DD" w:rsidP="00510F7D">
      <w:pPr>
        <w:spacing w:after="0" w:line="240" w:lineRule="auto"/>
        <w:ind w:left="1843" w:hanging="1843"/>
        <w:jc w:val="both"/>
        <w:rPr>
          <w:rFonts w:ascii="Arial" w:hAnsi="Arial" w:cs="Arial"/>
          <w:sz w:val="24"/>
          <w:szCs w:val="24"/>
        </w:rPr>
      </w:pPr>
    </w:p>
    <w:p w14:paraId="6DFC0CF4" w14:textId="0F63C5A6" w:rsidR="00EF53DD" w:rsidRDefault="00EF53DD" w:rsidP="00510F7D">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She potentially was aware.</w:t>
      </w:r>
    </w:p>
    <w:p w14:paraId="47AE58B2" w14:textId="77777777" w:rsidR="00EF53DD" w:rsidRDefault="00EF53DD" w:rsidP="00510F7D">
      <w:pPr>
        <w:spacing w:after="0" w:line="240" w:lineRule="auto"/>
        <w:ind w:left="1843" w:hanging="1843"/>
        <w:jc w:val="both"/>
        <w:rPr>
          <w:rFonts w:ascii="Arial" w:hAnsi="Arial" w:cs="Arial"/>
          <w:sz w:val="24"/>
          <w:szCs w:val="24"/>
        </w:rPr>
      </w:pPr>
    </w:p>
    <w:p w14:paraId="7BAB69F9" w14:textId="6ED2DFDC" w:rsidR="00EF53DD" w:rsidRDefault="00EF53DD" w:rsidP="00510F7D">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she tried to stop it, or she…</w:t>
      </w:r>
    </w:p>
    <w:p w14:paraId="5C4DDFE5" w14:textId="77777777" w:rsidR="00EF53DD" w:rsidRDefault="00EF53DD" w:rsidP="00510F7D">
      <w:pPr>
        <w:spacing w:after="0" w:line="240" w:lineRule="auto"/>
        <w:ind w:left="1843" w:hanging="1843"/>
        <w:jc w:val="both"/>
        <w:rPr>
          <w:rFonts w:ascii="Arial" w:hAnsi="Arial" w:cs="Arial"/>
          <w:sz w:val="24"/>
          <w:szCs w:val="24"/>
        </w:rPr>
      </w:pPr>
    </w:p>
    <w:p w14:paraId="583C2252" w14:textId="595BE090" w:rsidR="00EF53DD" w:rsidRDefault="00EF53DD" w:rsidP="00510F7D">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53:</w:t>
      </w:r>
      <w:r>
        <w:rPr>
          <w:rFonts w:ascii="Arial" w:hAnsi="Arial" w:cs="Arial"/>
          <w:sz w:val="24"/>
          <w:szCs w:val="24"/>
        </w:rPr>
        <w:tab/>
      </w:r>
      <w:r w:rsidR="005E10CC">
        <w:rPr>
          <w:rFonts w:ascii="Arial" w:hAnsi="Arial" w:cs="Arial"/>
          <w:sz w:val="24"/>
          <w:szCs w:val="24"/>
        </w:rPr>
        <w:t>Either</w:t>
      </w:r>
      <w:r>
        <w:rPr>
          <w:rFonts w:ascii="Arial" w:hAnsi="Arial" w:cs="Arial"/>
          <w:sz w:val="24"/>
          <w:szCs w:val="24"/>
        </w:rPr>
        <w:t xml:space="preserve"> was in on it, or was aware that it was going to happen.</w:t>
      </w:r>
    </w:p>
    <w:p w14:paraId="7F0DCAE3" w14:textId="77777777" w:rsidR="00EF53DD" w:rsidRDefault="00EF53DD" w:rsidP="00510F7D">
      <w:pPr>
        <w:spacing w:after="0" w:line="240" w:lineRule="auto"/>
        <w:ind w:left="1843" w:hanging="1843"/>
        <w:jc w:val="both"/>
        <w:rPr>
          <w:rFonts w:ascii="Arial" w:hAnsi="Arial" w:cs="Arial"/>
          <w:sz w:val="24"/>
          <w:szCs w:val="24"/>
        </w:rPr>
      </w:pPr>
    </w:p>
    <w:p w14:paraId="1D7A8C6B" w14:textId="1AD40DCA" w:rsidR="00EF53DD" w:rsidRDefault="00EF53DD" w:rsidP="00510F7D">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I think she was aware, yeah, I think she knew.  </w:t>
      </w:r>
    </w:p>
    <w:p w14:paraId="2F5A2C6F" w14:textId="77777777" w:rsidR="00EF53DD" w:rsidRDefault="00EF53DD" w:rsidP="00510F7D">
      <w:pPr>
        <w:spacing w:after="0" w:line="240" w:lineRule="auto"/>
        <w:ind w:left="1843" w:hanging="1843"/>
        <w:jc w:val="both"/>
        <w:rPr>
          <w:rFonts w:ascii="Arial" w:hAnsi="Arial" w:cs="Arial"/>
          <w:sz w:val="24"/>
          <w:szCs w:val="24"/>
        </w:rPr>
      </w:pPr>
    </w:p>
    <w:p w14:paraId="694BB6FF" w14:textId="2F63A4D9" w:rsidR="00EF53DD" w:rsidRDefault="00EF53DD" w:rsidP="00510F7D">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What if Donna, if Donna was in on it, she could have set up the location to get Nick to be at that location.</w:t>
      </w:r>
    </w:p>
    <w:p w14:paraId="57AEE49D" w14:textId="77777777" w:rsidR="00EF53DD" w:rsidRDefault="00EF53DD" w:rsidP="00510F7D">
      <w:pPr>
        <w:spacing w:after="0" w:line="240" w:lineRule="auto"/>
        <w:ind w:left="1843" w:hanging="1843"/>
        <w:jc w:val="both"/>
        <w:rPr>
          <w:rFonts w:ascii="Arial" w:hAnsi="Arial" w:cs="Arial"/>
          <w:sz w:val="24"/>
          <w:szCs w:val="24"/>
        </w:rPr>
      </w:pPr>
    </w:p>
    <w:p w14:paraId="7075651B" w14:textId="7000B30E" w:rsidR="00EF53DD" w:rsidRDefault="00EF53DD" w:rsidP="00510F7D">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But the time was 11 </w:t>
      </w:r>
      <w:proofErr w:type="gramStart"/>
      <w:r>
        <w:rPr>
          <w:rFonts w:ascii="Arial" w:hAnsi="Arial" w:cs="Arial"/>
          <w:sz w:val="24"/>
          <w:szCs w:val="24"/>
        </w:rPr>
        <w:t>p.m..</w:t>
      </w:r>
      <w:proofErr w:type="gramEnd"/>
      <w:r>
        <w:rPr>
          <w:rFonts w:ascii="Arial" w:hAnsi="Arial" w:cs="Arial"/>
          <w:sz w:val="24"/>
          <w:szCs w:val="24"/>
        </w:rPr>
        <w:t xml:space="preserve">  Like, he went out there because he saw the devil appear in the window…</w:t>
      </w:r>
    </w:p>
    <w:p w14:paraId="22498CBC" w14:textId="77777777" w:rsidR="00EF53DD" w:rsidRDefault="00EF53DD" w:rsidP="00510F7D">
      <w:pPr>
        <w:spacing w:after="0" w:line="240" w:lineRule="auto"/>
        <w:ind w:left="1843" w:hanging="1843"/>
        <w:jc w:val="both"/>
        <w:rPr>
          <w:rFonts w:ascii="Arial" w:hAnsi="Arial" w:cs="Arial"/>
          <w:sz w:val="24"/>
          <w:szCs w:val="24"/>
        </w:rPr>
      </w:pPr>
    </w:p>
    <w:p w14:paraId="3B711077" w14:textId="26F6C265" w:rsidR="00EF53DD" w:rsidRDefault="00EF53DD" w:rsidP="00510F7D">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Oh, yeah.</w:t>
      </w:r>
    </w:p>
    <w:p w14:paraId="2DAD37D6" w14:textId="77777777" w:rsidR="00EF53DD" w:rsidRDefault="00EF53DD" w:rsidP="00510F7D">
      <w:pPr>
        <w:spacing w:after="0" w:line="240" w:lineRule="auto"/>
        <w:ind w:left="1843" w:hanging="1843"/>
        <w:jc w:val="both"/>
        <w:rPr>
          <w:rFonts w:ascii="Arial" w:hAnsi="Arial" w:cs="Arial"/>
          <w:sz w:val="24"/>
          <w:szCs w:val="24"/>
        </w:rPr>
      </w:pPr>
    </w:p>
    <w:p w14:paraId="6C7BD91A" w14:textId="6F310776" w:rsidR="00EF53DD" w:rsidRDefault="00EF53DD" w:rsidP="00510F7D">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…and followed it.  </w:t>
      </w:r>
    </w:p>
    <w:p w14:paraId="3C03B46C" w14:textId="77777777" w:rsidR="00EF53DD" w:rsidRDefault="00EF53DD" w:rsidP="00510F7D">
      <w:pPr>
        <w:spacing w:after="0" w:line="240" w:lineRule="auto"/>
        <w:ind w:left="1843" w:hanging="1843"/>
        <w:jc w:val="both"/>
        <w:rPr>
          <w:rFonts w:ascii="Arial" w:hAnsi="Arial" w:cs="Arial"/>
          <w:sz w:val="24"/>
          <w:szCs w:val="24"/>
        </w:rPr>
      </w:pPr>
    </w:p>
    <w:p w14:paraId="693FF4C6" w14:textId="287EA422" w:rsidR="00EF53DD" w:rsidRDefault="00EF53DD" w:rsidP="00510F7D">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Okay, so Donna </w:t>
      </w:r>
      <w:r w:rsidR="005E10CC">
        <w:rPr>
          <w:rFonts w:ascii="Arial" w:hAnsi="Arial" w:cs="Arial"/>
          <w:sz w:val="24"/>
          <w:szCs w:val="24"/>
        </w:rPr>
        <w:t>wouldn’t</w:t>
      </w:r>
      <w:r>
        <w:rPr>
          <w:rFonts w:ascii="Arial" w:hAnsi="Arial" w:cs="Arial"/>
          <w:sz w:val="24"/>
          <w:szCs w:val="24"/>
        </w:rPr>
        <w:t xml:space="preserve"> have to be involved.</w:t>
      </w:r>
    </w:p>
    <w:p w14:paraId="04FF9716" w14:textId="77777777" w:rsidR="00EF53DD" w:rsidRDefault="00EF53DD" w:rsidP="00510F7D">
      <w:pPr>
        <w:spacing w:after="0" w:line="240" w:lineRule="auto"/>
        <w:ind w:left="1843" w:hanging="1843"/>
        <w:jc w:val="both"/>
        <w:rPr>
          <w:rFonts w:ascii="Arial" w:hAnsi="Arial" w:cs="Arial"/>
          <w:sz w:val="24"/>
          <w:szCs w:val="24"/>
        </w:rPr>
      </w:pPr>
    </w:p>
    <w:p w14:paraId="19EDC861" w14:textId="04432974" w:rsidR="00EF53DD" w:rsidRDefault="00EF53DD" w:rsidP="00510F7D">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 she doesn't…</w:t>
      </w:r>
    </w:p>
    <w:p w14:paraId="70363C52" w14:textId="77777777" w:rsidR="00EF53DD" w:rsidRDefault="00EF53DD" w:rsidP="00510F7D">
      <w:pPr>
        <w:spacing w:after="0" w:line="240" w:lineRule="auto"/>
        <w:ind w:left="1843" w:hanging="1843"/>
        <w:jc w:val="both"/>
        <w:rPr>
          <w:rFonts w:ascii="Arial" w:hAnsi="Arial" w:cs="Arial"/>
          <w:sz w:val="24"/>
          <w:szCs w:val="24"/>
        </w:rPr>
      </w:pPr>
    </w:p>
    <w:p w14:paraId="19454F33" w14:textId="0979D025" w:rsidR="00EF53DD" w:rsidRDefault="00EF53DD" w:rsidP="00510F7D">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Back to Chris and Cherie. </w:t>
      </w:r>
    </w:p>
    <w:p w14:paraId="35AEB9BE" w14:textId="77777777" w:rsidR="00EF53DD" w:rsidRDefault="00EF53DD" w:rsidP="00510F7D">
      <w:pPr>
        <w:spacing w:after="0" w:line="240" w:lineRule="auto"/>
        <w:ind w:left="1843" w:hanging="1843"/>
        <w:jc w:val="both"/>
        <w:rPr>
          <w:rFonts w:ascii="Arial" w:hAnsi="Arial" w:cs="Arial"/>
          <w:sz w:val="24"/>
          <w:szCs w:val="24"/>
        </w:rPr>
      </w:pPr>
    </w:p>
    <w:p w14:paraId="44BCB681" w14:textId="6A616A27" w:rsidR="00EF53DD" w:rsidRDefault="00EF53DD" w:rsidP="00510F7D">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But could this be 11 p.m. for the next day, because she does leave late, right, we don't know what time she leaves, but then…</w:t>
      </w:r>
    </w:p>
    <w:p w14:paraId="40B12F00" w14:textId="77777777" w:rsidR="00EF53DD" w:rsidRDefault="00EF53DD" w:rsidP="00510F7D">
      <w:pPr>
        <w:spacing w:after="0" w:line="240" w:lineRule="auto"/>
        <w:ind w:left="1843" w:hanging="1843"/>
        <w:jc w:val="both"/>
        <w:rPr>
          <w:rFonts w:ascii="Arial" w:hAnsi="Arial" w:cs="Arial"/>
          <w:sz w:val="24"/>
          <w:szCs w:val="24"/>
        </w:rPr>
      </w:pPr>
    </w:p>
    <w:p w14:paraId="0226CE0F" w14:textId="5E3AA841" w:rsidR="00EF53DD" w:rsidRDefault="00EF53DD" w:rsidP="00510F7D">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Yeah, good point.</w:t>
      </w:r>
    </w:p>
    <w:p w14:paraId="70AA619A" w14:textId="77777777" w:rsidR="00EF53DD" w:rsidRDefault="00EF53DD" w:rsidP="00510F7D">
      <w:pPr>
        <w:spacing w:after="0" w:line="240" w:lineRule="auto"/>
        <w:ind w:left="1843" w:hanging="1843"/>
        <w:jc w:val="both"/>
        <w:rPr>
          <w:rFonts w:ascii="Arial" w:hAnsi="Arial" w:cs="Arial"/>
          <w:sz w:val="24"/>
          <w:szCs w:val="24"/>
        </w:rPr>
      </w:pPr>
    </w:p>
    <w:p w14:paraId="6CEB5A31" w14:textId="0E206E66" w:rsidR="00EF53DD" w:rsidRDefault="00EF53DD" w:rsidP="00510F7D">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…this would then be, assuming she leaves way before 11 p.m., and then </w:t>
      </w:r>
      <w:r w:rsidR="005E10CC">
        <w:rPr>
          <w:rFonts w:ascii="Arial" w:hAnsi="Arial" w:cs="Arial"/>
          <w:sz w:val="24"/>
          <w:szCs w:val="24"/>
        </w:rPr>
        <w:t>somehow</w:t>
      </w:r>
      <w:r>
        <w:rPr>
          <w:rFonts w:ascii="Arial" w:hAnsi="Arial" w:cs="Arial"/>
          <w:sz w:val="24"/>
          <w:szCs w:val="24"/>
        </w:rPr>
        <w:t xml:space="preserve"> for that </w:t>
      </w:r>
      <w:r w:rsidR="005E10CC">
        <w:rPr>
          <w:rFonts w:ascii="Arial" w:hAnsi="Arial" w:cs="Arial"/>
          <w:sz w:val="24"/>
          <w:szCs w:val="24"/>
        </w:rPr>
        <w:t>amount</w:t>
      </w:r>
      <w:r>
        <w:rPr>
          <w:rFonts w:ascii="Arial" w:hAnsi="Arial" w:cs="Arial"/>
          <w:sz w:val="24"/>
          <w:szCs w:val="24"/>
        </w:rPr>
        <w:t xml:space="preserve"> of time, he doesn't actually get to see this, if that makes sense.  And it's only at three.</w:t>
      </w:r>
    </w:p>
    <w:p w14:paraId="290DA182" w14:textId="77777777" w:rsidR="00EF53DD" w:rsidRDefault="00EF53DD" w:rsidP="00510F7D">
      <w:pPr>
        <w:spacing w:after="0" w:line="240" w:lineRule="auto"/>
        <w:ind w:left="1843" w:hanging="1843"/>
        <w:jc w:val="both"/>
        <w:rPr>
          <w:rFonts w:ascii="Arial" w:hAnsi="Arial" w:cs="Arial"/>
          <w:sz w:val="24"/>
          <w:szCs w:val="24"/>
        </w:rPr>
      </w:pPr>
    </w:p>
    <w:p w14:paraId="2B47BB82" w14:textId="7BD58C10" w:rsidR="00EF53DD" w:rsidRDefault="00EF53DD" w:rsidP="00510F7D">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That’s a good point.  </w:t>
      </w:r>
    </w:p>
    <w:p w14:paraId="5DB51008" w14:textId="77777777" w:rsidR="009925A3" w:rsidRDefault="009925A3" w:rsidP="00510F7D">
      <w:pPr>
        <w:spacing w:after="0" w:line="240" w:lineRule="auto"/>
        <w:ind w:left="1843" w:hanging="1843"/>
        <w:jc w:val="both"/>
        <w:rPr>
          <w:rFonts w:ascii="Arial" w:hAnsi="Arial" w:cs="Arial"/>
          <w:sz w:val="24"/>
          <w:szCs w:val="24"/>
        </w:rPr>
      </w:pPr>
    </w:p>
    <w:p w14:paraId="382D18B8" w14:textId="189A07C7" w:rsidR="009925A3" w:rsidRDefault="009925A3" w:rsidP="00510F7D">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r>
      <w:r w:rsidR="005E10CC">
        <w:rPr>
          <w:rFonts w:ascii="Arial" w:hAnsi="Arial" w:cs="Arial"/>
          <w:sz w:val="24"/>
          <w:szCs w:val="24"/>
        </w:rPr>
        <w:t>Wednesday</w:t>
      </w:r>
      <w:r>
        <w:rPr>
          <w:rFonts w:ascii="Arial" w:hAnsi="Arial" w:cs="Arial"/>
          <w:sz w:val="24"/>
          <w:szCs w:val="24"/>
        </w:rPr>
        <w:t>, yeah, because we don't know what day the 7th is, right?</w:t>
      </w:r>
    </w:p>
    <w:p w14:paraId="1CDBD2D5" w14:textId="77777777" w:rsidR="009925A3" w:rsidRDefault="009925A3" w:rsidP="00510F7D">
      <w:pPr>
        <w:spacing w:after="0" w:line="240" w:lineRule="auto"/>
        <w:ind w:left="1843" w:hanging="1843"/>
        <w:jc w:val="both"/>
        <w:rPr>
          <w:rFonts w:ascii="Arial" w:hAnsi="Arial" w:cs="Arial"/>
          <w:sz w:val="24"/>
          <w:szCs w:val="24"/>
        </w:rPr>
      </w:pPr>
    </w:p>
    <w:p w14:paraId="3DE5A3C9" w14:textId="3B6ECEA0" w:rsidR="009925A3" w:rsidRDefault="009925A3" w:rsidP="00510F7D">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It's a </w:t>
      </w:r>
      <w:r w:rsidR="005E10CC">
        <w:rPr>
          <w:rFonts w:ascii="Arial" w:hAnsi="Arial" w:cs="Arial"/>
          <w:sz w:val="24"/>
          <w:szCs w:val="24"/>
        </w:rPr>
        <w:t>Wednesday</w:t>
      </w:r>
      <w:r>
        <w:rPr>
          <w:rFonts w:ascii="Arial" w:hAnsi="Arial" w:cs="Arial"/>
          <w:sz w:val="24"/>
          <w:szCs w:val="24"/>
        </w:rPr>
        <w:t>.</w:t>
      </w:r>
    </w:p>
    <w:p w14:paraId="5BADF79C" w14:textId="77777777" w:rsidR="009925A3" w:rsidRDefault="009925A3" w:rsidP="00510F7D">
      <w:pPr>
        <w:spacing w:after="0" w:line="240" w:lineRule="auto"/>
        <w:ind w:left="1843" w:hanging="1843"/>
        <w:jc w:val="both"/>
        <w:rPr>
          <w:rFonts w:ascii="Arial" w:hAnsi="Arial" w:cs="Arial"/>
          <w:sz w:val="24"/>
          <w:szCs w:val="24"/>
        </w:rPr>
      </w:pPr>
    </w:p>
    <w:p w14:paraId="0F750A9F" w14:textId="6214B588" w:rsidR="009925A3" w:rsidRDefault="009925A3" w:rsidP="00510F7D">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It's a </w:t>
      </w:r>
      <w:r w:rsidR="005E10CC">
        <w:rPr>
          <w:rFonts w:ascii="Arial" w:hAnsi="Arial" w:cs="Arial"/>
          <w:sz w:val="24"/>
          <w:szCs w:val="24"/>
        </w:rPr>
        <w:t>Wednesday</w:t>
      </w:r>
      <w:r>
        <w:rPr>
          <w:rFonts w:ascii="Arial" w:hAnsi="Arial" w:cs="Arial"/>
          <w:sz w:val="24"/>
          <w:szCs w:val="24"/>
        </w:rPr>
        <w:t>?  So why does she say that, then?  Wednesday, about land.</w:t>
      </w:r>
    </w:p>
    <w:p w14:paraId="1DB89E6A" w14:textId="77777777" w:rsidR="009925A3" w:rsidRDefault="009925A3" w:rsidP="00510F7D">
      <w:pPr>
        <w:spacing w:after="0" w:line="240" w:lineRule="auto"/>
        <w:ind w:left="1843" w:hanging="1843"/>
        <w:jc w:val="both"/>
        <w:rPr>
          <w:rFonts w:ascii="Arial" w:hAnsi="Arial" w:cs="Arial"/>
          <w:sz w:val="24"/>
          <w:szCs w:val="24"/>
        </w:rPr>
      </w:pPr>
    </w:p>
    <w:p w14:paraId="3A913E96" w14:textId="762568D8" w:rsidR="009925A3" w:rsidRDefault="009925A3" w:rsidP="00510F7D">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Old Scratch Tavern.</w:t>
      </w:r>
    </w:p>
    <w:p w14:paraId="2E57F645" w14:textId="77777777" w:rsidR="009925A3" w:rsidRDefault="009925A3" w:rsidP="00510F7D">
      <w:pPr>
        <w:spacing w:after="0" w:line="240" w:lineRule="auto"/>
        <w:ind w:left="1843" w:hanging="1843"/>
        <w:jc w:val="both"/>
        <w:rPr>
          <w:rFonts w:ascii="Arial" w:hAnsi="Arial" w:cs="Arial"/>
          <w:sz w:val="24"/>
          <w:szCs w:val="24"/>
        </w:rPr>
      </w:pPr>
    </w:p>
    <w:p w14:paraId="3E7BEDB5" w14:textId="62D985CE" w:rsidR="009925A3" w:rsidRDefault="009925A3" w:rsidP="00510F7D">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About Devil’s Well land, it was.</w:t>
      </w:r>
    </w:p>
    <w:p w14:paraId="69AB9CFA" w14:textId="77777777" w:rsidR="009925A3" w:rsidRDefault="009925A3" w:rsidP="00510F7D">
      <w:pPr>
        <w:spacing w:after="0" w:line="240" w:lineRule="auto"/>
        <w:ind w:left="1843" w:hanging="1843"/>
        <w:jc w:val="both"/>
        <w:rPr>
          <w:rFonts w:ascii="Arial" w:hAnsi="Arial" w:cs="Arial"/>
          <w:sz w:val="24"/>
          <w:szCs w:val="24"/>
        </w:rPr>
      </w:pPr>
    </w:p>
    <w:p w14:paraId="07D3F068" w14:textId="2C071A73" w:rsidR="009925A3" w:rsidRDefault="009925A3" w:rsidP="00510F7D">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Yeah, 11 </w:t>
      </w:r>
      <w:proofErr w:type="gramStart"/>
      <w:r>
        <w:rPr>
          <w:rFonts w:ascii="Arial" w:hAnsi="Arial" w:cs="Arial"/>
          <w:sz w:val="24"/>
          <w:szCs w:val="24"/>
        </w:rPr>
        <w:t>p.m..</w:t>
      </w:r>
      <w:proofErr w:type="gramEnd"/>
    </w:p>
    <w:p w14:paraId="1FCDA2E7" w14:textId="77777777" w:rsidR="009925A3" w:rsidRDefault="009925A3" w:rsidP="00510F7D">
      <w:pPr>
        <w:spacing w:after="0" w:line="240" w:lineRule="auto"/>
        <w:ind w:left="1843" w:hanging="1843"/>
        <w:jc w:val="both"/>
        <w:rPr>
          <w:rFonts w:ascii="Arial" w:hAnsi="Arial" w:cs="Arial"/>
          <w:sz w:val="24"/>
          <w:szCs w:val="24"/>
        </w:rPr>
      </w:pPr>
    </w:p>
    <w:p w14:paraId="1A4B5E20" w14:textId="7AFC2D6D"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Are there any of those biscuits left?  Thank you.</w:t>
      </w:r>
    </w:p>
    <w:p w14:paraId="1CCCC120" w14:textId="77777777" w:rsidR="009925A3" w:rsidRDefault="009925A3" w:rsidP="009925A3">
      <w:pPr>
        <w:spacing w:after="0" w:line="240" w:lineRule="auto"/>
        <w:ind w:left="1843" w:hanging="1843"/>
        <w:jc w:val="both"/>
        <w:rPr>
          <w:rFonts w:ascii="Arial" w:hAnsi="Arial" w:cs="Arial"/>
          <w:sz w:val="24"/>
          <w:szCs w:val="24"/>
        </w:rPr>
      </w:pPr>
    </w:p>
    <w:p w14:paraId="51B6E9E6" w14:textId="2EBC3C19"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Too bad, we don't have any things in the Old Scratch?</w:t>
      </w:r>
    </w:p>
    <w:p w14:paraId="530CD85B" w14:textId="77777777" w:rsidR="009925A3" w:rsidRDefault="009925A3" w:rsidP="009925A3">
      <w:pPr>
        <w:spacing w:after="0" w:line="240" w:lineRule="auto"/>
        <w:ind w:left="1843" w:hanging="1843"/>
        <w:jc w:val="both"/>
        <w:rPr>
          <w:rFonts w:ascii="Arial" w:hAnsi="Arial" w:cs="Arial"/>
          <w:sz w:val="24"/>
          <w:szCs w:val="24"/>
        </w:rPr>
      </w:pPr>
    </w:p>
    <w:p w14:paraId="3D02D35D" w14:textId="699C380F"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Hmm?</w:t>
      </w:r>
    </w:p>
    <w:p w14:paraId="3C26720C" w14:textId="77777777" w:rsidR="009925A3" w:rsidRDefault="009925A3" w:rsidP="009925A3">
      <w:pPr>
        <w:spacing w:after="0" w:line="240" w:lineRule="auto"/>
        <w:ind w:left="1843" w:hanging="1843"/>
        <w:jc w:val="both"/>
        <w:rPr>
          <w:rFonts w:ascii="Arial" w:hAnsi="Arial" w:cs="Arial"/>
          <w:sz w:val="24"/>
          <w:szCs w:val="24"/>
        </w:rPr>
      </w:pPr>
    </w:p>
    <w:p w14:paraId="45E5CBE4" w14:textId="4009466B"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55:</w:t>
      </w:r>
      <w:r>
        <w:rPr>
          <w:rFonts w:ascii="Arial" w:hAnsi="Arial" w:cs="Arial"/>
          <w:sz w:val="24"/>
          <w:szCs w:val="24"/>
        </w:rPr>
        <w:tab/>
      </w:r>
      <w:proofErr w:type="gramStart"/>
      <w:r>
        <w:rPr>
          <w:rFonts w:ascii="Arial" w:hAnsi="Arial" w:cs="Arial"/>
          <w:sz w:val="24"/>
          <w:szCs w:val="24"/>
        </w:rPr>
        <w:t>Who's</w:t>
      </w:r>
      <w:proofErr w:type="gramEnd"/>
      <w:r>
        <w:rPr>
          <w:rFonts w:ascii="Arial" w:hAnsi="Arial" w:cs="Arial"/>
          <w:sz w:val="24"/>
          <w:szCs w:val="24"/>
        </w:rPr>
        <w:t xml:space="preserve"> Nolan, can I ask?</w:t>
      </w:r>
    </w:p>
    <w:p w14:paraId="1802C979" w14:textId="77777777" w:rsidR="009925A3" w:rsidRDefault="009925A3" w:rsidP="009925A3">
      <w:pPr>
        <w:spacing w:after="0" w:line="240" w:lineRule="auto"/>
        <w:ind w:left="1843" w:hanging="1843"/>
        <w:jc w:val="both"/>
        <w:rPr>
          <w:rFonts w:ascii="Arial" w:hAnsi="Arial" w:cs="Arial"/>
          <w:sz w:val="24"/>
          <w:szCs w:val="24"/>
        </w:rPr>
      </w:pPr>
    </w:p>
    <w:p w14:paraId="6AB9EC84" w14:textId="3150A8FC"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Someone.</w:t>
      </w:r>
    </w:p>
    <w:p w14:paraId="18BEBFF4" w14:textId="77777777" w:rsidR="009925A3" w:rsidRDefault="009925A3" w:rsidP="009925A3">
      <w:pPr>
        <w:spacing w:after="0" w:line="240" w:lineRule="auto"/>
        <w:ind w:left="1843" w:hanging="1843"/>
        <w:jc w:val="both"/>
        <w:rPr>
          <w:rFonts w:ascii="Arial" w:hAnsi="Arial" w:cs="Arial"/>
          <w:sz w:val="24"/>
          <w:szCs w:val="24"/>
        </w:rPr>
      </w:pPr>
    </w:p>
    <w:p w14:paraId="119050A3" w14:textId="765E5287"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Random.</w:t>
      </w:r>
    </w:p>
    <w:p w14:paraId="23D6C6FB" w14:textId="77777777" w:rsidR="009925A3" w:rsidRDefault="009925A3" w:rsidP="009925A3">
      <w:pPr>
        <w:spacing w:after="0" w:line="240" w:lineRule="auto"/>
        <w:ind w:left="1843" w:hanging="1843"/>
        <w:jc w:val="both"/>
        <w:rPr>
          <w:rFonts w:ascii="Arial" w:hAnsi="Arial" w:cs="Arial"/>
          <w:sz w:val="24"/>
          <w:szCs w:val="24"/>
        </w:rPr>
      </w:pPr>
    </w:p>
    <w:p w14:paraId="642AB366" w14:textId="383B214B"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Just a random person?</w:t>
      </w:r>
    </w:p>
    <w:p w14:paraId="70CB3B45" w14:textId="77777777" w:rsidR="009925A3" w:rsidRDefault="009925A3" w:rsidP="009925A3">
      <w:pPr>
        <w:spacing w:after="0" w:line="240" w:lineRule="auto"/>
        <w:ind w:left="1843" w:hanging="1843"/>
        <w:jc w:val="both"/>
        <w:rPr>
          <w:rFonts w:ascii="Arial" w:hAnsi="Arial" w:cs="Arial"/>
          <w:sz w:val="24"/>
          <w:szCs w:val="24"/>
        </w:rPr>
      </w:pPr>
    </w:p>
    <w:p w14:paraId="0457C7F6" w14:textId="6DB8CA47"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w:t>
      </w:r>
    </w:p>
    <w:p w14:paraId="3AB8C17A" w14:textId="77777777" w:rsidR="009925A3" w:rsidRDefault="009925A3" w:rsidP="009925A3">
      <w:pPr>
        <w:spacing w:after="0" w:line="240" w:lineRule="auto"/>
        <w:ind w:left="1843" w:hanging="1843"/>
        <w:jc w:val="both"/>
        <w:rPr>
          <w:rFonts w:ascii="Arial" w:hAnsi="Arial" w:cs="Arial"/>
          <w:sz w:val="24"/>
          <w:szCs w:val="24"/>
        </w:rPr>
      </w:pPr>
    </w:p>
    <w:p w14:paraId="11EFDC9E" w14:textId="502444AB"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Who is a witness to the will change.</w:t>
      </w:r>
    </w:p>
    <w:p w14:paraId="1F026EB2" w14:textId="77777777" w:rsidR="009925A3" w:rsidRDefault="009925A3" w:rsidP="009925A3">
      <w:pPr>
        <w:spacing w:after="0" w:line="240" w:lineRule="auto"/>
        <w:ind w:left="1843" w:hanging="1843"/>
        <w:jc w:val="both"/>
        <w:rPr>
          <w:rFonts w:ascii="Arial" w:hAnsi="Arial" w:cs="Arial"/>
          <w:sz w:val="24"/>
          <w:szCs w:val="24"/>
        </w:rPr>
      </w:pPr>
    </w:p>
    <w:p w14:paraId="065CB927" w14:textId="2F86EC67"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To the, what?</w:t>
      </w:r>
    </w:p>
    <w:p w14:paraId="2927BD99" w14:textId="77777777" w:rsidR="009925A3" w:rsidRDefault="009925A3" w:rsidP="009925A3">
      <w:pPr>
        <w:spacing w:after="0" w:line="240" w:lineRule="auto"/>
        <w:ind w:left="1843" w:hanging="1843"/>
        <w:jc w:val="both"/>
        <w:rPr>
          <w:rFonts w:ascii="Arial" w:hAnsi="Arial" w:cs="Arial"/>
          <w:sz w:val="24"/>
          <w:szCs w:val="24"/>
        </w:rPr>
      </w:pPr>
    </w:p>
    <w:p w14:paraId="6D54D415" w14:textId="0974E7F7"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The will being changed.</w:t>
      </w:r>
    </w:p>
    <w:p w14:paraId="747CBC13" w14:textId="77777777" w:rsidR="009925A3" w:rsidRDefault="009925A3" w:rsidP="009925A3">
      <w:pPr>
        <w:spacing w:after="0" w:line="240" w:lineRule="auto"/>
        <w:ind w:left="1843" w:hanging="1843"/>
        <w:jc w:val="both"/>
        <w:rPr>
          <w:rFonts w:ascii="Arial" w:hAnsi="Arial" w:cs="Arial"/>
          <w:sz w:val="24"/>
          <w:szCs w:val="24"/>
        </w:rPr>
      </w:pPr>
    </w:p>
    <w:p w14:paraId="29ACCDD7" w14:textId="37CB0A96"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Oh.</w:t>
      </w:r>
    </w:p>
    <w:p w14:paraId="5E624180" w14:textId="77777777" w:rsidR="009925A3" w:rsidRDefault="009925A3" w:rsidP="009925A3">
      <w:pPr>
        <w:spacing w:after="0" w:line="240" w:lineRule="auto"/>
        <w:ind w:left="1843" w:hanging="1843"/>
        <w:jc w:val="both"/>
        <w:rPr>
          <w:rFonts w:ascii="Arial" w:hAnsi="Arial" w:cs="Arial"/>
          <w:sz w:val="24"/>
          <w:szCs w:val="24"/>
        </w:rPr>
      </w:pPr>
    </w:p>
    <w:p w14:paraId="5D4DB269" w14:textId="666C97EE"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Which means he can't, if you witness a will, you can't get anything from said will.  </w:t>
      </w:r>
    </w:p>
    <w:p w14:paraId="740473DE" w14:textId="77777777" w:rsidR="009925A3" w:rsidRDefault="009925A3" w:rsidP="009925A3">
      <w:pPr>
        <w:spacing w:after="0" w:line="240" w:lineRule="auto"/>
        <w:ind w:left="1843" w:hanging="1843"/>
        <w:jc w:val="both"/>
        <w:rPr>
          <w:rFonts w:ascii="Arial" w:hAnsi="Arial" w:cs="Arial"/>
          <w:sz w:val="24"/>
          <w:szCs w:val="24"/>
        </w:rPr>
      </w:pPr>
    </w:p>
    <w:p w14:paraId="02ED24D0" w14:textId="63EAB1C9"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Why’s that?</w:t>
      </w:r>
    </w:p>
    <w:p w14:paraId="254BEF67" w14:textId="77777777" w:rsidR="009925A3" w:rsidRDefault="009925A3" w:rsidP="009925A3">
      <w:pPr>
        <w:spacing w:after="0" w:line="240" w:lineRule="auto"/>
        <w:ind w:left="1843" w:hanging="1843"/>
        <w:jc w:val="both"/>
        <w:rPr>
          <w:rFonts w:ascii="Arial" w:hAnsi="Arial" w:cs="Arial"/>
          <w:sz w:val="24"/>
          <w:szCs w:val="24"/>
        </w:rPr>
      </w:pPr>
    </w:p>
    <w:p w14:paraId="4B261C9F" w14:textId="54596073"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It's a way to stop people, forcing people into making wills.  Went by Cherie’s house to drop off some condolence cards, she told me she was </w:t>
      </w:r>
      <w:r w:rsidR="005E10CC">
        <w:rPr>
          <w:rFonts w:ascii="Arial" w:hAnsi="Arial" w:cs="Arial"/>
          <w:sz w:val="24"/>
          <w:szCs w:val="24"/>
        </w:rPr>
        <w:t>staying</w:t>
      </w:r>
      <w:r>
        <w:rPr>
          <w:rFonts w:ascii="Arial" w:hAnsi="Arial" w:cs="Arial"/>
          <w:sz w:val="24"/>
          <w:szCs w:val="24"/>
        </w:rPr>
        <w:t xml:space="preserve"> at a friend’s house the night Nick died.  When I brought up the possibility of foul play, she absolutely refused to consider it.  Nick had been </w:t>
      </w:r>
      <w:r w:rsidR="005E10CC">
        <w:rPr>
          <w:rFonts w:ascii="Arial" w:hAnsi="Arial" w:cs="Arial"/>
          <w:sz w:val="24"/>
          <w:szCs w:val="24"/>
        </w:rPr>
        <w:t>behaving</w:t>
      </w:r>
      <w:r>
        <w:rPr>
          <w:rFonts w:ascii="Arial" w:hAnsi="Arial" w:cs="Arial"/>
          <w:sz w:val="24"/>
          <w:szCs w:val="24"/>
        </w:rPr>
        <w:t xml:space="preserve"> so strangely, I'm sure he didn’t even realise what he was doing.  So, she definitely, </w:t>
      </w:r>
      <w:r w:rsidR="005E10CC">
        <w:rPr>
          <w:rFonts w:ascii="Arial" w:hAnsi="Arial" w:cs="Arial"/>
          <w:sz w:val="24"/>
          <w:szCs w:val="24"/>
        </w:rPr>
        <w:t>deliberate</w:t>
      </w:r>
      <w:r>
        <w:rPr>
          <w:rFonts w:ascii="Arial" w:hAnsi="Arial" w:cs="Arial"/>
          <w:sz w:val="24"/>
          <w:szCs w:val="24"/>
        </w:rPr>
        <w:t>…okay.  She made an alibi for herself, so I think it's her.</w:t>
      </w:r>
    </w:p>
    <w:p w14:paraId="6A09402E" w14:textId="77777777" w:rsidR="009925A3" w:rsidRDefault="009925A3" w:rsidP="009925A3">
      <w:pPr>
        <w:spacing w:after="0" w:line="240" w:lineRule="auto"/>
        <w:ind w:left="1843" w:hanging="1843"/>
        <w:jc w:val="both"/>
        <w:rPr>
          <w:rFonts w:ascii="Arial" w:hAnsi="Arial" w:cs="Arial"/>
          <w:sz w:val="24"/>
          <w:szCs w:val="24"/>
        </w:rPr>
      </w:pPr>
    </w:p>
    <w:p w14:paraId="3835942B" w14:textId="37449378"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Who?</w:t>
      </w:r>
    </w:p>
    <w:p w14:paraId="390B79FE" w14:textId="77777777" w:rsidR="009925A3" w:rsidRDefault="009925A3" w:rsidP="009925A3">
      <w:pPr>
        <w:spacing w:after="0" w:line="240" w:lineRule="auto"/>
        <w:ind w:left="1843" w:hanging="1843"/>
        <w:jc w:val="both"/>
        <w:rPr>
          <w:rFonts w:ascii="Arial" w:hAnsi="Arial" w:cs="Arial"/>
          <w:sz w:val="24"/>
          <w:szCs w:val="24"/>
        </w:rPr>
      </w:pPr>
    </w:p>
    <w:p w14:paraId="12392904" w14:textId="3F81838E"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Cherie.</w:t>
      </w:r>
    </w:p>
    <w:p w14:paraId="3F42FA19" w14:textId="77777777" w:rsidR="009925A3" w:rsidRDefault="009925A3" w:rsidP="009925A3">
      <w:pPr>
        <w:spacing w:after="0" w:line="240" w:lineRule="auto"/>
        <w:ind w:left="1843" w:hanging="1843"/>
        <w:jc w:val="both"/>
        <w:rPr>
          <w:rFonts w:ascii="Arial" w:hAnsi="Arial" w:cs="Arial"/>
          <w:sz w:val="24"/>
          <w:szCs w:val="24"/>
        </w:rPr>
      </w:pPr>
    </w:p>
    <w:p w14:paraId="092985D8" w14:textId="6115C27A"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What do you mean, she made an alibi?</w:t>
      </w:r>
    </w:p>
    <w:p w14:paraId="1E7E0E65" w14:textId="77777777" w:rsidR="009925A3" w:rsidRDefault="009925A3" w:rsidP="009925A3">
      <w:pPr>
        <w:spacing w:after="0" w:line="240" w:lineRule="auto"/>
        <w:ind w:left="1843" w:hanging="1843"/>
        <w:jc w:val="both"/>
        <w:rPr>
          <w:rFonts w:ascii="Arial" w:hAnsi="Arial" w:cs="Arial"/>
          <w:sz w:val="24"/>
          <w:szCs w:val="24"/>
        </w:rPr>
      </w:pPr>
    </w:p>
    <w:p w14:paraId="0A963009" w14:textId="36A1054F"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She made sure everyone was very aware that someone, a woman had entered Chris’ house the night of the murder.</w:t>
      </w:r>
    </w:p>
    <w:p w14:paraId="1C7A06C4" w14:textId="77777777" w:rsidR="009925A3" w:rsidRDefault="009925A3" w:rsidP="009925A3">
      <w:pPr>
        <w:spacing w:after="0" w:line="240" w:lineRule="auto"/>
        <w:ind w:left="1843" w:hanging="1843"/>
        <w:jc w:val="both"/>
        <w:rPr>
          <w:rFonts w:ascii="Arial" w:hAnsi="Arial" w:cs="Arial"/>
          <w:sz w:val="24"/>
          <w:szCs w:val="24"/>
        </w:rPr>
      </w:pPr>
    </w:p>
    <w:p w14:paraId="25D673AF" w14:textId="040CE36E"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Hmm, how would she know, Cherie, like is that what you mean?  I was there, I saw someone there.</w:t>
      </w:r>
    </w:p>
    <w:p w14:paraId="3FFEDC58" w14:textId="77777777" w:rsidR="009925A3" w:rsidRDefault="009925A3" w:rsidP="009925A3">
      <w:pPr>
        <w:spacing w:after="0" w:line="240" w:lineRule="auto"/>
        <w:ind w:left="1843" w:hanging="1843"/>
        <w:jc w:val="both"/>
        <w:rPr>
          <w:rFonts w:ascii="Arial" w:hAnsi="Arial" w:cs="Arial"/>
          <w:sz w:val="24"/>
          <w:szCs w:val="24"/>
        </w:rPr>
      </w:pPr>
    </w:p>
    <w:p w14:paraId="569AFD0D" w14:textId="5B0F306A"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Because they have a community blog.  </w:t>
      </w:r>
    </w:p>
    <w:p w14:paraId="3F6D1162" w14:textId="77777777" w:rsidR="009925A3" w:rsidRDefault="009925A3" w:rsidP="009925A3">
      <w:pPr>
        <w:spacing w:after="0" w:line="240" w:lineRule="auto"/>
        <w:ind w:left="1843" w:hanging="1843"/>
        <w:jc w:val="both"/>
        <w:rPr>
          <w:rFonts w:ascii="Arial" w:hAnsi="Arial" w:cs="Arial"/>
          <w:sz w:val="24"/>
          <w:szCs w:val="24"/>
        </w:rPr>
      </w:pPr>
    </w:p>
    <w:p w14:paraId="08E67E48" w14:textId="6C5DE131"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Yeah.</w:t>
      </w:r>
    </w:p>
    <w:p w14:paraId="374B7C07" w14:textId="77777777" w:rsidR="009925A3" w:rsidRDefault="009925A3" w:rsidP="009925A3">
      <w:pPr>
        <w:spacing w:after="0" w:line="240" w:lineRule="auto"/>
        <w:ind w:left="1843" w:hanging="1843"/>
        <w:jc w:val="both"/>
        <w:rPr>
          <w:rFonts w:ascii="Arial" w:hAnsi="Arial" w:cs="Arial"/>
          <w:sz w:val="24"/>
          <w:szCs w:val="24"/>
        </w:rPr>
      </w:pPr>
    </w:p>
    <w:p w14:paraId="291C3FC4" w14:textId="6B385D90"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You make enough </w:t>
      </w:r>
      <w:r w:rsidR="00F53996">
        <w:rPr>
          <w:rFonts w:ascii="Arial" w:hAnsi="Arial" w:cs="Arial"/>
          <w:sz w:val="24"/>
          <w:szCs w:val="24"/>
        </w:rPr>
        <w:t>noise;</w:t>
      </w:r>
      <w:r>
        <w:rPr>
          <w:rFonts w:ascii="Arial" w:hAnsi="Arial" w:cs="Arial"/>
          <w:sz w:val="24"/>
          <w:szCs w:val="24"/>
        </w:rPr>
        <w:t xml:space="preserve"> it's definitely going to appear on it.  It's like dumb fest, when </w:t>
      </w:r>
      <w:r w:rsidR="005E10CC">
        <w:rPr>
          <w:rFonts w:ascii="Arial" w:hAnsi="Arial" w:cs="Arial"/>
          <w:sz w:val="24"/>
          <w:szCs w:val="24"/>
        </w:rPr>
        <w:t>someone’s</w:t>
      </w:r>
      <w:r>
        <w:rPr>
          <w:rFonts w:ascii="Arial" w:hAnsi="Arial" w:cs="Arial"/>
          <w:sz w:val="24"/>
          <w:szCs w:val="24"/>
        </w:rPr>
        <w:t xml:space="preserve"> like, those darned kids.  </w:t>
      </w:r>
    </w:p>
    <w:p w14:paraId="5B6AC7EE" w14:textId="77777777" w:rsidR="009925A3" w:rsidRDefault="009925A3" w:rsidP="009925A3">
      <w:pPr>
        <w:spacing w:after="0" w:line="240" w:lineRule="auto"/>
        <w:ind w:left="1843" w:hanging="1843"/>
        <w:jc w:val="both"/>
        <w:rPr>
          <w:rFonts w:ascii="Arial" w:hAnsi="Arial" w:cs="Arial"/>
          <w:sz w:val="24"/>
          <w:szCs w:val="24"/>
        </w:rPr>
      </w:pPr>
    </w:p>
    <w:p w14:paraId="44762A1E" w14:textId="6D807EC8"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54:</w:t>
      </w:r>
      <w:r>
        <w:rPr>
          <w:rFonts w:ascii="Arial" w:hAnsi="Arial" w:cs="Arial"/>
          <w:sz w:val="24"/>
          <w:szCs w:val="24"/>
        </w:rPr>
        <w:tab/>
        <w:t xml:space="preserve">Hmm.  </w:t>
      </w:r>
    </w:p>
    <w:p w14:paraId="3409E9AB" w14:textId="77777777" w:rsidR="009925A3" w:rsidRDefault="009925A3" w:rsidP="009925A3">
      <w:pPr>
        <w:spacing w:after="0" w:line="240" w:lineRule="auto"/>
        <w:ind w:left="1843" w:hanging="1843"/>
        <w:jc w:val="both"/>
        <w:rPr>
          <w:rFonts w:ascii="Arial" w:hAnsi="Arial" w:cs="Arial"/>
          <w:sz w:val="24"/>
          <w:szCs w:val="24"/>
        </w:rPr>
      </w:pPr>
    </w:p>
    <w:p w14:paraId="2DEF4315" w14:textId="40C640CC"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Is there any info that says when the bar closes?</w:t>
      </w:r>
    </w:p>
    <w:p w14:paraId="646DFEB3" w14:textId="77777777" w:rsidR="009925A3" w:rsidRDefault="009925A3" w:rsidP="009925A3">
      <w:pPr>
        <w:spacing w:after="0" w:line="240" w:lineRule="auto"/>
        <w:ind w:left="1843" w:hanging="1843"/>
        <w:jc w:val="both"/>
        <w:rPr>
          <w:rFonts w:ascii="Arial" w:hAnsi="Arial" w:cs="Arial"/>
          <w:sz w:val="24"/>
          <w:szCs w:val="24"/>
        </w:rPr>
      </w:pPr>
    </w:p>
    <w:p w14:paraId="6D9A5977" w14:textId="57BCCE92" w:rsidR="009925A3" w:rsidRDefault="009925A3" w:rsidP="009925A3">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Not that I can see.</w:t>
      </w:r>
    </w:p>
    <w:p w14:paraId="524DAC84" w14:textId="77777777" w:rsidR="00DD78DA" w:rsidRDefault="00DD78DA" w:rsidP="009925A3">
      <w:pPr>
        <w:spacing w:after="0" w:line="240" w:lineRule="auto"/>
        <w:ind w:left="1843" w:hanging="1843"/>
        <w:jc w:val="both"/>
        <w:rPr>
          <w:rFonts w:ascii="Arial" w:hAnsi="Arial" w:cs="Arial"/>
          <w:sz w:val="24"/>
          <w:szCs w:val="24"/>
        </w:rPr>
      </w:pPr>
    </w:p>
    <w:p w14:paraId="19DDDB2B" w14:textId="59695C0F" w:rsidR="00DD78DA" w:rsidRDefault="00DD78DA" w:rsidP="009925A3">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Sorry, what was your question?</w:t>
      </w:r>
    </w:p>
    <w:p w14:paraId="4CF804AD" w14:textId="77777777" w:rsidR="00DD78DA" w:rsidRDefault="00DD78DA" w:rsidP="009925A3">
      <w:pPr>
        <w:spacing w:after="0" w:line="240" w:lineRule="auto"/>
        <w:ind w:left="1843" w:hanging="1843"/>
        <w:jc w:val="both"/>
        <w:rPr>
          <w:rFonts w:ascii="Arial" w:hAnsi="Arial" w:cs="Arial"/>
          <w:sz w:val="24"/>
          <w:szCs w:val="24"/>
        </w:rPr>
      </w:pPr>
    </w:p>
    <w:p w14:paraId="409DB49C" w14:textId="0E51FF54" w:rsidR="00DD78DA" w:rsidRDefault="00DD78DA" w:rsidP="009925A3">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Info on when the bar actually closed.</w:t>
      </w:r>
    </w:p>
    <w:p w14:paraId="769B066D" w14:textId="77777777" w:rsidR="00DD78DA" w:rsidRDefault="00DD78DA" w:rsidP="009925A3">
      <w:pPr>
        <w:spacing w:after="0" w:line="240" w:lineRule="auto"/>
        <w:ind w:left="1843" w:hanging="1843"/>
        <w:jc w:val="both"/>
        <w:rPr>
          <w:rFonts w:ascii="Arial" w:hAnsi="Arial" w:cs="Arial"/>
          <w:sz w:val="24"/>
          <w:szCs w:val="24"/>
        </w:rPr>
      </w:pPr>
    </w:p>
    <w:p w14:paraId="705055B8" w14:textId="77777777"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Nothing here.   Would it be in the newsletter, maybe?  I do think it's Cherie.  What's it called, a crime of passion.</w:t>
      </w:r>
    </w:p>
    <w:p w14:paraId="65F6532D" w14:textId="77777777" w:rsidR="00DD78DA" w:rsidRDefault="00DD78DA" w:rsidP="00DD78DA">
      <w:pPr>
        <w:spacing w:after="0" w:line="240" w:lineRule="auto"/>
        <w:ind w:left="1843" w:hanging="1843"/>
        <w:jc w:val="both"/>
        <w:rPr>
          <w:rFonts w:ascii="Arial" w:hAnsi="Arial" w:cs="Arial"/>
          <w:sz w:val="24"/>
          <w:szCs w:val="24"/>
        </w:rPr>
      </w:pPr>
    </w:p>
    <w:p w14:paraId="589AAF0E" w14:textId="0F7353FF"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We need to locate the [</w:t>
      </w:r>
      <w:r w:rsidRPr="00DD78DA">
        <w:rPr>
          <w:rFonts w:ascii="Arial" w:hAnsi="Arial" w:cs="Arial"/>
          <w:sz w:val="24"/>
          <w:szCs w:val="24"/>
          <w:highlight w:val="yellow"/>
        </w:rPr>
        <w:t>inaudible 1:12:42</w:t>
      </w:r>
      <w:r>
        <w:rPr>
          <w:rFonts w:ascii="Arial" w:hAnsi="Arial" w:cs="Arial"/>
          <w:sz w:val="24"/>
          <w:szCs w:val="24"/>
        </w:rPr>
        <w:t xml:space="preserve">].   </w:t>
      </w:r>
    </w:p>
    <w:p w14:paraId="3E6A13D8" w14:textId="77777777" w:rsidR="00DD78DA" w:rsidRDefault="00DD78DA" w:rsidP="00DD78DA">
      <w:pPr>
        <w:spacing w:after="0" w:line="240" w:lineRule="auto"/>
        <w:ind w:left="1843" w:hanging="1843"/>
        <w:jc w:val="both"/>
        <w:rPr>
          <w:rFonts w:ascii="Arial" w:hAnsi="Arial" w:cs="Arial"/>
          <w:sz w:val="24"/>
          <w:szCs w:val="24"/>
        </w:rPr>
      </w:pPr>
    </w:p>
    <w:p w14:paraId="30455E71" w14:textId="0010EDDA"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What are you looking for?</w:t>
      </w:r>
    </w:p>
    <w:p w14:paraId="14B3A05A" w14:textId="77777777" w:rsidR="00DD78DA" w:rsidRDefault="00DD78DA" w:rsidP="00DD78DA">
      <w:pPr>
        <w:spacing w:after="0" w:line="240" w:lineRule="auto"/>
        <w:ind w:left="1843" w:hanging="1843"/>
        <w:jc w:val="both"/>
        <w:rPr>
          <w:rFonts w:ascii="Arial" w:hAnsi="Arial" w:cs="Arial"/>
          <w:sz w:val="24"/>
          <w:szCs w:val="24"/>
        </w:rPr>
      </w:pPr>
    </w:p>
    <w:p w14:paraId="169A25BE" w14:textId="497DE8C1"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That is Donna’s car, right?</w:t>
      </w:r>
    </w:p>
    <w:p w14:paraId="6D15576E" w14:textId="77777777" w:rsidR="00DD78DA" w:rsidRDefault="00DD78DA" w:rsidP="00DD78DA">
      <w:pPr>
        <w:spacing w:after="0" w:line="240" w:lineRule="auto"/>
        <w:ind w:left="1843" w:hanging="1843"/>
        <w:jc w:val="both"/>
        <w:rPr>
          <w:rFonts w:ascii="Arial" w:hAnsi="Arial" w:cs="Arial"/>
          <w:sz w:val="24"/>
          <w:szCs w:val="24"/>
        </w:rPr>
      </w:pPr>
    </w:p>
    <w:p w14:paraId="23D48787" w14:textId="4A02E012"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Uh-huh.</w:t>
      </w:r>
    </w:p>
    <w:p w14:paraId="180EAF3A" w14:textId="77777777" w:rsidR="00DD78DA" w:rsidRDefault="00DD78DA" w:rsidP="00DD78DA">
      <w:pPr>
        <w:spacing w:after="0" w:line="240" w:lineRule="auto"/>
        <w:ind w:left="1843" w:hanging="1843"/>
        <w:jc w:val="both"/>
        <w:rPr>
          <w:rFonts w:ascii="Arial" w:hAnsi="Arial" w:cs="Arial"/>
          <w:sz w:val="24"/>
          <w:szCs w:val="24"/>
        </w:rPr>
      </w:pPr>
    </w:p>
    <w:p w14:paraId="6B8D7B1D" w14:textId="52F09DFC"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Yeah.  So, I would say that, I doubt Joan would have been so vocal, only…actually, sorry, no.  It's not done on a Wednesday.  </w:t>
      </w:r>
      <w:r w:rsidR="005E10CC">
        <w:rPr>
          <w:rFonts w:ascii="Arial" w:hAnsi="Arial" w:cs="Arial"/>
          <w:sz w:val="24"/>
          <w:szCs w:val="24"/>
        </w:rPr>
        <w:t>Tuesday</w:t>
      </w:r>
      <w:r>
        <w:rPr>
          <w:rFonts w:ascii="Arial" w:hAnsi="Arial" w:cs="Arial"/>
          <w:sz w:val="24"/>
          <w:szCs w:val="24"/>
        </w:rPr>
        <w:t xml:space="preserve"> the 10th is, the 10th is a Tuesday, so the 9th is a Monday, so the 8th is a Sunday, so Saturday was the 7th, sorry.  So, it was Friday night, Saturday morning.  On Monday, Joan is incredibly </w:t>
      </w:r>
      <w:r w:rsidR="005E10CC">
        <w:rPr>
          <w:rFonts w:ascii="Arial" w:hAnsi="Arial" w:cs="Arial"/>
          <w:sz w:val="24"/>
          <w:szCs w:val="24"/>
        </w:rPr>
        <w:t>vocal</w:t>
      </w:r>
      <w:r>
        <w:rPr>
          <w:rFonts w:ascii="Arial" w:hAnsi="Arial" w:cs="Arial"/>
          <w:sz w:val="24"/>
          <w:szCs w:val="24"/>
        </w:rPr>
        <w:t xml:space="preserve"> at the council meeting.  The proposed sale would…</w:t>
      </w:r>
    </w:p>
    <w:p w14:paraId="5D6C59BC" w14:textId="77777777" w:rsidR="00DD78DA" w:rsidRDefault="00DD78DA" w:rsidP="00DD78DA">
      <w:pPr>
        <w:spacing w:after="0" w:line="240" w:lineRule="auto"/>
        <w:ind w:left="1843" w:hanging="1843"/>
        <w:jc w:val="both"/>
        <w:rPr>
          <w:rFonts w:ascii="Arial" w:hAnsi="Arial" w:cs="Arial"/>
          <w:sz w:val="24"/>
          <w:szCs w:val="24"/>
        </w:rPr>
      </w:pPr>
    </w:p>
    <w:p w14:paraId="4F30F90D" w14:textId="744081B5"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So, </w:t>
      </w:r>
      <w:r w:rsidR="005E10CC">
        <w:rPr>
          <w:rFonts w:ascii="Arial" w:hAnsi="Arial" w:cs="Arial"/>
          <w:sz w:val="24"/>
          <w:szCs w:val="24"/>
        </w:rPr>
        <w:t>Wednesday</w:t>
      </w:r>
      <w:r>
        <w:rPr>
          <w:rFonts w:ascii="Arial" w:hAnsi="Arial" w:cs="Arial"/>
          <w:sz w:val="24"/>
          <w:szCs w:val="24"/>
        </w:rPr>
        <w:t xml:space="preserve"> is the 11th.</w:t>
      </w:r>
    </w:p>
    <w:p w14:paraId="537E9EF3" w14:textId="77777777" w:rsidR="00DD78DA" w:rsidRDefault="00DD78DA" w:rsidP="00DD78DA">
      <w:pPr>
        <w:spacing w:after="0" w:line="240" w:lineRule="auto"/>
        <w:ind w:left="1843" w:hanging="1843"/>
        <w:jc w:val="both"/>
        <w:rPr>
          <w:rFonts w:ascii="Arial" w:hAnsi="Arial" w:cs="Arial"/>
          <w:sz w:val="24"/>
          <w:szCs w:val="24"/>
        </w:rPr>
      </w:pPr>
    </w:p>
    <w:p w14:paraId="377285D3" w14:textId="05DED66D"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w:t>
      </w:r>
    </w:p>
    <w:p w14:paraId="0B6D9208" w14:textId="77777777" w:rsidR="00DD78DA" w:rsidRDefault="00DD78DA" w:rsidP="00DD78DA">
      <w:pPr>
        <w:spacing w:after="0" w:line="240" w:lineRule="auto"/>
        <w:ind w:left="1843" w:hanging="1843"/>
        <w:jc w:val="both"/>
        <w:rPr>
          <w:rFonts w:ascii="Arial" w:hAnsi="Arial" w:cs="Arial"/>
          <w:sz w:val="24"/>
          <w:szCs w:val="24"/>
        </w:rPr>
      </w:pPr>
    </w:p>
    <w:p w14:paraId="48F00A5D" w14:textId="75A8C3F0"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That's what she meant here, then.</w:t>
      </w:r>
    </w:p>
    <w:p w14:paraId="1B1EFA7C" w14:textId="77777777" w:rsidR="00DD78DA" w:rsidRDefault="00DD78DA" w:rsidP="00DD78DA">
      <w:pPr>
        <w:spacing w:after="0" w:line="240" w:lineRule="auto"/>
        <w:ind w:left="1843" w:hanging="1843"/>
        <w:jc w:val="both"/>
        <w:rPr>
          <w:rFonts w:ascii="Arial" w:hAnsi="Arial" w:cs="Arial"/>
          <w:sz w:val="24"/>
          <w:szCs w:val="24"/>
        </w:rPr>
      </w:pPr>
    </w:p>
    <w:p w14:paraId="4C963B62" w14:textId="6BB6A954"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 she doesn't…Wednesday, she meant the 11th, yeah.</w:t>
      </w:r>
    </w:p>
    <w:p w14:paraId="41C28C38" w14:textId="77777777" w:rsidR="00DD78DA" w:rsidRDefault="00DD78DA" w:rsidP="00DD78DA">
      <w:pPr>
        <w:spacing w:after="0" w:line="240" w:lineRule="auto"/>
        <w:ind w:left="1843" w:hanging="1843"/>
        <w:jc w:val="both"/>
        <w:rPr>
          <w:rFonts w:ascii="Arial" w:hAnsi="Arial" w:cs="Arial"/>
          <w:sz w:val="24"/>
          <w:szCs w:val="24"/>
        </w:rPr>
      </w:pPr>
    </w:p>
    <w:p w14:paraId="4EB10A71" w14:textId="5694231D"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Yeah.  So, yeah, hmm.  Mean, what does means mean, like how they do it?</w:t>
      </w:r>
    </w:p>
    <w:p w14:paraId="72B91BDF" w14:textId="77777777" w:rsidR="00DD78DA" w:rsidRDefault="00DD78DA" w:rsidP="00DD78DA">
      <w:pPr>
        <w:spacing w:after="0" w:line="240" w:lineRule="auto"/>
        <w:ind w:left="1843" w:hanging="1843"/>
        <w:jc w:val="both"/>
        <w:rPr>
          <w:rFonts w:ascii="Arial" w:hAnsi="Arial" w:cs="Arial"/>
          <w:sz w:val="24"/>
          <w:szCs w:val="24"/>
        </w:rPr>
      </w:pPr>
    </w:p>
    <w:p w14:paraId="3FA626E7" w14:textId="45A745DC"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 so how they did it.</w:t>
      </w:r>
    </w:p>
    <w:p w14:paraId="70BC48C7" w14:textId="77777777" w:rsidR="00DD78DA" w:rsidRDefault="00DD78DA" w:rsidP="00DD78DA">
      <w:pPr>
        <w:spacing w:after="0" w:line="240" w:lineRule="auto"/>
        <w:ind w:left="1843" w:hanging="1843"/>
        <w:jc w:val="both"/>
        <w:rPr>
          <w:rFonts w:ascii="Arial" w:hAnsi="Arial" w:cs="Arial"/>
          <w:sz w:val="24"/>
          <w:szCs w:val="24"/>
        </w:rPr>
      </w:pPr>
    </w:p>
    <w:p w14:paraId="0F27AAB9" w14:textId="29007766"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r>
      <w:r w:rsidR="005E10CC">
        <w:rPr>
          <w:rFonts w:ascii="Arial" w:hAnsi="Arial" w:cs="Arial"/>
          <w:sz w:val="24"/>
          <w:szCs w:val="24"/>
        </w:rPr>
        <w:t>Pushed</w:t>
      </w:r>
      <w:r>
        <w:rPr>
          <w:rFonts w:ascii="Arial" w:hAnsi="Arial" w:cs="Arial"/>
          <w:sz w:val="24"/>
          <w:szCs w:val="24"/>
        </w:rPr>
        <w:t xml:space="preserve"> him, yeah.</w:t>
      </w:r>
    </w:p>
    <w:p w14:paraId="49197016" w14:textId="77777777" w:rsidR="00DD78DA" w:rsidRDefault="00DD78DA" w:rsidP="00DD78DA">
      <w:pPr>
        <w:spacing w:after="0" w:line="240" w:lineRule="auto"/>
        <w:ind w:left="1843" w:hanging="1843"/>
        <w:jc w:val="both"/>
        <w:rPr>
          <w:rFonts w:ascii="Arial" w:hAnsi="Arial" w:cs="Arial"/>
          <w:sz w:val="24"/>
          <w:szCs w:val="24"/>
        </w:rPr>
      </w:pPr>
    </w:p>
    <w:p w14:paraId="11C10319" w14:textId="3CB8588A"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w:t>
      </w:r>
    </w:p>
    <w:p w14:paraId="5EAC1ECA" w14:textId="77777777" w:rsidR="00DD78DA" w:rsidRDefault="00DD78DA" w:rsidP="00DD78DA">
      <w:pPr>
        <w:spacing w:after="0" w:line="240" w:lineRule="auto"/>
        <w:ind w:left="1843" w:hanging="1843"/>
        <w:jc w:val="both"/>
        <w:rPr>
          <w:rFonts w:ascii="Arial" w:hAnsi="Arial" w:cs="Arial"/>
          <w:sz w:val="24"/>
          <w:szCs w:val="24"/>
        </w:rPr>
      </w:pPr>
    </w:p>
    <w:p w14:paraId="2DCD9D67" w14:textId="3C7EC3AB"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Motive, if we’re saying it's Cherie?</w:t>
      </w:r>
    </w:p>
    <w:p w14:paraId="408B9FF2" w14:textId="77777777" w:rsidR="00DD78DA" w:rsidRDefault="00DD78DA" w:rsidP="00DD78DA">
      <w:pPr>
        <w:spacing w:after="0" w:line="240" w:lineRule="auto"/>
        <w:ind w:left="1843" w:hanging="1843"/>
        <w:jc w:val="both"/>
        <w:rPr>
          <w:rFonts w:ascii="Arial" w:hAnsi="Arial" w:cs="Arial"/>
          <w:sz w:val="24"/>
          <w:szCs w:val="24"/>
        </w:rPr>
      </w:pPr>
    </w:p>
    <w:p w14:paraId="27D3CEFD" w14:textId="4B0439BD"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Motive is…</w:t>
      </w:r>
    </w:p>
    <w:p w14:paraId="228F6B54" w14:textId="77777777" w:rsidR="00DD78DA" w:rsidRDefault="00DD78DA" w:rsidP="00DD78DA">
      <w:pPr>
        <w:spacing w:after="0" w:line="240" w:lineRule="auto"/>
        <w:ind w:left="1843" w:hanging="1843"/>
        <w:jc w:val="both"/>
        <w:rPr>
          <w:rFonts w:ascii="Arial" w:hAnsi="Arial" w:cs="Arial"/>
          <w:sz w:val="24"/>
          <w:szCs w:val="24"/>
        </w:rPr>
      </w:pPr>
    </w:p>
    <w:p w14:paraId="0EC3DF16" w14:textId="564894B6"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Yeah, what do we think, to get the property?</w:t>
      </w:r>
    </w:p>
    <w:p w14:paraId="2CFE06EB" w14:textId="77777777" w:rsidR="00DD78DA" w:rsidRDefault="00DD78DA" w:rsidP="00DD78DA">
      <w:pPr>
        <w:spacing w:after="0" w:line="240" w:lineRule="auto"/>
        <w:ind w:left="1843" w:hanging="1843"/>
        <w:jc w:val="both"/>
        <w:rPr>
          <w:rFonts w:ascii="Arial" w:hAnsi="Arial" w:cs="Arial"/>
          <w:sz w:val="24"/>
          <w:szCs w:val="24"/>
        </w:rPr>
      </w:pPr>
    </w:p>
    <w:p w14:paraId="75F78C07" w14:textId="34CD7D8A"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…to get Nick out of the way, to…</w:t>
      </w:r>
    </w:p>
    <w:p w14:paraId="5EB10AA0" w14:textId="77777777" w:rsidR="00DD78DA" w:rsidRDefault="00DD78DA" w:rsidP="00DD78DA">
      <w:pPr>
        <w:spacing w:after="0" w:line="240" w:lineRule="auto"/>
        <w:ind w:left="1843" w:hanging="1843"/>
        <w:jc w:val="both"/>
        <w:rPr>
          <w:rFonts w:ascii="Arial" w:hAnsi="Arial" w:cs="Arial"/>
          <w:sz w:val="24"/>
          <w:szCs w:val="24"/>
        </w:rPr>
      </w:pPr>
    </w:p>
    <w:p w14:paraId="76A2A439" w14:textId="116A9C63"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Be with her man, Chris.</w:t>
      </w:r>
    </w:p>
    <w:p w14:paraId="52042E53" w14:textId="77777777" w:rsidR="00DD78DA" w:rsidRDefault="00DD78DA" w:rsidP="00DD78DA">
      <w:pPr>
        <w:spacing w:after="0" w:line="240" w:lineRule="auto"/>
        <w:ind w:left="1843" w:hanging="1843"/>
        <w:jc w:val="both"/>
        <w:rPr>
          <w:rFonts w:ascii="Arial" w:hAnsi="Arial" w:cs="Arial"/>
          <w:sz w:val="24"/>
          <w:szCs w:val="24"/>
        </w:rPr>
      </w:pPr>
    </w:p>
    <w:p w14:paraId="00BE8D3A" w14:textId="42CF9989"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…he has life </w:t>
      </w:r>
      <w:r w:rsidR="00F53996">
        <w:rPr>
          <w:rFonts w:ascii="Arial" w:hAnsi="Arial" w:cs="Arial"/>
          <w:sz w:val="24"/>
          <w:szCs w:val="24"/>
        </w:rPr>
        <w:t>insurance;</w:t>
      </w:r>
      <w:r>
        <w:rPr>
          <w:rFonts w:ascii="Arial" w:hAnsi="Arial" w:cs="Arial"/>
          <w:sz w:val="24"/>
          <w:szCs w:val="24"/>
        </w:rPr>
        <w:t xml:space="preserve"> there's a lot of financial gain.  She…</w:t>
      </w:r>
    </w:p>
    <w:p w14:paraId="0B08AA19" w14:textId="77777777" w:rsidR="00DD78DA" w:rsidRDefault="00DD78DA" w:rsidP="00DD78DA">
      <w:pPr>
        <w:spacing w:after="0" w:line="240" w:lineRule="auto"/>
        <w:ind w:left="1843" w:hanging="1843"/>
        <w:jc w:val="both"/>
        <w:rPr>
          <w:rFonts w:ascii="Arial" w:hAnsi="Arial" w:cs="Arial"/>
          <w:sz w:val="24"/>
          <w:szCs w:val="24"/>
        </w:rPr>
      </w:pPr>
    </w:p>
    <w:p w14:paraId="49622093" w14:textId="0326A2FC"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Needs it.</w:t>
      </w:r>
    </w:p>
    <w:p w14:paraId="557AF62F" w14:textId="77777777" w:rsidR="00DD78DA" w:rsidRDefault="00DD78DA" w:rsidP="00DD78DA">
      <w:pPr>
        <w:spacing w:after="0" w:line="240" w:lineRule="auto"/>
        <w:ind w:left="1843" w:hanging="1843"/>
        <w:jc w:val="both"/>
        <w:rPr>
          <w:rFonts w:ascii="Arial" w:hAnsi="Arial" w:cs="Arial"/>
          <w:sz w:val="24"/>
          <w:szCs w:val="24"/>
        </w:rPr>
      </w:pPr>
    </w:p>
    <w:p w14:paraId="5453DDB7" w14:textId="29A64E2E"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…you do not know what you are in someone’s will unless they tell you.  And [</w:t>
      </w:r>
      <w:r w:rsidRPr="00DD78DA">
        <w:rPr>
          <w:rFonts w:ascii="Arial" w:hAnsi="Arial" w:cs="Arial"/>
          <w:sz w:val="24"/>
          <w:szCs w:val="24"/>
          <w:highlight w:val="yellow"/>
        </w:rPr>
        <w:t>inaudible 1:15:19</w:t>
      </w:r>
      <w:r>
        <w:rPr>
          <w:rFonts w:ascii="Arial" w:hAnsi="Arial" w:cs="Arial"/>
          <w:sz w:val="24"/>
          <w:szCs w:val="24"/>
        </w:rPr>
        <w:t xml:space="preserve">] he has written how he has left her out of the will, in the will.  She probably doesn't know she's been removed from it. </w:t>
      </w:r>
    </w:p>
    <w:p w14:paraId="0C8018D6" w14:textId="77777777" w:rsidR="00DD78DA" w:rsidRDefault="00DD78DA" w:rsidP="00DD78DA">
      <w:pPr>
        <w:spacing w:after="0" w:line="240" w:lineRule="auto"/>
        <w:ind w:left="1843" w:hanging="1843"/>
        <w:jc w:val="both"/>
        <w:rPr>
          <w:rFonts w:ascii="Arial" w:hAnsi="Arial" w:cs="Arial"/>
          <w:sz w:val="24"/>
          <w:szCs w:val="24"/>
        </w:rPr>
      </w:pPr>
    </w:p>
    <w:p w14:paraId="6D56F72E" w14:textId="6E876718"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Just to say, you've got 15 minutes </w:t>
      </w:r>
      <w:r w:rsidR="005E10CC">
        <w:rPr>
          <w:rFonts w:ascii="Arial" w:hAnsi="Arial" w:cs="Arial"/>
          <w:sz w:val="24"/>
          <w:szCs w:val="24"/>
        </w:rPr>
        <w:t>remaining</w:t>
      </w:r>
      <w:r>
        <w:rPr>
          <w:rFonts w:ascii="Arial" w:hAnsi="Arial" w:cs="Arial"/>
          <w:sz w:val="24"/>
          <w:szCs w:val="24"/>
        </w:rPr>
        <w:t>.</w:t>
      </w:r>
    </w:p>
    <w:p w14:paraId="6825F90F" w14:textId="77777777" w:rsidR="00DD78DA" w:rsidRDefault="00DD78DA" w:rsidP="00DD78DA">
      <w:pPr>
        <w:spacing w:after="0" w:line="240" w:lineRule="auto"/>
        <w:ind w:left="1843" w:hanging="1843"/>
        <w:jc w:val="both"/>
        <w:rPr>
          <w:rFonts w:ascii="Arial" w:hAnsi="Arial" w:cs="Arial"/>
          <w:sz w:val="24"/>
          <w:szCs w:val="24"/>
        </w:rPr>
      </w:pPr>
    </w:p>
    <w:p w14:paraId="454563A8" w14:textId="496251E7"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Uh-huh.</w:t>
      </w:r>
    </w:p>
    <w:p w14:paraId="2AEB2E52" w14:textId="77777777" w:rsidR="00DD78DA" w:rsidRDefault="00DD78DA" w:rsidP="00DD78DA">
      <w:pPr>
        <w:spacing w:after="0" w:line="240" w:lineRule="auto"/>
        <w:ind w:left="1843" w:hanging="1843"/>
        <w:jc w:val="both"/>
        <w:rPr>
          <w:rFonts w:ascii="Arial" w:hAnsi="Arial" w:cs="Arial"/>
          <w:sz w:val="24"/>
          <w:szCs w:val="24"/>
        </w:rPr>
      </w:pPr>
    </w:p>
    <w:p w14:paraId="531312CC" w14:textId="1C74F70E"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does she know that she's not getting anything?</w:t>
      </w:r>
    </w:p>
    <w:p w14:paraId="1C8B5608" w14:textId="77777777" w:rsidR="00DD78DA" w:rsidRDefault="00DD78DA" w:rsidP="00DD78DA">
      <w:pPr>
        <w:spacing w:after="0" w:line="240" w:lineRule="auto"/>
        <w:ind w:left="1843" w:hanging="1843"/>
        <w:jc w:val="both"/>
        <w:rPr>
          <w:rFonts w:ascii="Arial" w:hAnsi="Arial" w:cs="Arial"/>
          <w:sz w:val="24"/>
          <w:szCs w:val="24"/>
        </w:rPr>
      </w:pPr>
    </w:p>
    <w:p w14:paraId="72362981" w14:textId="2EE665EE"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She doesn't.</w:t>
      </w:r>
    </w:p>
    <w:p w14:paraId="7661D5A8" w14:textId="77777777" w:rsidR="00DD78DA" w:rsidRDefault="00DD78DA" w:rsidP="00DD78DA">
      <w:pPr>
        <w:spacing w:after="0" w:line="240" w:lineRule="auto"/>
        <w:ind w:left="1843" w:hanging="1843"/>
        <w:jc w:val="both"/>
        <w:rPr>
          <w:rFonts w:ascii="Arial" w:hAnsi="Arial" w:cs="Arial"/>
          <w:sz w:val="24"/>
          <w:szCs w:val="24"/>
        </w:rPr>
      </w:pPr>
    </w:p>
    <w:p w14:paraId="3BC75921" w14:textId="012030B9"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She doesn't?</w:t>
      </w:r>
    </w:p>
    <w:p w14:paraId="70FDFB71" w14:textId="77777777" w:rsidR="00DD78DA" w:rsidRDefault="00DD78DA" w:rsidP="00DD78DA">
      <w:pPr>
        <w:spacing w:after="0" w:line="240" w:lineRule="auto"/>
        <w:ind w:left="1843" w:hanging="1843"/>
        <w:jc w:val="both"/>
        <w:rPr>
          <w:rFonts w:ascii="Arial" w:hAnsi="Arial" w:cs="Arial"/>
          <w:sz w:val="24"/>
          <w:szCs w:val="24"/>
        </w:rPr>
      </w:pPr>
    </w:p>
    <w:p w14:paraId="60836AE6" w14:textId="2248909A"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You have no way to know whether you're getting anything in a will. </w:t>
      </w:r>
    </w:p>
    <w:p w14:paraId="3705D858" w14:textId="77777777" w:rsidR="00DD78DA" w:rsidRDefault="00DD78DA" w:rsidP="00DD78DA">
      <w:pPr>
        <w:spacing w:after="0" w:line="240" w:lineRule="auto"/>
        <w:ind w:left="1843" w:hanging="1843"/>
        <w:jc w:val="both"/>
        <w:rPr>
          <w:rFonts w:ascii="Arial" w:hAnsi="Arial" w:cs="Arial"/>
          <w:sz w:val="24"/>
          <w:szCs w:val="24"/>
        </w:rPr>
      </w:pPr>
    </w:p>
    <w:p w14:paraId="79D83878" w14:textId="46DA7662"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could we just say that, right now, her motive would just be, kill him…</w:t>
      </w:r>
    </w:p>
    <w:p w14:paraId="00A8B9C0" w14:textId="77777777" w:rsidR="00DD78DA" w:rsidRDefault="00DD78DA" w:rsidP="00DD78DA">
      <w:pPr>
        <w:spacing w:after="0" w:line="240" w:lineRule="auto"/>
        <w:ind w:left="1843" w:hanging="1843"/>
        <w:jc w:val="both"/>
        <w:rPr>
          <w:rFonts w:ascii="Arial" w:hAnsi="Arial" w:cs="Arial"/>
          <w:sz w:val="24"/>
          <w:szCs w:val="24"/>
        </w:rPr>
      </w:pPr>
    </w:p>
    <w:p w14:paraId="3D7E14FE" w14:textId="6850E95D"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Her motive…</w:t>
      </w:r>
    </w:p>
    <w:p w14:paraId="6DCDC1E8" w14:textId="77777777" w:rsidR="00DD78DA" w:rsidRDefault="00DD78DA" w:rsidP="00DD78DA">
      <w:pPr>
        <w:spacing w:after="0" w:line="240" w:lineRule="auto"/>
        <w:ind w:left="1843" w:hanging="1843"/>
        <w:jc w:val="both"/>
        <w:rPr>
          <w:rFonts w:ascii="Arial" w:hAnsi="Arial" w:cs="Arial"/>
          <w:sz w:val="24"/>
          <w:szCs w:val="24"/>
        </w:rPr>
      </w:pPr>
    </w:p>
    <w:p w14:paraId="2F283FE5" w14:textId="2CF0786C"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that she could sell the bar.</w:t>
      </w:r>
    </w:p>
    <w:p w14:paraId="19479665" w14:textId="77777777" w:rsidR="00DD78DA" w:rsidRDefault="00DD78DA" w:rsidP="00DD78DA">
      <w:pPr>
        <w:spacing w:after="0" w:line="240" w:lineRule="auto"/>
        <w:ind w:left="1843" w:hanging="1843"/>
        <w:jc w:val="both"/>
        <w:rPr>
          <w:rFonts w:ascii="Arial" w:hAnsi="Arial" w:cs="Arial"/>
          <w:sz w:val="24"/>
          <w:szCs w:val="24"/>
        </w:rPr>
      </w:pPr>
    </w:p>
    <w:p w14:paraId="322ECF92" w14:textId="30787A49"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…yes, her motive at the time would have been…</w:t>
      </w:r>
    </w:p>
    <w:p w14:paraId="00AE3F4F" w14:textId="77777777" w:rsidR="00DD78DA" w:rsidRDefault="00DD78DA" w:rsidP="00DD78DA">
      <w:pPr>
        <w:spacing w:after="0" w:line="240" w:lineRule="auto"/>
        <w:ind w:left="1843" w:hanging="1843"/>
        <w:jc w:val="both"/>
        <w:rPr>
          <w:rFonts w:ascii="Arial" w:hAnsi="Arial" w:cs="Arial"/>
          <w:sz w:val="24"/>
          <w:szCs w:val="24"/>
        </w:rPr>
      </w:pPr>
    </w:p>
    <w:p w14:paraId="4793C486" w14:textId="71B3EA61"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And be with her man.</w:t>
      </w:r>
    </w:p>
    <w:p w14:paraId="36548F98" w14:textId="77777777" w:rsidR="00DD78DA" w:rsidRDefault="00DD78DA" w:rsidP="00DD78DA">
      <w:pPr>
        <w:spacing w:after="0" w:line="240" w:lineRule="auto"/>
        <w:ind w:left="1843" w:hanging="1843"/>
        <w:jc w:val="both"/>
        <w:rPr>
          <w:rFonts w:ascii="Arial" w:hAnsi="Arial" w:cs="Arial"/>
          <w:sz w:val="24"/>
          <w:szCs w:val="24"/>
        </w:rPr>
      </w:pPr>
    </w:p>
    <w:p w14:paraId="07CF75C5" w14:textId="212B8A18"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 to be with her man, and kill him to get the money, sell the bar, all that jazz.  She, and because also, at the funeral she says that she's not intending on reopening the bar.  However, it is after funerals that will readings are held.  Then she would find out, oh everything is going to Miss Carmen…</w:t>
      </w:r>
    </w:p>
    <w:p w14:paraId="032DD0C3" w14:textId="77777777" w:rsidR="00DD78DA" w:rsidRDefault="00DD78DA" w:rsidP="00DD78DA">
      <w:pPr>
        <w:spacing w:after="0" w:line="240" w:lineRule="auto"/>
        <w:ind w:left="1843" w:hanging="1843"/>
        <w:jc w:val="both"/>
        <w:rPr>
          <w:rFonts w:ascii="Arial" w:hAnsi="Arial" w:cs="Arial"/>
          <w:sz w:val="24"/>
          <w:szCs w:val="24"/>
        </w:rPr>
      </w:pPr>
    </w:p>
    <w:p w14:paraId="30E483A2" w14:textId="3878C91A"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r>
      <w:r w:rsidR="00F53996">
        <w:rPr>
          <w:rFonts w:ascii="Arial" w:hAnsi="Arial" w:cs="Arial"/>
          <w:sz w:val="24"/>
          <w:szCs w:val="24"/>
        </w:rPr>
        <w:t>Oh,</w:t>
      </w:r>
      <w:r>
        <w:rPr>
          <w:rFonts w:ascii="Arial" w:hAnsi="Arial" w:cs="Arial"/>
          <w:sz w:val="24"/>
          <w:szCs w:val="24"/>
        </w:rPr>
        <w:t xml:space="preserve"> you get everything, Miss Carmen.</w:t>
      </w:r>
    </w:p>
    <w:p w14:paraId="0E641F51" w14:textId="77777777" w:rsidR="00DD78DA" w:rsidRDefault="00DD78DA" w:rsidP="00DD78DA">
      <w:pPr>
        <w:spacing w:after="0" w:line="240" w:lineRule="auto"/>
        <w:ind w:left="1843" w:hanging="1843"/>
        <w:jc w:val="both"/>
        <w:rPr>
          <w:rFonts w:ascii="Arial" w:hAnsi="Arial" w:cs="Arial"/>
          <w:sz w:val="24"/>
          <w:szCs w:val="24"/>
        </w:rPr>
      </w:pPr>
    </w:p>
    <w:p w14:paraId="7AA0EE49" w14:textId="59027069"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…yes.  </w:t>
      </w:r>
    </w:p>
    <w:p w14:paraId="73B9B5CB" w14:textId="77777777" w:rsidR="00DD78DA" w:rsidRDefault="00DD78DA" w:rsidP="00DD78DA">
      <w:pPr>
        <w:spacing w:after="0" w:line="240" w:lineRule="auto"/>
        <w:ind w:left="1843" w:hanging="1843"/>
        <w:jc w:val="both"/>
        <w:rPr>
          <w:rFonts w:ascii="Arial" w:hAnsi="Arial" w:cs="Arial"/>
          <w:sz w:val="24"/>
          <w:szCs w:val="24"/>
        </w:rPr>
      </w:pPr>
    </w:p>
    <w:p w14:paraId="6A864345" w14:textId="4E8AC0A0"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Oh my gosh, okay.</w:t>
      </w:r>
    </w:p>
    <w:p w14:paraId="4AC30ED3" w14:textId="77777777" w:rsidR="00DD78DA" w:rsidRDefault="00DD78DA" w:rsidP="00DD78DA">
      <w:pPr>
        <w:spacing w:after="0" w:line="240" w:lineRule="auto"/>
        <w:ind w:left="1843" w:hanging="1843"/>
        <w:jc w:val="both"/>
        <w:rPr>
          <w:rFonts w:ascii="Arial" w:hAnsi="Arial" w:cs="Arial"/>
          <w:sz w:val="24"/>
          <w:szCs w:val="24"/>
        </w:rPr>
      </w:pPr>
    </w:p>
    <w:p w14:paraId="38E6FCB7" w14:textId="33982B25"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And her wee boy also is in on it.  But…</w:t>
      </w:r>
    </w:p>
    <w:p w14:paraId="16CCE012" w14:textId="77777777" w:rsidR="00DD78DA" w:rsidRDefault="00DD78DA" w:rsidP="00DD78DA">
      <w:pPr>
        <w:spacing w:after="0" w:line="240" w:lineRule="auto"/>
        <w:ind w:left="1843" w:hanging="1843"/>
        <w:jc w:val="both"/>
        <w:rPr>
          <w:rFonts w:ascii="Arial" w:hAnsi="Arial" w:cs="Arial"/>
          <w:sz w:val="24"/>
          <w:szCs w:val="24"/>
        </w:rPr>
      </w:pPr>
    </w:p>
    <w:p w14:paraId="015B9540" w14:textId="7A767C47"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What's he doing to Carmen, right now, like, </w:t>
      </w:r>
      <w:r w:rsidR="005E10CC">
        <w:rPr>
          <w:rFonts w:ascii="Arial" w:hAnsi="Arial" w:cs="Arial"/>
          <w:sz w:val="24"/>
          <w:szCs w:val="24"/>
        </w:rPr>
        <w:t>after</w:t>
      </w:r>
      <w:r>
        <w:rPr>
          <w:rFonts w:ascii="Arial" w:hAnsi="Arial" w:cs="Arial"/>
          <w:sz w:val="24"/>
          <w:szCs w:val="24"/>
        </w:rPr>
        <w:t xml:space="preserve"> the funeral, now that they know.</w:t>
      </w:r>
    </w:p>
    <w:p w14:paraId="6938B582" w14:textId="77777777" w:rsidR="00DD78DA" w:rsidRDefault="00DD78DA" w:rsidP="00DD78DA">
      <w:pPr>
        <w:spacing w:after="0" w:line="240" w:lineRule="auto"/>
        <w:ind w:left="1843" w:hanging="1843"/>
        <w:jc w:val="both"/>
        <w:rPr>
          <w:rFonts w:ascii="Arial" w:hAnsi="Arial" w:cs="Arial"/>
          <w:sz w:val="24"/>
          <w:szCs w:val="24"/>
        </w:rPr>
      </w:pPr>
    </w:p>
    <w:p w14:paraId="49681247" w14:textId="7F482C83"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He's just being very hostile towards her.  </w:t>
      </w:r>
    </w:p>
    <w:p w14:paraId="580FBD91" w14:textId="77777777" w:rsidR="00DD78DA" w:rsidRDefault="00DD78DA" w:rsidP="00DD78DA">
      <w:pPr>
        <w:spacing w:after="0" w:line="240" w:lineRule="auto"/>
        <w:ind w:left="1843" w:hanging="1843"/>
        <w:jc w:val="both"/>
        <w:rPr>
          <w:rFonts w:ascii="Arial" w:hAnsi="Arial" w:cs="Arial"/>
          <w:sz w:val="24"/>
          <w:szCs w:val="24"/>
        </w:rPr>
      </w:pPr>
    </w:p>
    <w:p w14:paraId="5FCBD445" w14:textId="37AC3420"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Wasn’t it that he went knocking on her door, and stuff like that?</w:t>
      </w:r>
    </w:p>
    <w:p w14:paraId="30DE2B97" w14:textId="77777777" w:rsidR="00DD78DA" w:rsidRDefault="00DD78DA" w:rsidP="00DD78DA">
      <w:pPr>
        <w:spacing w:after="0" w:line="240" w:lineRule="auto"/>
        <w:ind w:left="1843" w:hanging="1843"/>
        <w:jc w:val="both"/>
        <w:rPr>
          <w:rFonts w:ascii="Arial" w:hAnsi="Arial" w:cs="Arial"/>
          <w:sz w:val="24"/>
          <w:szCs w:val="24"/>
        </w:rPr>
      </w:pPr>
    </w:p>
    <w:p w14:paraId="3059213F" w14:textId="14612B5C"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 don't think he knocked on her door.  She knocked on his…maybe, I'm not…showed up at my house, scared me half to death, accused me of theft, Chris threatened to press charges.</w:t>
      </w:r>
    </w:p>
    <w:p w14:paraId="358D893A" w14:textId="77777777" w:rsidR="00DD78DA" w:rsidRDefault="00DD78DA" w:rsidP="00DD78DA">
      <w:pPr>
        <w:spacing w:after="0" w:line="240" w:lineRule="auto"/>
        <w:ind w:left="1843" w:hanging="1843"/>
        <w:jc w:val="both"/>
        <w:rPr>
          <w:rFonts w:ascii="Arial" w:hAnsi="Arial" w:cs="Arial"/>
          <w:sz w:val="24"/>
          <w:szCs w:val="24"/>
        </w:rPr>
      </w:pPr>
    </w:p>
    <w:p w14:paraId="63128E5A" w14:textId="089DB8AF"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Yeah, I think that’s…oh, was it this, though, for his notes that he </w:t>
      </w:r>
      <w:r w:rsidR="00066748">
        <w:rPr>
          <w:rFonts w:ascii="Arial" w:hAnsi="Arial" w:cs="Arial"/>
          <w:sz w:val="24"/>
          <w:szCs w:val="24"/>
        </w:rPr>
        <w:t>made at the time?</w:t>
      </w:r>
    </w:p>
    <w:p w14:paraId="3554A048" w14:textId="77777777" w:rsidR="00DD78DA" w:rsidRDefault="00DD78DA" w:rsidP="00DD78DA">
      <w:pPr>
        <w:spacing w:after="0" w:line="240" w:lineRule="auto"/>
        <w:ind w:left="1843" w:hanging="1843"/>
        <w:jc w:val="both"/>
        <w:rPr>
          <w:rFonts w:ascii="Arial" w:hAnsi="Arial" w:cs="Arial"/>
          <w:sz w:val="24"/>
          <w:szCs w:val="24"/>
        </w:rPr>
      </w:pPr>
    </w:p>
    <w:p w14:paraId="224088CF" w14:textId="038E9E2D" w:rsidR="00DD78DA" w:rsidRDefault="00DD78DA"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sidR="00066748">
        <w:rPr>
          <w:rFonts w:ascii="Arial" w:hAnsi="Arial" w:cs="Arial"/>
          <w:sz w:val="24"/>
          <w:szCs w:val="24"/>
        </w:rPr>
        <w:t>:</w:t>
      </w:r>
      <w:r w:rsidR="00066748">
        <w:rPr>
          <w:rFonts w:ascii="Arial" w:hAnsi="Arial" w:cs="Arial"/>
          <w:sz w:val="24"/>
          <w:szCs w:val="24"/>
        </w:rPr>
        <w:tab/>
        <w:t>Yes, uh-huh.</w:t>
      </w:r>
    </w:p>
    <w:p w14:paraId="4DD8D1D9" w14:textId="77777777" w:rsidR="00066748" w:rsidRDefault="00066748" w:rsidP="00DD78DA">
      <w:pPr>
        <w:spacing w:after="0" w:line="240" w:lineRule="auto"/>
        <w:ind w:left="1843" w:hanging="1843"/>
        <w:jc w:val="both"/>
        <w:rPr>
          <w:rFonts w:ascii="Arial" w:hAnsi="Arial" w:cs="Arial"/>
          <w:sz w:val="24"/>
          <w:szCs w:val="24"/>
        </w:rPr>
      </w:pPr>
    </w:p>
    <w:p w14:paraId="561F02AA" w14:textId="4DF005F9" w:rsidR="00066748" w:rsidRDefault="00066748" w:rsidP="00DD78D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Whose is the red Honda?</w:t>
      </w:r>
    </w:p>
    <w:p w14:paraId="11A38267" w14:textId="77777777" w:rsidR="00066748" w:rsidRDefault="00066748" w:rsidP="00DD78DA">
      <w:pPr>
        <w:spacing w:after="0" w:line="240" w:lineRule="auto"/>
        <w:ind w:left="1843" w:hanging="1843"/>
        <w:jc w:val="both"/>
        <w:rPr>
          <w:rFonts w:ascii="Arial" w:hAnsi="Arial" w:cs="Arial"/>
          <w:sz w:val="24"/>
          <w:szCs w:val="24"/>
        </w:rPr>
      </w:pPr>
    </w:p>
    <w:p w14:paraId="2EE89936" w14:textId="133F4F24" w:rsidR="00066748" w:rsidRDefault="00066748"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Red Honda, where did you see that?</w:t>
      </w:r>
    </w:p>
    <w:p w14:paraId="6B021B9E" w14:textId="77777777" w:rsidR="00066748" w:rsidRDefault="00066748" w:rsidP="00DD78DA">
      <w:pPr>
        <w:spacing w:after="0" w:line="240" w:lineRule="auto"/>
        <w:ind w:left="1843" w:hanging="1843"/>
        <w:jc w:val="both"/>
        <w:rPr>
          <w:rFonts w:ascii="Arial" w:hAnsi="Arial" w:cs="Arial"/>
          <w:sz w:val="24"/>
          <w:szCs w:val="24"/>
        </w:rPr>
      </w:pPr>
    </w:p>
    <w:p w14:paraId="1F79002E" w14:textId="612B5EF9" w:rsidR="00066748" w:rsidRDefault="00066748" w:rsidP="00DD78D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Going 60 miles per hour in a 25 mile per hour zone.</w:t>
      </w:r>
    </w:p>
    <w:p w14:paraId="64951BFA" w14:textId="77777777" w:rsidR="00066748" w:rsidRDefault="00066748" w:rsidP="00DD78DA">
      <w:pPr>
        <w:spacing w:after="0" w:line="240" w:lineRule="auto"/>
        <w:ind w:left="1843" w:hanging="1843"/>
        <w:jc w:val="both"/>
        <w:rPr>
          <w:rFonts w:ascii="Arial" w:hAnsi="Arial" w:cs="Arial"/>
          <w:sz w:val="24"/>
          <w:szCs w:val="24"/>
        </w:rPr>
      </w:pPr>
    </w:p>
    <w:p w14:paraId="2CC64916" w14:textId="20221E98" w:rsidR="00066748" w:rsidRDefault="00066748"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Is it…</w:t>
      </w:r>
    </w:p>
    <w:p w14:paraId="0AC55F6E" w14:textId="77777777" w:rsidR="00066748" w:rsidRDefault="00066748" w:rsidP="00DD78DA">
      <w:pPr>
        <w:spacing w:after="0" w:line="240" w:lineRule="auto"/>
        <w:ind w:left="1843" w:hanging="1843"/>
        <w:jc w:val="both"/>
        <w:rPr>
          <w:rFonts w:ascii="Arial" w:hAnsi="Arial" w:cs="Arial"/>
          <w:sz w:val="24"/>
          <w:szCs w:val="24"/>
        </w:rPr>
      </w:pPr>
    </w:p>
    <w:p w14:paraId="589B0F89" w14:textId="0E0D5AB2" w:rsidR="00066748" w:rsidRDefault="00066748"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None of these cars, none of these cars are red Hondas.</w:t>
      </w:r>
    </w:p>
    <w:p w14:paraId="5A3A6480" w14:textId="77777777" w:rsidR="00066748" w:rsidRDefault="00066748" w:rsidP="00DD78DA">
      <w:pPr>
        <w:spacing w:after="0" w:line="240" w:lineRule="auto"/>
        <w:ind w:left="1843" w:hanging="1843"/>
        <w:jc w:val="both"/>
        <w:rPr>
          <w:rFonts w:ascii="Arial" w:hAnsi="Arial" w:cs="Arial"/>
          <w:sz w:val="24"/>
          <w:szCs w:val="24"/>
        </w:rPr>
      </w:pPr>
    </w:p>
    <w:p w14:paraId="4731A06C" w14:textId="37F49758" w:rsidR="00066748" w:rsidRDefault="00066748"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…what time is it?</w:t>
      </w:r>
    </w:p>
    <w:p w14:paraId="7A5D634F" w14:textId="77777777" w:rsidR="00066748" w:rsidRDefault="00066748" w:rsidP="00DD78DA">
      <w:pPr>
        <w:spacing w:after="0" w:line="240" w:lineRule="auto"/>
        <w:ind w:left="1843" w:hanging="1843"/>
        <w:jc w:val="both"/>
        <w:rPr>
          <w:rFonts w:ascii="Arial" w:hAnsi="Arial" w:cs="Arial"/>
          <w:sz w:val="24"/>
          <w:szCs w:val="24"/>
        </w:rPr>
      </w:pPr>
    </w:p>
    <w:p w14:paraId="070F3553" w14:textId="62881532" w:rsidR="00066748" w:rsidRDefault="00066748" w:rsidP="00DD78D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One thirty-four.</w:t>
      </w:r>
    </w:p>
    <w:p w14:paraId="7724FE29" w14:textId="77777777" w:rsidR="00066748" w:rsidRDefault="00066748" w:rsidP="00DD78DA">
      <w:pPr>
        <w:spacing w:after="0" w:line="240" w:lineRule="auto"/>
        <w:ind w:left="1843" w:hanging="1843"/>
        <w:jc w:val="both"/>
        <w:rPr>
          <w:rFonts w:ascii="Arial" w:hAnsi="Arial" w:cs="Arial"/>
          <w:sz w:val="24"/>
          <w:szCs w:val="24"/>
        </w:rPr>
      </w:pPr>
    </w:p>
    <w:p w14:paraId="23FAE7F1" w14:textId="38911892" w:rsidR="00066748" w:rsidRDefault="00066748" w:rsidP="00DD78DA">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 think that was like, him on the job, job.</w:t>
      </w:r>
    </w:p>
    <w:p w14:paraId="0B76FCAB" w14:textId="77777777" w:rsidR="00066748" w:rsidRDefault="00066748" w:rsidP="00DD78DA">
      <w:pPr>
        <w:spacing w:after="0" w:line="240" w:lineRule="auto"/>
        <w:ind w:left="1843" w:hanging="1843"/>
        <w:jc w:val="both"/>
        <w:rPr>
          <w:rFonts w:ascii="Arial" w:hAnsi="Arial" w:cs="Arial"/>
          <w:sz w:val="24"/>
          <w:szCs w:val="24"/>
        </w:rPr>
      </w:pPr>
    </w:p>
    <w:p w14:paraId="06525151" w14:textId="4B6C2473" w:rsidR="00066748" w:rsidRDefault="00066748"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Oh, yeah, you have to include some…</w:t>
      </w:r>
    </w:p>
    <w:p w14:paraId="1B7052B7" w14:textId="77777777" w:rsidR="00066748" w:rsidRDefault="00066748" w:rsidP="00DD78DA">
      <w:pPr>
        <w:spacing w:after="0" w:line="240" w:lineRule="auto"/>
        <w:ind w:left="1843" w:hanging="1843"/>
        <w:jc w:val="both"/>
        <w:rPr>
          <w:rFonts w:ascii="Arial" w:hAnsi="Arial" w:cs="Arial"/>
          <w:sz w:val="24"/>
          <w:szCs w:val="24"/>
        </w:rPr>
      </w:pPr>
    </w:p>
    <w:p w14:paraId="16D382BE" w14:textId="7D9CF87E" w:rsidR="00066748" w:rsidRDefault="00066748" w:rsidP="00DD78DA">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He'd have to include it, yeah.</w:t>
      </w:r>
    </w:p>
    <w:p w14:paraId="3A955F5A" w14:textId="77777777" w:rsidR="00066748" w:rsidRDefault="00066748" w:rsidP="00DD78DA">
      <w:pPr>
        <w:spacing w:after="0" w:line="240" w:lineRule="auto"/>
        <w:ind w:left="1843" w:hanging="1843"/>
        <w:jc w:val="both"/>
        <w:rPr>
          <w:rFonts w:ascii="Arial" w:hAnsi="Arial" w:cs="Arial"/>
          <w:sz w:val="24"/>
          <w:szCs w:val="24"/>
        </w:rPr>
      </w:pPr>
    </w:p>
    <w:p w14:paraId="01B0A7AA" w14:textId="6EAFC319" w:rsidR="00066748" w:rsidRDefault="00066748" w:rsidP="00DD78DA">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…you have to have some parts of truth within your thing.</w:t>
      </w:r>
    </w:p>
    <w:p w14:paraId="100913B0" w14:textId="77777777" w:rsidR="00066748" w:rsidRDefault="00066748" w:rsidP="00DD78DA">
      <w:pPr>
        <w:spacing w:after="0" w:line="240" w:lineRule="auto"/>
        <w:ind w:left="1843" w:hanging="1843"/>
        <w:jc w:val="both"/>
        <w:rPr>
          <w:rFonts w:ascii="Arial" w:hAnsi="Arial" w:cs="Arial"/>
          <w:sz w:val="24"/>
          <w:szCs w:val="24"/>
        </w:rPr>
      </w:pPr>
    </w:p>
    <w:p w14:paraId="64ECB32E" w14:textId="411AC93F" w:rsidR="00066748" w:rsidRDefault="00066748" w:rsidP="0006674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Yes, it's like, okay, I was on the job, uh-huh.  So, okay, what…</w:t>
      </w:r>
    </w:p>
    <w:p w14:paraId="1EB86C94" w14:textId="77777777" w:rsidR="00066748" w:rsidRDefault="00066748" w:rsidP="00066748">
      <w:pPr>
        <w:spacing w:after="0" w:line="240" w:lineRule="auto"/>
        <w:ind w:left="1843" w:hanging="1843"/>
        <w:jc w:val="both"/>
        <w:rPr>
          <w:rFonts w:ascii="Arial" w:hAnsi="Arial" w:cs="Arial"/>
          <w:sz w:val="24"/>
          <w:szCs w:val="24"/>
        </w:rPr>
      </w:pPr>
    </w:p>
    <w:p w14:paraId="00966F58" w14:textId="18BCC4E7" w:rsidR="00066748" w:rsidRDefault="00066748" w:rsidP="0006674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Because also, here, it says she's had no </w:t>
      </w:r>
      <w:r w:rsidR="005E10CC">
        <w:rPr>
          <w:rFonts w:ascii="Arial" w:hAnsi="Arial" w:cs="Arial"/>
          <w:sz w:val="24"/>
          <w:szCs w:val="24"/>
        </w:rPr>
        <w:t>criminal</w:t>
      </w:r>
      <w:r>
        <w:rPr>
          <w:rFonts w:ascii="Arial" w:hAnsi="Arial" w:cs="Arial"/>
          <w:sz w:val="24"/>
          <w:szCs w:val="24"/>
        </w:rPr>
        <w:t xml:space="preserve"> arrests.  And then, like, no criminal record anywhere.</w:t>
      </w:r>
    </w:p>
    <w:p w14:paraId="24BB45E2" w14:textId="77777777" w:rsidR="00066748" w:rsidRDefault="00066748" w:rsidP="00066748">
      <w:pPr>
        <w:spacing w:after="0" w:line="240" w:lineRule="auto"/>
        <w:ind w:left="1843" w:hanging="1843"/>
        <w:jc w:val="both"/>
        <w:rPr>
          <w:rFonts w:ascii="Arial" w:hAnsi="Arial" w:cs="Arial"/>
          <w:sz w:val="24"/>
          <w:szCs w:val="24"/>
        </w:rPr>
      </w:pPr>
    </w:p>
    <w:p w14:paraId="7C119C75" w14:textId="3C3726E1" w:rsidR="00066748" w:rsidRDefault="00066748" w:rsidP="0006674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Uh-huh, so she genuinely could just [</w:t>
      </w:r>
      <w:r w:rsidRPr="00066748">
        <w:rPr>
          <w:rFonts w:ascii="Arial" w:hAnsi="Arial" w:cs="Arial"/>
          <w:sz w:val="24"/>
          <w:szCs w:val="24"/>
          <w:highlight w:val="yellow"/>
        </w:rPr>
        <w:t>inaudible 1:17:23</w:t>
      </w:r>
      <w:r>
        <w:rPr>
          <w:rFonts w:ascii="Arial" w:hAnsi="Arial" w:cs="Arial"/>
          <w:sz w:val="24"/>
          <w:szCs w:val="24"/>
        </w:rPr>
        <w:t>].  So, what are we missing, like, are we looking for anything else, now?</w:t>
      </w:r>
    </w:p>
    <w:p w14:paraId="3AA41CD2" w14:textId="77777777" w:rsidR="00066748" w:rsidRDefault="00066748" w:rsidP="00066748">
      <w:pPr>
        <w:spacing w:after="0" w:line="240" w:lineRule="auto"/>
        <w:ind w:left="1843" w:hanging="1843"/>
        <w:jc w:val="both"/>
        <w:rPr>
          <w:rFonts w:ascii="Arial" w:hAnsi="Arial" w:cs="Arial"/>
          <w:sz w:val="24"/>
          <w:szCs w:val="24"/>
        </w:rPr>
      </w:pPr>
    </w:p>
    <w:p w14:paraId="40C23B49" w14:textId="686E42EB" w:rsidR="00066748" w:rsidRDefault="00066748" w:rsidP="0006674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We’re tr</w:t>
      </w:r>
      <w:r w:rsidR="00F53996">
        <w:rPr>
          <w:rFonts w:ascii="Arial" w:hAnsi="Arial" w:cs="Arial"/>
          <w:sz w:val="24"/>
          <w:szCs w:val="24"/>
        </w:rPr>
        <w:t>y</w:t>
      </w:r>
      <w:r>
        <w:rPr>
          <w:rFonts w:ascii="Arial" w:hAnsi="Arial" w:cs="Arial"/>
          <w:sz w:val="24"/>
          <w:szCs w:val="24"/>
        </w:rPr>
        <w:t xml:space="preserve">ing </w:t>
      </w:r>
      <w:proofErr w:type="gramStart"/>
      <w:r>
        <w:rPr>
          <w:rFonts w:ascii="Arial" w:hAnsi="Arial" w:cs="Arial"/>
          <w:sz w:val="24"/>
          <w:szCs w:val="24"/>
        </w:rPr>
        <w:t>to</w:t>
      </w:r>
      <w:proofErr w:type="gramEnd"/>
      <w:r>
        <w:rPr>
          <w:rFonts w:ascii="Arial" w:hAnsi="Arial" w:cs="Arial"/>
          <w:sz w:val="24"/>
          <w:szCs w:val="24"/>
        </w:rPr>
        <w:t xml:space="preserve"> just…</w:t>
      </w:r>
    </w:p>
    <w:p w14:paraId="570FEA63" w14:textId="77777777" w:rsidR="00066748" w:rsidRDefault="00066748" w:rsidP="00066748">
      <w:pPr>
        <w:spacing w:after="0" w:line="240" w:lineRule="auto"/>
        <w:ind w:left="1843" w:hanging="1843"/>
        <w:jc w:val="both"/>
        <w:rPr>
          <w:rFonts w:ascii="Arial" w:hAnsi="Arial" w:cs="Arial"/>
          <w:sz w:val="24"/>
          <w:szCs w:val="24"/>
        </w:rPr>
      </w:pPr>
    </w:p>
    <w:p w14:paraId="4080A880" w14:textId="4702C73D" w:rsidR="00066748" w:rsidRDefault="00066748" w:rsidP="0006674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So, </w:t>
      </w:r>
      <w:r w:rsidR="00F53996">
        <w:rPr>
          <w:rFonts w:ascii="Arial" w:hAnsi="Arial" w:cs="Arial"/>
          <w:sz w:val="24"/>
          <w:szCs w:val="24"/>
        </w:rPr>
        <w:t>Joan’s the</w:t>
      </w:r>
      <w:r>
        <w:rPr>
          <w:rFonts w:ascii="Arial" w:hAnsi="Arial" w:cs="Arial"/>
          <w:sz w:val="24"/>
          <w:szCs w:val="24"/>
        </w:rPr>
        <w:t xml:space="preserve"> one that found the body.</w:t>
      </w:r>
    </w:p>
    <w:p w14:paraId="6659A584" w14:textId="77777777" w:rsidR="00066748" w:rsidRDefault="00066748" w:rsidP="00066748">
      <w:pPr>
        <w:spacing w:after="0" w:line="240" w:lineRule="auto"/>
        <w:ind w:left="1843" w:hanging="1843"/>
        <w:jc w:val="both"/>
        <w:rPr>
          <w:rFonts w:ascii="Arial" w:hAnsi="Arial" w:cs="Arial"/>
          <w:sz w:val="24"/>
          <w:szCs w:val="24"/>
        </w:rPr>
      </w:pPr>
    </w:p>
    <w:p w14:paraId="75589952" w14:textId="5FE056FC" w:rsidR="00066748" w:rsidRDefault="00066748" w:rsidP="0006674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Is she?</w:t>
      </w:r>
    </w:p>
    <w:p w14:paraId="14E0836D" w14:textId="77777777" w:rsidR="00066748" w:rsidRDefault="00066748" w:rsidP="00066748">
      <w:pPr>
        <w:spacing w:after="0" w:line="240" w:lineRule="auto"/>
        <w:ind w:left="1843" w:hanging="1843"/>
        <w:jc w:val="both"/>
        <w:rPr>
          <w:rFonts w:ascii="Arial" w:hAnsi="Arial" w:cs="Arial"/>
          <w:sz w:val="24"/>
          <w:szCs w:val="24"/>
        </w:rPr>
      </w:pPr>
    </w:p>
    <w:p w14:paraId="2884ECD5" w14:textId="41FB94EF" w:rsidR="00066748" w:rsidRDefault="00066748" w:rsidP="0006674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 just noticed that.</w:t>
      </w:r>
      <w:r w:rsidR="00AD1C1E">
        <w:rPr>
          <w:rFonts w:ascii="Arial" w:hAnsi="Arial" w:cs="Arial"/>
          <w:sz w:val="24"/>
          <w:szCs w:val="24"/>
        </w:rPr>
        <w:t xml:space="preserve">  CR66, which is something road.</w:t>
      </w:r>
    </w:p>
    <w:p w14:paraId="2A79B157" w14:textId="77777777" w:rsidR="00AD1C1E" w:rsidRDefault="00AD1C1E" w:rsidP="00066748">
      <w:pPr>
        <w:spacing w:after="0" w:line="240" w:lineRule="auto"/>
        <w:ind w:left="1843" w:hanging="1843"/>
        <w:jc w:val="both"/>
        <w:rPr>
          <w:rFonts w:ascii="Arial" w:hAnsi="Arial" w:cs="Arial"/>
          <w:sz w:val="24"/>
          <w:szCs w:val="24"/>
        </w:rPr>
      </w:pPr>
    </w:p>
    <w:p w14:paraId="06DB8BDB" w14:textId="7754F378" w:rsidR="00AD1C1E" w:rsidRDefault="00AD1C1E" w:rsidP="0006674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It's 2 County Road, that's her house.</w:t>
      </w:r>
    </w:p>
    <w:p w14:paraId="43B18A7A" w14:textId="77777777" w:rsidR="00AD1C1E" w:rsidRDefault="00AD1C1E" w:rsidP="00066748">
      <w:pPr>
        <w:spacing w:after="0" w:line="240" w:lineRule="auto"/>
        <w:ind w:left="1843" w:hanging="1843"/>
        <w:jc w:val="both"/>
        <w:rPr>
          <w:rFonts w:ascii="Arial" w:hAnsi="Arial" w:cs="Arial"/>
          <w:sz w:val="24"/>
          <w:szCs w:val="24"/>
        </w:rPr>
      </w:pPr>
    </w:p>
    <w:p w14:paraId="426559B3" w14:textId="7EA18EF9" w:rsidR="00AD1C1E" w:rsidRDefault="00AD1C1E" w:rsidP="0006674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Whose house?</w:t>
      </w:r>
    </w:p>
    <w:p w14:paraId="1AE73D1B" w14:textId="77777777" w:rsidR="00AD1C1E" w:rsidRDefault="00AD1C1E" w:rsidP="00066748">
      <w:pPr>
        <w:spacing w:after="0" w:line="240" w:lineRule="auto"/>
        <w:ind w:left="1843" w:hanging="1843"/>
        <w:jc w:val="both"/>
        <w:rPr>
          <w:rFonts w:ascii="Arial" w:hAnsi="Arial" w:cs="Arial"/>
          <w:sz w:val="24"/>
          <w:szCs w:val="24"/>
        </w:rPr>
      </w:pPr>
    </w:p>
    <w:p w14:paraId="47052B5B" w14:textId="7BEB54D5" w:rsidR="00AD1C1E" w:rsidRDefault="00AD1C1E" w:rsidP="0006674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Joan’s.</w:t>
      </w:r>
    </w:p>
    <w:p w14:paraId="58031130" w14:textId="77777777" w:rsidR="00AD1C1E" w:rsidRDefault="00AD1C1E" w:rsidP="00066748">
      <w:pPr>
        <w:spacing w:after="0" w:line="240" w:lineRule="auto"/>
        <w:ind w:left="1843" w:hanging="1843"/>
        <w:jc w:val="both"/>
        <w:rPr>
          <w:rFonts w:ascii="Arial" w:hAnsi="Arial" w:cs="Arial"/>
          <w:sz w:val="24"/>
          <w:szCs w:val="24"/>
        </w:rPr>
      </w:pPr>
    </w:p>
    <w:p w14:paraId="7A105547" w14:textId="5BA1C6CD" w:rsidR="00AD1C1E" w:rsidRDefault="00AD1C1E" w:rsidP="0006674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Talked to neighbour, who found body.  Stated he was out for a walk shortly after six.</w:t>
      </w:r>
    </w:p>
    <w:p w14:paraId="0CF94CAB" w14:textId="77777777" w:rsidR="00AD1C1E" w:rsidRDefault="00AD1C1E" w:rsidP="00066748">
      <w:pPr>
        <w:spacing w:after="0" w:line="240" w:lineRule="auto"/>
        <w:ind w:left="1843" w:hanging="1843"/>
        <w:jc w:val="both"/>
        <w:rPr>
          <w:rFonts w:ascii="Arial" w:hAnsi="Arial" w:cs="Arial"/>
          <w:sz w:val="24"/>
          <w:szCs w:val="24"/>
        </w:rPr>
      </w:pPr>
    </w:p>
    <w:p w14:paraId="1AC74069" w14:textId="1D530B44" w:rsidR="00AD1C1E" w:rsidRDefault="00AD1C1E" w:rsidP="0006674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She was out for a walk.</w:t>
      </w:r>
    </w:p>
    <w:p w14:paraId="665DA18A" w14:textId="77777777" w:rsidR="00AD1C1E" w:rsidRDefault="00AD1C1E" w:rsidP="00066748">
      <w:pPr>
        <w:spacing w:after="0" w:line="240" w:lineRule="auto"/>
        <w:ind w:left="1843" w:hanging="1843"/>
        <w:jc w:val="both"/>
        <w:rPr>
          <w:rFonts w:ascii="Arial" w:hAnsi="Arial" w:cs="Arial"/>
          <w:sz w:val="24"/>
          <w:szCs w:val="24"/>
        </w:rPr>
      </w:pPr>
    </w:p>
    <w:p w14:paraId="1214D03D" w14:textId="136AC2A6" w:rsidR="00AD1C1E" w:rsidRDefault="00AD1C1E" w:rsidP="0006674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She was out for a walk, sorry, shortly after six, when she </w:t>
      </w:r>
      <w:r w:rsidR="005E10CC">
        <w:rPr>
          <w:rFonts w:ascii="Arial" w:hAnsi="Arial" w:cs="Arial"/>
          <w:sz w:val="24"/>
          <w:szCs w:val="24"/>
        </w:rPr>
        <w:t>discovered</w:t>
      </w:r>
      <w:r>
        <w:rPr>
          <w:rFonts w:ascii="Arial" w:hAnsi="Arial" w:cs="Arial"/>
          <w:sz w:val="24"/>
          <w:szCs w:val="24"/>
        </w:rPr>
        <w:t xml:space="preserve"> the body on the rocks beside the waterfall, then returned home to call the police.  </w:t>
      </w:r>
    </w:p>
    <w:p w14:paraId="15152E70" w14:textId="77777777" w:rsidR="00AD1C1E" w:rsidRDefault="00AD1C1E" w:rsidP="00066748">
      <w:pPr>
        <w:spacing w:after="0" w:line="240" w:lineRule="auto"/>
        <w:ind w:left="1843" w:hanging="1843"/>
        <w:jc w:val="both"/>
        <w:rPr>
          <w:rFonts w:ascii="Arial" w:hAnsi="Arial" w:cs="Arial"/>
          <w:sz w:val="24"/>
          <w:szCs w:val="24"/>
        </w:rPr>
      </w:pPr>
    </w:p>
    <w:p w14:paraId="5BE45798" w14:textId="35CAA3CE" w:rsidR="00AD1C1E" w:rsidRDefault="00AD1C1E" w:rsidP="0006674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And there would be bottles of alcohol around there anyway, because we know there is, so he could very easily say, you can move the alcohol levels if…it's </w:t>
      </w:r>
      <w:r w:rsidR="005E10CC">
        <w:rPr>
          <w:rFonts w:ascii="Arial" w:hAnsi="Arial" w:cs="Arial"/>
          <w:sz w:val="24"/>
          <w:szCs w:val="24"/>
        </w:rPr>
        <w:t>very</w:t>
      </w:r>
      <w:r>
        <w:rPr>
          <w:rFonts w:ascii="Arial" w:hAnsi="Arial" w:cs="Arial"/>
          <w:sz w:val="24"/>
          <w:szCs w:val="24"/>
        </w:rPr>
        <w:t xml:space="preserve"> </w:t>
      </w:r>
      <w:r w:rsidR="005E10CC">
        <w:rPr>
          <w:rFonts w:ascii="Arial" w:hAnsi="Arial" w:cs="Arial"/>
          <w:sz w:val="24"/>
          <w:szCs w:val="24"/>
        </w:rPr>
        <w:t>likely</w:t>
      </w:r>
      <w:r>
        <w:rPr>
          <w:rFonts w:ascii="Arial" w:hAnsi="Arial" w:cs="Arial"/>
          <w:sz w:val="24"/>
          <w:szCs w:val="24"/>
        </w:rPr>
        <w:t xml:space="preserve"> that the guy did drink, it doesn't, like, he could have, I don't know.  I don't know.  </w:t>
      </w:r>
    </w:p>
    <w:p w14:paraId="77326386" w14:textId="77777777" w:rsidR="00AD1C1E" w:rsidRDefault="00AD1C1E" w:rsidP="00066748">
      <w:pPr>
        <w:spacing w:after="0" w:line="240" w:lineRule="auto"/>
        <w:ind w:left="1843" w:hanging="1843"/>
        <w:jc w:val="both"/>
        <w:rPr>
          <w:rFonts w:ascii="Arial" w:hAnsi="Arial" w:cs="Arial"/>
          <w:sz w:val="24"/>
          <w:szCs w:val="24"/>
        </w:rPr>
      </w:pPr>
    </w:p>
    <w:p w14:paraId="0647897A" w14:textId="2473EF5E" w:rsidR="00AD1C1E" w:rsidRDefault="00AD1C1E" w:rsidP="0006674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Hmm, hmm.  </w:t>
      </w:r>
    </w:p>
    <w:p w14:paraId="78853162" w14:textId="77777777" w:rsidR="00AD1C1E" w:rsidRDefault="00AD1C1E" w:rsidP="00066748">
      <w:pPr>
        <w:spacing w:after="0" w:line="240" w:lineRule="auto"/>
        <w:ind w:left="1843" w:hanging="1843"/>
        <w:jc w:val="both"/>
        <w:rPr>
          <w:rFonts w:ascii="Arial" w:hAnsi="Arial" w:cs="Arial"/>
          <w:sz w:val="24"/>
          <w:szCs w:val="24"/>
        </w:rPr>
      </w:pPr>
    </w:p>
    <w:p w14:paraId="15705719" w14:textId="2F0236E7" w:rsidR="00AD1C1E" w:rsidRDefault="00AD1C1E" w:rsidP="0006674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A really big twist would be…</w:t>
      </w:r>
    </w:p>
    <w:p w14:paraId="5B2B2AF7" w14:textId="77777777" w:rsidR="00AD1C1E" w:rsidRDefault="00AD1C1E" w:rsidP="00066748">
      <w:pPr>
        <w:spacing w:after="0" w:line="240" w:lineRule="auto"/>
        <w:ind w:left="1843" w:hanging="1843"/>
        <w:jc w:val="both"/>
        <w:rPr>
          <w:rFonts w:ascii="Arial" w:hAnsi="Arial" w:cs="Arial"/>
          <w:sz w:val="24"/>
          <w:szCs w:val="24"/>
        </w:rPr>
      </w:pPr>
    </w:p>
    <w:p w14:paraId="30AE3645" w14:textId="334E5325" w:rsidR="00AD1C1E" w:rsidRDefault="00AD1C1E" w:rsidP="0006674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Oh…</w:t>
      </w:r>
    </w:p>
    <w:p w14:paraId="34A176CB" w14:textId="77777777" w:rsidR="00AD1C1E" w:rsidRDefault="00AD1C1E" w:rsidP="00066748">
      <w:pPr>
        <w:spacing w:after="0" w:line="240" w:lineRule="auto"/>
        <w:ind w:left="1843" w:hanging="1843"/>
        <w:jc w:val="both"/>
        <w:rPr>
          <w:rFonts w:ascii="Arial" w:hAnsi="Arial" w:cs="Arial"/>
          <w:sz w:val="24"/>
          <w:szCs w:val="24"/>
        </w:rPr>
      </w:pPr>
    </w:p>
    <w:p w14:paraId="77BABAA0" w14:textId="290ACE82" w:rsidR="00AD1C1E" w:rsidRDefault="00AD1C1E" w:rsidP="0006674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A bit twist would be what?</w:t>
      </w:r>
    </w:p>
    <w:p w14:paraId="27BEBFB2" w14:textId="77777777" w:rsidR="00AD1C1E" w:rsidRDefault="00AD1C1E" w:rsidP="00066748">
      <w:pPr>
        <w:spacing w:after="0" w:line="240" w:lineRule="auto"/>
        <w:ind w:left="1843" w:hanging="1843"/>
        <w:jc w:val="both"/>
        <w:rPr>
          <w:rFonts w:ascii="Arial" w:hAnsi="Arial" w:cs="Arial"/>
          <w:sz w:val="24"/>
          <w:szCs w:val="24"/>
        </w:rPr>
      </w:pPr>
    </w:p>
    <w:p w14:paraId="5B6C7678" w14:textId="02E03F40" w:rsidR="00AD1C1E" w:rsidRDefault="00AD1C1E" w:rsidP="0006674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…the funeral hasn’t happened yet, sorry.</w:t>
      </w:r>
    </w:p>
    <w:p w14:paraId="1325667F" w14:textId="77777777" w:rsidR="00AD1C1E" w:rsidRDefault="00AD1C1E" w:rsidP="00066748">
      <w:pPr>
        <w:spacing w:after="0" w:line="240" w:lineRule="auto"/>
        <w:ind w:left="1843" w:hanging="1843"/>
        <w:jc w:val="both"/>
        <w:rPr>
          <w:rFonts w:ascii="Arial" w:hAnsi="Arial" w:cs="Arial"/>
          <w:sz w:val="24"/>
          <w:szCs w:val="24"/>
        </w:rPr>
      </w:pPr>
    </w:p>
    <w:p w14:paraId="6CCFFE68" w14:textId="2CF3C166" w:rsidR="00AD1C1E" w:rsidRDefault="00AD1C1E" w:rsidP="0006674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Given that, basically, everyone in this town has screwed him over </w:t>
      </w:r>
      <w:r w:rsidR="005E10CC">
        <w:rPr>
          <w:rFonts w:ascii="Arial" w:hAnsi="Arial" w:cs="Arial"/>
          <w:sz w:val="24"/>
          <w:szCs w:val="24"/>
        </w:rPr>
        <w:t>in</w:t>
      </w:r>
      <w:r>
        <w:rPr>
          <w:rFonts w:ascii="Arial" w:hAnsi="Arial" w:cs="Arial"/>
          <w:sz w:val="24"/>
          <w:szCs w:val="24"/>
        </w:rPr>
        <w:t xml:space="preserve"> some way, it would be amazing if he had just changed his will to say, screw all of them, and then just thrown himself off the cliff.  It's a </w:t>
      </w:r>
      <w:r w:rsidR="005E10CC">
        <w:rPr>
          <w:rFonts w:ascii="Arial" w:hAnsi="Arial" w:cs="Arial"/>
          <w:sz w:val="24"/>
          <w:szCs w:val="24"/>
        </w:rPr>
        <w:t>hell</w:t>
      </w:r>
      <w:r>
        <w:rPr>
          <w:rFonts w:ascii="Arial" w:hAnsi="Arial" w:cs="Arial"/>
          <w:sz w:val="24"/>
          <w:szCs w:val="24"/>
        </w:rPr>
        <w:t xml:space="preserve"> of a revenge.</w:t>
      </w:r>
    </w:p>
    <w:p w14:paraId="336643C1" w14:textId="77777777" w:rsidR="00AD1C1E" w:rsidRDefault="00AD1C1E" w:rsidP="00066748">
      <w:pPr>
        <w:spacing w:after="0" w:line="240" w:lineRule="auto"/>
        <w:ind w:left="1843" w:hanging="1843"/>
        <w:jc w:val="both"/>
        <w:rPr>
          <w:rFonts w:ascii="Arial" w:hAnsi="Arial" w:cs="Arial"/>
          <w:sz w:val="24"/>
          <w:szCs w:val="24"/>
        </w:rPr>
      </w:pPr>
    </w:p>
    <w:p w14:paraId="03E4D3C0" w14:textId="23F63AFD" w:rsidR="00AD1C1E" w:rsidRDefault="00AD1C1E" w:rsidP="0006674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He, the funeral wasn’t until the Sunday.  Sunday the 11th, 12th, 13th, 14th, 15th.  Because it said, funeral services will be held Sunday, at 11 </w:t>
      </w:r>
      <w:proofErr w:type="gramStart"/>
      <w:r>
        <w:rPr>
          <w:rFonts w:ascii="Arial" w:hAnsi="Arial" w:cs="Arial"/>
          <w:sz w:val="24"/>
          <w:szCs w:val="24"/>
        </w:rPr>
        <w:t>p.m..</w:t>
      </w:r>
      <w:proofErr w:type="gramEnd"/>
      <w:r>
        <w:rPr>
          <w:rFonts w:ascii="Arial" w:hAnsi="Arial" w:cs="Arial"/>
          <w:sz w:val="24"/>
          <w:szCs w:val="24"/>
        </w:rPr>
        <w:t xml:space="preserve">  </w:t>
      </w:r>
    </w:p>
    <w:p w14:paraId="501F5F04" w14:textId="77777777" w:rsidR="00AD1C1E" w:rsidRDefault="00AD1C1E" w:rsidP="00066748">
      <w:pPr>
        <w:spacing w:after="0" w:line="240" w:lineRule="auto"/>
        <w:ind w:left="1843" w:hanging="1843"/>
        <w:jc w:val="both"/>
        <w:rPr>
          <w:rFonts w:ascii="Arial" w:hAnsi="Arial" w:cs="Arial"/>
          <w:sz w:val="24"/>
          <w:szCs w:val="24"/>
        </w:rPr>
      </w:pPr>
    </w:p>
    <w:p w14:paraId="63806E02" w14:textId="25FB3326" w:rsidR="00AD1C1E" w:rsidRDefault="00AD1C1E" w:rsidP="0006674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Which one’s Joan’s boot?</w:t>
      </w:r>
    </w:p>
    <w:p w14:paraId="050CF9A0" w14:textId="77777777" w:rsidR="00AD1C1E" w:rsidRDefault="00AD1C1E" w:rsidP="00066748">
      <w:pPr>
        <w:spacing w:after="0" w:line="240" w:lineRule="auto"/>
        <w:ind w:left="1843" w:hanging="1843"/>
        <w:jc w:val="both"/>
        <w:rPr>
          <w:rFonts w:ascii="Arial" w:hAnsi="Arial" w:cs="Arial"/>
          <w:sz w:val="24"/>
          <w:szCs w:val="24"/>
        </w:rPr>
      </w:pPr>
    </w:p>
    <w:p w14:paraId="3CFDCA8A" w14:textId="0F6AB79F" w:rsidR="00AD1C1E" w:rsidRDefault="0014013F" w:rsidP="0006674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This is Joan’s boot.</w:t>
      </w:r>
    </w:p>
    <w:p w14:paraId="519FC071" w14:textId="77777777" w:rsidR="0014013F" w:rsidRDefault="0014013F" w:rsidP="00066748">
      <w:pPr>
        <w:spacing w:after="0" w:line="240" w:lineRule="auto"/>
        <w:ind w:left="1843" w:hanging="1843"/>
        <w:jc w:val="both"/>
        <w:rPr>
          <w:rFonts w:ascii="Arial" w:hAnsi="Arial" w:cs="Arial"/>
          <w:sz w:val="24"/>
          <w:szCs w:val="24"/>
        </w:rPr>
      </w:pPr>
    </w:p>
    <w:p w14:paraId="290C36EC" w14:textId="3F3457BB" w:rsidR="0014013F" w:rsidRDefault="0014013F" w:rsidP="0006674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Okay.  And I feel, I don't know, it feels like there's lots of loose ends.  </w:t>
      </w:r>
    </w:p>
    <w:p w14:paraId="35A2046D" w14:textId="77777777" w:rsidR="0014013F" w:rsidRDefault="0014013F" w:rsidP="00066748">
      <w:pPr>
        <w:spacing w:after="0" w:line="240" w:lineRule="auto"/>
        <w:ind w:left="1843" w:hanging="1843"/>
        <w:jc w:val="both"/>
        <w:rPr>
          <w:rFonts w:ascii="Arial" w:hAnsi="Arial" w:cs="Arial"/>
          <w:sz w:val="24"/>
          <w:szCs w:val="24"/>
        </w:rPr>
      </w:pPr>
    </w:p>
    <w:p w14:paraId="7ABBE0D2" w14:textId="24059692" w:rsidR="0014013F" w:rsidRDefault="0014013F" w:rsidP="00066748">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53:</w:t>
      </w:r>
      <w:r>
        <w:rPr>
          <w:rFonts w:ascii="Arial" w:hAnsi="Arial" w:cs="Arial"/>
          <w:sz w:val="24"/>
          <w:szCs w:val="24"/>
        </w:rPr>
        <w:tab/>
        <w:t>Murders are never so neat.</w:t>
      </w:r>
    </w:p>
    <w:p w14:paraId="6BC6183E" w14:textId="77777777" w:rsidR="0014013F" w:rsidRDefault="0014013F" w:rsidP="00066748">
      <w:pPr>
        <w:spacing w:after="0" w:line="240" w:lineRule="auto"/>
        <w:ind w:left="1843" w:hanging="1843"/>
        <w:jc w:val="both"/>
        <w:rPr>
          <w:rFonts w:ascii="Arial" w:hAnsi="Arial" w:cs="Arial"/>
          <w:sz w:val="24"/>
          <w:szCs w:val="24"/>
        </w:rPr>
      </w:pPr>
    </w:p>
    <w:p w14:paraId="04D24A1A" w14:textId="54E3F402" w:rsidR="0014013F" w:rsidRDefault="0014013F" w:rsidP="0006674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This is like, I don't know, Donna wanted to talk about the land near Joan’s property, Joan doesn't like him, and she thinks he's an interloper, she hates the bar.  I'm not saying she's </w:t>
      </w:r>
      <w:r w:rsidR="0040376C">
        <w:rPr>
          <w:rFonts w:ascii="Arial" w:hAnsi="Arial" w:cs="Arial"/>
          <w:sz w:val="24"/>
          <w:szCs w:val="24"/>
        </w:rPr>
        <w:t>[</w:t>
      </w:r>
      <w:r w:rsidR="0040376C" w:rsidRPr="0040376C">
        <w:rPr>
          <w:rFonts w:ascii="Arial" w:hAnsi="Arial" w:cs="Arial"/>
          <w:sz w:val="24"/>
          <w:szCs w:val="24"/>
          <w:highlight w:val="yellow"/>
        </w:rPr>
        <w:t>inaudible 1:20:06</w:t>
      </w:r>
      <w:r w:rsidR="0040376C">
        <w:rPr>
          <w:rFonts w:ascii="Arial" w:hAnsi="Arial" w:cs="Arial"/>
          <w:sz w:val="24"/>
          <w:szCs w:val="24"/>
        </w:rPr>
        <w:t>].</w:t>
      </w:r>
    </w:p>
    <w:p w14:paraId="6163E612" w14:textId="77777777" w:rsidR="0040376C" w:rsidRDefault="0040376C" w:rsidP="00066748">
      <w:pPr>
        <w:spacing w:after="0" w:line="240" w:lineRule="auto"/>
        <w:ind w:left="1843" w:hanging="1843"/>
        <w:jc w:val="both"/>
        <w:rPr>
          <w:rFonts w:ascii="Arial" w:hAnsi="Arial" w:cs="Arial"/>
          <w:sz w:val="24"/>
          <w:szCs w:val="24"/>
        </w:rPr>
      </w:pPr>
    </w:p>
    <w:p w14:paraId="116D856A" w14:textId="5F9C3FC9" w:rsidR="0040376C" w:rsidRDefault="0040376C" w:rsidP="00066748">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You have ten minutes remaining.</w:t>
      </w:r>
    </w:p>
    <w:p w14:paraId="49908429" w14:textId="77777777" w:rsidR="0040376C" w:rsidRDefault="0040376C" w:rsidP="00066748">
      <w:pPr>
        <w:spacing w:after="0" w:line="240" w:lineRule="auto"/>
        <w:ind w:left="1843" w:hanging="1843"/>
        <w:jc w:val="both"/>
        <w:rPr>
          <w:rFonts w:ascii="Arial" w:hAnsi="Arial" w:cs="Arial"/>
          <w:sz w:val="24"/>
          <w:szCs w:val="24"/>
        </w:rPr>
      </w:pPr>
    </w:p>
    <w:p w14:paraId="32C5E6EF" w14:textId="5BE2B600" w:rsidR="0040376C" w:rsidRDefault="0040376C" w:rsidP="0006674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Cherie…</w:t>
      </w:r>
    </w:p>
    <w:p w14:paraId="28BFCA02" w14:textId="77777777" w:rsidR="0040376C" w:rsidRDefault="0040376C" w:rsidP="00066748">
      <w:pPr>
        <w:spacing w:after="0" w:line="240" w:lineRule="auto"/>
        <w:ind w:left="1843" w:hanging="1843"/>
        <w:jc w:val="both"/>
        <w:rPr>
          <w:rFonts w:ascii="Arial" w:hAnsi="Arial" w:cs="Arial"/>
          <w:sz w:val="24"/>
          <w:szCs w:val="24"/>
        </w:rPr>
      </w:pPr>
    </w:p>
    <w:p w14:paraId="2DD7E4C6" w14:textId="4292F281" w:rsidR="0040376C" w:rsidRDefault="0040376C" w:rsidP="00066748">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Why Donna, why Donna, there's got to be something fishy about Donna, why is she the only one that has no fish?</w:t>
      </w:r>
    </w:p>
    <w:p w14:paraId="09A5C65F" w14:textId="77777777" w:rsidR="0040376C" w:rsidRDefault="0040376C" w:rsidP="00066748">
      <w:pPr>
        <w:spacing w:after="0" w:line="240" w:lineRule="auto"/>
        <w:ind w:left="1843" w:hanging="1843"/>
        <w:jc w:val="both"/>
        <w:rPr>
          <w:rFonts w:ascii="Arial" w:hAnsi="Arial" w:cs="Arial"/>
          <w:sz w:val="24"/>
          <w:szCs w:val="24"/>
        </w:rPr>
      </w:pPr>
    </w:p>
    <w:p w14:paraId="259ACFC3" w14:textId="5A2B5305" w:rsidR="0040376C" w:rsidRDefault="0040376C" w:rsidP="00066748">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Maybe she's just a good person.</w:t>
      </w:r>
    </w:p>
    <w:p w14:paraId="2A3451E7" w14:textId="77777777" w:rsidR="0040376C" w:rsidRDefault="0040376C" w:rsidP="00066748">
      <w:pPr>
        <w:spacing w:after="0" w:line="240" w:lineRule="auto"/>
        <w:ind w:left="1843" w:hanging="1843"/>
        <w:jc w:val="both"/>
        <w:rPr>
          <w:rFonts w:ascii="Arial" w:hAnsi="Arial" w:cs="Arial"/>
          <w:sz w:val="24"/>
          <w:szCs w:val="24"/>
        </w:rPr>
      </w:pPr>
    </w:p>
    <w:p w14:paraId="353B42F5" w14:textId="69BC1667" w:rsidR="0040376C" w:rsidRDefault="0040376C" w:rsidP="00066748">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 what, no what?</w:t>
      </w:r>
    </w:p>
    <w:p w14:paraId="74BF2262" w14:textId="77777777" w:rsidR="0040376C" w:rsidRDefault="0040376C" w:rsidP="00066748">
      <w:pPr>
        <w:spacing w:after="0" w:line="240" w:lineRule="auto"/>
        <w:ind w:left="1843" w:hanging="1843"/>
        <w:jc w:val="both"/>
        <w:rPr>
          <w:rFonts w:ascii="Arial" w:hAnsi="Arial" w:cs="Arial"/>
          <w:sz w:val="24"/>
          <w:szCs w:val="24"/>
        </w:rPr>
      </w:pPr>
    </w:p>
    <w:p w14:paraId="5471D55A" w14:textId="776039CB"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No fishy, no fish.</w:t>
      </w:r>
    </w:p>
    <w:p w14:paraId="35083838" w14:textId="77777777" w:rsidR="0040376C" w:rsidRDefault="0040376C" w:rsidP="0040376C">
      <w:pPr>
        <w:spacing w:after="0" w:line="240" w:lineRule="auto"/>
        <w:ind w:left="1843" w:hanging="1843"/>
        <w:jc w:val="both"/>
        <w:rPr>
          <w:rFonts w:ascii="Arial" w:hAnsi="Arial" w:cs="Arial"/>
          <w:sz w:val="24"/>
          <w:szCs w:val="24"/>
        </w:rPr>
      </w:pPr>
    </w:p>
    <w:p w14:paraId="136CD609" w14:textId="40EA7351"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No fish, why doesn't she have any skeletons in her cupboard.</w:t>
      </w:r>
    </w:p>
    <w:p w14:paraId="05FBE7A3" w14:textId="77777777" w:rsidR="0040376C" w:rsidRDefault="0040376C" w:rsidP="0040376C">
      <w:pPr>
        <w:spacing w:after="0" w:line="240" w:lineRule="auto"/>
        <w:ind w:left="1843" w:hanging="1843"/>
        <w:jc w:val="both"/>
        <w:rPr>
          <w:rFonts w:ascii="Arial" w:hAnsi="Arial" w:cs="Arial"/>
          <w:sz w:val="24"/>
          <w:szCs w:val="24"/>
        </w:rPr>
      </w:pPr>
    </w:p>
    <w:p w14:paraId="7E3BE80A" w14:textId="6F8057CF"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She's too clean.</w:t>
      </w:r>
    </w:p>
    <w:p w14:paraId="36FA0B33" w14:textId="77777777" w:rsidR="0040376C" w:rsidRDefault="0040376C" w:rsidP="0040376C">
      <w:pPr>
        <w:spacing w:after="0" w:line="240" w:lineRule="auto"/>
        <w:ind w:left="1843" w:hanging="1843"/>
        <w:jc w:val="both"/>
        <w:rPr>
          <w:rFonts w:ascii="Arial" w:hAnsi="Arial" w:cs="Arial"/>
          <w:sz w:val="24"/>
          <w:szCs w:val="24"/>
        </w:rPr>
      </w:pPr>
    </w:p>
    <w:p w14:paraId="738789C7" w14:textId="4850456C"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She literally has a thing on her.</w:t>
      </w:r>
    </w:p>
    <w:p w14:paraId="4978D61C" w14:textId="77777777" w:rsidR="0040376C" w:rsidRDefault="0040376C" w:rsidP="0040376C">
      <w:pPr>
        <w:spacing w:after="0" w:line="240" w:lineRule="auto"/>
        <w:ind w:left="1843" w:hanging="1843"/>
        <w:jc w:val="both"/>
        <w:rPr>
          <w:rFonts w:ascii="Arial" w:hAnsi="Arial" w:cs="Arial"/>
          <w:sz w:val="24"/>
          <w:szCs w:val="24"/>
        </w:rPr>
      </w:pPr>
    </w:p>
    <w:p w14:paraId="05B1401D" w14:textId="456C507D"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Yeah, but I feel like that…</w:t>
      </w:r>
    </w:p>
    <w:p w14:paraId="511E3F05" w14:textId="77777777" w:rsidR="0040376C" w:rsidRDefault="0040376C" w:rsidP="0040376C">
      <w:pPr>
        <w:spacing w:after="0" w:line="240" w:lineRule="auto"/>
        <w:ind w:left="1843" w:hanging="1843"/>
        <w:jc w:val="both"/>
        <w:rPr>
          <w:rFonts w:ascii="Arial" w:hAnsi="Arial" w:cs="Arial"/>
          <w:sz w:val="24"/>
          <w:szCs w:val="24"/>
        </w:rPr>
      </w:pPr>
    </w:p>
    <w:p w14:paraId="7DC3A006" w14:textId="7C9539A5"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That’s like </w:t>
      </w:r>
      <w:r w:rsidR="00F53996">
        <w:rPr>
          <w:rFonts w:ascii="Arial" w:hAnsi="Arial" w:cs="Arial"/>
          <w:sz w:val="24"/>
          <w:szCs w:val="24"/>
        </w:rPr>
        <w:t>a minor</w:t>
      </w:r>
      <w:r>
        <w:rPr>
          <w:rFonts w:ascii="Arial" w:hAnsi="Arial" w:cs="Arial"/>
          <w:sz w:val="24"/>
          <w:szCs w:val="24"/>
        </w:rPr>
        <w:t xml:space="preserve"> misdemeanour.</w:t>
      </w:r>
    </w:p>
    <w:p w14:paraId="0DBF7143" w14:textId="77777777" w:rsidR="0040376C" w:rsidRDefault="0040376C" w:rsidP="0040376C">
      <w:pPr>
        <w:spacing w:after="0" w:line="240" w:lineRule="auto"/>
        <w:ind w:left="1843" w:hanging="1843"/>
        <w:jc w:val="both"/>
        <w:rPr>
          <w:rFonts w:ascii="Arial" w:hAnsi="Arial" w:cs="Arial"/>
          <w:sz w:val="24"/>
          <w:szCs w:val="24"/>
        </w:rPr>
      </w:pPr>
    </w:p>
    <w:p w14:paraId="41B2AE30" w14:textId="607B6F90"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…yeah, she has nothing </w:t>
      </w:r>
      <w:r w:rsidR="005E10CC">
        <w:rPr>
          <w:rFonts w:ascii="Arial" w:hAnsi="Arial" w:cs="Arial"/>
          <w:sz w:val="24"/>
          <w:szCs w:val="24"/>
        </w:rPr>
        <w:t>related</w:t>
      </w:r>
      <w:r>
        <w:rPr>
          <w:rFonts w:ascii="Arial" w:hAnsi="Arial" w:cs="Arial"/>
          <w:sz w:val="24"/>
          <w:szCs w:val="24"/>
        </w:rPr>
        <w:t xml:space="preserve"> to the murder, she's no motive, no nothing.</w:t>
      </w:r>
    </w:p>
    <w:p w14:paraId="2960886F" w14:textId="77777777" w:rsidR="0040376C" w:rsidRDefault="0040376C" w:rsidP="0040376C">
      <w:pPr>
        <w:spacing w:after="0" w:line="240" w:lineRule="auto"/>
        <w:ind w:left="1843" w:hanging="1843"/>
        <w:jc w:val="both"/>
        <w:rPr>
          <w:rFonts w:ascii="Arial" w:hAnsi="Arial" w:cs="Arial"/>
          <w:sz w:val="24"/>
          <w:szCs w:val="24"/>
        </w:rPr>
      </w:pPr>
    </w:p>
    <w:p w14:paraId="09B826BC" w14:textId="777AC478"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Though, she knows something, hmm.</w:t>
      </w:r>
    </w:p>
    <w:p w14:paraId="3D78AED7" w14:textId="77777777" w:rsidR="0040376C" w:rsidRDefault="0040376C" w:rsidP="0040376C">
      <w:pPr>
        <w:spacing w:after="0" w:line="240" w:lineRule="auto"/>
        <w:ind w:left="1843" w:hanging="1843"/>
        <w:jc w:val="both"/>
        <w:rPr>
          <w:rFonts w:ascii="Arial" w:hAnsi="Arial" w:cs="Arial"/>
          <w:sz w:val="24"/>
          <w:szCs w:val="24"/>
        </w:rPr>
      </w:pPr>
    </w:p>
    <w:p w14:paraId="567B610C" w14:textId="0F22AFBD"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Which makes her smell more to me, she's too clean.  Which makes me want to think it's her.</w:t>
      </w:r>
    </w:p>
    <w:p w14:paraId="1E34A66C" w14:textId="77777777" w:rsidR="0040376C" w:rsidRDefault="0040376C" w:rsidP="0040376C">
      <w:pPr>
        <w:spacing w:after="0" w:line="240" w:lineRule="auto"/>
        <w:ind w:left="1843" w:hanging="1843"/>
        <w:jc w:val="both"/>
        <w:rPr>
          <w:rFonts w:ascii="Arial" w:hAnsi="Arial" w:cs="Arial"/>
          <w:sz w:val="24"/>
          <w:szCs w:val="24"/>
        </w:rPr>
      </w:pPr>
    </w:p>
    <w:p w14:paraId="32F60FAA" w14:textId="7F3B6DC4"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Hmm, like it's always the ones that you least expect.</w:t>
      </w:r>
    </w:p>
    <w:p w14:paraId="5DF2C5F9" w14:textId="77777777" w:rsidR="0040376C" w:rsidRDefault="0040376C" w:rsidP="0040376C">
      <w:pPr>
        <w:spacing w:after="0" w:line="240" w:lineRule="auto"/>
        <w:ind w:left="1843" w:hanging="1843"/>
        <w:jc w:val="both"/>
        <w:rPr>
          <w:rFonts w:ascii="Arial" w:hAnsi="Arial" w:cs="Arial"/>
          <w:sz w:val="24"/>
          <w:szCs w:val="24"/>
        </w:rPr>
      </w:pPr>
    </w:p>
    <w:p w14:paraId="6D5B0D93" w14:textId="6D4A374D"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Yeah, she's too…</w:t>
      </w:r>
    </w:p>
    <w:p w14:paraId="3A70E00F" w14:textId="77777777" w:rsidR="0040376C" w:rsidRDefault="0040376C" w:rsidP="0040376C">
      <w:pPr>
        <w:spacing w:after="0" w:line="240" w:lineRule="auto"/>
        <w:ind w:left="1843" w:hanging="1843"/>
        <w:jc w:val="both"/>
        <w:rPr>
          <w:rFonts w:ascii="Arial" w:hAnsi="Arial" w:cs="Arial"/>
          <w:sz w:val="24"/>
          <w:szCs w:val="24"/>
        </w:rPr>
      </w:pPr>
    </w:p>
    <w:p w14:paraId="0712E8FF" w14:textId="69CD82C4"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Yes, it's not strange.</w:t>
      </w:r>
    </w:p>
    <w:p w14:paraId="0CAB0DF2" w14:textId="77777777" w:rsidR="0040376C" w:rsidRDefault="0040376C" w:rsidP="0040376C">
      <w:pPr>
        <w:spacing w:after="0" w:line="240" w:lineRule="auto"/>
        <w:ind w:left="1843" w:hanging="1843"/>
        <w:jc w:val="both"/>
        <w:rPr>
          <w:rFonts w:ascii="Arial" w:hAnsi="Arial" w:cs="Arial"/>
          <w:sz w:val="24"/>
          <w:szCs w:val="24"/>
        </w:rPr>
      </w:pPr>
    </w:p>
    <w:p w14:paraId="30FF60C6" w14:textId="63612E1E"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…innocent, no one is this innocent.</w:t>
      </w:r>
    </w:p>
    <w:p w14:paraId="20C580EA" w14:textId="77777777" w:rsidR="0040376C" w:rsidRDefault="0040376C" w:rsidP="0040376C">
      <w:pPr>
        <w:spacing w:after="0" w:line="240" w:lineRule="auto"/>
        <w:ind w:left="1843" w:hanging="1843"/>
        <w:jc w:val="both"/>
        <w:rPr>
          <w:rFonts w:ascii="Arial" w:hAnsi="Arial" w:cs="Arial"/>
          <w:sz w:val="24"/>
          <w:szCs w:val="24"/>
        </w:rPr>
      </w:pPr>
    </w:p>
    <w:p w14:paraId="1ED24752" w14:textId="1ABF4CE6"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 think it's either Donna or Joan.</w:t>
      </w:r>
    </w:p>
    <w:p w14:paraId="6CF517A6" w14:textId="77777777" w:rsidR="0040376C" w:rsidRDefault="0040376C" w:rsidP="0040376C">
      <w:pPr>
        <w:spacing w:after="0" w:line="240" w:lineRule="auto"/>
        <w:ind w:left="1843" w:hanging="1843"/>
        <w:jc w:val="both"/>
        <w:rPr>
          <w:rFonts w:ascii="Arial" w:hAnsi="Arial" w:cs="Arial"/>
          <w:sz w:val="24"/>
          <w:szCs w:val="24"/>
        </w:rPr>
      </w:pPr>
    </w:p>
    <w:p w14:paraId="3F36546B" w14:textId="297B32A4"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54:</w:t>
      </w:r>
      <w:r>
        <w:rPr>
          <w:rFonts w:ascii="Arial" w:hAnsi="Arial" w:cs="Arial"/>
          <w:sz w:val="24"/>
          <w:szCs w:val="24"/>
        </w:rPr>
        <w:tab/>
        <w:t xml:space="preserve">Donna, she's messing with my head.  The fact that there's nothing, I can't find a single thing on her as being a negative, it's just too suspicious.  </w:t>
      </w:r>
    </w:p>
    <w:p w14:paraId="583A448B" w14:textId="77777777" w:rsidR="0040376C" w:rsidRDefault="0040376C" w:rsidP="0040376C">
      <w:pPr>
        <w:spacing w:after="0" w:line="240" w:lineRule="auto"/>
        <w:ind w:left="1843" w:hanging="1843"/>
        <w:jc w:val="both"/>
        <w:rPr>
          <w:rFonts w:ascii="Arial" w:hAnsi="Arial" w:cs="Arial"/>
          <w:sz w:val="24"/>
          <w:szCs w:val="24"/>
        </w:rPr>
      </w:pPr>
    </w:p>
    <w:p w14:paraId="7EB830E8" w14:textId="23280B35"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Is there like a property deed somewhere, like, what were they going to talk about?</w:t>
      </w:r>
    </w:p>
    <w:p w14:paraId="63AC764A" w14:textId="77777777" w:rsidR="0040376C" w:rsidRDefault="0040376C" w:rsidP="0040376C">
      <w:pPr>
        <w:spacing w:after="0" w:line="240" w:lineRule="auto"/>
        <w:ind w:left="1843" w:hanging="1843"/>
        <w:jc w:val="both"/>
        <w:rPr>
          <w:rFonts w:ascii="Arial" w:hAnsi="Arial" w:cs="Arial"/>
          <w:sz w:val="24"/>
          <w:szCs w:val="24"/>
        </w:rPr>
      </w:pPr>
    </w:p>
    <w:p w14:paraId="24906C60" w14:textId="718DFDB8"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Have we got nothing left in here, no secret, little…</w:t>
      </w:r>
    </w:p>
    <w:p w14:paraId="2D408B9A" w14:textId="77777777" w:rsidR="0040376C" w:rsidRDefault="0040376C" w:rsidP="0040376C">
      <w:pPr>
        <w:spacing w:after="0" w:line="240" w:lineRule="auto"/>
        <w:ind w:left="1843" w:hanging="1843"/>
        <w:jc w:val="both"/>
        <w:rPr>
          <w:rFonts w:ascii="Arial" w:hAnsi="Arial" w:cs="Arial"/>
          <w:sz w:val="24"/>
          <w:szCs w:val="24"/>
        </w:rPr>
      </w:pPr>
    </w:p>
    <w:p w14:paraId="2AEC83A8" w14:textId="37BD830E"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I </w:t>
      </w:r>
      <w:r w:rsidR="005E10CC">
        <w:rPr>
          <w:rFonts w:ascii="Arial" w:hAnsi="Arial" w:cs="Arial"/>
          <w:sz w:val="24"/>
          <w:szCs w:val="24"/>
        </w:rPr>
        <w:t>couldn’t</w:t>
      </w:r>
      <w:r>
        <w:rPr>
          <w:rFonts w:ascii="Arial" w:hAnsi="Arial" w:cs="Arial"/>
          <w:sz w:val="24"/>
          <w:szCs w:val="24"/>
        </w:rPr>
        <w:t xml:space="preserve"> see anything.</w:t>
      </w:r>
    </w:p>
    <w:p w14:paraId="28454E28" w14:textId="77777777" w:rsidR="0040376C" w:rsidRDefault="0040376C" w:rsidP="0040376C">
      <w:pPr>
        <w:spacing w:after="0" w:line="240" w:lineRule="auto"/>
        <w:ind w:left="1843" w:hanging="1843"/>
        <w:jc w:val="both"/>
        <w:rPr>
          <w:rFonts w:ascii="Arial" w:hAnsi="Arial" w:cs="Arial"/>
          <w:sz w:val="24"/>
          <w:szCs w:val="24"/>
        </w:rPr>
      </w:pPr>
    </w:p>
    <w:p w14:paraId="3291A2E8" w14:textId="5964D0BE"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 secret secrets.</w:t>
      </w:r>
    </w:p>
    <w:p w14:paraId="6989E4A7" w14:textId="77777777" w:rsidR="0040376C" w:rsidRDefault="0040376C" w:rsidP="0040376C">
      <w:pPr>
        <w:spacing w:after="0" w:line="240" w:lineRule="auto"/>
        <w:ind w:left="1843" w:hanging="1843"/>
        <w:jc w:val="both"/>
        <w:rPr>
          <w:rFonts w:ascii="Arial" w:hAnsi="Arial" w:cs="Arial"/>
          <w:sz w:val="24"/>
          <w:szCs w:val="24"/>
        </w:rPr>
      </w:pPr>
    </w:p>
    <w:p w14:paraId="61162A3A" w14:textId="0796CC3A"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Is there?</w:t>
      </w:r>
    </w:p>
    <w:p w14:paraId="1FB835E5" w14:textId="77777777" w:rsidR="0040376C" w:rsidRDefault="0040376C" w:rsidP="0040376C">
      <w:pPr>
        <w:spacing w:after="0" w:line="240" w:lineRule="auto"/>
        <w:ind w:left="1843" w:hanging="1843"/>
        <w:jc w:val="both"/>
        <w:rPr>
          <w:rFonts w:ascii="Arial" w:hAnsi="Arial" w:cs="Arial"/>
          <w:sz w:val="24"/>
          <w:szCs w:val="24"/>
        </w:rPr>
      </w:pPr>
    </w:p>
    <w:p w14:paraId="67A3E225" w14:textId="1B7ED1CE"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No.  </w:t>
      </w:r>
    </w:p>
    <w:p w14:paraId="18F360AB" w14:textId="77777777" w:rsidR="0040376C" w:rsidRDefault="0040376C" w:rsidP="0040376C">
      <w:pPr>
        <w:spacing w:after="0" w:line="240" w:lineRule="auto"/>
        <w:ind w:left="1843" w:hanging="1843"/>
        <w:jc w:val="both"/>
        <w:rPr>
          <w:rFonts w:ascii="Arial" w:hAnsi="Arial" w:cs="Arial"/>
          <w:sz w:val="24"/>
          <w:szCs w:val="24"/>
        </w:rPr>
      </w:pPr>
    </w:p>
    <w:p w14:paraId="0C4452AC" w14:textId="4DAB6978"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Hmm.  I just don't like how clean she is.</w:t>
      </w:r>
    </w:p>
    <w:p w14:paraId="6714F0FD" w14:textId="77777777" w:rsidR="0040376C" w:rsidRDefault="0040376C" w:rsidP="0040376C">
      <w:pPr>
        <w:spacing w:after="0" w:line="240" w:lineRule="auto"/>
        <w:ind w:left="1843" w:hanging="1843"/>
        <w:jc w:val="both"/>
        <w:rPr>
          <w:rFonts w:ascii="Arial" w:hAnsi="Arial" w:cs="Arial"/>
          <w:sz w:val="24"/>
          <w:szCs w:val="24"/>
        </w:rPr>
      </w:pPr>
    </w:p>
    <w:p w14:paraId="7ADC3688" w14:textId="7082AD25"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Hmm, I get what you mean.</w:t>
      </w:r>
    </w:p>
    <w:p w14:paraId="138F2E6F" w14:textId="77777777" w:rsidR="0040376C" w:rsidRDefault="0040376C" w:rsidP="0040376C">
      <w:pPr>
        <w:spacing w:after="0" w:line="240" w:lineRule="auto"/>
        <w:ind w:left="1843" w:hanging="1843"/>
        <w:jc w:val="both"/>
        <w:rPr>
          <w:rFonts w:ascii="Arial" w:hAnsi="Arial" w:cs="Arial"/>
          <w:sz w:val="24"/>
          <w:szCs w:val="24"/>
        </w:rPr>
      </w:pPr>
    </w:p>
    <w:p w14:paraId="3436CD99" w14:textId="3F632F30"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That was to open the thing.  </w:t>
      </w:r>
    </w:p>
    <w:p w14:paraId="77B75C71" w14:textId="77777777" w:rsidR="0040376C" w:rsidRDefault="0040376C" w:rsidP="0040376C">
      <w:pPr>
        <w:spacing w:after="0" w:line="240" w:lineRule="auto"/>
        <w:ind w:left="1843" w:hanging="1843"/>
        <w:jc w:val="both"/>
        <w:rPr>
          <w:rFonts w:ascii="Arial" w:hAnsi="Arial" w:cs="Arial"/>
          <w:sz w:val="24"/>
          <w:szCs w:val="24"/>
        </w:rPr>
      </w:pPr>
    </w:p>
    <w:p w14:paraId="01E033E2" w14:textId="52A7765A"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But do you think what she wanted to tell him had nothing to do with the murder, right?</w:t>
      </w:r>
    </w:p>
    <w:p w14:paraId="6DFEFE37" w14:textId="77777777" w:rsidR="0040376C" w:rsidRDefault="0040376C" w:rsidP="0040376C">
      <w:pPr>
        <w:spacing w:after="0" w:line="240" w:lineRule="auto"/>
        <w:ind w:left="1843" w:hanging="1843"/>
        <w:jc w:val="both"/>
        <w:rPr>
          <w:rFonts w:ascii="Arial" w:hAnsi="Arial" w:cs="Arial"/>
          <w:sz w:val="24"/>
          <w:szCs w:val="24"/>
        </w:rPr>
      </w:pPr>
    </w:p>
    <w:p w14:paraId="379E6923" w14:textId="16EED4AF"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 love you.</w:t>
      </w:r>
    </w:p>
    <w:p w14:paraId="413DDC51" w14:textId="77777777" w:rsidR="0040376C" w:rsidRDefault="0040376C" w:rsidP="0040376C">
      <w:pPr>
        <w:spacing w:after="0" w:line="240" w:lineRule="auto"/>
        <w:ind w:left="1843" w:hanging="1843"/>
        <w:jc w:val="both"/>
        <w:rPr>
          <w:rFonts w:ascii="Arial" w:hAnsi="Arial" w:cs="Arial"/>
          <w:sz w:val="24"/>
          <w:szCs w:val="24"/>
        </w:rPr>
      </w:pPr>
    </w:p>
    <w:p w14:paraId="2EB729E8" w14:textId="6DC04C9A"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Possibly.</w:t>
      </w:r>
    </w:p>
    <w:p w14:paraId="27213774" w14:textId="77777777" w:rsidR="0040376C" w:rsidRDefault="0040376C" w:rsidP="0040376C">
      <w:pPr>
        <w:spacing w:after="0" w:line="240" w:lineRule="auto"/>
        <w:ind w:left="1843" w:hanging="1843"/>
        <w:jc w:val="both"/>
        <w:rPr>
          <w:rFonts w:ascii="Arial" w:hAnsi="Arial" w:cs="Arial"/>
          <w:sz w:val="24"/>
          <w:szCs w:val="24"/>
        </w:rPr>
      </w:pPr>
    </w:p>
    <w:p w14:paraId="347D67F5" w14:textId="432BCCF2"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Yeah.</w:t>
      </w:r>
    </w:p>
    <w:p w14:paraId="0D45D32D" w14:textId="77777777" w:rsidR="0040376C" w:rsidRDefault="0040376C" w:rsidP="0040376C">
      <w:pPr>
        <w:spacing w:after="0" w:line="240" w:lineRule="auto"/>
        <w:ind w:left="1843" w:hanging="1843"/>
        <w:jc w:val="both"/>
        <w:rPr>
          <w:rFonts w:ascii="Arial" w:hAnsi="Arial" w:cs="Arial"/>
          <w:sz w:val="24"/>
          <w:szCs w:val="24"/>
        </w:rPr>
      </w:pPr>
    </w:p>
    <w:p w14:paraId="3B654AC1" w14:textId="5530FB27"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Maybe she wanted…</w:t>
      </w:r>
    </w:p>
    <w:p w14:paraId="081C2602" w14:textId="77777777" w:rsidR="0040376C" w:rsidRDefault="0040376C" w:rsidP="0040376C">
      <w:pPr>
        <w:spacing w:after="0" w:line="240" w:lineRule="auto"/>
        <w:ind w:left="1843" w:hanging="1843"/>
        <w:jc w:val="both"/>
        <w:rPr>
          <w:rFonts w:ascii="Arial" w:hAnsi="Arial" w:cs="Arial"/>
          <w:sz w:val="24"/>
          <w:szCs w:val="24"/>
        </w:rPr>
      </w:pPr>
    </w:p>
    <w:p w14:paraId="5BCA8003" w14:textId="3720B173"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To profess her love to him.</w:t>
      </w:r>
    </w:p>
    <w:p w14:paraId="66BEB69C" w14:textId="77777777" w:rsidR="0040376C" w:rsidRDefault="0040376C" w:rsidP="0040376C">
      <w:pPr>
        <w:spacing w:after="0" w:line="240" w:lineRule="auto"/>
        <w:ind w:left="1843" w:hanging="1843"/>
        <w:jc w:val="both"/>
        <w:rPr>
          <w:rFonts w:ascii="Arial" w:hAnsi="Arial" w:cs="Arial"/>
          <w:sz w:val="24"/>
          <w:szCs w:val="24"/>
        </w:rPr>
      </w:pPr>
    </w:p>
    <w:p w14:paraId="1F756C69" w14:textId="3AFD7378"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…possibly.</w:t>
      </w:r>
    </w:p>
    <w:p w14:paraId="43B5ACEE" w14:textId="77777777" w:rsidR="0040376C" w:rsidRDefault="0040376C" w:rsidP="0040376C">
      <w:pPr>
        <w:spacing w:after="0" w:line="240" w:lineRule="auto"/>
        <w:ind w:left="1843" w:hanging="1843"/>
        <w:jc w:val="both"/>
        <w:rPr>
          <w:rFonts w:ascii="Arial" w:hAnsi="Arial" w:cs="Arial"/>
          <w:sz w:val="24"/>
          <w:szCs w:val="24"/>
        </w:rPr>
      </w:pPr>
    </w:p>
    <w:p w14:paraId="4B63AD7E" w14:textId="4FB311F1"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Imagine.  </w:t>
      </w:r>
    </w:p>
    <w:p w14:paraId="36A682A6" w14:textId="77777777" w:rsidR="0040376C" w:rsidRDefault="0040376C" w:rsidP="0040376C">
      <w:pPr>
        <w:spacing w:after="0" w:line="240" w:lineRule="auto"/>
        <w:ind w:left="1843" w:hanging="1843"/>
        <w:jc w:val="both"/>
        <w:rPr>
          <w:rFonts w:ascii="Arial" w:hAnsi="Arial" w:cs="Arial"/>
          <w:sz w:val="24"/>
          <w:szCs w:val="24"/>
        </w:rPr>
      </w:pPr>
    </w:p>
    <w:p w14:paraId="635E808A" w14:textId="705CBD3C"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Maybe she wanted to tell him, maybe she did know </w:t>
      </w:r>
      <w:r w:rsidR="005E10CC">
        <w:rPr>
          <w:rFonts w:ascii="Arial" w:hAnsi="Arial" w:cs="Arial"/>
          <w:sz w:val="24"/>
          <w:szCs w:val="24"/>
        </w:rPr>
        <w:t>about</w:t>
      </w:r>
      <w:r>
        <w:rPr>
          <w:rFonts w:ascii="Arial" w:hAnsi="Arial" w:cs="Arial"/>
          <w:sz w:val="24"/>
          <w:szCs w:val="24"/>
        </w:rPr>
        <w:t xml:space="preserve"> the murder plan.</w:t>
      </w:r>
    </w:p>
    <w:p w14:paraId="52971BEB" w14:textId="77777777" w:rsidR="0040376C" w:rsidRDefault="0040376C" w:rsidP="0040376C">
      <w:pPr>
        <w:spacing w:after="0" w:line="240" w:lineRule="auto"/>
        <w:ind w:left="1843" w:hanging="1843"/>
        <w:jc w:val="both"/>
        <w:rPr>
          <w:rFonts w:ascii="Arial" w:hAnsi="Arial" w:cs="Arial"/>
          <w:sz w:val="24"/>
          <w:szCs w:val="24"/>
        </w:rPr>
      </w:pPr>
    </w:p>
    <w:p w14:paraId="2B8A3EF2" w14:textId="38BA95AB"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 think it's about the land thing, yeah, as well.</w:t>
      </w:r>
    </w:p>
    <w:p w14:paraId="21A1F810" w14:textId="77777777" w:rsidR="0040376C" w:rsidRDefault="0040376C" w:rsidP="0040376C">
      <w:pPr>
        <w:spacing w:after="0" w:line="240" w:lineRule="auto"/>
        <w:ind w:left="1843" w:hanging="1843"/>
        <w:jc w:val="both"/>
        <w:rPr>
          <w:rFonts w:ascii="Arial" w:hAnsi="Arial" w:cs="Arial"/>
          <w:sz w:val="24"/>
          <w:szCs w:val="24"/>
        </w:rPr>
      </w:pPr>
    </w:p>
    <w:p w14:paraId="322EAE50" w14:textId="7A523887"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Yeah.</w:t>
      </w:r>
    </w:p>
    <w:p w14:paraId="6BF2FC7F" w14:textId="77777777" w:rsidR="0040376C" w:rsidRDefault="0040376C" w:rsidP="0040376C">
      <w:pPr>
        <w:spacing w:after="0" w:line="240" w:lineRule="auto"/>
        <w:ind w:left="1843" w:hanging="1843"/>
        <w:jc w:val="both"/>
        <w:rPr>
          <w:rFonts w:ascii="Arial" w:hAnsi="Arial" w:cs="Arial"/>
          <w:sz w:val="24"/>
          <w:szCs w:val="24"/>
        </w:rPr>
      </w:pPr>
    </w:p>
    <w:p w14:paraId="5BCCF875" w14:textId="7E2CE1E3"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She didn’t…</w:t>
      </w:r>
    </w:p>
    <w:p w14:paraId="065DC3C5" w14:textId="77777777" w:rsidR="0040376C" w:rsidRDefault="0040376C" w:rsidP="0040376C">
      <w:pPr>
        <w:spacing w:after="0" w:line="240" w:lineRule="auto"/>
        <w:ind w:left="1843" w:hanging="1843"/>
        <w:jc w:val="both"/>
        <w:rPr>
          <w:rFonts w:ascii="Arial" w:hAnsi="Arial" w:cs="Arial"/>
          <w:sz w:val="24"/>
          <w:szCs w:val="24"/>
        </w:rPr>
      </w:pPr>
    </w:p>
    <w:p w14:paraId="7167FF13" w14:textId="7462C739"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55:</w:t>
      </w:r>
      <w:r>
        <w:rPr>
          <w:rFonts w:ascii="Arial" w:hAnsi="Arial" w:cs="Arial"/>
          <w:sz w:val="24"/>
          <w:szCs w:val="24"/>
        </w:rPr>
        <w:tab/>
        <w:t>But then, what's going on with this, like, shouldn't the police think, okay, this is why.</w:t>
      </w:r>
    </w:p>
    <w:p w14:paraId="6C541940" w14:textId="77777777" w:rsidR="0040376C" w:rsidRDefault="0040376C" w:rsidP="0040376C">
      <w:pPr>
        <w:spacing w:after="0" w:line="240" w:lineRule="auto"/>
        <w:ind w:left="1843" w:hanging="1843"/>
        <w:jc w:val="both"/>
        <w:rPr>
          <w:rFonts w:ascii="Arial" w:hAnsi="Arial" w:cs="Arial"/>
          <w:sz w:val="24"/>
          <w:szCs w:val="24"/>
        </w:rPr>
      </w:pPr>
    </w:p>
    <w:p w14:paraId="16AFE1AF" w14:textId="11857417"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I feel there hasn’t been too </w:t>
      </w:r>
      <w:r w:rsidR="00F53996">
        <w:rPr>
          <w:rFonts w:ascii="Arial" w:hAnsi="Arial" w:cs="Arial"/>
          <w:sz w:val="24"/>
          <w:szCs w:val="24"/>
        </w:rPr>
        <w:t>much learning</w:t>
      </w:r>
      <w:r>
        <w:rPr>
          <w:rFonts w:ascii="Arial" w:hAnsi="Arial" w:cs="Arial"/>
          <w:sz w:val="24"/>
          <w:szCs w:val="24"/>
        </w:rPr>
        <w:t xml:space="preserve"> from this, I feel like there must be more.</w:t>
      </w:r>
    </w:p>
    <w:p w14:paraId="00DEA7D9" w14:textId="77777777" w:rsidR="0040376C" w:rsidRDefault="0040376C" w:rsidP="0040376C">
      <w:pPr>
        <w:spacing w:after="0" w:line="240" w:lineRule="auto"/>
        <w:ind w:left="1843" w:hanging="1843"/>
        <w:jc w:val="both"/>
        <w:rPr>
          <w:rFonts w:ascii="Arial" w:hAnsi="Arial" w:cs="Arial"/>
          <w:sz w:val="24"/>
          <w:szCs w:val="24"/>
        </w:rPr>
      </w:pPr>
    </w:p>
    <w:p w14:paraId="008C532D" w14:textId="77777777"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There was the time of it, the proximity to the place.  </w:t>
      </w:r>
    </w:p>
    <w:p w14:paraId="48514A02" w14:textId="77777777" w:rsidR="0040376C" w:rsidRDefault="0040376C" w:rsidP="0040376C">
      <w:pPr>
        <w:spacing w:after="0" w:line="240" w:lineRule="auto"/>
        <w:ind w:left="1843" w:hanging="1843"/>
        <w:jc w:val="both"/>
        <w:rPr>
          <w:rFonts w:ascii="Arial" w:hAnsi="Arial" w:cs="Arial"/>
          <w:sz w:val="24"/>
          <w:szCs w:val="24"/>
        </w:rPr>
      </w:pPr>
    </w:p>
    <w:p w14:paraId="58CFCC6F" w14:textId="6C0E6D89"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Protect Devil’s Well, why?</w:t>
      </w:r>
    </w:p>
    <w:p w14:paraId="3C573A55" w14:textId="77777777" w:rsidR="0040376C" w:rsidRDefault="0040376C" w:rsidP="0040376C">
      <w:pPr>
        <w:spacing w:after="0" w:line="240" w:lineRule="auto"/>
        <w:ind w:left="1843" w:hanging="1843"/>
        <w:jc w:val="both"/>
        <w:rPr>
          <w:rFonts w:ascii="Arial" w:hAnsi="Arial" w:cs="Arial"/>
          <w:sz w:val="24"/>
          <w:szCs w:val="24"/>
        </w:rPr>
      </w:pPr>
    </w:p>
    <w:p w14:paraId="4AD2E5D1" w14:textId="26E80F13"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It's nature stuff.  No more greedy developers, litter, noise pollution, senseless slaughter by drunk drivers.  Join hands in this ritual to eliminate the foul forces just spoiling our sacred wilderness, no experience required.  Do not park outside the Old Scratch Bar.</w:t>
      </w:r>
    </w:p>
    <w:p w14:paraId="1BACD94E" w14:textId="77777777" w:rsidR="0040376C" w:rsidRDefault="0040376C" w:rsidP="0040376C">
      <w:pPr>
        <w:spacing w:after="0" w:line="240" w:lineRule="auto"/>
        <w:ind w:left="1843" w:hanging="1843"/>
        <w:jc w:val="both"/>
        <w:rPr>
          <w:rFonts w:ascii="Arial" w:hAnsi="Arial" w:cs="Arial"/>
          <w:sz w:val="24"/>
          <w:szCs w:val="24"/>
        </w:rPr>
      </w:pPr>
    </w:p>
    <w:p w14:paraId="52C19169" w14:textId="6D42785A"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 think it's Joan.</w:t>
      </w:r>
    </w:p>
    <w:p w14:paraId="427515F7" w14:textId="77777777" w:rsidR="0040376C" w:rsidRDefault="0040376C" w:rsidP="0040376C">
      <w:pPr>
        <w:spacing w:after="0" w:line="240" w:lineRule="auto"/>
        <w:ind w:left="1843" w:hanging="1843"/>
        <w:jc w:val="both"/>
        <w:rPr>
          <w:rFonts w:ascii="Arial" w:hAnsi="Arial" w:cs="Arial"/>
          <w:sz w:val="24"/>
          <w:szCs w:val="24"/>
        </w:rPr>
      </w:pPr>
    </w:p>
    <w:p w14:paraId="2B7CA439" w14:textId="3E1114AB"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Oh, did we ever figure out what he meant by, the code repeats?  </w:t>
      </w:r>
    </w:p>
    <w:p w14:paraId="7051636B" w14:textId="77777777" w:rsidR="0040376C" w:rsidRDefault="0040376C" w:rsidP="0040376C">
      <w:pPr>
        <w:spacing w:after="0" w:line="240" w:lineRule="auto"/>
        <w:ind w:left="1843" w:hanging="1843"/>
        <w:jc w:val="both"/>
        <w:rPr>
          <w:rFonts w:ascii="Arial" w:hAnsi="Arial" w:cs="Arial"/>
          <w:sz w:val="24"/>
          <w:szCs w:val="24"/>
        </w:rPr>
      </w:pPr>
    </w:p>
    <w:p w14:paraId="61E44E3B" w14:textId="44E50BEC"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  See, with code, it's going, it's this, it could be in relation to the code that we do not actually have to break.</w:t>
      </w:r>
    </w:p>
    <w:p w14:paraId="0AB40C58" w14:textId="77777777" w:rsidR="0040376C" w:rsidRDefault="0040376C" w:rsidP="0040376C">
      <w:pPr>
        <w:spacing w:after="0" w:line="240" w:lineRule="auto"/>
        <w:ind w:left="1843" w:hanging="1843"/>
        <w:jc w:val="both"/>
        <w:rPr>
          <w:rFonts w:ascii="Arial" w:hAnsi="Arial" w:cs="Arial"/>
          <w:sz w:val="24"/>
          <w:szCs w:val="24"/>
        </w:rPr>
      </w:pPr>
    </w:p>
    <w:p w14:paraId="13DB254E" w14:textId="659F44C8"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Hmm, true, yeah.  Yeah, it does </w:t>
      </w:r>
      <w:r w:rsidR="005E10CC">
        <w:rPr>
          <w:rFonts w:ascii="Arial" w:hAnsi="Arial" w:cs="Arial"/>
          <w:sz w:val="24"/>
          <w:szCs w:val="24"/>
        </w:rPr>
        <w:t>throw</w:t>
      </w:r>
      <w:r>
        <w:rPr>
          <w:rFonts w:ascii="Arial" w:hAnsi="Arial" w:cs="Arial"/>
          <w:sz w:val="24"/>
          <w:szCs w:val="24"/>
        </w:rPr>
        <w:t xml:space="preserve"> a bit of a spanner in the works.  </w:t>
      </w:r>
    </w:p>
    <w:p w14:paraId="6526ACEF" w14:textId="77777777" w:rsidR="0040376C" w:rsidRDefault="0040376C" w:rsidP="0040376C">
      <w:pPr>
        <w:spacing w:after="0" w:line="240" w:lineRule="auto"/>
        <w:ind w:left="1843" w:hanging="1843"/>
        <w:jc w:val="both"/>
        <w:rPr>
          <w:rFonts w:ascii="Arial" w:hAnsi="Arial" w:cs="Arial"/>
          <w:sz w:val="24"/>
          <w:szCs w:val="24"/>
        </w:rPr>
      </w:pPr>
    </w:p>
    <w:p w14:paraId="01F3133A" w14:textId="2EA6A447"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Hmm.</w:t>
      </w:r>
    </w:p>
    <w:p w14:paraId="717CD8A9" w14:textId="77777777" w:rsidR="0040376C" w:rsidRDefault="0040376C" w:rsidP="0040376C">
      <w:pPr>
        <w:spacing w:after="0" w:line="240" w:lineRule="auto"/>
        <w:ind w:left="1843" w:hanging="1843"/>
        <w:jc w:val="both"/>
        <w:rPr>
          <w:rFonts w:ascii="Arial" w:hAnsi="Arial" w:cs="Arial"/>
          <w:sz w:val="24"/>
          <w:szCs w:val="24"/>
        </w:rPr>
      </w:pPr>
    </w:p>
    <w:p w14:paraId="21AE3BA8" w14:textId="733C83B9"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Foul forces just spoiling our sacred wilderness, no experience </w:t>
      </w:r>
      <w:r w:rsidR="005E10CC">
        <w:rPr>
          <w:rFonts w:ascii="Arial" w:hAnsi="Arial" w:cs="Arial"/>
          <w:sz w:val="24"/>
          <w:szCs w:val="24"/>
        </w:rPr>
        <w:t>required</w:t>
      </w:r>
      <w:r>
        <w:rPr>
          <w:rFonts w:ascii="Arial" w:hAnsi="Arial" w:cs="Arial"/>
          <w:sz w:val="24"/>
          <w:szCs w:val="24"/>
        </w:rPr>
        <w:t xml:space="preserve">.  That’s good, I have minimum experience of ritual practice.  </w:t>
      </w:r>
    </w:p>
    <w:p w14:paraId="477E3FF6" w14:textId="77777777" w:rsidR="0040376C" w:rsidRDefault="0040376C" w:rsidP="0040376C">
      <w:pPr>
        <w:spacing w:after="0" w:line="240" w:lineRule="auto"/>
        <w:ind w:left="1843" w:hanging="1843"/>
        <w:jc w:val="both"/>
        <w:rPr>
          <w:rFonts w:ascii="Arial" w:hAnsi="Arial" w:cs="Arial"/>
          <w:sz w:val="24"/>
          <w:szCs w:val="24"/>
        </w:rPr>
      </w:pPr>
    </w:p>
    <w:p w14:paraId="37C51456" w14:textId="68B17CA6"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r>
      <w:r w:rsidR="005E10CC">
        <w:rPr>
          <w:rFonts w:ascii="Arial" w:hAnsi="Arial" w:cs="Arial"/>
          <w:sz w:val="24"/>
          <w:szCs w:val="24"/>
        </w:rPr>
        <w:t>Manufactured</w:t>
      </w:r>
      <w:r>
        <w:rPr>
          <w:rFonts w:ascii="Arial" w:hAnsi="Arial" w:cs="Arial"/>
          <w:sz w:val="24"/>
          <w:szCs w:val="24"/>
        </w:rPr>
        <w:t xml:space="preserve"> by the…Old Scratch Tavern.</w:t>
      </w:r>
    </w:p>
    <w:p w14:paraId="683B54AC" w14:textId="77777777" w:rsidR="0040376C" w:rsidRDefault="0040376C" w:rsidP="0040376C">
      <w:pPr>
        <w:spacing w:after="0" w:line="240" w:lineRule="auto"/>
        <w:ind w:left="1843" w:hanging="1843"/>
        <w:jc w:val="both"/>
        <w:rPr>
          <w:rFonts w:ascii="Arial" w:hAnsi="Arial" w:cs="Arial"/>
          <w:sz w:val="24"/>
          <w:szCs w:val="24"/>
        </w:rPr>
      </w:pPr>
    </w:p>
    <w:p w14:paraId="0942B33A" w14:textId="3198FA99"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We've done that.  Nick is…</w:t>
      </w:r>
    </w:p>
    <w:p w14:paraId="2E90F331" w14:textId="77777777" w:rsidR="0040376C" w:rsidRDefault="0040376C" w:rsidP="0040376C">
      <w:pPr>
        <w:spacing w:after="0" w:line="240" w:lineRule="auto"/>
        <w:ind w:left="1843" w:hanging="1843"/>
        <w:jc w:val="both"/>
        <w:rPr>
          <w:rFonts w:ascii="Arial" w:hAnsi="Arial" w:cs="Arial"/>
          <w:sz w:val="24"/>
          <w:szCs w:val="24"/>
        </w:rPr>
      </w:pPr>
    </w:p>
    <w:p w14:paraId="4F6D2EF8" w14:textId="624B0DF3"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Maybe she was helping with lighting the fires, and wanted to just tell him, like, kind of go, like, I did this, I'm sorry, but I'm out now.</w:t>
      </w:r>
    </w:p>
    <w:p w14:paraId="179A76C9" w14:textId="77777777" w:rsidR="0040376C" w:rsidRDefault="0040376C" w:rsidP="0040376C">
      <w:pPr>
        <w:spacing w:after="0" w:line="240" w:lineRule="auto"/>
        <w:ind w:left="1843" w:hanging="1843"/>
        <w:jc w:val="both"/>
        <w:rPr>
          <w:rFonts w:ascii="Arial" w:hAnsi="Arial" w:cs="Arial"/>
          <w:sz w:val="24"/>
          <w:szCs w:val="24"/>
        </w:rPr>
      </w:pPr>
    </w:p>
    <w:p w14:paraId="70C8C399" w14:textId="7C5D2437"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Hmm, uh-huh, I can see that.</w:t>
      </w:r>
    </w:p>
    <w:p w14:paraId="5AC0A8C2" w14:textId="77777777" w:rsidR="0040376C" w:rsidRDefault="0040376C" w:rsidP="0040376C">
      <w:pPr>
        <w:spacing w:after="0" w:line="240" w:lineRule="auto"/>
        <w:ind w:left="1843" w:hanging="1843"/>
        <w:jc w:val="both"/>
        <w:rPr>
          <w:rFonts w:ascii="Arial" w:hAnsi="Arial" w:cs="Arial"/>
          <w:sz w:val="24"/>
          <w:szCs w:val="24"/>
        </w:rPr>
      </w:pPr>
    </w:p>
    <w:p w14:paraId="09092932" w14:textId="08C40DC6"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Uh-huh.</w:t>
      </w:r>
    </w:p>
    <w:p w14:paraId="17DCCB8A" w14:textId="77777777" w:rsidR="0040376C" w:rsidRDefault="0040376C" w:rsidP="0040376C">
      <w:pPr>
        <w:spacing w:after="0" w:line="240" w:lineRule="auto"/>
        <w:ind w:left="1843" w:hanging="1843"/>
        <w:jc w:val="both"/>
        <w:rPr>
          <w:rFonts w:ascii="Arial" w:hAnsi="Arial" w:cs="Arial"/>
          <w:sz w:val="24"/>
          <w:szCs w:val="24"/>
        </w:rPr>
      </w:pPr>
    </w:p>
    <w:p w14:paraId="207434DC" w14:textId="572B8758"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That’s a </w:t>
      </w:r>
      <w:r w:rsidR="005E10CC">
        <w:rPr>
          <w:rFonts w:ascii="Arial" w:hAnsi="Arial" w:cs="Arial"/>
          <w:sz w:val="24"/>
          <w:szCs w:val="24"/>
        </w:rPr>
        <w:t>good</w:t>
      </w:r>
      <w:r>
        <w:rPr>
          <w:rFonts w:ascii="Arial" w:hAnsi="Arial" w:cs="Arial"/>
          <w:sz w:val="24"/>
          <w:szCs w:val="24"/>
        </w:rPr>
        <w:t xml:space="preserve"> point.</w:t>
      </w:r>
    </w:p>
    <w:p w14:paraId="0CA8D06C" w14:textId="77777777" w:rsidR="0040376C" w:rsidRDefault="0040376C" w:rsidP="0040376C">
      <w:pPr>
        <w:spacing w:after="0" w:line="240" w:lineRule="auto"/>
        <w:ind w:left="1843" w:hanging="1843"/>
        <w:jc w:val="both"/>
        <w:rPr>
          <w:rFonts w:ascii="Arial" w:hAnsi="Arial" w:cs="Arial"/>
          <w:sz w:val="24"/>
          <w:szCs w:val="24"/>
        </w:rPr>
      </w:pPr>
    </w:p>
    <w:p w14:paraId="031661B8" w14:textId="6E817478"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That’s a good point.  </w:t>
      </w:r>
    </w:p>
    <w:p w14:paraId="6D870E6D" w14:textId="77777777" w:rsidR="0040376C" w:rsidRDefault="0040376C" w:rsidP="0040376C">
      <w:pPr>
        <w:spacing w:after="0" w:line="240" w:lineRule="auto"/>
        <w:ind w:left="1843" w:hanging="1843"/>
        <w:jc w:val="both"/>
        <w:rPr>
          <w:rFonts w:ascii="Arial" w:hAnsi="Arial" w:cs="Arial"/>
          <w:sz w:val="24"/>
          <w:szCs w:val="24"/>
        </w:rPr>
      </w:pPr>
    </w:p>
    <w:p w14:paraId="7610A65F" w14:textId="6856EDB6"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It </w:t>
      </w:r>
      <w:r w:rsidR="005E10CC">
        <w:rPr>
          <w:rFonts w:ascii="Arial" w:hAnsi="Arial" w:cs="Arial"/>
          <w:sz w:val="24"/>
          <w:szCs w:val="24"/>
        </w:rPr>
        <w:t>could</w:t>
      </w:r>
      <w:r>
        <w:rPr>
          <w:rFonts w:ascii="Arial" w:hAnsi="Arial" w:cs="Arial"/>
          <w:sz w:val="24"/>
          <w:szCs w:val="24"/>
        </w:rPr>
        <w:t xml:space="preserve"> have been </w:t>
      </w:r>
      <w:r w:rsidR="005E10CC">
        <w:rPr>
          <w:rFonts w:ascii="Arial" w:hAnsi="Arial" w:cs="Arial"/>
          <w:sz w:val="24"/>
          <w:szCs w:val="24"/>
        </w:rPr>
        <w:t>why</w:t>
      </w:r>
      <w:r>
        <w:rPr>
          <w:rFonts w:ascii="Arial" w:hAnsi="Arial" w:cs="Arial"/>
          <w:sz w:val="24"/>
          <w:szCs w:val="24"/>
        </w:rPr>
        <w:t xml:space="preserve"> she, it was like, oh why are…she went on a drive, like, why?</w:t>
      </w:r>
    </w:p>
    <w:p w14:paraId="61D1D40D" w14:textId="77777777" w:rsidR="0040376C" w:rsidRDefault="0040376C" w:rsidP="0040376C">
      <w:pPr>
        <w:spacing w:after="0" w:line="240" w:lineRule="auto"/>
        <w:ind w:left="1843" w:hanging="1843"/>
        <w:jc w:val="both"/>
        <w:rPr>
          <w:rFonts w:ascii="Arial" w:hAnsi="Arial" w:cs="Arial"/>
          <w:sz w:val="24"/>
          <w:szCs w:val="24"/>
        </w:rPr>
      </w:pPr>
    </w:p>
    <w:p w14:paraId="077ADA0E" w14:textId="2DE3C01C"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I'm a devil, I've been lighting fires, call me.</w:t>
      </w:r>
    </w:p>
    <w:p w14:paraId="626AB9D9" w14:textId="77777777" w:rsidR="0040376C" w:rsidRDefault="0040376C" w:rsidP="0040376C">
      <w:pPr>
        <w:spacing w:after="0" w:line="240" w:lineRule="auto"/>
        <w:ind w:left="1843" w:hanging="1843"/>
        <w:jc w:val="both"/>
        <w:rPr>
          <w:rFonts w:ascii="Arial" w:hAnsi="Arial" w:cs="Arial"/>
          <w:sz w:val="24"/>
          <w:szCs w:val="24"/>
        </w:rPr>
      </w:pPr>
    </w:p>
    <w:p w14:paraId="52B8C852" w14:textId="0A4DF38C" w:rsidR="0040376C" w:rsidRDefault="0040376C" w:rsidP="0040376C">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55:</w:t>
      </w:r>
      <w:r>
        <w:rPr>
          <w:rFonts w:ascii="Arial" w:hAnsi="Arial" w:cs="Arial"/>
          <w:sz w:val="24"/>
          <w:szCs w:val="24"/>
        </w:rPr>
        <w:tab/>
        <w:t xml:space="preserve">Yeah.  </w:t>
      </w:r>
      <w:r w:rsidR="00FE5518">
        <w:rPr>
          <w:rFonts w:ascii="Arial" w:hAnsi="Arial" w:cs="Arial"/>
          <w:sz w:val="24"/>
          <w:szCs w:val="24"/>
        </w:rPr>
        <w:t>Yeah, true, because why would you write on a matchbox the whole thing, so yeah, definitely it could be that.</w:t>
      </w:r>
    </w:p>
    <w:p w14:paraId="65F89F18" w14:textId="77777777" w:rsidR="00FE5518" w:rsidRDefault="00FE5518" w:rsidP="0040376C">
      <w:pPr>
        <w:spacing w:after="0" w:line="240" w:lineRule="auto"/>
        <w:ind w:left="1843" w:hanging="1843"/>
        <w:jc w:val="both"/>
        <w:rPr>
          <w:rFonts w:ascii="Arial" w:hAnsi="Arial" w:cs="Arial"/>
          <w:sz w:val="24"/>
          <w:szCs w:val="24"/>
        </w:rPr>
      </w:pPr>
    </w:p>
    <w:p w14:paraId="232BD7C2" w14:textId="1BC3B874" w:rsidR="00FE5518" w:rsidRDefault="00FE5518"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Because you don't want people to see, some people are silly.</w:t>
      </w:r>
    </w:p>
    <w:p w14:paraId="01D5BF81" w14:textId="77777777" w:rsidR="00FE5518" w:rsidRDefault="00FE5518" w:rsidP="0040376C">
      <w:pPr>
        <w:spacing w:after="0" w:line="240" w:lineRule="auto"/>
        <w:ind w:left="1843" w:hanging="1843"/>
        <w:jc w:val="both"/>
        <w:rPr>
          <w:rFonts w:ascii="Arial" w:hAnsi="Arial" w:cs="Arial"/>
          <w:sz w:val="24"/>
          <w:szCs w:val="24"/>
        </w:rPr>
      </w:pPr>
    </w:p>
    <w:p w14:paraId="7455D636" w14:textId="54E26FAB" w:rsidR="00FE5518" w:rsidRDefault="00FE5518"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Hmm.  This is…yeah.</w:t>
      </w:r>
    </w:p>
    <w:p w14:paraId="5489C0C0" w14:textId="77777777" w:rsidR="00FE5518" w:rsidRDefault="00FE5518" w:rsidP="0040376C">
      <w:pPr>
        <w:spacing w:after="0" w:line="240" w:lineRule="auto"/>
        <w:ind w:left="1843" w:hanging="1843"/>
        <w:jc w:val="both"/>
        <w:rPr>
          <w:rFonts w:ascii="Arial" w:hAnsi="Arial" w:cs="Arial"/>
          <w:sz w:val="24"/>
          <w:szCs w:val="24"/>
        </w:rPr>
      </w:pPr>
    </w:p>
    <w:p w14:paraId="78F7DEB5" w14:textId="18FDB9A2" w:rsidR="00FE5518" w:rsidRDefault="00FE5518" w:rsidP="0040376C">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That’s an hour and 25 minutes, so five minutes left.</w:t>
      </w:r>
    </w:p>
    <w:p w14:paraId="70E4A7D8" w14:textId="77777777" w:rsidR="00FE5518" w:rsidRDefault="00FE5518" w:rsidP="0040376C">
      <w:pPr>
        <w:spacing w:after="0" w:line="240" w:lineRule="auto"/>
        <w:ind w:left="1843" w:hanging="1843"/>
        <w:jc w:val="both"/>
        <w:rPr>
          <w:rFonts w:ascii="Arial" w:hAnsi="Arial" w:cs="Arial"/>
          <w:sz w:val="24"/>
          <w:szCs w:val="24"/>
        </w:rPr>
      </w:pPr>
    </w:p>
    <w:p w14:paraId="3E9F28E4" w14:textId="33ED06B5" w:rsidR="00FE5518" w:rsidRDefault="00FE5518"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Five minutes.  </w:t>
      </w:r>
      <w:r w:rsidR="005E10CC">
        <w:rPr>
          <w:rFonts w:ascii="Arial" w:hAnsi="Arial" w:cs="Arial"/>
          <w:sz w:val="24"/>
          <w:szCs w:val="24"/>
        </w:rPr>
        <w:t>Consequential</w:t>
      </w:r>
      <w:r>
        <w:rPr>
          <w:rFonts w:ascii="Arial" w:hAnsi="Arial" w:cs="Arial"/>
          <w:sz w:val="24"/>
          <w:szCs w:val="24"/>
        </w:rPr>
        <w:t>…</w:t>
      </w:r>
    </w:p>
    <w:p w14:paraId="1B710DA3" w14:textId="39D19D33" w:rsidR="00FE5518" w:rsidRDefault="00FE5518" w:rsidP="0040376C">
      <w:pPr>
        <w:spacing w:after="0" w:line="240" w:lineRule="auto"/>
        <w:ind w:left="1843" w:hanging="1843"/>
        <w:jc w:val="both"/>
        <w:rPr>
          <w:rFonts w:ascii="Arial" w:hAnsi="Arial" w:cs="Arial"/>
          <w:sz w:val="24"/>
          <w:szCs w:val="24"/>
        </w:rPr>
      </w:pPr>
    </w:p>
    <w:p w14:paraId="472DE244" w14:textId="2085BC7F" w:rsidR="00FE5518" w:rsidRDefault="00FE5518"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No, I think it's Cherie, yeah.  They are friends, ha.  </w:t>
      </w:r>
    </w:p>
    <w:p w14:paraId="35C0D21F" w14:textId="77777777" w:rsidR="00FE5518" w:rsidRDefault="00FE5518" w:rsidP="0040376C">
      <w:pPr>
        <w:spacing w:after="0" w:line="240" w:lineRule="auto"/>
        <w:ind w:left="1843" w:hanging="1843"/>
        <w:jc w:val="both"/>
        <w:rPr>
          <w:rFonts w:ascii="Arial" w:hAnsi="Arial" w:cs="Arial"/>
          <w:sz w:val="24"/>
          <w:szCs w:val="24"/>
        </w:rPr>
      </w:pPr>
    </w:p>
    <w:p w14:paraId="4322A53E" w14:textId="27267432" w:rsidR="00FE5518" w:rsidRDefault="00FE5518"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Erm…</w:t>
      </w:r>
    </w:p>
    <w:p w14:paraId="20A42313" w14:textId="77777777" w:rsidR="00FE5518" w:rsidRDefault="00FE5518" w:rsidP="0040376C">
      <w:pPr>
        <w:spacing w:after="0" w:line="240" w:lineRule="auto"/>
        <w:ind w:left="1843" w:hanging="1843"/>
        <w:jc w:val="both"/>
        <w:rPr>
          <w:rFonts w:ascii="Arial" w:hAnsi="Arial" w:cs="Arial"/>
          <w:sz w:val="24"/>
          <w:szCs w:val="24"/>
        </w:rPr>
      </w:pPr>
    </w:p>
    <w:p w14:paraId="2EAC3EF5" w14:textId="1491D0D3" w:rsidR="00FE5518" w:rsidRDefault="00FE5518"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What?</w:t>
      </w:r>
    </w:p>
    <w:p w14:paraId="0F15931D" w14:textId="77777777" w:rsidR="00FE5518" w:rsidRDefault="00FE5518" w:rsidP="0040376C">
      <w:pPr>
        <w:spacing w:after="0" w:line="240" w:lineRule="auto"/>
        <w:ind w:left="1843" w:hanging="1843"/>
        <w:jc w:val="both"/>
        <w:rPr>
          <w:rFonts w:ascii="Arial" w:hAnsi="Arial" w:cs="Arial"/>
          <w:sz w:val="24"/>
          <w:szCs w:val="24"/>
        </w:rPr>
      </w:pPr>
    </w:p>
    <w:p w14:paraId="6E3580F4" w14:textId="62B3B4FC" w:rsidR="00FE5518" w:rsidRDefault="00FE5518"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Sorry.  When you're cold in the ground, who will be sorry you are gone.  That’s the code, that’s repeating.</w:t>
      </w:r>
    </w:p>
    <w:p w14:paraId="7963E6A1" w14:textId="77777777" w:rsidR="00FE5518" w:rsidRDefault="00FE5518" w:rsidP="0040376C">
      <w:pPr>
        <w:spacing w:after="0" w:line="240" w:lineRule="auto"/>
        <w:ind w:left="1843" w:hanging="1843"/>
        <w:jc w:val="both"/>
        <w:rPr>
          <w:rFonts w:ascii="Arial" w:hAnsi="Arial" w:cs="Arial"/>
          <w:sz w:val="24"/>
          <w:szCs w:val="24"/>
        </w:rPr>
      </w:pPr>
    </w:p>
    <w:p w14:paraId="250349A7" w14:textId="58DFA6EF" w:rsidR="00FE5518" w:rsidRDefault="00FE5518"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Huh?</w:t>
      </w:r>
    </w:p>
    <w:p w14:paraId="74DE1BED" w14:textId="77777777" w:rsidR="00FE5518" w:rsidRDefault="00FE5518" w:rsidP="0040376C">
      <w:pPr>
        <w:spacing w:after="0" w:line="240" w:lineRule="auto"/>
        <w:ind w:left="1843" w:hanging="1843"/>
        <w:jc w:val="both"/>
        <w:rPr>
          <w:rFonts w:ascii="Arial" w:hAnsi="Arial" w:cs="Arial"/>
          <w:sz w:val="24"/>
          <w:szCs w:val="24"/>
        </w:rPr>
      </w:pPr>
    </w:p>
    <w:p w14:paraId="0F3E12C2" w14:textId="79643CA9" w:rsidR="00FE5518" w:rsidRDefault="00FE5518"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Huh?</w:t>
      </w:r>
    </w:p>
    <w:p w14:paraId="3BF0E74C" w14:textId="77777777" w:rsidR="00FE5518" w:rsidRDefault="00FE5518" w:rsidP="0040376C">
      <w:pPr>
        <w:spacing w:after="0" w:line="240" w:lineRule="auto"/>
        <w:ind w:left="1843" w:hanging="1843"/>
        <w:jc w:val="both"/>
        <w:rPr>
          <w:rFonts w:ascii="Arial" w:hAnsi="Arial" w:cs="Arial"/>
          <w:sz w:val="24"/>
          <w:szCs w:val="24"/>
        </w:rPr>
      </w:pPr>
    </w:p>
    <w:p w14:paraId="50B029AE" w14:textId="2E1B9A3D" w:rsidR="00FE5518" w:rsidRDefault="00FE5518"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Like…</w:t>
      </w:r>
    </w:p>
    <w:p w14:paraId="30529F37" w14:textId="77777777" w:rsidR="00FE5518" w:rsidRDefault="00FE5518" w:rsidP="0040376C">
      <w:pPr>
        <w:spacing w:after="0" w:line="240" w:lineRule="auto"/>
        <w:ind w:left="1843" w:hanging="1843"/>
        <w:jc w:val="both"/>
        <w:rPr>
          <w:rFonts w:ascii="Arial" w:hAnsi="Arial" w:cs="Arial"/>
          <w:sz w:val="24"/>
          <w:szCs w:val="24"/>
        </w:rPr>
      </w:pPr>
    </w:p>
    <w:p w14:paraId="2436BF53" w14:textId="28BC77E5" w:rsidR="00FE5518" w:rsidRDefault="00FE5518"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r>
      <w:r w:rsidR="00FF786B">
        <w:rPr>
          <w:rFonts w:ascii="Arial" w:hAnsi="Arial" w:cs="Arial"/>
          <w:sz w:val="24"/>
          <w:szCs w:val="24"/>
        </w:rPr>
        <w:t>[</w:t>
      </w:r>
      <w:r w:rsidR="00FF786B" w:rsidRPr="00FF786B">
        <w:rPr>
          <w:rFonts w:ascii="Arial" w:hAnsi="Arial" w:cs="Arial"/>
          <w:sz w:val="24"/>
          <w:szCs w:val="24"/>
          <w:highlight w:val="yellow"/>
        </w:rPr>
        <w:t>Inaudible 1:25:51</w:t>
      </w:r>
      <w:r w:rsidR="00FF786B">
        <w:rPr>
          <w:rFonts w:ascii="Arial" w:hAnsi="Arial" w:cs="Arial"/>
          <w:sz w:val="24"/>
          <w:szCs w:val="24"/>
        </w:rPr>
        <w:t>].  When you are cold in the ground, who will be sorry you are gone.  These days, I'm not so sure, still can't crack this code.</w:t>
      </w:r>
    </w:p>
    <w:p w14:paraId="64AC0F79" w14:textId="77777777" w:rsidR="00FF786B" w:rsidRDefault="00FF786B" w:rsidP="0040376C">
      <w:pPr>
        <w:spacing w:after="0" w:line="240" w:lineRule="auto"/>
        <w:ind w:left="1843" w:hanging="1843"/>
        <w:jc w:val="both"/>
        <w:rPr>
          <w:rFonts w:ascii="Arial" w:hAnsi="Arial" w:cs="Arial"/>
          <w:sz w:val="24"/>
          <w:szCs w:val="24"/>
        </w:rPr>
      </w:pPr>
    </w:p>
    <w:p w14:paraId="5434FE9F" w14:textId="2354ED55" w:rsidR="00FF786B" w:rsidRDefault="00FF786B"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I think that's the code that's </w:t>
      </w:r>
      <w:r w:rsidR="005E10CC">
        <w:rPr>
          <w:rFonts w:ascii="Arial" w:hAnsi="Arial" w:cs="Arial"/>
          <w:sz w:val="24"/>
          <w:szCs w:val="24"/>
        </w:rPr>
        <w:t>repeating</w:t>
      </w:r>
      <w:r>
        <w:rPr>
          <w:rFonts w:ascii="Arial" w:hAnsi="Arial" w:cs="Arial"/>
          <w:sz w:val="24"/>
          <w:szCs w:val="24"/>
        </w:rPr>
        <w:t>, like, when you are cold in the ground.</w:t>
      </w:r>
    </w:p>
    <w:p w14:paraId="174364CB" w14:textId="77777777" w:rsidR="00FF786B" w:rsidRDefault="00FF786B" w:rsidP="0040376C">
      <w:pPr>
        <w:spacing w:after="0" w:line="240" w:lineRule="auto"/>
        <w:ind w:left="1843" w:hanging="1843"/>
        <w:jc w:val="both"/>
        <w:rPr>
          <w:rFonts w:ascii="Arial" w:hAnsi="Arial" w:cs="Arial"/>
          <w:sz w:val="24"/>
          <w:szCs w:val="24"/>
        </w:rPr>
      </w:pPr>
    </w:p>
    <w:p w14:paraId="048C7B8D" w14:textId="3134941E" w:rsidR="00FF786B" w:rsidRDefault="00FF786B"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When you are cold in the ground, who will be sorry you are gone, when you are cold in the ground, who will be sorry…</w:t>
      </w:r>
    </w:p>
    <w:p w14:paraId="62A5153F" w14:textId="77777777" w:rsidR="00FF786B" w:rsidRDefault="00FF786B" w:rsidP="0040376C">
      <w:pPr>
        <w:spacing w:after="0" w:line="240" w:lineRule="auto"/>
        <w:ind w:left="1843" w:hanging="1843"/>
        <w:jc w:val="both"/>
        <w:rPr>
          <w:rFonts w:ascii="Arial" w:hAnsi="Arial" w:cs="Arial"/>
          <w:sz w:val="24"/>
          <w:szCs w:val="24"/>
        </w:rPr>
      </w:pPr>
    </w:p>
    <w:p w14:paraId="40C38B96" w14:textId="735C5FDA" w:rsidR="00FF786B" w:rsidRDefault="00FF786B"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Is that a </w:t>
      </w:r>
      <w:r w:rsidR="005E10CC">
        <w:rPr>
          <w:rFonts w:ascii="Arial" w:hAnsi="Arial" w:cs="Arial"/>
          <w:sz w:val="24"/>
          <w:szCs w:val="24"/>
        </w:rPr>
        <w:t>palindrome</w:t>
      </w:r>
      <w:r>
        <w:rPr>
          <w:rFonts w:ascii="Arial" w:hAnsi="Arial" w:cs="Arial"/>
          <w:sz w:val="24"/>
          <w:szCs w:val="24"/>
        </w:rPr>
        <w:t>?</w:t>
      </w:r>
    </w:p>
    <w:p w14:paraId="24EFFA98" w14:textId="77777777" w:rsidR="00FF786B" w:rsidRDefault="00FF786B" w:rsidP="0040376C">
      <w:pPr>
        <w:spacing w:after="0" w:line="240" w:lineRule="auto"/>
        <w:ind w:left="1843" w:hanging="1843"/>
        <w:jc w:val="both"/>
        <w:rPr>
          <w:rFonts w:ascii="Arial" w:hAnsi="Arial" w:cs="Arial"/>
          <w:sz w:val="24"/>
          <w:szCs w:val="24"/>
        </w:rPr>
      </w:pPr>
    </w:p>
    <w:p w14:paraId="7287DC42" w14:textId="3C3CE33A" w:rsidR="00FF786B" w:rsidRDefault="00FF786B"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Like a…</w:t>
      </w:r>
    </w:p>
    <w:p w14:paraId="3EED26F4" w14:textId="77777777" w:rsidR="00FF786B" w:rsidRDefault="00FF786B" w:rsidP="0040376C">
      <w:pPr>
        <w:spacing w:after="0" w:line="240" w:lineRule="auto"/>
        <w:ind w:left="1843" w:hanging="1843"/>
        <w:jc w:val="both"/>
        <w:rPr>
          <w:rFonts w:ascii="Arial" w:hAnsi="Arial" w:cs="Arial"/>
          <w:sz w:val="24"/>
          <w:szCs w:val="24"/>
        </w:rPr>
      </w:pPr>
    </w:p>
    <w:p w14:paraId="267A761A" w14:textId="6C4D728D" w:rsidR="00FF786B" w:rsidRDefault="00FF786B"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The same backwards.</w:t>
      </w:r>
    </w:p>
    <w:p w14:paraId="4BF71F9E" w14:textId="77777777" w:rsidR="00FF786B" w:rsidRDefault="00FF786B" w:rsidP="0040376C">
      <w:pPr>
        <w:spacing w:after="0" w:line="240" w:lineRule="auto"/>
        <w:ind w:left="1843" w:hanging="1843"/>
        <w:jc w:val="both"/>
        <w:rPr>
          <w:rFonts w:ascii="Arial" w:hAnsi="Arial" w:cs="Arial"/>
          <w:sz w:val="24"/>
          <w:szCs w:val="24"/>
        </w:rPr>
      </w:pPr>
    </w:p>
    <w:p w14:paraId="1EADB109" w14:textId="284EFF93" w:rsidR="00FF786B" w:rsidRDefault="00FF786B"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Is it?</w:t>
      </w:r>
    </w:p>
    <w:p w14:paraId="599CDC4B" w14:textId="77777777" w:rsidR="00FF786B" w:rsidRDefault="00FF786B" w:rsidP="0040376C">
      <w:pPr>
        <w:spacing w:after="0" w:line="240" w:lineRule="auto"/>
        <w:ind w:left="1843" w:hanging="1843"/>
        <w:jc w:val="both"/>
        <w:rPr>
          <w:rFonts w:ascii="Arial" w:hAnsi="Arial" w:cs="Arial"/>
          <w:sz w:val="24"/>
          <w:szCs w:val="24"/>
        </w:rPr>
      </w:pPr>
    </w:p>
    <w:p w14:paraId="58614B8A" w14:textId="1AA9F12C" w:rsidR="00FF786B" w:rsidRDefault="00FF786B" w:rsidP="0040376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No, it's not.  </w:t>
      </w:r>
    </w:p>
    <w:p w14:paraId="07FC263C" w14:textId="77777777" w:rsidR="00FF786B" w:rsidRDefault="00FF786B" w:rsidP="0040376C">
      <w:pPr>
        <w:spacing w:after="0" w:line="240" w:lineRule="auto"/>
        <w:ind w:left="1843" w:hanging="1843"/>
        <w:jc w:val="both"/>
        <w:rPr>
          <w:rFonts w:ascii="Arial" w:hAnsi="Arial" w:cs="Arial"/>
          <w:sz w:val="24"/>
          <w:szCs w:val="24"/>
        </w:rPr>
      </w:pPr>
    </w:p>
    <w:p w14:paraId="726E84C7" w14:textId="561D1236" w:rsidR="00FF786B" w:rsidRDefault="00FF786B" w:rsidP="0040376C">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That would be really cool.</w:t>
      </w:r>
    </w:p>
    <w:p w14:paraId="0E666BA3" w14:textId="77777777" w:rsidR="00FF786B" w:rsidRDefault="00FF786B" w:rsidP="0040376C">
      <w:pPr>
        <w:spacing w:after="0" w:line="240" w:lineRule="auto"/>
        <w:ind w:left="1843" w:hanging="1843"/>
        <w:jc w:val="both"/>
        <w:rPr>
          <w:rFonts w:ascii="Arial" w:hAnsi="Arial" w:cs="Arial"/>
          <w:sz w:val="24"/>
          <w:szCs w:val="24"/>
        </w:rPr>
      </w:pPr>
    </w:p>
    <w:p w14:paraId="3AF81909" w14:textId="4BD968D2" w:rsidR="00FF786B" w:rsidRDefault="00FF786B" w:rsidP="0040376C">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Why don't I have a three…</w:t>
      </w:r>
    </w:p>
    <w:p w14:paraId="34F1FFC0" w14:textId="77777777" w:rsidR="00FF786B" w:rsidRDefault="00FF786B" w:rsidP="0040376C">
      <w:pPr>
        <w:spacing w:after="0" w:line="240" w:lineRule="auto"/>
        <w:ind w:left="1843" w:hanging="1843"/>
        <w:jc w:val="both"/>
        <w:rPr>
          <w:rFonts w:ascii="Arial" w:hAnsi="Arial" w:cs="Arial"/>
          <w:sz w:val="24"/>
          <w:szCs w:val="24"/>
        </w:rPr>
      </w:pPr>
    </w:p>
    <w:p w14:paraId="018D849F" w14:textId="325549FE"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54:</w:t>
      </w:r>
      <w:r>
        <w:rPr>
          <w:rFonts w:ascii="Arial" w:hAnsi="Arial" w:cs="Arial"/>
          <w:sz w:val="24"/>
          <w:szCs w:val="24"/>
        </w:rPr>
        <w:tab/>
        <w:t>Three, six, six, six, that’s spooky, six CR66.</w:t>
      </w:r>
    </w:p>
    <w:p w14:paraId="7FE25C3F" w14:textId="77777777" w:rsidR="00FF786B" w:rsidRDefault="00FF786B" w:rsidP="00FF786B">
      <w:pPr>
        <w:spacing w:after="0" w:line="240" w:lineRule="auto"/>
        <w:ind w:left="1843" w:hanging="1843"/>
        <w:jc w:val="both"/>
        <w:rPr>
          <w:rFonts w:ascii="Arial" w:hAnsi="Arial" w:cs="Arial"/>
          <w:sz w:val="24"/>
          <w:szCs w:val="24"/>
        </w:rPr>
      </w:pPr>
    </w:p>
    <w:p w14:paraId="70A3B8AF" w14:textId="3B41A6E4"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w:t>
      </w:r>
    </w:p>
    <w:p w14:paraId="4C512E49" w14:textId="77777777" w:rsidR="00FF786B" w:rsidRDefault="00FF786B" w:rsidP="00FF786B">
      <w:pPr>
        <w:spacing w:after="0" w:line="240" w:lineRule="auto"/>
        <w:ind w:left="1843" w:hanging="1843"/>
        <w:jc w:val="both"/>
        <w:rPr>
          <w:rFonts w:ascii="Arial" w:hAnsi="Arial" w:cs="Arial"/>
          <w:sz w:val="24"/>
          <w:szCs w:val="24"/>
        </w:rPr>
      </w:pPr>
    </w:p>
    <w:p w14:paraId="2970A3F2" w14:textId="6392E6C8"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What's six CR66?</w:t>
      </w:r>
    </w:p>
    <w:p w14:paraId="15AA8403" w14:textId="77777777" w:rsidR="00FF786B" w:rsidRDefault="00FF786B" w:rsidP="00FF786B">
      <w:pPr>
        <w:spacing w:after="0" w:line="240" w:lineRule="auto"/>
        <w:ind w:left="1843" w:hanging="1843"/>
        <w:jc w:val="both"/>
        <w:rPr>
          <w:rFonts w:ascii="Arial" w:hAnsi="Arial" w:cs="Arial"/>
          <w:sz w:val="24"/>
          <w:szCs w:val="24"/>
        </w:rPr>
      </w:pPr>
    </w:p>
    <w:p w14:paraId="469DAA6E" w14:textId="3E2C1DC0"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CR66?</w:t>
      </w:r>
    </w:p>
    <w:p w14:paraId="2E18814F" w14:textId="77777777" w:rsidR="00FF786B" w:rsidRDefault="00FF786B" w:rsidP="00FF786B">
      <w:pPr>
        <w:spacing w:after="0" w:line="240" w:lineRule="auto"/>
        <w:ind w:left="1843" w:hanging="1843"/>
        <w:jc w:val="both"/>
        <w:rPr>
          <w:rFonts w:ascii="Arial" w:hAnsi="Arial" w:cs="Arial"/>
          <w:sz w:val="24"/>
          <w:szCs w:val="24"/>
        </w:rPr>
      </w:pPr>
    </w:p>
    <w:p w14:paraId="24F01617" w14:textId="0423A827"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It's the address of the place, so County Road 66.</w:t>
      </w:r>
    </w:p>
    <w:p w14:paraId="1CD5AF41" w14:textId="77777777" w:rsidR="00FF786B" w:rsidRDefault="00FF786B" w:rsidP="00FF786B">
      <w:pPr>
        <w:spacing w:after="0" w:line="240" w:lineRule="auto"/>
        <w:ind w:left="1843" w:hanging="1843"/>
        <w:jc w:val="both"/>
        <w:rPr>
          <w:rFonts w:ascii="Arial" w:hAnsi="Arial" w:cs="Arial"/>
          <w:sz w:val="24"/>
          <w:szCs w:val="24"/>
        </w:rPr>
      </w:pPr>
    </w:p>
    <w:p w14:paraId="3F162B18" w14:textId="3E1A82AC"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Oh.</w:t>
      </w:r>
    </w:p>
    <w:p w14:paraId="06D691E3" w14:textId="77777777" w:rsidR="00FF786B" w:rsidRDefault="00FF786B" w:rsidP="00FF786B">
      <w:pPr>
        <w:spacing w:after="0" w:line="240" w:lineRule="auto"/>
        <w:ind w:left="1843" w:hanging="1843"/>
        <w:jc w:val="both"/>
        <w:rPr>
          <w:rFonts w:ascii="Arial" w:hAnsi="Arial" w:cs="Arial"/>
          <w:sz w:val="24"/>
          <w:szCs w:val="24"/>
        </w:rPr>
      </w:pPr>
    </w:p>
    <w:p w14:paraId="694A4CA8" w14:textId="4FE49D73"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When you are cold in the ground…oh, crazy.</w:t>
      </w:r>
    </w:p>
    <w:p w14:paraId="145B8542" w14:textId="77777777" w:rsidR="00FF786B" w:rsidRDefault="00FF786B" w:rsidP="00FF786B">
      <w:pPr>
        <w:spacing w:after="0" w:line="240" w:lineRule="auto"/>
        <w:ind w:left="1843" w:hanging="1843"/>
        <w:jc w:val="both"/>
        <w:rPr>
          <w:rFonts w:ascii="Arial" w:hAnsi="Arial" w:cs="Arial"/>
          <w:sz w:val="24"/>
          <w:szCs w:val="24"/>
        </w:rPr>
      </w:pPr>
    </w:p>
    <w:p w14:paraId="18055692" w14:textId="3580BC9F"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And Devil’s Well…</w:t>
      </w:r>
    </w:p>
    <w:p w14:paraId="36A3218C" w14:textId="77777777" w:rsidR="00FF786B" w:rsidRDefault="00FF786B" w:rsidP="00FF786B">
      <w:pPr>
        <w:spacing w:after="0" w:line="240" w:lineRule="auto"/>
        <w:ind w:left="1843" w:hanging="1843"/>
        <w:jc w:val="both"/>
        <w:rPr>
          <w:rFonts w:ascii="Arial" w:hAnsi="Arial" w:cs="Arial"/>
          <w:sz w:val="24"/>
          <w:szCs w:val="24"/>
        </w:rPr>
      </w:pPr>
    </w:p>
    <w:p w14:paraId="7EEEB545" w14:textId="0EDE6037"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Who will be sorry you are gone.  Well, specifically, in the newspaper, not to throw us on the…</w:t>
      </w:r>
      <w:r w:rsidR="005E10CC">
        <w:rPr>
          <w:rFonts w:ascii="Arial" w:hAnsi="Arial" w:cs="Arial"/>
          <w:sz w:val="24"/>
          <w:szCs w:val="24"/>
        </w:rPr>
        <w:t>where’s</w:t>
      </w:r>
      <w:r>
        <w:rPr>
          <w:rFonts w:ascii="Arial" w:hAnsi="Arial" w:cs="Arial"/>
          <w:sz w:val="24"/>
          <w:szCs w:val="24"/>
        </w:rPr>
        <w:t xml:space="preserve"> the newspaper…not to throw it all at Carmen, not Carmen, but the other one.  </w:t>
      </w:r>
    </w:p>
    <w:p w14:paraId="28175F2D" w14:textId="77777777" w:rsidR="00FF786B" w:rsidRDefault="00FF786B" w:rsidP="00FF786B">
      <w:pPr>
        <w:spacing w:after="0" w:line="240" w:lineRule="auto"/>
        <w:ind w:left="1843" w:hanging="1843"/>
        <w:jc w:val="both"/>
        <w:rPr>
          <w:rFonts w:ascii="Arial" w:hAnsi="Arial" w:cs="Arial"/>
          <w:sz w:val="24"/>
          <w:szCs w:val="24"/>
        </w:rPr>
      </w:pPr>
    </w:p>
    <w:p w14:paraId="733C74C4" w14:textId="7DD886DF"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w:t>
      </w:r>
      <w:r w:rsidRPr="00FF786B">
        <w:rPr>
          <w:rFonts w:ascii="Arial" w:hAnsi="Arial" w:cs="Arial"/>
          <w:sz w:val="24"/>
          <w:szCs w:val="24"/>
          <w:highlight w:val="yellow"/>
        </w:rPr>
        <w:t>Inaudible 1:27:41</w:t>
      </w:r>
      <w:r>
        <w:rPr>
          <w:rFonts w:ascii="Arial" w:hAnsi="Arial" w:cs="Arial"/>
          <w:sz w:val="24"/>
          <w:szCs w:val="24"/>
        </w:rPr>
        <w:t>].</w:t>
      </w:r>
    </w:p>
    <w:p w14:paraId="026FC88F" w14:textId="77777777" w:rsidR="00FF786B" w:rsidRDefault="00FF786B" w:rsidP="00FF786B">
      <w:pPr>
        <w:spacing w:after="0" w:line="240" w:lineRule="auto"/>
        <w:ind w:left="1843" w:hanging="1843"/>
        <w:jc w:val="both"/>
        <w:rPr>
          <w:rFonts w:ascii="Arial" w:hAnsi="Arial" w:cs="Arial"/>
          <w:sz w:val="24"/>
          <w:szCs w:val="24"/>
        </w:rPr>
      </w:pPr>
    </w:p>
    <w:p w14:paraId="2CC74F73" w14:textId="078BA793"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Sorry…no, no.  </w:t>
      </w:r>
    </w:p>
    <w:p w14:paraId="3CAFCD8D" w14:textId="77777777" w:rsidR="00FF786B" w:rsidRDefault="00FF786B" w:rsidP="00FF786B">
      <w:pPr>
        <w:spacing w:after="0" w:line="240" w:lineRule="auto"/>
        <w:ind w:left="1843" w:hanging="1843"/>
        <w:jc w:val="both"/>
        <w:rPr>
          <w:rFonts w:ascii="Arial" w:hAnsi="Arial" w:cs="Arial"/>
          <w:sz w:val="24"/>
          <w:szCs w:val="24"/>
        </w:rPr>
      </w:pPr>
    </w:p>
    <w:p w14:paraId="6463A2FC" w14:textId="1BEE6088"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 don't have the brain capacity for this.</w:t>
      </w:r>
    </w:p>
    <w:p w14:paraId="6D1FB225" w14:textId="77777777" w:rsidR="00FF786B" w:rsidRDefault="00FF786B" w:rsidP="00FF786B">
      <w:pPr>
        <w:spacing w:after="0" w:line="240" w:lineRule="auto"/>
        <w:ind w:left="1843" w:hanging="1843"/>
        <w:jc w:val="both"/>
        <w:rPr>
          <w:rFonts w:ascii="Arial" w:hAnsi="Arial" w:cs="Arial"/>
          <w:sz w:val="24"/>
          <w:szCs w:val="24"/>
        </w:rPr>
      </w:pPr>
    </w:p>
    <w:p w14:paraId="142708D0" w14:textId="36E32130"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Joan’s boot, Joan’s boot, Joan’s boot, just over </w:t>
      </w:r>
      <w:r w:rsidR="003C30B0">
        <w:rPr>
          <w:rFonts w:ascii="Arial" w:hAnsi="Arial" w:cs="Arial"/>
          <w:sz w:val="24"/>
          <w:szCs w:val="24"/>
        </w:rPr>
        <w:t>twelve</w:t>
      </w:r>
      <w:r>
        <w:rPr>
          <w:rFonts w:ascii="Arial" w:hAnsi="Arial" w:cs="Arial"/>
          <w:sz w:val="24"/>
          <w:szCs w:val="24"/>
        </w:rPr>
        <w:t xml:space="preserve"> inches.</w:t>
      </w:r>
    </w:p>
    <w:p w14:paraId="7BEB1640" w14:textId="77777777" w:rsidR="00FF786B" w:rsidRDefault="00FF786B" w:rsidP="00FF786B">
      <w:pPr>
        <w:spacing w:after="0" w:line="240" w:lineRule="auto"/>
        <w:ind w:left="1843" w:hanging="1843"/>
        <w:jc w:val="both"/>
        <w:rPr>
          <w:rFonts w:ascii="Arial" w:hAnsi="Arial" w:cs="Arial"/>
          <w:sz w:val="24"/>
          <w:szCs w:val="24"/>
        </w:rPr>
      </w:pPr>
    </w:p>
    <w:p w14:paraId="0F3F2F88" w14:textId="754CCD72"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Okay, that’s two minutes left.</w:t>
      </w:r>
    </w:p>
    <w:p w14:paraId="2A7D24AA" w14:textId="77777777" w:rsidR="00FF786B" w:rsidRDefault="00FF786B" w:rsidP="00FF786B">
      <w:pPr>
        <w:spacing w:after="0" w:line="240" w:lineRule="auto"/>
        <w:ind w:left="1843" w:hanging="1843"/>
        <w:jc w:val="both"/>
        <w:rPr>
          <w:rFonts w:ascii="Arial" w:hAnsi="Arial" w:cs="Arial"/>
          <w:sz w:val="24"/>
          <w:szCs w:val="24"/>
        </w:rPr>
      </w:pPr>
    </w:p>
    <w:p w14:paraId="4490463F" w14:textId="36DC7B6D"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Okay, so it's just over </w:t>
      </w:r>
      <w:r w:rsidR="003C30B0">
        <w:rPr>
          <w:rFonts w:ascii="Arial" w:hAnsi="Arial" w:cs="Arial"/>
          <w:sz w:val="24"/>
          <w:szCs w:val="24"/>
        </w:rPr>
        <w:t>twelve</w:t>
      </w:r>
      <w:r>
        <w:rPr>
          <w:rFonts w:ascii="Arial" w:hAnsi="Arial" w:cs="Arial"/>
          <w:sz w:val="24"/>
          <w:szCs w:val="24"/>
        </w:rPr>
        <w:t xml:space="preserve"> inches.</w:t>
      </w:r>
    </w:p>
    <w:p w14:paraId="25DFF505" w14:textId="77777777" w:rsidR="00FF786B" w:rsidRDefault="00FF786B" w:rsidP="00FF786B">
      <w:pPr>
        <w:spacing w:after="0" w:line="240" w:lineRule="auto"/>
        <w:ind w:left="1843" w:hanging="1843"/>
        <w:jc w:val="both"/>
        <w:rPr>
          <w:rFonts w:ascii="Arial" w:hAnsi="Arial" w:cs="Arial"/>
          <w:sz w:val="24"/>
          <w:szCs w:val="24"/>
        </w:rPr>
      </w:pPr>
    </w:p>
    <w:p w14:paraId="515FE967" w14:textId="2C0F4198"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Any final thoughts?</w:t>
      </w:r>
    </w:p>
    <w:p w14:paraId="45BB93FD" w14:textId="77777777" w:rsidR="00FF786B" w:rsidRDefault="00FF786B" w:rsidP="00FF786B">
      <w:pPr>
        <w:spacing w:after="0" w:line="240" w:lineRule="auto"/>
        <w:ind w:left="1843" w:hanging="1843"/>
        <w:jc w:val="both"/>
        <w:rPr>
          <w:rFonts w:ascii="Arial" w:hAnsi="Arial" w:cs="Arial"/>
          <w:sz w:val="24"/>
          <w:szCs w:val="24"/>
        </w:rPr>
      </w:pPr>
    </w:p>
    <w:p w14:paraId="5EC2564C" w14:textId="233F257A"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Joan’s shoe, and the murderer’s shoe are around about the same size...</w:t>
      </w:r>
    </w:p>
    <w:p w14:paraId="55BBA227" w14:textId="77777777" w:rsidR="00FF786B" w:rsidRDefault="00FF786B" w:rsidP="00FF786B">
      <w:pPr>
        <w:spacing w:after="0" w:line="240" w:lineRule="auto"/>
        <w:ind w:left="1843" w:hanging="1843"/>
        <w:jc w:val="both"/>
        <w:rPr>
          <w:rFonts w:ascii="Arial" w:hAnsi="Arial" w:cs="Arial"/>
          <w:sz w:val="24"/>
          <w:szCs w:val="24"/>
        </w:rPr>
      </w:pPr>
    </w:p>
    <w:p w14:paraId="6D2CEF04" w14:textId="07A1BF3D"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you think, like…</w:t>
      </w:r>
    </w:p>
    <w:p w14:paraId="763FEC82" w14:textId="77777777" w:rsidR="00FF786B" w:rsidRDefault="00FF786B" w:rsidP="00FF786B">
      <w:pPr>
        <w:spacing w:after="0" w:line="240" w:lineRule="auto"/>
        <w:ind w:left="1843" w:hanging="1843"/>
        <w:jc w:val="both"/>
        <w:rPr>
          <w:rFonts w:ascii="Arial" w:hAnsi="Arial" w:cs="Arial"/>
          <w:sz w:val="24"/>
          <w:szCs w:val="24"/>
        </w:rPr>
      </w:pPr>
    </w:p>
    <w:p w14:paraId="657E69F2" w14:textId="69DB172B"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w:t>
      </w:r>
      <w:r w:rsidR="003C30B0">
        <w:rPr>
          <w:rFonts w:ascii="Arial" w:hAnsi="Arial" w:cs="Arial"/>
          <w:sz w:val="24"/>
          <w:szCs w:val="24"/>
        </w:rPr>
        <w:t>in</w:t>
      </w:r>
      <w:r>
        <w:rPr>
          <w:rFonts w:ascii="Arial" w:hAnsi="Arial" w:cs="Arial"/>
          <w:sz w:val="24"/>
          <w:szCs w:val="24"/>
        </w:rPr>
        <w:t xml:space="preserve"> inches.</w:t>
      </w:r>
    </w:p>
    <w:p w14:paraId="684B03AB" w14:textId="77777777" w:rsidR="00FF786B" w:rsidRDefault="00FF786B" w:rsidP="00FF786B">
      <w:pPr>
        <w:spacing w:after="0" w:line="240" w:lineRule="auto"/>
        <w:ind w:left="1843" w:hanging="1843"/>
        <w:jc w:val="both"/>
        <w:rPr>
          <w:rFonts w:ascii="Arial" w:hAnsi="Arial" w:cs="Arial"/>
          <w:sz w:val="24"/>
          <w:szCs w:val="24"/>
        </w:rPr>
      </w:pPr>
    </w:p>
    <w:p w14:paraId="326E5A50" w14:textId="0561C2B0"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…uh-huh.</w:t>
      </w:r>
    </w:p>
    <w:p w14:paraId="69470B3D" w14:textId="77777777" w:rsidR="00FF786B" w:rsidRDefault="00FF786B" w:rsidP="00FF786B">
      <w:pPr>
        <w:spacing w:after="0" w:line="240" w:lineRule="auto"/>
        <w:ind w:left="1843" w:hanging="1843"/>
        <w:jc w:val="both"/>
        <w:rPr>
          <w:rFonts w:ascii="Arial" w:hAnsi="Arial" w:cs="Arial"/>
          <w:sz w:val="24"/>
          <w:szCs w:val="24"/>
        </w:rPr>
      </w:pPr>
    </w:p>
    <w:p w14:paraId="08CF81B7" w14:textId="3051E18A" w:rsidR="00FF786B" w:rsidRDefault="00FF786B" w:rsidP="00FF786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r>
      <w:r w:rsidR="00FF289B">
        <w:rPr>
          <w:rFonts w:ascii="Arial" w:hAnsi="Arial" w:cs="Arial"/>
          <w:sz w:val="24"/>
          <w:szCs w:val="24"/>
        </w:rPr>
        <w:t>So,</w:t>
      </w:r>
      <w:r>
        <w:rPr>
          <w:rFonts w:ascii="Arial" w:hAnsi="Arial" w:cs="Arial"/>
          <w:sz w:val="24"/>
          <w:szCs w:val="24"/>
        </w:rPr>
        <w:t xml:space="preserve"> they could, in theory, Joan could wear his boots, or he could wear her boots.</w:t>
      </w:r>
    </w:p>
    <w:p w14:paraId="591C96AB" w14:textId="77777777" w:rsidR="003C30B0" w:rsidRDefault="003C30B0" w:rsidP="00FF786B">
      <w:pPr>
        <w:spacing w:after="0" w:line="240" w:lineRule="auto"/>
        <w:ind w:left="1843" w:hanging="1843"/>
        <w:jc w:val="both"/>
        <w:rPr>
          <w:rFonts w:ascii="Arial" w:hAnsi="Arial" w:cs="Arial"/>
          <w:sz w:val="24"/>
          <w:szCs w:val="24"/>
        </w:rPr>
      </w:pPr>
    </w:p>
    <w:p w14:paraId="52D8D725" w14:textId="10B543F5"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Yeah, but how would she get his boots?  Who borrowed Chris’ car, Cherie?</w:t>
      </w:r>
    </w:p>
    <w:p w14:paraId="1EF602AB" w14:textId="77777777" w:rsidR="003C30B0" w:rsidRDefault="003C30B0" w:rsidP="003C30B0">
      <w:pPr>
        <w:spacing w:after="0" w:line="240" w:lineRule="auto"/>
        <w:ind w:left="1843" w:hanging="1843"/>
        <w:jc w:val="both"/>
        <w:rPr>
          <w:rFonts w:ascii="Arial" w:hAnsi="Arial" w:cs="Arial"/>
          <w:sz w:val="24"/>
          <w:szCs w:val="24"/>
        </w:rPr>
      </w:pPr>
    </w:p>
    <w:p w14:paraId="16F4C1E2" w14:textId="3EB44793"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Cherie borrowed Chris’ car.</w:t>
      </w:r>
    </w:p>
    <w:p w14:paraId="6E195AFB" w14:textId="77777777" w:rsidR="003C30B0" w:rsidRDefault="003C30B0" w:rsidP="003C30B0">
      <w:pPr>
        <w:spacing w:after="0" w:line="240" w:lineRule="auto"/>
        <w:ind w:left="1843" w:hanging="1843"/>
        <w:jc w:val="both"/>
        <w:rPr>
          <w:rFonts w:ascii="Arial" w:hAnsi="Arial" w:cs="Arial"/>
          <w:sz w:val="24"/>
          <w:szCs w:val="24"/>
        </w:rPr>
      </w:pPr>
    </w:p>
    <w:p w14:paraId="4E7CC244" w14:textId="08755016"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Hmm.</w:t>
      </w:r>
    </w:p>
    <w:p w14:paraId="3FE0212C" w14:textId="77777777" w:rsidR="003C30B0" w:rsidRDefault="003C30B0" w:rsidP="003C30B0">
      <w:pPr>
        <w:spacing w:after="0" w:line="240" w:lineRule="auto"/>
        <w:ind w:left="1843" w:hanging="1843"/>
        <w:jc w:val="both"/>
        <w:rPr>
          <w:rFonts w:ascii="Arial" w:hAnsi="Arial" w:cs="Arial"/>
          <w:sz w:val="24"/>
          <w:szCs w:val="24"/>
        </w:rPr>
      </w:pPr>
    </w:p>
    <w:p w14:paraId="10DB1787" w14:textId="2256D1BA"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r>
      <w:proofErr w:type="spellStart"/>
      <w:r>
        <w:rPr>
          <w:rFonts w:ascii="Arial" w:hAnsi="Arial" w:cs="Arial"/>
          <w:sz w:val="24"/>
          <w:szCs w:val="24"/>
        </w:rPr>
        <w:t>Thruple</w:t>
      </w:r>
      <w:proofErr w:type="spellEnd"/>
      <w:r>
        <w:rPr>
          <w:rFonts w:ascii="Arial" w:hAnsi="Arial" w:cs="Arial"/>
          <w:sz w:val="24"/>
          <w:szCs w:val="24"/>
        </w:rPr>
        <w:t>.</w:t>
      </w:r>
    </w:p>
    <w:p w14:paraId="7D401094" w14:textId="77777777" w:rsidR="003C30B0" w:rsidRDefault="003C30B0" w:rsidP="003C30B0">
      <w:pPr>
        <w:spacing w:after="0" w:line="240" w:lineRule="auto"/>
        <w:ind w:left="1843" w:hanging="1843"/>
        <w:jc w:val="both"/>
        <w:rPr>
          <w:rFonts w:ascii="Arial" w:hAnsi="Arial" w:cs="Arial"/>
          <w:sz w:val="24"/>
          <w:szCs w:val="24"/>
        </w:rPr>
      </w:pPr>
    </w:p>
    <w:p w14:paraId="41BB70BD" w14:textId="0AE73ED0"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w:t>
      </w:r>
    </w:p>
    <w:p w14:paraId="0627C0FD" w14:textId="77777777" w:rsidR="003C30B0" w:rsidRDefault="003C30B0" w:rsidP="003C30B0">
      <w:pPr>
        <w:spacing w:after="0" w:line="240" w:lineRule="auto"/>
        <w:ind w:left="1843" w:hanging="1843"/>
        <w:jc w:val="both"/>
        <w:rPr>
          <w:rFonts w:ascii="Arial" w:hAnsi="Arial" w:cs="Arial"/>
          <w:sz w:val="24"/>
          <w:szCs w:val="24"/>
        </w:rPr>
      </w:pPr>
    </w:p>
    <w:p w14:paraId="6BEDE5B7" w14:textId="0CAA6CE1"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Joan, Cherie, Chris, </w:t>
      </w:r>
      <w:proofErr w:type="spellStart"/>
      <w:r>
        <w:rPr>
          <w:rFonts w:ascii="Arial" w:hAnsi="Arial" w:cs="Arial"/>
          <w:sz w:val="24"/>
          <w:szCs w:val="24"/>
        </w:rPr>
        <w:t>thruple</w:t>
      </w:r>
      <w:proofErr w:type="spellEnd"/>
      <w:r>
        <w:rPr>
          <w:rFonts w:ascii="Arial" w:hAnsi="Arial" w:cs="Arial"/>
          <w:sz w:val="24"/>
          <w:szCs w:val="24"/>
        </w:rPr>
        <w:t>.</w:t>
      </w:r>
    </w:p>
    <w:p w14:paraId="37672EC1" w14:textId="77777777" w:rsidR="003C30B0" w:rsidRDefault="003C30B0" w:rsidP="003C30B0">
      <w:pPr>
        <w:spacing w:after="0" w:line="240" w:lineRule="auto"/>
        <w:ind w:left="1843" w:hanging="1843"/>
        <w:jc w:val="both"/>
        <w:rPr>
          <w:rFonts w:ascii="Arial" w:hAnsi="Arial" w:cs="Arial"/>
          <w:sz w:val="24"/>
          <w:szCs w:val="24"/>
        </w:rPr>
      </w:pPr>
    </w:p>
    <w:p w14:paraId="2C3055CB" w14:textId="071F7DF2"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Joan has a husband.  </w:t>
      </w:r>
    </w:p>
    <w:p w14:paraId="59FC4BB8" w14:textId="77777777" w:rsidR="003C30B0" w:rsidRDefault="003C30B0" w:rsidP="003C30B0">
      <w:pPr>
        <w:spacing w:after="0" w:line="240" w:lineRule="auto"/>
        <w:ind w:left="1843" w:hanging="1843"/>
        <w:jc w:val="both"/>
        <w:rPr>
          <w:rFonts w:ascii="Arial" w:hAnsi="Arial" w:cs="Arial"/>
          <w:sz w:val="24"/>
          <w:szCs w:val="24"/>
        </w:rPr>
      </w:pPr>
    </w:p>
    <w:p w14:paraId="57FB0E41" w14:textId="086D66AA"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And she's an angry lady.</w:t>
      </w:r>
    </w:p>
    <w:p w14:paraId="1EBB5FA3" w14:textId="77777777" w:rsidR="003C30B0" w:rsidRDefault="003C30B0" w:rsidP="003C30B0">
      <w:pPr>
        <w:spacing w:after="0" w:line="240" w:lineRule="auto"/>
        <w:ind w:left="1843" w:hanging="1843"/>
        <w:jc w:val="both"/>
        <w:rPr>
          <w:rFonts w:ascii="Arial" w:hAnsi="Arial" w:cs="Arial"/>
          <w:sz w:val="24"/>
          <w:szCs w:val="24"/>
        </w:rPr>
      </w:pPr>
    </w:p>
    <w:p w14:paraId="516271F2" w14:textId="7885F76E"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Or a wife.  But someone who she took the surname of.</w:t>
      </w:r>
    </w:p>
    <w:p w14:paraId="286D248E" w14:textId="77777777" w:rsidR="003C30B0" w:rsidRDefault="003C30B0" w:rsidP="003C30B0">
      <w:pPr>
        <w:spacing w:after="0" w:line="240" w:lineRule="auto"/>
        <w:ind w:left="1843" w:hanging="1843"/>
        <w:jc w:val="both"/>
        <w:rPr>
          <w:rFonts w:ascii="Arial" w:hAnsi="Arial" w:cs="Arial"/>
          <w:sz w:val="24"/>
          <w:szCs w:val="24"/>
        </w:rPr>
      </w:pPr>
    </w:p>
    <w:p w14:paraId="2FAF41D2" w14:textId="205F6185"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Quadruple.</w:t>
      </w:r>
    </w:p>
    <w:p w14:paraId="0212C76E" w14:textId="77777777" w:rsidR="003C30B0" w:rsidRDefault="003C30B0" w:rsidP="003C30B0">
      <w:pPr>
        <w:spacing w:after="0" w:line="240" w:lineRule="auto"/>
        <w:ind w:left="1843" w:hanging="1843"/>
        <w:jc w:val="both"/>
        <w:rPr>
          <w:rFonts w:ascii="Arial" w:hAnsi="Arial" w:cs="Arial"/>
          <w:sz w:val="24"/>
          <w:szCs w:val="24"/>
        </w:rPr>
      </w:pPr>
    </w:p>
    <w:p w14:paraId="422F7748" w14:textId="3CBAE533"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No.</w:t>
      </w:r>
    </w:p>
    <w:p w14:paraId="7D9462E8" w14:textId="77777777" w:rsidR="003C30B0" w:rsidRDefault="003C30B0" w:rsidP="003C30B0">
      <w:pPr>
        <w:spacing w:after="0" w:line="240" w:lineRule="auto"/>
        <w:ind w:left="1843" w:hanging="1843"/>
        <w:jc w:val="both"/>
        <w:rPr>
          <w:rFonts w:ascii="Arial" w:hAnsi="Arial" w:cs="Arial"/>
          <w:sz w:val="24"/>
          <w:szCs w:val="24"/>
        </w:rPr>
      </w:pPr>
    </w:p>
    <w:p w14:paraId="5815F9A7" w14:textId="05C5B504"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So, what are we </w:t>
      </w:r>
      <w:r w:rsidR="005E10CC">
        <w:rPr>
          <w:rFonts w:ascii="Arial" w:hAnsi="Arial" w:cs="Arial"/>
          <w:sz w:val="24"/>
          <w:szCs w:val="24"/>
        </w:rPr>
        <w:t>saying</w:t>
      </w:r>
      <w:r>
        <w:rPr>
          <w:rFonts w:ascii="Arial" w:hAnsi="Arial" w:cs="Arial"/>
          <w:sz w:val="24"/>
          <w:szCs w:val="24"/>
        </w:rPr>
        <w:t>, it's Cherie?</w:t>
      </w:r>
    </w:p>
    <w:p w14:paraId="66210010" w14:textId="77777777" w:rsidR="003C30B0" w:rsidRDefault="003C30B0" w:rsidP="003C30B0">
      <w:pPr>
        <w:spacing w:after="0" w:line="240" w:lineRule="auto"/>
        <w:ind w:left="1843" w:hanging="1843"/>
        <w:jc w:val="both"/>
        <w:rPr>
          <w:rFonts w:ascii="Arial" w:hAnsi="Arial" w:cs="Arial"/>
          <w:sz w:val="24"/>
          <w:szCs w:val="24"/>
        </w:rPr>
      </w:pPr>
    </w:p>
    <w:p w14:paraId="4328D65A" w14:textId="569B721E"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I'm thinking it's Cherie, with assistance from Chris, or vice versa.</w:t>
      </w:r>
    </w:p>
    <w:p w14:paraId="55971481" w14:textId="77777777" w:rsidR="003C30B0" w:rsidRDefault="003C30B0" w:rsidP="003C30B0">
      <w:pPr>
        <w:spacing w:after="0" w:line="240" w:lineRule="auto"/>
        <w:ind w:left="1843" w:hanging="1843"/>
        <w:jc w:val="both"/>
        <w:rPr>
          <w:rFonts w:ascii="Arial" w:hAnsi="Arial" w:cs="Arial"/>
          <w:sz w:val="24"/>
          <w:szCs w:val="24"/>
        </w:rPr>
      </w:pPr>
    </w:p>
    <w:p w14:paraId="650C80B3" w14:textId="169C7D7E"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I'm still on Cherie, Chris, Joan, </w:t>
      </w:r>
      <w:proofErr w:type="spellStart"/>
      <w:r>
        <w:rPr>
          <w:rFonts w:ascii="Arial" w:hAnsi="Arial" w:cs="Arial"/>
          <w:sz w:val="24"/>
          <w:szCs w:val="24"/>
        </w:rPr>
        <w:t>thr</w:t>
      </w:r>
      <w:r w:rsidR="00FF289B">
        <w:rPr>
          <w:rFonts w:ascii="Arial" w:hAnsi="Arial" w:cs="Arial"/>
          <w:sz w:val="24"/>
          <w:szCs w:val="24"/>
        </w:rPr>
        <w:t>u</w:t>
      </w:r>
      <w:r>
        <w:rPr>
          <w:rFonts w:ascii="Arial" w:hAnsi="Arial" w:cs="Arial"/>
          <w:sz w:val="24"/>
          <w:szCs w:val="24"/>
        </w:rPr>
        <w:t>ple</w:t>
      </w:r>
      <w:proofErr w:type="spellEnd"/>
      <w:r>
        <w:rPr>
          <w:rFonts w:ascii="Arial" w:hAnsi="Arial" w:cs="Arial"/>
          <w:sz w:val="24"/>
          <w:szCs w:val="24"/>
        </w:rPr>
        <w:t>.</w:t>
      </w:r>
    </w:p>
    <w:p w14:paraId="40BD06D8" w14:textId="77777777" w:rsidR="003C30B0" w:rsidRDefault="003C30B0" w:rsidP="003C30B0">
      <w:pPr>
        <w:spacing w:after="0" w:line="240" w:lineRule="auto"/>
        <w:ind w:left="1843" w:hanging="1843"/>
        <w:jc w:val="both"/>
        <w:rPr>
          <w:rFonts w:ascii="Arial" w:hAnsi="Arial" w:cs="Arial"/>
          <w:sz w:val="24"/>
          <w:szCs w:val="24"/>
        </w:rPr>
      </w:pPr>
    </w:p>
    <w:p w14:paraId="09C817BE" w14:textId="451F86F0"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Not Donna?</w:t>
      </w:r>
    </w:p>
    <w:p w14:paraId="4163F6DE" w14:textId="77777777" w:rsidR="003C30B0" w:rsidRDefault="003C30B0" w:rsidP="003C30B0">
      <w:pPr>
        <w:spacing w:after="0" w:line="240" w:lineRule="auto"/>
        <w:ind w:left="1843" w:hanging="1843"/>
        <w:jc w:val="both"/>
        <w:rPr>
          <w:rFonts w:ascii="Arial" w:hAnsi="Arial" w:cs="Arial"/>
          <w:sz w:val="24"/>
          <w:szCs w:val="24"/>
        </w:rPr>
      </w:pPr>
    </w:p>
    <w:p w14:paraId="03B33EF6" w14:textId="609BFECA"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God, I hate Donna.  I hate Donna so much.  She's too innocent, and I hate it.  </w:t>
      </w:r>
    </w:p>
    <w:p w14:paraId="6A7C094B" w14:textId="77777777" w:rsidR="003C30B0" w:rsidRDefault="003C30B0" w:rsidP="003C30B0">
      <w:pPr>
        <w:spacing w:after="0" w:line="240" w:lineRule="auto"/>
        <w:ind w:left="1843" w:hanging="1843"/>
        <w:jc w:val="both"/>
        <w:rPr>
          <w:rFonts w:ascii="Arial" w:hAnsi="Arial" w:cs="Arial"/>
          <w:sz w:val="24"/>
          <w:szCs w:val="24"/>
        </w:rPr>
      </w:pPr>
    </w:p>
    <w:p w14:paraId="711C2648" w14:textId="00977AFE"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I hope it's Carmen, this whole time.</w:t>
      </w:r>
    </w:p>
    <w:p w14:paraId="6B77F532" w14:textId="77777777" w:rsidR="003C30B0" w:rsidRDefault="003C30B0" w:rsidP="003C30B0">
      <w:pPr>
        <w:spacing w:after="0" w:line="240" w:lineRule="auto"/>
        <w:ind w:left="1843" w:hanging="1843"/>
        <w:jc w:val="both"/>
        <w:rPr>
          <w:rFonts w:ascii="Arial" w:hAnsi="Arial" w:cs="Arial"/>
          <w:sz w:val="24"/>
          <w:szCs w:val="24"/>
        </w:rPr>
      </w:pPr>
    </w:p>
    <w:p w14:paraId="350C9075" w14:textId="05A41D95"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I bet it is Donna, I bet it bloody is Donna, I bet she is the murderer, and there's something we’ve missed.</w:t>
      </w:r>
    </w:p>
    <w:p w14:paraId="63ACE1AB" w14:textId="77777777" w:rsidR="003C30B0" w:rsidRDefault="003C30B0" w:rsidP="003C30B0">
      <w:pPr>
        <w:spacing w:after="0" w:line="240" w:lineRule="auto"/>
        <w:ind w:left="1843" w:hanging="1843"/>
        <w:jc w:val="both"/>
        <w:rPr>
          <w:rFonts w:ascii="Arial" w:hAnsi="Arial" w:cs="Arial"/>
          <w:sz w:val="24"/>
          <w:szCs w:val="24"/>
        </w:rPr>
      </w:pPr>
    </w:p>
    <w:p w14:paraId="76175DB4" w14:textId="17D85DBD"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 xml:space="preserve">Definitely, like we don't know about the code, and the </w:t>
      </w:r>
      <w:r w:rsidR="005E10CC">
        <w:rPr>
          <w:rFonts w:ascii="Arial" w:hAnsi="Arial" w:cs="Arial"/>
          <w:sz w:val="24"/>
          <w:szCs w:val="24"/>
        </w:rPr>
        <w:t>cypher</w:t>
      </w:r>
      <w:r>
        <w:rPr>
          <w:rFonts w:ascii="Arial" w:hAnsi="Arial" w:cs="Arial"/>
          <w:sz w:val="24"/>
          <w:szCs w:val="24"/>
        </w:rPr>
        <w:t>.  What is that?</w:t>
      </w:r>
    </w:p>
    <w:p w14:paraId="620B7A39" w14:textId="77777777" w:rsidR="003C30B0" w:rsidRDefault="003C30B0" w:rsidP="003C30B0">
      <w:pPr>
        <w:spacing w:after="0" w:line="240" w:lineRule="auto"/>
        <w:ind w:left="1843" w:hanging="1843"/>
        <w:jc w:val="both"/>
        <w:rPr>
          <w:rFonts w:ascii="Arial" w:hAnsi="Arial" w:cs="Arial"/>
          <w:sz w:val="24"/>
          <w:szCs w:val="24"/>
        </w:rPr>
      </w:pPr>
    </w:p>
    <w:p w14:paraId="198342A5" w14:textId="7D99B849"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We don't need the </w:t>
      </w:r>
      <w:proofErr w:type="gramStart"/>
      <w:r>
        <w:rPr>
          <w:rFonts w:ascii="Arial" w:hAnsi="Arial" w:cs="Arial"/>
          <w:sz w:val="24"/>
          <w:szCs w:val="24"/>
        </w:rPr>
        <w:t>cyphers,</w:t>
      </w:r>
      <w:proofErr w:type="gramEnd"/>
      <w:r>
        <w:rPr>
          <w:rFonts w:ascii="Arial" w:hAnsi="Arial" w:cs="Arial"/>
          <w:sz w:val="24"/>
          <w:szCs w:val="24"/>
        </w:rPr>
        <w:t xml:space="preserve"> they’ve been decoded already.</w:t>
      </w:r>
    </w:p>
    <w:p w14:paraId="6024540F" w14:textId="77777777" w:rsidR="003C30B0" w:rsidRDefault="003C30B0" w:rsidP="003C30B0">
      <w:pPr>
        <w:spacing w:after="0" w:line="240" w:lineRule="auto"/>
        <w:ind w:left="1843" w:hanging="1843"/>
        <w:jc w:val="both"/>
        <w:rPr>
          <w:rFonts w:ascii="Arial" w:hAnsi="Arial" w:cs="Arial"/>
          <w:sz w:val="24"/>
          <w:szCs w:val="24"/>
        </w:rPr>
      </w:pPr>
    </w:p>
    <w:p w14:paraId="2BADE533" w14:textId="5B78AD2C"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Oh, sorry.</w:t>
      </w:r>
    </w:p>
    <w:p w14:paraId="543B6721" w14:textId="77777777" w:rsidR="003C30B0" w:rsidRDefault="003C30B0" w:rsidP="003C30B0">
      <w:pPr>
        <w:spacing w:after="0" w:line="240" w:lineRule="auto"/>
        <w:ind w:left="1843" w:hanging="1843"/>
        <w:jc w:val="both"/>
        <w:rPr>
          <w:rFonts w:ascii="Arial" w:hAnsi="Arial" w:cs="Arial"/>
          <w:sz w:val="24"/>
          <w:szCs w:val="24"/>
        </w:rPr>
      </w:pPr>
    </w:p>
    <w:p w14:paraId="6C152D71" w14:textId="166884A3"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Food fun and lizard ladies.</w:t>
      </w:r>
    </w:p>
    <w:p w14:paraId="396BAA84" w14:textId="77777777" w:rsidR="003C30B0" w:rsidRDefault="003C30B0" w:rsidP="003C30B0">
      <w:pPr>
        <w:spacing w:after="0" w:line="240" w:lineRule="auto"/>
        <w:ind w:left="1843" w:hanging="1843"/>
        <w:jc w:val="both"/>
        <w:rPr>
          <w:rFonts w:ascii="Arial" w:hAnsi="Arial" w:cs="Arial"/>
          <w:sz w:val="24"/>
          <w:szCs w:val="24"/>
        </w:rPr>
      </w:pPr>
    </w:p>
    <w:p w14:paraId="3302366F" w14:textId="17042C51"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Oh, la, la.</w:t>
      </w:r>
    </w:p>
    <w:p w14:paraId="205F3B33" w14:textId="77777777" w:rsidR="003C30B0" w:rsidRDefault="003C30B0" w:rsidP="003C30B0">
      <w:pPr>
        <w:spacing w:after="0" w:line="240" w:lineRule="auto"/>
        <w:ind w:left="1843" w:hanging="1843"/>
        <w:jc w:val="both"/>
        <w:rPr>
          <w:rFonts w:ascii="Arial" w:hAnsi="Arial" w:cs="Arial"/>
          <w:sz w:val="24"/>
          <w:szCs w:val="24"/>
        </w:rPr>
      </w:pPr>
    </w:p>
    <w:p w14:paraId="391C71C3" w14:textId="0EE2905B"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That sounds like a lovely evening.</w:t>
      </w:r>
    </w:p>
    <w:p w14:paraId="4057BB21" w14:textId="77777777" w:rsidR="003C30B0" w:rsidRDefault="003C30B0" w:rsidP="003C30B0">
      <w:pPr>
        <w:spacing w:after="0" w:line="240" w:lineRule="auto"/>
        <w:ind w:left="1843" w:hanging="1843"/>
        <w:jc w:val="both"/>
        <w:rPr>
          <w:rFonts w:ascii="Arial" w:hAnsi="Arial" w:cs="Arial"/>
          <w:sz w:val="24"/>
          <w:szCs w:val="24"/>
        </w:rPr>
      </w:pPr>
    </w:p>
    <w:p w14:paraId="611F9688" w14:textId="3CBC23B6"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Take me to dinner first, before you show me the lizard ladies.</w:t>
      </w:r>
    </w:p>
    <w:p w14:paraId="1D0D67C9" w14:textId="77777777" w:rsidR="003C30B0" w:rsidRDefault="003C30B0" w:rsidP="003C30B0">
      <w:pPr>
        <w:spacing w:after="0" w:line="240" w:lineRule="auto"/>
        <w:ind w:left="1843" w:hanging="1843"/>
        <w:jc w:val="both"/>
        <w:rPr>
          <w:rFonts w:ascii="Arial" w:hAnsi="Arial" w:cs="Arial"/>
          <w:sz w:val="24"/>
          <w:szCs w:val="24"/>
        </w:rPr>
      </w:pPr>
    </w:p>
    <w:p w14:paraId="6539A27A" w14:textId="7C823AFF"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54:</w:t>
      </w:r>
      <w:r>
        <w:rPr>
          <w:rFonts w:ascii="Arial" w:hAnsi="Arial" w:cs="Arial"/>
          <w:sz w:val="24"/>
          <w:szCs w:val="24"/>
        </w:rPr>
        <w:tab/>
        <w:t xml:space="preserve">Fun and lizard ladies, 3.33, that is nothing, wait, like two and a half minutes, or whatever.  I can't, I don't know anything else, </w:t>
      </w:r>
      <w:proofErr w:type="gramStart"/>
      <w:r>
        <w:rPr>
          <w:rFonts w:ascii="Arial" w:hAnsi="Arial" w:cs="Arial"/>
          <w:sz w:val="24"/>
          <w:szCs w:val="24"/>
        </w:rPr>
        <w:t>there's  no</w:t>
      </w:r>
      <w:proofErr w:type="gramEnd"/>
      <w:r>
        <w:rPr>
          <w:rFonts w:ascii="Arial" w:hAnsi="Arial" w:cs="Arial"/>
          <w:sz w:val="24"/>
          <w:szCs w:val="24"/>
        </w:rPr>
        <w:t xml:space="preserve"> more we can gather from this.</w:t>
      </w:r>
    </w:p>
    <w:p w14:paraId="45DFBAC7" w14:textId="77777777" w:rsidR="003C30B0" w:rsidRDefault="003C30B0" w:rsidP="003C30B0">
      <w:pPr>
        <w:spacing w:after="0" w:line="240" w:lineRule="auto"/>
        <w:ind w:left="1843" w:hanging="1843"/>
        <w:jc w:val="both"/>
        <w:rPr>
          <w:rFonts w:ascii="Arial" w:hAnsi="Arial" w:cs="Arial"/>
          <w:sz w:val="24"/>
          <w:szCs w:val="24"/>
        </w:rPr>
      </w:pPr>
    </w:p>
    <w:p w14:paraId="6D2448EA" w14:textId="6327DD71"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Well, your time has run out.</w:t>
      </w:r>
    </w:p>
    <w:p w14:paraId="10537965" w14:textId="77777777" w:rsidR="003C30B0" w:rsidRDefault="003C30B0" w:rsidP="003C30B0">
      <w:pPr>
        <w:spacing w:after="0" w:line="240" w:lineRule="auto"/>
        <w:ind w:left="1843" w:hanging="1843"/>
        <w:jc w:val="both"/>
        <w:rPr>
          <w:rFonts w:ascii="Arial" w:hAnsi="Arial" w:cs="Arial"/>
          <w:sz w:val="24"/>
          <w:szCs w:val="24"/>
        </w:rPr>
      </w:pPr>
    </w:p>
    <w:p w14:paraId="4EFB407B" w14:textId="66F9E3EE"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Oh, thank you.</w:t>
      </w:r>
    </w:p>
    <w:p w14:paraId="67C934B7" w14:textId="77777777" w:rsidR="003C30B0" w:rsidRDefault="003C30B0" w:rsidP="003C30B0">
      <w:pPr>
        <w:spacing w:after="0" w:line="240" w:lineRule="auto"/>
        <w:ind w:left="1843" w:hanging="1843"/>
        <w:jc w:val="both"/>
        <w:rPr>
          <w:rFonts w:ascii="Arial" w:hAnsi="Arial" w:cs="Arial"/>
          <w:sz w:val="24"/>
          <w:szCs w:val="24"/>
        </w:rPr>
      </w:pPr>
    </w:p>
    <w:p w14:paraId="4898F0A8" w14:textId="1C702A7A"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Are you ready to give who you think it is, and why?</w:t>
      </w:r>
    </w:p>
    <w:p w14:paraId="0BF49C6B" w14:textId="77777777" w:rsidR="003C30B0" w:rsidRDefault="003C30B0" w:rsidP="003C30B0">
      <w:pPr>
        <w:spacing w:after="0" w:line="240" w:lineRule="auto"/>
        <w:ind w:left="1843" w:hanging="1843"/>
        <w:jc w:val="both"/>
        <w:rPr>
          <w:rFonts w:ascii="Arial" w:hAnsi="Arial" w:cs="Arial"/>
          <w:sz w:val="24"/>
          <w:szCs w:val="24"/>
        </w:rPr>
      </w:pPr>
    </w:p>
    <w:p w14:paraId="1598FC6C" w14:textId="67E35883"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I'll say it, but you think it's more than the two people I think it is.</w:t>
      </w:r>
    </w:p>
    <w:p w14:paraId="5F4433D7" w14:textId="77777777" w:rsidR="003C30B0" w:rsidRDefault="003C30B0" w:rsidP="003C30B0">
      <w:pPr>
        <w:spacing w:after="0" w:line="240" w:lineRule="auto"/>
        <w:ind w:left="1843" w:hanging="1843"/>
        <w:jc w:val="both"/>
        <w:rPr>
          <w:rFonts w:ascii="Arial" w:hAnsi="Arial" w:cs="Arial"/>
          <w:sz w:val="24"/>
          <w:szCs w:val="24"/>
        </w:rPr>
      </w:pPr>
    </w:p>
    <w:p w14:paraId="5F436255" w14:textId="638D4CA8"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So, it has to be one person?</w:t>
      </w:r>
    </w:p>
    <w:p w14:paraId="4C3133B5" w14:textId="77777777" w:rsidR="003C30B0" w:rsidRDefault="003C30B0" w:rsidP="003C30B0">
      <w:pPr>
        <w:spacing w:after="0" w:line="240" w:lineRule="auto"/>
        <w:ind w:left="1843" w:hanging="1843"/>
        <w:jc w:val="both"/>
        <w:rPr>
          <w:rFonts w:ascii="Arial" w:hAnsi="Arial" w:cs="Arial"/>
          <w:sz w:val="24"/>
          <w:szCs w:val="24"/>
        </w:rPr>
      </w:pPr>
    </w:p>
    <w:p w14:paraId="1CE0D69F" w14:textId="0AF46545"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It's up to you.</w:t>
      </w:r>
    </w:p>
    <w:p w14:paraId="41C9B129" w14:textId="77777777" w:rsidR="003C30B0" w:rsidRDefault="003C30B0" w:rsidP="003C30B0">
      <w:pPr>
        <w:spacing w:after="0" w:line="240" w:lineRule="auto"/>
        <w:ind w:left="1843" w:hanging="1843"/>
        <w:jc w:val="both"/>
        <w:rPr>
          <w:rFonts w:ascii="Arial" w:hAnsi="Arial" w:cs="Arial"/>
          <w:sz w:val="24"/>
          <w:szCs w:val="24"/>
        </w:rPr>
      </w:pPr>
    </w:p>
    <w:p w14:paraId="5ED53399" w14:textId="57499504"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Oh.</w:t>
      </w:r>
    </w:p>
    <w:p w14:paraId="743B79C5" w14:textId="77777777" w:rsidR="003C30B0" w:rsidRDefault="003C30B0" w:rsidP="003C30B0">
      <w:pPr>
        <w:spacing w:after="0" w:line="240" w:lineRule="auto"/>
        <w:ind w:left="1843" w:hanging="1843"/>
        <w:jc w:val="both"/>
        <w:rPr>
          <w:rFonts w:ascii="Arial" w:hAnsi="Arial" w:cs="Arial"/>
          <w:sz w:val="24"/>
          <w:szCs w:val="24"/>
        </w:rPr>
      </w:pPr>
    </w:p>
    <w:p w14:paraId="398D1E52" w14:textId="3D49CD55"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Because I don't think Joan has anything to do with it, but you think Joan has stuff to do with it.</w:t>
      </w:r>
    </w:p>
    <w:p w14:paraId="4D593F25" w14:textId="77777777" w:rsidR="003C30B0" w:rsidRDefault="003C30B0" w:rsidP="003C30B0">
      <w:pPr>
        <w:spacing w:after="0" w:line="240" w:lineRule="auto"/>
        <w:ind w:left="1843" w:hanging="1843"/>
        <w:jc w:val="both"/>
        <w:rPr>
          <w:rFonts w:ascii="Arial" w:hAnsi="Arial" w:cs="Arial"/>
          <w:sz w:val="24"/>
          <w:szCs w:val="24"/>
        </w:rPr>
      </w:pPr>
    </w:p>
    <w:p w14:paraId="4D39CE3B" w14:textId="11F045EC"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 xml:space="preserve">I'm comfortable going Chris and Cherie.  </w:t>
      </w:r>
    </w:p>
    <w:p w14:paraId="12071F06" w14:textId="77777777" w:rsidR="003C30B0" w:rsidRDefault="003C30B0" w:rsidP="003C30B0">
      <w:pPr>
        <w:spacing w:after="0" w:line="240" w:lineRule="auto"/>
        <w:ind w:left="1843" w:hanging="1843"/>
        <w:jc w:val="both"/>
        <w:rPr>
          <w:rFonts w:ascii="Arial" w:hAnsi="Arial" w:cs="Arial"/>
          <w:sz w:val="24"/>
          <w:szCs w:val="24"/>
        </w:rPr>
      </w:pPr>
    </w:p>
    <w:p w14:paraId="00D36D5A" w14:textId="2C64640B" w:rsidR="003C30B0" w:rsidRDefault="003C30B0" w:rsidP="003C30B0">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Uh-huh.</w:t>
      </w:r>
    </w:p>
    <w:p w14:paraId="2A115481" w14:textId="77777777" w:rsidR="003C30B0" w:rsidRDefault="003C30B0" w:rsidP="003C30B0">
      <w:pPr>
        <w:spacing w:after="0" w:line="240" w:lineRule="auto"/>
        <w:ind w:left="1843" w:hanging="1843"/>
        <w:jc w:val="both"/>
        <w:rPr>
          <w:rFonts w:ascii="Arial" w:hAnsi="Arial" w:cs="Arial"/>
          <w:sz w:val="24"/>
          <w:szCs w:val="24"/>
        </w:rPr>
      </w:pPr>
    </w:p>
    <w:p w14:paraId="182BB629" w14:textId="09279CC3" w:rsidR="00FF786B" w:rsidRDefault="003C30B0" w:rsidP="00FF786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But I might write on the piece of paper afterwards…</w:t>
      </w:r>
    </w:p>
    <w:p w14:paraId="598B53EC" w14:textId="77777777" w:rsidR="003C30B0" w:rsidRDefault="003C30B0" w:rsidP="00FF786B">
      <w:pPr>
        <w:spacing w:after="0" w:line="240" w:lineRule="auto"/>
        <w:ind w:left="1843" w:hanging="1843"/>
        <w:jc w:val="both"/>
        <w:rPr>
          <w:rFonts w:ascii="Arial" w:hAnsi="Arial" w:cs="Arial"/>
          <w:sz w:val="24"/>
          <w:szCs w:val="24"/>
        </w:rPr>
      </w:pPr>
    </w:p>
    <w:p w14:paraId="3C84732D" w14:textId="7B544903" w:rsidR="003C30B0" w:rsidRDefault="003C30B0" w:rsidP="00FF786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w:t>
      </w:r>
    </w:p>
    <w:p w14:paraId="717025D3" w14:textId="77777777" w:rsidR="003C30B0" w:rsidRDefault="003C30B0" w:rsidP="00FF786B">
      <w:pPr>
        <w:spacing w:after="0" w:line="240" w:lineRule="auto"/>
        <w:ind w:left="1843" w:hanging="1843"/>
        <w:jc w:val="both"/>
        <w:rPr>
          <w:rFonts w:ascii="Arial" w:hAnsi="Arial" w:cs="Arial"/>
          <w:sz w:val="24"/>
          <w:szCs w:val="24"/>
        </w:rPr>
      </w:pPr>
    </w:p>
    <w:p w14:paraId="0F46AC8D" w14:textId="2025D9CF" w:rsidR="003C30B0" w:rsidRDefault="003C30B0" w:rsidP="00FF786B">
      <w:pPr>
        <w:spacing w:after="0" w:line="240" w:lineRule="auto"/>
        <w:ind w:left="1843" w:hanging="1843"/>
        <w:jc w:val="both"/>
        <w:rPr>
          <w:rFonts w:ascii="Arial" w:hAnsi="Arial" w:cs="Arial"/>
          <w:sz w:val="24"/>
          <w:szCs w:val="24"/>
        </w:rPr>
      </w:pPr>
      <w:r>
        <w:rPr>
          <w:rFonts w:ascii="Arial" w:hAnsi="Arial" w:cs="Arial"/>
          <w:sz w:val="24"/>
          <w:szCs w:val="24"/>
        </w:rPr>
        <w:t>Participant 55:</w:t>
      </w:r>
      <w:r>
        <w:rPr>
          <w:rFonts w:ascii="Arial" w:hAnsi="Arial" w:cs="Arial"/>
          <w:sz w:val="24"/>
          <w:szCs w:val="24"/>
        </w:rPr>
        <w:tab/>
        <w:t>Yeah.</w:t>
      </w:r>
    </w:p>
    <w:p w14:paraId="12527D53" w14:textId="77777777" w:rsidR="003C30B0" w:rsidRDefault="003C30B0" w:rsidP="00FF786B">
      <w:pPr>
        <w:spacing w:after="0" w:line="240" w:lineRule="auto"/>
        <w:ind w:left="1843" w:hanging="1843"/>
        <w:jc w:val="both"/>
        <w:rPr>
          <w:rFonts w:ascii="Arial" w:hAnsi="Arial" w:cs="Arial"/>
          <w:sz w:val="24"/>
          <w:szCs w:val="24"/>
        </w:rPr>
      </w:pPr>
    </w:p>
    <w:p w14:paraId="3E402339" w14:textId="73DD0520" w:rsidR="003C30B0" w:rsidRDefault="003C30B0" w:rsidP="00FF786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…that it might be Joan.</w:t>
      </w:r>
    </w:p>
    <w:p w14:paraId="71E5E674" w14:textId="77777777" w:rsidR="003C30B0" w:rsidRDefault="003C30B0" w:rsidP="00FF786B">
      <w:pPr>
        <w:spacing w:after="0" w:line="240" w:lineRule="auto"/>
        <w:ind w:left="1843" w:hanging="1843"/>
        <w:jc w:val="both"/>
        <w:rPr>
          <w:rFonts w:ascii="Arial" w:hAnsi="Arial" w:cs="Arial"/>
          <w:sz w:val="24"/>
          <w:szCs w:val="24"/>
        </w:rPr>
      </w:pPr>
    </w:p>
    <w:p w14:paraId="38F3E935" w14:textId="01E00C40" w:rsidR="003C30B0" w:rsidRDefault="003C30B0" w:rsidP="00FF786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So, Cherie and Chris, with Cherie setting up her being at Chris’ house, making a lot of noise, but actually taking his car, and pushing him off the cliff – him being Nick.  And potentially, actually, Chris being the demon, but Cherie </w:t>
      </w:r>
      <w:proofErr w:type="gramStart"/>
      <w:r>
        <w:rPr>
          <w:rFonts w:ascii="Arial" w:hAnsi="Arial" w:cs="Arial"/>
          <w:sz w:val="24"/>
          <w:szCs w:val="24"/>
        </w:rPr>
        <w:t>commit</w:t>
      </w:r>
      <w:proofErr w:type="gramEnd"/>
      <w:r>
        <w:rPr>
          <w:rFonts w:ascii="Arial" w:hAnsi="Arial" w:cs="Arial"/>
          <w:sz w:val="24"/>
          <w:szCs w:val="24"/>
        </w:rPr>
        <w:t xml:space="preserve"> murder most foul.</w:t>
      </w:r>
    </w:p>
    <w:p w14:paraId="19840268" w14:textId="77777777" w:rsidR="003C30B0" w:rsidRDefault="003C30B0" w:rsidP="00FF786B">
      <w:pPr>
        <w:spacing w:after="0" w:line="240" w:lineRule="auto"/>
        <w:ind w:left="1843" w:hanging="1843"/>
        <w:jc w:val="both"/>
        <w:rPr>
          <w:rFonts w:ascii="Arial" w:hAnsi="Arial" w:cs="Arial"/>
          <w:sz w:val="24"/>
          <w:szCs w:val="24"/>
        </w:rPr>
      </w:pPr>
    </w:p>
    <w:p w14:paraId="26F5C6C6" w14:textId="04EF0F27" w:rsidR="003C30B0" w:rsidRDefault="003C30B0" w:rsidP="00FF786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With a tiny one per cent chance that it's Donna.</w:t>
      </w:r>
    </w:p>
    <w:p w14:paraId="4307320F" w14:textId="77777777" w:rsidR="003C30B0" w:rsidRDefault="003C30B0" w:rsidP="00FF786B">
      <w:pPr>
        <w:spacing w:after="0" w:line="240" w:lineRule="auto"/>
        <w:ind w:left="1843" w:hanging="1843"/>
        <w:jc w:val="both"/>
        <w:rPr>
          <w:rFonts w:ascii="Arial" w:hAnsi="Arial" w:cs="Arial"/>
          <w:sz w:val="24"/>
          <w:szCs w:val="24"/>
        </w:rPr>
      </w:pPr>
    </w:p>
    <w:p w14:paraId="6A928E4C" w14:textId="595943EF" w:rsidR="003C30B0" w:rsidRDefault="003C30B0" w:rsidP="00FF786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Or Joan.</w:t>
      </w:r>
    </w:p>
    <w:p w14:paraId="412676B6" w14:textId="77777777" w:rsidR="003C30B0" w:rsidRDefault="003C30B0" w:rsidP="00FF786B">
      <w:pPr>
        <w:spacing w:after="0" w:line="240" w:lineRule="auto"/>
        <w:ind w:left="1843" w:hanging="1843"/>
        <w:jc w:val="both"/>
        <w:rPr>
          <w:rFonts w:ascii="Arial" w:hAnsi="Arial" w:cs="Arial"/>
          <w:sz w:val="24"/>
          <w:szCs w:val="24"/>
        </w:rPr>
      </w:pPr>
    </w:p>
    <w:p w14:paraId="053EFFB4" w14:textId="2F30AEC1" w:rsidR="003C30B0" w:rsidRDefault="003C30B0" w:rsidP="00FF786B">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Nice.  Okay, happy with that, then?</w:t>
      </w:r>
    </w:p>
    <w:p w14:paraId="793414E0" w14:textId="77777777" w:rsidR="003C30B0" w:rsidRDefault="003C30B0" w:rsidP="00FF786B">
      <w:pPr>
        <w:spacing w:after="0" w:line="240" w:lineRule="auto"/>
        <w:ind w:left="1843" w:hanging="1843"/>
        <w:jc w:val="both"/>
        <w:rPr>
          <w:rFonts w:ascii="Arial" w:hAnsi="Arial" w:cs="Arial"/>
          <w:sz w:val="24"/>
          <w:szCs w:val="24"/>
        </w:rPr>
      </w:pPr>
    </w:p>
    <w:p w14:paraId="6A897F8C" w14:textId="4D88A40F" w:rsidR="003C30B0" w:rsidRDefault="003C30B0" w:rsidP="00FF786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Yeah.</w:t>
      </w:r>
    </w:p>
    <w:p w14:paraId="4A56452D" w14:textId="77777777" w:rsidR="003C30B0" w:rsidRDefault="003C30B0" w:rsidP="00FF786B">
      <w:pPr>
        <w:spacing w:after="0" w:line="240" w:lineRule="auto"/>
        <w:ind w:left="1843" w:hanging="1843"/>
        <w:jc w:val="both"/>
        <w:rPr>
          <w:rFonts w:ascii="Arial" w:hAnsi="Arial" w:cs="Arial"/>
          <w:sz w:val="24"/>
          <w:szCs w:val="24"/>
        </w:rPr>
      </w:pPr>
    </w:p>
    <w:p w14:paraId="6369A85E" w14:textId="69083C24" w:rsidR="003C30B0" w:rsidRDefault="003C30B0" w:rsidP="00FF786B">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Cool.  In which case, I'll </w:t>
      </w:r>
      <w:r w:rsidR="005E10CC">
        <w:rPr>
          <w:rFonts w:ascii="Arial" w:hAnsi="Arial" w:cs="Arial"/>
          <w:sz w:val="24"/>
          <w:szCs w:val="24"/>
        </w:rPr>
        <w:t>pause</w:t>
      </w:r>
      <w:r>
        <w:rPr>
          <w:rFonts w:ascii="Arial" w:hAnsi="Arial" w:cs="Arial"/>
          <w:sz w:val="24"/>
          <w:szCs w:val="24"/>
        </w:rPr>
        <w:t xml:space="preserve"> the recording.  </w:t>
      </w:r>
    </w:p>
    <w:p w14:paraId="16E9DC75" w14:textId="77777777" w:rsidR="003C30B0" w:rsidRDefault="003C30B0" w:rsidP="00FF786B">
      <w:pPr>
        <w:spacing w:after="0" w:line="240" w:lineRule="auto"/>
        <w:ind w:left="1843" w:hanging="1843"/>
        <w:jc w:val="both"/>
        <w:rPr>
          <w:rFonts w:ascii="Arial" w:hAnsi="Arial" w:cs="Arial"/>
          <w:sz w:val="24"/>
          <w:szCs w:val="24"/>
        </w:rPr>
      </w:pPr>
    </w:p>
    <w:p w14:paraId="39F41CA1" w14:textId="7B5F2AA3" w:rsidR="003C30B0" w:rsidRDefault="003C30B0" w:rsidP="00FF786B">
      <w:pPr>
        <w:spacing w:after="0" w:line="240" w:lineRule="auto"/>
        <w:ind w:left="1843" w:hanging="1843"/>
        <w:jc w:val="both"/>
        <w:rPr>
          <w:rFonts w:ascii="Arial" w:hAnsi="Arial" w:cs="Arial"/>
          <w:sz w:val="24"/>
          <w:szCs w:val="24"/>
        </w:rPr>
      </w:pPr>
      <w:r>
        <w:rPr>
          <w:rFonts w:ascii="Arial" w:hAnsi="Arial" w:cs="Arial"/>
          <w:sz w:val="24"/>
          <w:szCs w:val="24"/>
        </w:rPr>
        <w:tab/>
        <w:t xml:space="preserve">[Recording </w:t>
      </w:r>
      <w:r w:rsidR="005E10CC">
        <w:rPr>
          <w:rFonts w:ascii="Arial" w:hAnsi="Arial" w:cs="Arial"/>
          <w:sz w:val="24"/>
          <w:szCs w:val="24"/>
        </w:rPr>
        <w:t>paused</w:t>
      </w:r>
      <w:r>
        <w:rPr>
          <w:rFonts w:ascii="Arial" w:hAnsi="Arial" w:cs="Arial"/>
          <w:sz w:val="24"/>
          <w:szCs w:val="24"/>
        </w:rPr>
        <w:t>].</w:t>
      </w:r>
    </w:p>
    <w:p w14:paraId="43DA4BCE" w14:textId="77777777" w:rsidR="003C30B0" w:rsidRDefault="003C30B0" w:rsidP="00FF786B">
      <w:pPr>
        <w:spacing w:after="0" w:line="240" w:lineRule="auto"/>
        <w:ind w:left="1843" w:hanging="1843"/>
        <w:jc w:val="both"/>
        <w:rPr>
          <w:rFonts w:ascii="Arial" w:hAnsi="Arial" w:cs="Arial"/>
          <w:sz w:val="24"/>
          <w:szCs w:val="24"/>
        </w:rPr>
      </w:pPr>
    </w:p>
    <w:p w14:paraId="5CBD7247" w14:textId="74919346" w:rsidR="003C30B0" w:rsidRDefault="003C30B0" w:rsidP="00FF786B">
      <w:pPr>
        <w:spacing w:after="0" w:line="240" w:lineRule="auto"/>
        <w:ind w:left="1843" w:hanging="1843"/>
        <w:jc w:val="both"/>
        <w:rPr>
          <w:rFonts w:ascii="Arial" w:hAnsi="Arial" w:cs="Arial"/>
          <w:sz w:val="24"/>
          <w:szCs w:val="24"/>
        </w:rPr>
      </w:pPr>
      <w:r>
        <w:rPr>
          <w:rFonts w:ascii="Arial" w:hAnsi="Arial" w:cs="Arial"/>
          <w:sz w:val="24"/>
          <w:szCs w:val="24"/>
        </w:rPr>
        <w:lastRenderedPageBreak/>
        <w:t>Researcher 1:</w:t>
      </w:r>
      <w:r>
        <w:rPr>
          <w:rFonts w:ascii="Arial" w:hAnsi="Arial" w:cs="Arial"/>
          <w:sz w:val="24"/>
          <w:szCs w:val="24"/>
        </w:rPr>
        <w:tab/>
        <w:t>You shall now find out whether you were right or wrong.</w:t>
      </w:r>
    </w:p>
    <w:p w14:paraId="19C1A730" w14:textId="77777777" w:rsidR="003C30B0" w:rsidRDefault="003C30B0" w:rsidP="00FF786B">
      <w:pPr>
        <w:spacing w:after="0" w:line="240" w:lineRule="auto"/>
        <w:ind w:left="1843" w:hanging="1843"/>
        <w:jc w:val="both"/>
        <w:rPr>
          <w:rFonts w:ascii="Arial" w:hAnsi="Arial" w:cs="Arial"/>
          <w:sz w:val="24"/>
          <w:szCs w:val="24"/>
        </w:rPr>
      </w:pPr>
    </w:p>
    <w:p w14:paraId="31BDDCFB" w14:textId="438A61A2" w:rsidR="003C30B0" w:rsidRDefault="003C30B0" w:rsidP="00FF786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Okay.  </w:t>
      </w:r>
    </w:p>
    <w:p w14:paraId="0B0E9C52" w14:textId="77777777" w:rsidR="003C30B0" w:rsidRDefault="003C30B0" w:rsidP="00FF786B">
      <w:pPr>
        <w:spacing w:after="0" w:line="240" w:lineRule="auto"/>
        <w:ind w:left="1843" w:hanging="1843"/>
        <w:jc w:val="both"/>
        <w:rPr>
          <w:rFonts w:ascii="Arial" w:hAnsi="Arial" w:cs="Arial"/>
          <w:sz w:val="24"/>
          <w:szCs w:val="24"/>
        </w:rPr>
      </w:pPr>
    </w:p>
    <w:p w14:paraId="050F9F5C" w14:textId="561A4EAD" w:rsidR="003C30B0" w:rsidRDefault="003C30B0" w:rsidP="00FF786B">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And there should be two things in there.</w:t>
      </w:r>
    </w:p>
    <w:p w14:paraId="72A4B4AF" w14:textId="77777777" w:rsidR="003C30B0" w:rsidRDefault="003C30B0" w:rsidP="00FF786B">
      <w:pPr>
        <w:spacing w:after="0" w:line="240" w:lineRule="auto"/>
        <w:ind w:left="1843" w:hanging="1843"/>
        <w:jc w:val="both"/>
        <w:rPr>
          <w:rFonts w:ascii="Arial" w:hAnsi="Arial" w:cs="Arial"/>
          <w:sz w:val="24"/>
          <w:szCs w:val="24"/>
        </w:rPr>
      </w:pPr>
    </w:p>
    <w:p w14:paraId="669FDF6D" w14:textId="10D3A68B" w:rsidR="005E10CC" w:rsidRDefault="003C30B0" w:rsidP="00FF786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 xml:space="preserve">Cherie Webster is behind bars, and your client, Carmen, found justice for her friend.  I knew you were up to this challenge, you can bet I'll be turning to you for your help on future cases.  Webster’s death, a murder </w:t>
      </w:r>
      <w:proofErr w:type="gramStart"/>
      <w:r>
        <w:rPr>
          <w:rFonts w:ascii="Arial" w:hAnsi="Arial" w:cs="Arial"/>
          <w:sz w:val="24"/>
          <w:szCs w:val="24"/>
        </w:rPr>
        <w:t>suspect</w:t>
      </w:r>
      <w:proofErr w:type="gramEnd"/>
      <w:r>
        <w:rPr>
          <w:rFonts w:ascii="Arial" w:hAnsi="Arial" w:cs="Arial"/>
          <w:sz w:val="24"/>
          <w:szCs w:val="24"/>
        </w:rPr>
        <w:t xml:space="preserve"> </w:t>
      </w:r>
      <w:r w:rsidR="005E10CC">
        <w:rPr>
          <w:rFonts w:ascii="Arial" w:hAnsi="Arial" w:cs="Arial"/>
          <w:sz w:val="24"/>
          <w:szCs w:val="24"/>
        </w:rPr>
        <w:t>arrested</w:t>
      </w:r>
      <w:r>
        <w:rPr>
          <w:rFonts w:ascii="Arial" w:hAnsi="Arial" w:cs="Arial"/>
          <w:sz w:val="24"/>
          <w:szCs w:val="24"/>
        </w:rPr>
        <w:t xml:space="preserve">, the death of Old Scratch Tavern owner, Nicholas Webster, has been reclassified as a murder </w:t>
      </w:r>
      <w:r w:rsidR="005E10CC">
        <w:rPr>
          <w:rFonts w:ascii="Arial" w:hAnsi="Arial" w:cs="Arial"/>
          <w:sz w:val="24"/>
          <w:szCs w:val="24"/>
        </w:rPr>
        <w:t>according</w:t>
      </w:r>
      <w:r>
        <w:rPr>
          <w:rFonts w:ascii="Arial" w:hAnsi="Arial" w:cs="Arial"/>
          <w:sz w:val="24"/>
          <w:szCs w:val="24"/>
        </w:rPr>
        <w:t xml:space="preserve"> to official paperwork filed this week.  Though Webster’s December 7th death was initially ruled as an accident, the case was reportedly reopened as a homicide.  Sheriff Paul McGinty </w:t>
      </w:r>
      <w:r w:rsidR="005E10CC">
        <w:rPr>
          <w:rFonts w:ascii="Arial" w:hAnsi="Arial" w:cs="Arial"/>
          <w:sz w:val="24"/>
          <w:szCs w:val="24"/>
        </w:rPr>
        <w:t>confirmed</w:t>
      </w:r>
      <w:r>
        <w:rPr>
          <w:rFonts w:ascii="Arial" w:hAnsi="Arial" w:cs="Arial"/>
          <w:sz w:val="24"/>
          <w:szCs w:val="24"/>
        </w:rPr>
        <w:t xml:space="preserve"> a suspect is now in custody connected with Webster’s death.  Cherie Webster, the victim’s widow, has been charged with the murder of her husband, the motive of which is believed to be financial gain.  </w:t>
      </w:r>
    </w:p>
    <w:p w14:paraId="47AC6F69" w14:textId="77777777" w:rsidR="005E10CC" w:rsidRDefault="005E10CC" w:rsidP="00FF786B">
      <w:pPr>
        <w:spacing w:after="0" w:line="240" w:lineRule="auto"/>
        <w:ind w:left="1843" w:hanging="1843"/>
        <w:jc w:val="both"/>
        <w:rPr>
          <w:rFonts w:ascii="Arial" w:hAnsi="Arial" w:cs="Arial"/>
          <w:sz w:val="24"/>
          <w:szCs w:val="24"/>
        </w:rPr>
      </w:pPr>
    </w:p>
    <w:p w14:paraId="4B1FF93B" w14:textId="43666FFC" w:rsidR="00FF786B" w:rsidRDefault="003C30B0" w:rsidP="005E10CC">
      <w:pPr>
        <w:spacing w:after="0" w:line="240" w:lineRule="auto"/>
        <w:ind w:left="1843"/>
        <w:jc w:val="both"/>
        <w:rPr>
          <w:rFonts w:ascii="Arial" w:hAnsi="Arial" w:cs="Arial"/>
          <w:sz w:val="24"/>
          <w:szCs w:val="24"/>
        </w:rPr>
      </w:pPr>
      <w:r>
        <w:rPr>
          <w:rFonts w:ascii="Arial" w:hAnsi="Arial" w:cs="Arial"/>
          <w:sz w:val="24"/>
          <w:szCs w:val="24"/>
        </w:rPr>
        <w:t xml:space="preserve">The Sheriff’s Office announced that there will be an </w:t>
      </w:r>
      <w:r w:rsidR="005E10CC">
        <w:rPr>
          <w:rFonts w:ascii="Arial" w:hAnsi="Arial" w:cs="Arial"/>
          <w:sz w:val="24"/>
          <w:szCs w:val="24"/>
        </w:rPr>
        <w:t>internal</w:t>
      </w:r>
      <w:r>
        <w:rPr>
          <w:rFonts w:ascii="Arial" w:hAnsi="Arial" w:cs="Arial"/>
          <w:sz w:val="24"/>
          <w:szCs w:val="24"/>
        </w:rPr>
        <w:t xml:space="preserve"> enquiry into their handling of the investigation into Webster’s death.  While Sheriff McGinty would not </w:t>
      </w:r>
      <w:r w:rsidR="005E10CC">
        <w:rPr>
          <w:rFonts w:ascii="Arial" w:hAnsi="Arial" w:cs="Arial"/>
          <w:sz w:val="24"/>
          <w:szCs w:val="24"/>
        </w:rPr>
        <w:t>discuss</w:t>
      </w:r>
      <w:r>
        <w:rPr>
          <w:rFonts w:ascii="Arial" w:hAnsi="Arial" w:cs="Arial"/>
          <w:sz w:val="24"/>
          <w:szCs w:val="24"/>
        </w:rPr>
        <w:t xml:space="preserve"> the scope of this </w:t>
      </w:r>
      <w:r w:rsidR="005E10CC">
        <w:rPr>
          <w:rFonts w:ascii="Arial" w:hAnsi="Arial" w:cs="Arial"/>
          <w:sz w:val="24"/>
          <w:szCs w:val="24"/>
        </w:rPr>
        <w:t>inquiry</w:t>
      </w:r>
      <w:r>
        <w:rPr>
          <w:rFonts w:ascii="Arial" w:hAnsi="Arial" w:cs="Arial"/>
          <w:sz w:val="24"/>
          <w:szCs w:val="24"/>
        </w:rPr>
        <w:t xml:space="preserve">, he did confirm that Deputy Christopher Thompson, the officer in charge of the original investigation, had been suspended without pay.  According to Carmen Rojas, an employee at the bar Mr Webster owned, the case was solved thanks to new evidence uncovered by private investigators.  None of this would have happened without the help of, blah, blah, blah, I'm very grateful to the investigators who worked on our </w:t>
      </w:r>
      <w:r w:rsidR="005E10CC">
        <w:rPr>
          <w:rFonts w:ascii="Arial" w:hAnsi="Arial" w:cs="Arial"/>
          <w:sz w:val="24"/>
          <w:szCs w:val="24"/>
        </w:rPr>
        <w:t>case</w:t>
      </w:r>
      <w:r>
        <w:rPr>
          <w:rFonts w:ascii="Arial" w:hAnsi="Arial" w:cs="Arial"/>
          <w:sz w:val="24"/>
          <w:szCs w:val="24"/>
        </w:rPr>
        <w:t>, and it's reopening.</w:t>
      </w:r>
    </w:p>
    <w:p w14:paraId="4377F351" w14:textId="77777777" w:rsidR="003C30B0" w:rsidRDefault="003C30B0" w:rsidP="00FF786B">
      <w:pPr>
        <w:spacing w:after="0" w:line="240" w:lineRule="auto"/>
        <w:ind w:left="1843" w:hanging="1843"/>
        <w:jc w:val="both"/>
        <w:rPr>
          <w:rFonts w:ascii="Arial" w:hAnsi="Arial" w:cs="Arial"/>
          <w:sz w:val="24"/>
          <w:szCs w:val="24"/>
        </w:rPr>
      </w:pPr>
    </w:p>
    <w:p w14:paraId="7C762012" w14:textId="14C7DACB" w:rsidR="003C30B0" w:rsidRDefault="003C30B0" w:rsidP="00FF786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Yay.</w:t>
      </w:r>
    </w:p>
    <w:p w14:paraId="15A778A4" w14:textId="77777777" w:rsidR="005E10CC" w:rsidRDefault="005E10CC" w:rsidP="00FF786B">
      <w:pPr>
        <w:spacing w:after="0" w:line="240" w:lineRule="auto"/>
        <w:ind w:left="1843" w:hanging="1843"/>
        <w:jc w:val="both"/>
        <w:rPr>
          <w:rFonts w:ascii="Arial" w:hAnsi="Arial" w:cs="Arial"/>
          <w:sz w:val="24"/>
          <w:szCs w:val="24"/>
        </w:rPr>
      </w:pPr>
    </w:p>
    <w:p w14:paraId="2ADA3D8A" w14:textId="3590C9A9" w:rsidR="005E10CC" w:rsidRDefault="005E10CC" w:rsidP="00FF786B">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r>
      <w:proofErr w:type="spellStart"/>
      <w:r>
        <w:rPr>
          <w:rFonts w:ascii="Arial" w:hAnsi="Arial" w:cs="Arial"/>
          <w:sz w:val="24"/>
          <w:szCs w:val="24"/>
        </w:rPr>
        <w:t>Whoo</w:t>
      </w:r>
      <w:proofErr w:type="spellEnd"/>
      <w:r>
        <w:rPr>
          <w:rFonts w:ascii="Arial" w:hAnsi="Arial" w:cs="Arial"/>
          <w:sz w:val="24"/>
          <w:szCs w:val="24"/>
        </w:rPr>
        <w:t xml:space="preserve"> </w:t>
      </w:r>
      <w:proofErr w:type="spellStart"/>
      <w:r>
        <w:rPr>
          <w:rFonts w:ascii="Arial" w:hAnsi="Arial" w:cs="Arial"/>
          <w:sz w:val="24"/>
          <w:szCs w:val="24"/>
        </w:rPr>
        <w:t>hoo</w:t>
      </w:r>
      <w:proofErr w:type="spellEnd"/>
      <w:r>
        <w:rPr>
          <w:rFonts w:ascii="Arial" w:hAnsi="Arial" w:cs="Arial"/>
          <w:sz w:val="24"/>
          <w:szCs w:val="24"/>
        </w:rPr>
        <w:t>.</w:t>
      </w:r>
    </w:p>
    <w:p w14:paraId="0AF48DA6" w14:textId="77777777" w:rsidR="005E10CC" w:rsidRDefault="005E10CC" w:rsidP="00FF786B">
      <w:pPr>
        <w:spacing w:after="0" w:line="240" w:lineRule="auto"/>
        <w:ind w:left="1843" w:hanging="1843"/>
        <w:jc w:val="both"/>
        <w:rPr>
          <w:rFonts w:ascii="Arial" w:hAnsi="Arial" w:cs="Arial"/>
          <w:sz w:val="24"/>
          <w:szCs w:val="24"/>
        </w:rPr>
      </w:pPr>
    </w:p>
    <w:p w14:paraId="63493723" w14:textId="234EC84B" w:rsidR="005E10CC" w:rsidRDefault="005E10CC" w:rsidP="00FF786B">
      <w:pPr>
        <w:spacing w:after="0" w:line="240" w:lineRule="auto"/>
        <w:ind w:left="1843" w:hanging="1843"/>
        <w:jc w:val="both"/>
        <w:rPr>
          <w:rFonts w:ascii="Arial" w:hAnsi="Arial" w:cs="Arial"/>
          <w:sz w:val="24"/>
          <w:szCs w:val="24"/>
        </w:rPr>
      </w:pPr>
      <w:r>
        <w:rPr>
          <w:rFonts w:ascii="Arial" w:hAnsi="Arial" w:cs="Arial"/>
          <w:sz w:val="24"/>
          <w:szCs w:val="24"/>
        </w:rPr>
        <w:t>Researcher 1:</w:t>
      </w:r>
      <w:r>
        <w:rPr>
          <w:rFonts w:ascii="Arial" w:hAnsi="Arial" w:cs="Arial"/>
          <w:sz w:val="24"/>
          <w:szCs w:val="24"/>
        </w:rPr>
        <w:tab/>
        <w:t>So, yeah, you were correct.  So, I will just pause this.</w:t>
      </w:r>
    </w:p>
    <w:p w14:paraId="1E9E391C" w14:textId="77777777" w:rsidR="005E10CC" w:rsidRDefault="005E10CC" w:rsidP="00FF786B">
      <w:pPr>
        <w:spacing w:after="0" w:line="240" w:lineRule="auto"/>
        <w:ind w:left="1843" w:hanging="1843"/>
        <w:jc w:val="both"/>
        <w:rPr>
          <w:rFonts w:ascii="Arial" w:hAnsi="Arial" w:cs="Arial"/>
          <w:sz w:val="24"/>
          <w:szCs w:val="24"/>
        </w:rPr>
      </w:pPr>
    </w:p>
    <w:p w14:paraId="5542F0B5" w14:textId="7854CFE5" w:rsidR="005E10CC" w:rsidRDefault="005E10CC" w:rsidP="00FF786B">
      <w:pPr>
        <w:spacing w:after="0" w:line="240" w:lineRule="auto"/>
        <w:ind w:left="1843" w:hanging="1843"/>
        <w:jc w:val="both"/>
        <w:rPr>
          <w:rFonts w:ascii="Arial" w:hAnsi="Arial" w:cs="Arial"/>
          <w:sz w:val="24"/>
          <w:szCs w:val="24"/>
        </w:rPr>
      </w:pPr>
      <w:r>
        <w:rPr>
          <w:rFonts w:ascii="Arial" w:hAnsi="Arial" w:cs="Arial"/>
          <w:sz w:val="24"/>
          <w:szCs w:val="24"/>
        </w:rPr>
        <w:t>Participant 54:</w:t>
      </w:r>
      <w:r>
        <w:rPr>
          <w:rFonts w:ascii="Arial" w:hAnsi="Arial" w:cs="Arial"/>
          <w:sz w:val="24"/>
          <w:szCs w:val="24"/>
        </w:rPr>
        <w:tab/>
        <w:t>Donna got away with it.</w:t>
      </w:r>
    </w:p>
    <w:p w14:paraId="0B6B150B" w14:textId="77777777" w:rsidR="005E10CC" w:rsidRDefault="005E10CC" w:rsidP="00FF786B">
      <w:pPr>
        <w:spacing w:after="0" w:line="240" w:lineRule="auto"/>
        <w:ind w:left="1843" w:hanging="1843"/>
        <w:jc w:val="both"/>
        <w:rPr>
          <w:rFonts w:ascii="Arial" w:hAnsi="Arial" w:cs="Arial"/>
          <w:sz w:val="24"/>
          <w:szCs w:val="24"/>
        </w:rPr>
      </w:pPr>
    </w:p>
    <w:p w14:paraId="1953BB62" w14:textId="6A2DC2C2" w:rsidR="00AF68A9" w:rsidRDefault="005E10CC" w:rsidP="005E10CC">
      <w:pPr>
        <w:spacing w:after="0" w:line="240" w:lineRule="auto"/>
        <w:ind w:left="1843" w:hanging="1843"/>
        <w:jc w:val="both"/>
        <w:rPr>
          <w:rFonts w:ascii="Arial" w:hAnsi="Arial" w:cs="Arial"/>
          <w:sz w:val="24"/>
          <w:szCs w:val="24"/>
        </w:rPr>
      </w:pPr>
      <w:r>
        <w:rPr>
          <w:rFonts w:ascii="Arial" w:hAnsi="Arial" w:cs="Arial"/>
          <w:sz w:val="24"/>
          <w:szCs w:val="24"/>
        </w:rPr>
        <w:t>Participant 53:</w:t>
      </w:r>
      <w:r>
        <w:rPr>
          <w:rFonts w:ascii="Arial" w:hAnsi="Arial" w:cs="Arial"/>
          <w:sz w:val="24"/>
          <w:szCs w:val="24"/>
        </w:rPr>
        <w:tab/>
        <w:t>It wasn’t Donna.</w:t>
      </w:r>
    </w:p>
    <w:p w14:paraId="1C11FA16" w14:textId="77777777" w:rsidR="005E10CC" w:rsidRDefault="005E10CC" w:rsidP="005E10CC">
      <w:pPr>
        <w:spacing w:after="0" w:line="240" w:lineRule="auto"/>
        <w:ind w:left="1843" w:hanging="1843"/>
        <w:jc w:val="both"/>
        <w:rPr>
          <w:rFonts w:ascii="Arial" w:hAnsi="Arial" w:cs="Arial"/>
          <w:sz w:val="24"/>
          <w:szCs w:val="24"/>
        </w:rPr>
      </w:pPr>
    </w:p>
    <w:p w14:paraId="3C485AB2" w14:textId="77777777" w:rsidR="003F4170" w:rsidRPr="003F4170" w:rsidRDefault="003F4170" w:rsidP="00AF68A9">
      <w:pPr>
        <w:spacing w:after="0" w:line="240" w:lineRule="auto"/>
        <w:ind w:left="1134" w:hanging="1134"/>
        <w:rPr>
          <w:rFonts w:ascii="Arial" w:hAnsi="Arial" w:cs="Arial"/>
          <w:b/>
          <w:sz w:val="24"/>
          <w:szCs w:val="24"/>
        </w:rPr>
      </w:pPr>
      <w:r w:rsidRPr="003F4170">
        <w:rPr>
          <w:rFonts w:ascii="Arial" w:hAnsi="Arial" w:cs="Arial"/>
          <w:b/>
          <w:sz w:val="24"/>
          <w:szCs w:val="24"/>
        </w:rPr>
        <w:t>End of transcript</w:t>
      </w:r>
    </w:p>
    <w:sectPr w:rsidR="003F4170" w:rsidRPr="003F4170">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99DF6" w14:textId="77777777" w:rsidR="001B5D48" w:rsidRDefault="001B5D48" w:rsidP="00B75E20">
      <w:pPr>
        <w:spacing w:after="0" w:line="240" w:lineRule="auto"/>
      </w:pPr>
      <w:r>
        <w:separator/>
      </w:r>
    </w:p>
  </w:endnote>
  <w:endnote w:type="continuationSeparator" w:id="0">
    <w:p w14:paraId="43767DC1" w14:textId="77777777" w:rsidR="001B5D48" w:rsidRDefault="001B5D48" w:rsidP="00B75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buntu Titling Rg">
    <w:altName w:val="Calibri"/>
    <w:charset w:val="00"/>
    <w:family w:val="auto"/>
    <w:pitch w:val="variable"/>
    <w:sig w:usb0="80000027" w:usb1="4800000A" w:usb2="14000000" w:usb3="00000000" w:csb0="000000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20A5" w14:textId="77777777" w:rsidR="008F1E96" w:rsidRDefault="008F1E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3C98" w14:textId="570D910B" w:rsidR="00EE3B42" w:rsidRDefault="001B5D48" w:rsidP="00EE3B42">
    <w:pPr>
      <w:pStyle w:val="Footer"/>
      <w:jc w:val="center"/>
      <w:rPr>
        <w:rFonts w:ascii="Ubuntu Titling Rg" w:hAnsi="Ubuntu Titling Rg"/>
      </w:rPr>
    </w:pPr>
    <w:r>
      <w:rPr>
        <w:noProof/>
      </w:rPr>
      <mc:AlternateContent>
        <mc:Choice Requires="wps">
          <w:drawing>
            <wp:anchor distT="4294967295" distB="4294967295" distL="114300" distR="114300" simplePos="0" relativeHeight="251656704" behindDoc="0" locked="0" layoutInCell="1" allowOverlap="1" wp14:anchorId="534B6BE9" wp14:editId="65AA7313">
              <wp:simplePos x="0" y="0"/>
              <wp:positionH relativeFrom="column">
                <wp:posOffset>-895350</wp:posOffset>
              </wp:positionH>
              <wp:positionV relativeFrom="paragraph">
                <wp:posOffset>-69851</wp:posOffset>
              </wp:positionV>
              <wp:extent cx="7515225" cy="0"/>
              <wp:effectExtent l="0" t="0" r="0" b="0"/>
              <wp:wrapNone/>
              <wp:docPr id="7690822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15225" cy="0"/>
                      </a:xfrm>
                      <a:prstGeom prst="line">
                        <a:avLst/>
                      </a:prstGeom>
                      <a:noFill/>
                      <a:ln w="15875" cap="flat" cmpd="sng" algn="ctr">
                        <a:solidFill>
                          <a:srgbClr val="34976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2A7C5E"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5pt,-5.5pt" to="521.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" strokecolor="#349765" strokeweight="1.25pt">
              <v:stroke joinstyle="miter"/>
              <o:lock v:ext="edit" shapetype="f"/>
            </v:line>
          </w:pict>
        </mc:Fallback>
      </mc:AlternateContent>
    </w:r>
    <w:r w:rsidR="00EE3B42" w:rsidRPr="00C2207F">
      <w:rPr>
        <w:rFonts w:ascii="Ubuntu Titling Rg" w:hAnsi="Ubuntu Titling Rg"/>
      </w:rPr>
      <w:t>1st Class</w:t>
    </w:r>
    <w:r w:rsidR="00EE3B42">
      <w:rPr>
        <w:rFonts w:ascii="Ubuntu Titling Rg" w:hAnsi="Ubuntu Titling Rg"/>
      </w:rPr>
      <w:t xml:space="preserve"> Secretarial Services</w:t>
    </w:r>
    <w:r w:rsidR="00EE3B42" w:rsidRPr="00C2207F">
      <w:rPr>
        <w:rFonts w:ascii="Ubuntu Titling Rg" w:hAnsi="Ubuntu Titling Rg"/>
      </w:rPr>
      <w:t xml:space="preserve"> is the trading name of Lawson Hardwick Ltd,</w:t>
    </w:r>
  </w:p>
  <w:p w14:paraId="28C75C6D" w14:textId="77777777" w:rsidR="008E7595" w:rsidRPr="00EE3B42" w:rsidRDefault="00EE3B42" w:rsidP="00EE3B42">
    <w:pPr>
      <w:pStyle w:val="Footer"/>
      <w:jc w:val="center"/>
      <w:rPr>
        <w:rFonts w:ascii="Ubuntu Titling Rg" w:hAnsi="Ubuntu Titling Rg"/>
      </w:rPr>
    </w:pPr>
    <w:r w:rsidRPr="00C2207F">
      <w:rPr>
        <w:rFonts w:ascii="Ubuntu Titling Rg" w:hAnsi="Ubuntu Titling Rg"/>
      </w:rPr>
      <w:t>registered in Scotland</w:t>
    </w:r>
    <w:r>
      <w:rPr>
        <w:rFonts w:ascii="Ubuntu Titling Rg" w:hAnsi="Ubuntu Titling Rg"/>
      </w:rPr>
      <w:t>:</w:t>
    </w:r>
    <w:r w:rsidRPr="00C2207F">
      <w:rPr>
        <w:rFonts w:ascii="Ubuntu Titling Rg" w:hAnsi="Ubuntu Titling Rg"/>
      </w:rPr>
      <w:t xml:space="preserve"> SC311027, VAT 801770551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7299" w14:textId="77777777" w:rsidR="008F1E96" w:rsidRDefault="008F1E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B407" w14:textId="5E655138" w:rsidR="00703A2A" w:rsidRPr="00703A2A" w:rsidRDefault="001B5D48">
    <w:pPr>
      <w:pStyle w:val="Footer"/>
      <w:jc w:val="center"/>
      <w:rPr>
        <w:rFonts w:ascii="Arial" w:hAnsi="Arial" w:cs="Arial"/>
        <w:sz w:val="20"/>
        <w:szCs w:val="20"/>
      </w:rPr>
    </w:pPr>
    <w:r>
      <w:rPr>
        <w:noProof/>
      </w:rPr>
      <w:drawing>
        <wp:anchor distT="0" distB="0" distL="114300" distR="114300" simplePos="0" relativeHeight="251658752" behindDoc="1" locked="0" layoutInCell="1" allowOverlap="1" wp14:anchorId="0F77B7F1" wp14:editId="377D5652">
          <wp:simplePos x="0" y="0"/>
          <wp:positionH relativeFrom="column">
            <wp:posOffset>4895850</wp:posOffset>
          </wp:positionH>
          <wp:positionV relativeFrom="paragraph">
            <wp:posOffset>-182880</wp:posOffset>
          </wp:positionV>
          <wp:extent cx="1123950" cy="314960"/>
          <wp:effectExtent l="0" t="0" r="0" b="0"/>
          <wp:wrapSquare wrapText="bothSides"/>
          <wp:docPr id="4" name="Picture 1"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314960"/>
                  </a:xfrm>
                  <a:prstGeom prst="rect">
                    <a:avLst/>
                  </a:prstGeom>
                  <a:noFill/>
                </pic:spPr>
              </pic:pic>
            </a:graphicData>
          </a:graphic>
          <wp14:sizeRelH relativeFrom="margin">
            <wp14:pctWidth>0</wp14:pctWidth>
          </wp14:sizeRelH>
          <wp14:sizeRelV relativeFrom="margin">
            <wp14:pctHeight>0</wp14:pctHeight>
          </wp14:sizeRelV>
        </wp:anchor>
      </w:drawing>
    </w:r>
    <w:r w:rsidR="00703A2A" w:rsidRPr="00703A2A">
      <w:rPr>
        <w:rFonts w:ascii="Arial" w:hAnsi="Arial" w:cs="Arial"/>
        <w:sz w:val="20"/>
        <w:szCs w:val="20"/>
      </w:rPr>
      <w:fldChar w:fldCharType="begin"/>
    </w:r>
    <w:r w:rsidR="00703A2A" w:rsidRPr="00703A2A">
      <w:rPr>
        <w:rFonts w:ascii="Arial" w:hAnsi="Arial" w:cs="Arial"/>
        <w:sz w:val="20"/>
        <w:szCs w:val="20"/>
      </w:rPr>
      <w:instrText xml:space="preserve"> PAGE   \* MERGEFORMAT </w:instrText>
    </w:r>
    <w:r w:rsidR="00703A2A" w:rsidRPr="00703A2A">
      <w:rPr>
        <w:rFonts w:ascii="Arial" w:hAnsi="Arial" w:cs="Arial"/>
        <w:sz w:val="20"/>
        <w:szCs w:val="20"/>
      </w:rPr>
      <w:fldChar w:fldCharType="separate"/>
    </w:r>
    <w:r w:rsidR="000C1915">
      <w:rPr>
        <w:rFonts w:ascii="Arial" w:hAnsi="Arial" w:cs="Arial"/>
        <w:noProof/>
        <w:sz w:val="20"/>
        <w:szCs w:val="20"/>
      </w:rPr>
      <w:t>2</w:t>
    </w:r>
    <w:r w:rsidR="00703A2A" w:rsidRPr="00703A2A">
      <w:rPr>
        <w:rFonts w:ascii="Arial"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35401" w14:textId="77777777" w:rsidR="001B5D48" w:rsidRDefault="001B5D48" w:rsidP="00B75E20">
      <w:pPr>
        <w:spacing w:after="0" w:line="240" w:lineRule="auto"/>
      </w:pPr>
      <w:r>
        <w:separator/>
      </w:r>
    </w:p>
  </w:footnote>
  <w:footnote w:type="continuationSeparator" w:id="0">
    <w:p w14:paraId="17261C77" w14:textId="77777777" w:rsidR="001B5D48" w:rsidRDefault="001B5D48" w:rsidP="00B75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666E" w14:textId="77777777" w:rsidR="008F1E96" w:rsidRDefault="008F1E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ECBF" w14:textId="4B9C79CE" w:rsidR="00EE3B42" w:rsidRDefault="001B5D48" w:rsidP="00EE3B42">
    <w:pPr>
      <w:pStyle w:val="Header"/>
      <w:jc w:val="right"/>
      <w:rPr>
        <w:rFonts w:ascii="Ubuntu Titling Rg" w:hAnsi="Ubuntu Titling Rg"/>
      </w:rPr>
    </w:pPr>
    <w:r>
      <w:rPr>
        <w:noProof/>
      </w:rPr>
      <w:drawing>
        <wp:anchor distT="0" distB="0" distL="114300" distR="114300" simplePos="0" relativeHeight="251657728" behindDoc="1" locked="0" layoutInCell="1" allowOverlap="1" wp14:anchorId="0862D9D5" wp14:editId="1275C893">
          <wp:simplePos x="0" y="0"/>
          <wp:positionH relativeFrom="column">
            <wp:posOffset>-448310</wp:posOffset>
          </wp:positionH>
          <wp:positionV relativeFrom="paragraph">
            <wp:posOffset>-59055</wp:posOffset>
          </wp:positionV>
          <wp:extent cx="2751455" cy="772160"/>
          <wp:effectExtent l="0" t="0" r="0" b="0"/>
          <wp:wrapSquare wrapText="bothSides"/>
          <wp:docPr id="1" name="Picture 4"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1455" cy="772160"/>
                  </a:xfrm>
                  <a:prstGeom prst="rect">
                    <a:avLst/>
                  </a:prstGeom>
                  <a:noFill/>
                </pic:spPr>
              </pic:pic>
            </a:graphicData>
          </a:graphic>
          <wp14:sizeRelH relativeFrom="margin">
            <wp14:pctWidth>0</wp14:pctWidth>
          </wp14:sizeRelH>
          <wp14:sizeRelV relativeFrom="margin">
            <wp14:pctHeight>0</wp14:pctHeight>
          </wp14:sizeRelV>
        </wp:anchor>
      </w:drawing>
    </w:r>
    <w:r w:rsidR="00EE3B42" w:rsidRPr="00C2207F">
      <w:rPr>
        <w:rFonts w:ascii="Ubuntu Titling Rg" w:hAnsi="Ubuntu Titling Rg"/>
      </w:rPr>
      <w:t xml:space="preserve">PO Box 28956, </w:t>
    </w:r>
    <w:proofErr w:type="spellStart"/>
    <w:r w:rsidR="00EE3B42" w:rsidRPr="00C2207F">
      <w:rPr>
        <w:rFonts w:ascii="Ubuntu Titling Rg" w:hAnsi="Ubuntu Titling Rg"/>
      </w:rPr>
      <w:t>Gorebridge</w:t>
    </w:r>
    <w:proofErr w:type="spellEnd"/>
    <w:r w:rsidR="00EE3B42" w:rsidRPr="00C2207F">
      <w:rPr>
        <w:rFonts w:ascii="Ubuntu Titling Rg" w:hAnsi="Ubuntu Titling Rg"/>
      </w:rPr>
      <w:t xml:space="preserve">, </w:t>
    </w:r>
  </w:p>
  <w:p w14:paraId="505533BA" w14:textId="77777777" w:rsidR="00EE3B42" w:rsidRDefault="00EE3B42" w:rsidP="00EE3B42">
    <w:pPr>
      <w:pStyle w:val="Header"/>
      <w:jc w:val="right"/>
      <w:rPr>
        <w:rFonts w:ascii="Ubuntu Titling Rg" w:hAnsi="Ubuntu Titling Rg"/>
      </w:rPr>
    </w:pPr>
    <w:r w:rsidRPr="00C2207F">
      <w:rPr>
        <w:rFonts w:ascii="Ubuntu Titling Rg" w:hAnsi="Ubuntu Titling Rg"/>
      </w:rPr>
      <w:t>Midlothian, EH22 9BP</w:t>
    </w:r>
  </w:p>
  <w:p w14:paraId="6FAE4653" w14:textId="77777777" w:rsidR="00EE3B42" w:rsidRDefault="00EE3B42" w:rsidP="00EE3B42">
    <w:pPr>
      <w:pStyle w:val="Header"/>
      <w:jc w:val="right"/>
      <w:rPr>
        <w:rFonts w:ascii="Ubuntu Titling Rg" w:hAnsi="Ubuntu Titling Rg"/>
      </w:rPr>
    </w:pPr>
  </w:p>
  <w:p w14:paraId="0BCCE39A" w14:textId="60A29CFE" w:rsidR="00EE3B42" w:rsidRDefault="00EE3B42" w:rsidP="00EE3B42">
    <w:pPr>
      <w:pStyle w:val="Header"/>
      <w:jc w:val="right"/>
      <w:rPr>
        <w:rFonts w:ascii="Ubuntu Titling Rg" w:hAnsi="Ubuntu Titling Rg"/>
      </w:rPr>
    </w:pPr>
    <w:r w:rsidRPr="00C2207F">
      <w:rPr>
        <w:rFonts w:ascii="Ubuntu Titling Rg" w:hAnsi="Ubuntu Titling Rg"/>
      </w:rPr>
      <w:t>0131 510 5</w:t>
    </w:r>
    <w:r w:rsidR="008F1E96">
      <w:rPr>
        <w:rFonts w:ascii="Ubuntu Titling Rg" w:hAnsi="Ubuntu Titling Rg"/>
      </w:rPr>
      <w:t>10</w:t>
    </w:r>
    <w:r w:rsidRPr="00C2207F">
      <w:rPr>
        <w:rFonts w:ascii="Ubuntu Titling Rg" w:hAnsi="Ubuntu Titling Rg"/>
      </w:rPr>
      <w:t>5</w:t>
    </w:r>
  </w:p>
  <w:p w14:paraId="4E4451C1" w14:textId="77777777" w:rsidR="00EE3B42" w:rsidRPr="00C2207F" w:rsidRDefault="00EE3B42" w:rsidP="00EE3B42">
    <w:pPr>
      <w:pStyle w:val="Header"/>
      <w:jc w:val="right"/>
      <w:rPr>
        <w:rFonts w:ascii="Ubuntu Titling Rg" w:hAnsi="Ubuntu Titling Rg"/>
      </w:rPr>
    </w:pPr>
  </w:p>
  <w:p w14:paraId="2E01258B" w14:textId="77777777" w:rsidR="00EE3B42" w:rsidRDefault="00EE3B42" w:rsidP="00EE3B42">
    <w:pPr>
      <w:pStyle w:val="Header"/>
      <w:jc w:val="right"/>
      <w:rPr>
        <w:rFonts w:ascii="Ubuntu Titling Rg" w:hAnsi="Ubuntu Titling Rg"/>
      </w:rPr>
    </w:pPr>
    <w:hyperlink r:id="rId2" w:history="1">
      <w:r w:rsidRPr="00C2207F">
        <w:rPr>
          <w:rFonts w:ascii="Ubuntu Titling Rg" w:hAnsi="Ubuntu Titling Rg"/>
        </w:rPr>
        <w:t>enquiries@1stclass.uk.com</w:t>
      </w:r>
    </w:hyperlink>
  </w:p>
  <w:p w14:paraId="7D0A0375" w14:textId="77777777" w:rsidR="00EE3B42" w:rsidRPr="00C2207F" w:rsidRDefault="00EE3B42" w:rsidP="00EE3B42">
    <w:pPr>
      <w:pStyle w:val="Header"/>
      <w:jc w:val="right"/>
      <w:rPr>
        <w:rFonts w:ascii="Ubuntu Titling Rg" w:hAnsi="Ubuntu Titling Rg"/>
      </w:rPr>
    </w:pPr>
    <w:r w:rsidRPr="00C2207F">
      <w:rPr>
        <w:rFonts w:ascii="Ubuntu Titling Rg" w:hAnsi="Ubuntu Titling Rg"/>
      </w:rPr>
      <w:t>www.1stclass.uk.com</w:t>
    </w:r>
  </w:p>
  <w:p w14:paraId="0433A807" w14:textId="77777777" w:rsidR="000C1915" w:rsidRPr="00EE3B42" w:rsidRDefault="000C1915" w:rsidP="00EE3B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8830C" w14:textId="77777777" w:rsidR="008F1E96" w:rsidRDefault="008F1E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6CED" w14:textId="77777777" w:rsidR="000C1915" w:rsidRPr="000C1915" w:rsidRDefault="000C1915" w:rsidP="000C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48"/>
    <w:rsid w:val="00003AF0"/>
    <w:rsid w:val="000112E0"/>
    <w:rsid w:val="00066748"/>
    <w:rsid w:val="000C1915"/>
    <w:rsid w:val="000D4D1E"/>
    <w:rsid w:val="000F5795"/>
    <w:rsid w:val="00115CDB"/>
    <w:rsid w:val="001367C6"/>
    <w:rsid w:val="00137F33"/>
    <w:rsid w:val="0014013F"/>
    <w:rsid w:val="00154F5C"/>
    <w:rsid w:val="001608A6"/>
    <w:rsid w:val="00162B7C"/>
    <w:rsid w:val="00165563"/>
    <w:rsid w:val="0018533D"/>
    <w:rsid w:val="001A5FD5"/>
    <w:rsid w:val="001B5D48"/>
    <w:rsid w:val="001D1898"/>
    <w:rsid w:val="001D496B"/>
    <w:rsid w:val="00203401"/>
    <w:rsid w:val="00215418"/>
    <w:rsid w:val="00290367"/>
    <w:rsid w:val="002A0BE9"/>
    <w:rsid w:val="00335166"/>
    <w:rsid w:val="00344C9E"/>
    <w:rsid w:val="00357631"/>
    <w:rsid w:val="00367841"/>
    <w:rsid w:val="00376343"/>
    <w:rsid w:val="003C30B0"/>
    <w:rsid w:val="003D788F"/>
    <w:rsid w:val="003F4094"/>
    <w:rsid w:val="003F4170"/>
    <w:rsid w:val="0040376C"/>
    <w:rsid w:val="00430B99"/>
    <w:rsid w:val="00434620"/>
    <w:rsid w:val="004676A5"/>
    <w:rsid w:val="004A086D"/>
    <w:rsid w:val="004B164D"/>
    <w:rsid w:val="004F662E"/>
    <w:rsid w:val="00510F7D"/>
    <w:rsid w:val="005261A0"/>
    <w:rsid w:val="00527C11"/>
    <w:rsid w:val="0056552F"/>
    <w:rsid w:val="00567052"/>
    <w:rsid w:val="005A61A0"/>
    <w:rsid w:val="005E10CC"/>
    <w:rsid w:val="005E53B2"/>
    <w:rsid w:val="00630C34"/>
    <w:rsid w:val="006427F7"/>
    <w:rsid w:val="00695A50"/>
    <w:rsid w:val="006B3F95"/>
    <w:rsid w:val="006B5ADA"/>
    <w:rsid w:val="006E62E7"/>
    <w:rsid w:val="00703A2A"/>
    <w:rsid w:val="00745BB9"/>
    <w:rsid w:val="0078165A"/>
    <w:rsid w:val="007940B8"/>
    <w:rsid w:val="0079767A"/>
    <w:rsid w:val="00875A41"/>
    <w:rsid w:val="0089523D"/>
    <w:rsid w:val="008A6D4B"/>
    <w:rsid w:val="008A7382"/>
    <w:rsid w:val="008E7595"/>
    <w:rsid w:val="008F1E96"/>
    <w:rsid w:val="009017F8"/>
    <w:rsid w:val="00935F5F"/>
    <w:rsid w:val="00946CB8"/>
    <w:rsid w:val="009925A3"/>
    <w:rsid w:val="00A049A2"/>
    <w:rsid w:val="00A15AE2"/>
    <w:rsid w:val="00A549D8"/>
    <w:rsid w:val="00A71DDD"/>
    <w:rsid w:val="00A724E3"/>
    <w:rsid w:val="00A90AD5"/>
    <w:rsid w:val="00AB378A"/>
    <w:rsid w:val="00AD1C1E"/>
    <w:rsid w:val="00AF136F"/>
    <w:rsid w:val="00AF68A9"/>
    <w:rsid w:val="00B00094"/>
    <w:rsid w:val="00B131A8"/>
    <w:rsid w:val="00B14F13"/>
    <w:rsid w:val="00B325BE"/>
    <w:rsid w:val="00B578AA"/>
    <w:rsid w:val="00B75E20"/>
    <w:rsid w:val="00BA782F"/>
    <w:rsid w:val="00BD10C0"/>
    <w:rsid w:val="00BD52C9"/>
    <w:rsid w:val="00BF52A1"/>
    <w:rsid w:val="00BF5385"/>
    <w:rsid w:val="00C57DFE"/>
    <w:rsid w:val="00C70C44"/>
    <w:rsid w:val="00C860B8"/>
    <w:rsid w:val="00D61407"/>
    <w:rsid w:val="00D900F4"/>
    <w:rsid w:val="00D961E2"/>
    <w:rsid w:val="00DA4709"/>
    <w:rsid w:val="00DD4413"/>
    <w:rsid w:val="00DD78DA"/>
    <w:rsid w:val="00DF0C68"/>
    <w:rsid w:val="00DF2A3C"/>
    <w:rsid w:val="00E308F9"/>
    <w:rsid w:val="00ED4614"/>
    <w:rsid w:val="00EE3B42"/>
    <w:rsid w:val="00EF53DD"/>
    <w:rsid w:val="00F1429A"/>
    <w:rsid w:val="00F23005"/>
    <w:rsid w:val="00F5331C"/>
    <w:rsid w:val="00F53996"/>
    <w:rsid w:val="00F62434"/>
    <w:rsid w:val="00F700E5"/>
    <w:rsid w:val="00F82BE2"/>
    <w:rsid w:val="00F95F72"/>
    <w:rsid w:val="00FA28F8"/>
    <w:rsid w:val="00FC2AD4"/>
    <w:rsid w:val="00FD528C"/>
    <w:rsid w:val="00FD567F"/>
    <w:rsid w:val="00FE5518"/>
    <w:rsid w:val="00FF289B"/>
    <w:rsid w:val="00FF78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16162"/>
  <w15:chartTrackingRefBased/>
  <w15:docId w15:val="{931D969A-EE6A-4219-8B73-7B6615EBA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703A2A"/>
    <w:pPr>
      <w:keepNext/>
      <w:keepLines/>
      <w:spacing w:before="480" w:after="0"/>
      <w:outlineLvl w:val="0"/>
    </w:pPr>
    <w:rPr>
      <w:rFonts w:ascii="Cambria" w:eastAsia="Times New Roman" w:hAnsi="Cambria"/>
      <w:b/>
      <w:bCs/>
      <w:color w:val="2A6C7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5E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5E20"/>
    <w:pPr>
      <w:pBdr>
        <w:bottom w:val="single" w:sz="8" w:space="4" w:color="3891A7"/>
      </w:pBdr>
      <w:spacing w:after="300" w:line="240" w:lineRule="auto"/>
      <w:contextualSpacing/>
    </w:pPr>
    <w:rPr>
      <w:rFonts w:ascii="Cambria" w:eastAsia="Times New Roman" w:hAnsi="Cambria"/>
      <w:color w:val="3B1D15"/>
      <w:spacing w:val="5"/>
      <w:kern w:val="28"/>
      <w:sz w:val="52"/>
      <w:szCs w:val="52"/>
    </w:rPr>
  </w:style>
  <w:style w:type="character" w:customStyle="1" w:styleId="TitleChar">
    <w:name w:val="Title Char"/>
    <w:link w:val="Title"/>
    <w:uiPriority w:val="10"/>
    <w:rsid w:val="00B75E20"/>
    <w:rPr>
      <w:rFonts w:ascii="Cambria" w:eastAsia="Times New Roman" w:hAnsi="Cambria" w:cs="Times New Roman"/>
      <w:color w:val="3B1D15"/>
      <w:spacing w:val="5"/>
      <w:kern w:val="28"/>
      <w:sz w:val="52"/>
      <w:szCs w:val="52"/>
    </w:rPr>
  </w:style>
  <w:style w:type="paragraph" w:styleId="Header">
    <w:name w:val="header"/>
    <w:basedOn w:val="Normal"/>
    <w:link w:val="HeaderChar"/>
    <w:uiPriority w:val="99"/>
    <w:unhideWhenUsed/>
    <w:rsid w:val="00B75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E20"/>
  </w:style>
  <w:style w:type="paragraph" w:styleId="Footer">
    <w:name w:val="footer"/>
    <w:basedOn w:val="Normal"/>
    <w:link w:val="FooterChar"/>
    <w:uiPriority w:val="99"/>
    <w:unhideWhenUsed/>
    <w:rsid w:val="00B75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E20"/>
  </w:style>
  <w:style w:type="character" w:customStyle="1" w:styleId="Heading1Char">
    <w:name w:val="Heading 1 Char"/>
    <w:link w:val="Heading1"/>
    <w:uiPriority w:val="9"/>
    <w:rsid w:val="00703A2A"/>
    <w:rPr>
      <w:rFonts w:ascii="Cambria" w:eastAsia="Times New Roman" w:hAnsi="Cambria" w:cs="Times New Roman"/>
      <w:b/>
      <w:bCs/>
      <w:color w:val="2A6C7D"/>
      <w:sz w:val="28"/>
      <w:szCs w:val="28"/>
    </w:rPr>
  </w:style>
  <w:style w:type="character" w:styleId="Hyperlink">
    <w:name w:val="Hyperlink"/>
    <w:uiPriority w:val="99"/>
    <w:unhideWhenUsed/>
    <w:rsid w:val="008E7595"/>
    <w:rPr>
      <w:color w:val="8DC76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hyperlink" Target="mailto:enquiries@1stclass.uk.com"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n.Lawson\AppData\Roaming\Microsoft\Templates\1st%20Class%20Template%20July%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1st Class Template July 2024.dotx</Template>
  <TotalTime>450</TotalTime>
  <Pages>48</Pages>
  <Words>10504</Words>
  <Characters>59878</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70242</CharactersWithSpaces>
  <SharedDoc>false</SharedDoc>
  <HLinks>
    <vt:vector size="6" baseType="variant">
      <vt:variant>
        <vt:i4>1310768</vt:i4>
      </vt:variant>
      <vt:variant>
        <vt:i4>0</vt:i4>
      </vt:variant>
      <vt:variant>
        <vt:i4>0</vt:i4>
      </vt:variant>
      <vt:variant>
        <vt:i4>5</vt:i4>
      </vt:variant>
      <vt:variant>
        <vt:lpwstr>mailto:enquiries@1stclass.uk.com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Lawson</dc:creator>
  <cp:keywords/>
  <cp:lastModifiedBy>Lynn Rennie</cp:lastModifiedBy>
  <cp:revision>22</cp:revision>
  <dcterms:created xsi:type="dcterms:W3CDTF">2025-02-22T10:17:00Z</dcterms:created>
  <dcterms:modified xsi:type="dcterms:W3CDTF">2025-02-24T10:56:00Z</dcterms:modified>
</cp:coreProperties>
</file>