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7487" w:rsidR="00A549D8" w:rsidP="00F65DEC" w:rsidRDefault="00A549D8" w14:paraId="26419DF0" w14:textId="77777777">
      <w:pPr>
        <w:ind w:left="1843" w:hanging="1843"/>
        <w:jc w:val="both"/>
      </w:pPr>
    </w:p>
    <w:p w:rsidRPr="00D77487" w:rsidR="00A549D8" w:rsidP="00F65DEC" w:rsidRDefault="00A549D8" w14:paraId="3E54D2E9" w14:textId="77777777">
      <w:pPr>
        <w:ind w:left="1843" w:hanging="1843"/>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ook w:val="04A0" w:firstRow="1" w:lastRow="0" w:firstColumn="1" w:lastColumn="0" w:noHBand="0" w:noVBand="1"/>
      </w:tblPr>
      <w:tblGrid>
        <w:gridCol w:w="3149"/>
        <w:gridCol w:w="5867"/>
      </w:tblGrid>
      <w:tr w:rsidRPr="00D77487" w:rsidR="00A549D8" w:rsidTr="006B3F95" w14:paraId="269E327A" w14:textId="77777777">
        <w:trPr>
          <w:trHeight w:val="567"/>
        </w:trPr>
        <w:tc>
          <w:tcPr>
            <w:tcW w:w="2632" w:type="dxa"/>
            <w:shd w:val="clear" w:color="auto" w:fill="F2F2F2"/>
            <w:vAlign w:val="center"/>
          </w:tcPr>
          <w:p w:rsidRPr="00D77487" w:rsidR="00B75E20" w:rsidP="00F65DEC" w:rsidRDefault="00703A2A" w14:paraId="572BFC80" w14:textId="77777777">
            <w:pPr>
              <w:spacing w:after="0" w:line="240" w:lineRule="auto"/>
              <w:ind w:left="1843" w:hanging="1843"/>
              <w:rPr>
                <w:b/>
              </w:rPr>
            </w:pPr>
            <w:r w:rsidRPr="00D77487">
              <w:rPr>
                <w:b/>
              </w:rPr>
              <w:t>File N</w:t>
            </w:r>
            <w:r w:rsidRPr="00D77487" w:rsidR="00B75E20">
              <w:rPr>
                <w:b/>
              </w:rPr>
              <w:t>ame</w:t>
            </w:r>
            <w:r w:rsidRPr="00D77487">
              <w:rPr>
                <w:b/>
              </w:rPr>
              <w:t>(s)</w:t>
            </w:r>
          </w:p>
        </w:tc>
        <w:tc>
          <w:tcPr>
            <w:tcW w:w="6610" w:type="dxa"/>
            <w:shd w:val="clear" w:color="auto" w:fill="F2F2F2"/>
            <w:vAlign w:val="center"/>
          </w:tcPr>
          <w:p w:rsidRPr="00D77487" w:rsidR="00B75E20" w:rsidP="00F65DEC" w:rsidRDefault="00F537FD" w14:paraId="4D829BC2" w14:textId="368CA3CE">
            <w:pPr>
              <w:spacing w:after="0" w:line="240" w:lineRule="auto"/>
              <w:ind w:left="1843" w:hanging="1843"/>
            </w:pPr>
            <w:r w:rsidRPr="00D77487">
              <w:t>104084_Group_G_Yellow_2</w:t>
            </w:r>
          </w:p>
        </w:tc>
      </w:tr>
      <w:tr w:rsidRPr="00D77487" w:rsidR="00A549D8" w:rsidTr="006B3F95" w14:paraId="6031B441" w14:textId="77777777">
        <w:trPr>
          <w:trHeight w:val="567"/>
        </w:trPr>
        <w:tc>
          <w:tcPr>
            <w:tcW w:w="2632" w:type="dxa"/>
            <w:shd w:val="clear" w:color="auto" w:fill="F2F2F2"/>
            <w:vAlign w:val="center"/>
          </w:tcPr>
          <w:p w:rsidRPr="00D77487" w:rsidR="00B75E20" w:rsidP="00F65DEC" w:rsidRDefault="00703A2A" w14:paraId="1E03335C" w14:textId="77777777">
            <w:pPr>
              <w:spacing w:after="0" w:line="240" w:lineRule="auto"/>
              <w:ind w:left="1843" w:hanging="1843"/>
              <w:rPr>
                <w:b/>
              </w:rPr>
            </w:pPr>
            <w:r w:rsidRPr="00D77487">
              <w:rPr>
                <w:b/>
              </w:rPr>
              <w:t>Total Recording L</w:t>
            </w:r>
            <w:r w:rsidRPr="00D77487" w:rsidR="00B75E20">
              <w:rPr>
                <w:b/>
              </w:rPr>
              <w:t>ength</w:t>
            </w:r>
          </w:p>
        </w:tc>
        <w:tc>
          <w:tcPr>
            <w:tcW w:w="6610" w:type="dxa"/>
            <w:shd w:val="clear" w:color="auto" w:fill="F2F2F2"/>
            <w:vAlign w:val="center"/>
          </w:tcPr>
          <w:p w:rsidRPr="00D77487" w:rsidR="00B75E20" w:rsidP="00F65DEC" w:rsidRDefault="00614ABF" w14:paraId="7BD61D5F" w14:textId="25176138">
            <w:pPr>
              <w:spacing w:after="0" w:line="240" w:lineRule="auto"/>
              <w:ind w:left="1843" w:hanging="1843"/>
            </w:pPr>
            <w:r w:rsidRPr="00D77487">
              <w:t>92</w:t>
            </w:r>
            <w:r w:rsidRPr="00D77487" w:rsidR="00C860B8">
              <w:t xml:space="preserve"> minutes</w:t>
            </w:r>
          </w:p>
        </w:tc>
      </w:tr>
      <w:tr w:rsidRPr="00D77487" w:rsidR="00A549D8" w:rsidTr="006B3F95" w14:paraId="7F89E4DB" w14:textId="77777777">
        <w:trPr>
          <w:trHeight w:val="567"/>
        </w:trPr>
        <w:tc>
          <w:tcPr>
            <w:tcW w:w="2632" w:type="dxa"/>
            <w:shd w:val="clear" w:color="auto" w:fill="F2F2F2"/>
            <w:vAlign w:val="center"/>
          </w:tcPr>
          <w:p w:rsidRPr="00D77487" w:rsidR="00B75E20" w:rsidP="00F65DEC" w:rsidRDefault="00703A2A" w14:paraId="6DDD0D6F" w14:textId="77777777">
            <w:pPr>
              <w:spacing w:after="0" w:line="240" w:lineRule="auto"/>
              <w:ind w:left="1843" w:hanging="1843"/>
              <w:rPr>
                <w:b/>
              </w:rPr>
            </w:pPr>
            <w:r w:rsidRPr="00D77487">
              <w:rPr>
                <w:b/>
              </w:rPr>
              <w:t>Number of P</w:t>
            </w:r>
            <w:r w:rsidRPr="00D77487" w:rsidR="00B75E20">
              <w:rPr>
                <w:b/>
              </w:rPr>
              <w:t>articipants</w:t>
            </w:r>
          </w:p>
        </w:tc>
        <w:tc>
          <w:tcPr>
            <w:tcW w:w="6610" w:type="dxa"/>
            <w:shd w:val="clear" w:color="auto" w:fill="F2F2F2"/>
            <w:vAlign w:val="center"/>
          </w:tcPr>
          <w:p w:rsidRPr="00D77487" w:rsidR="00B75E20" w:rsidP="00F65DEC" w:rsidRDefault="001351FE" w14:paraId="545943C6" w14:textId="372BA4F9">
            <w:pPr>
              <w:spacing w:after="0" w:line="240" w:lineRule="auto"/>
              <w:ind w:left="1843" w:hanging="1843"/>
            </w:pPr>
            <w:r>
              <w:t>3</w:t>
            </w:r>
          </w:p>
        </w:tc>
      </w:tr>
      <w:tr w:rsidRPr="00D77487" w:rsidR="00A549D8" w:rsidTr="006B3F95" w14:paraId="1EEF0917" w14:textId="77777777">
        <w:trPr>
          <w:trHeight w:val="567"/>
        </w:trPr>
        <w:tc>
          <w:tcPr>
            <w:tcW w:w="2632" w:type="dxa"/>
            <w:shd w:val="clear" w:color="auto" w:fill="F2F2F2"/>
            <w:vAlign w:val="center"/>
          </w:tcPr>
          <w:p w:rsidRPr="00D77487" w:rsidR="00B75E20" w:rsidP="00F65DEC" w:rsidRDefault="00B75E20" w14:paraId="681DB545" w14:textId="77777777">
            <w:pPr>
              <w:spacing w:after="0" w:line="240" w:lineRule="auto"/>
              <w:ind w:left="1843" w:hanging="1843"/>
              <w:rPr>
                <w:b/>
              </w:rPr>
            </w:pPr>
            <w:r w:rsidRPr="00D77487">
              <w:rPr>
                <w:b/>
              </w:rPr>
              <w:t>Final Word Count</w:t>
            </w:r>
          </w:p>
        </w:tc>
        <w:tc>
          <w:tcPr>
            <w:tcW w:w="6610" w:type="dxa"/>
            <w:shd w:val="clear" w:color="auto" w:fill="F2F2F2"/>
            <w:vAlign w:val="center"/>
          </w:tcPr>
          <w:p w:rsidRPr="00D77487" w:rsidR="00B75E20" w:rsidP="00F65DEC" w:rsidRDefault="00466F56" w14:paraId="56C000E4" w14:textId="0F2106BC">
            <w:pPr>
              <w:spacing w:after="0" w:line="240" w:lineRule="auto"/>
              <w:ind w:left="1843" w:hanging="1843"/>
            </w:pPr>
            <w:r>
              <w:fldChar w:fldCharType="begin"/>
            </w:r>
            <w:r>
              <w:instrText xml:space="preserve"> NUMWORDS  \# "#,##0"  \* MERGEFORMAT </w:instrText>
            </w:r>
            <w:r>
              <w:fldChar w:fldCharType="separate"/>
            </w:r>
            <w:r>
              <w:rPr>
                <w:noProof/>
              </w:rPr>
              <w:t>10,550</w:t>
            </w:r>
            <w:r>
              <w:fldChar w:fldCharType="end"/>
            </w:r>
          </w:p>
        </w:tc>
      </w:tr>
      <w:tr w:rsidRPr="00D77487" w:rsidR="00A549D8" w:rsidTr="006B3F95" w14:paraId="4C0566E7" w14:textId="77777777">
        <w:trPr>
          <w:trHeight w:val="567"/>
        </w:trPr>
        <w:tc>
          <w:tcPr>
            <w:tcW w:w="2632" w:type="dxa"/>
            <w:shd w:val="clear" w:color="auto" w:fill="F2F2F2"/>
            <w:vAlign w:val="center"/>
          </w:tcPr>
          <w:p w:rsidRPr="00D77487" w:rsidR="00B75E20" w:rsidP="00F65DEC" w:rsidRDefault="00703A2A" w14:paraId="533C7E29" w14:textId="77777777">
            <w:pPr>
              <w:spacing w:after="0" w:line="240" w:lineRule="auto"/>
              <w:ind w:left="1843" w:hanging="1843"/>
              <w:rPr>
                <w:b/>
              </w:rPr>
            </w:pPr>
            <w:r w:rsidRPr="00D77487">
              <w:rPr>
                <w:b/>
              </w:rPr>
              <w:t>Total Number of P</w:t>
            </w:r>
            <w:r w:rsidRPr="00D77487" w:rsidR="00B75E20">
              <w:rPr>
                <w:b/>
              </w:rPr>
              <w:t>ages</w:t>
            </w:r>
          </w:p>
        </w:tc>
        <w:tc>
          <w:tcPr>
            <w:tcW w:w="6610" w:type="dxa"/>
            <w:shd w:val="clear" w:color="auto" w:fill="F2F2F2"/>
            <w:vAlign w:val="center"/>
          </w:tcPr>
          <w:p w:rsidRPr="00D77487" w:rsidR="00B75E20" w:rsidP="00F65DEC" w:rsidRDefault="001351FE" w14:paraId="52C0DDAF" w14:textId="5B51A1A1">
            <w:pPr>
              <w:spacing w:after="0" w:line="240" w:lineRule="auto"/>
              <w:ind w:left="1843" w:hanging="1843"/>
            </w:pPr>
            <w:r>
              <w:t>36</w:t>
            </w:r>
          </w:p>
        </w:tc>
      </w:tr>
      <w:tr w:rsidRPr="00D77487" w:rsidR="00A549D8" w:rsidTr="006B3F95" w14:paraId="7394B60E" w14:textId="77777777">
        <w:trPr>
          <w:trHeight w:val="567"/>
        </w:trPr>
        <w:tc>
          <w:tcPr>
            <w:tcW w:w="2632" w:type="dxa"/>
            <w:shd w:val="clear" w:color="auto" w:fill="F2F2F2"/>
            <w:vAlign w:val="center"/>
          </w:tcPr>
          <w:p w:rsidRPr="00D77487" w:rsidR="00B75E20" w:rsidP="00F65DEC" w:rsidRDefault="00B75E20" w14:paraId="06498E14" w14:textId="77777777">
            <w:pPr>
              <w:spacing w:after="0" w:line="240" w:lineRule="auto"/>
              <w:ind w:left="1843" w:hanging="1843"/>
              <w:rPr>
                <w:b/>
              </w:rPr>
            </w:pPr>
            <w:r w:rsidRPr="00D77487">
              <w:rPr>
                <w:b/>
              </w:rPr>
              <w:t xml:space="preserve">Date </w:t>
            </w:r>
            <w:r w:rsidRPr="00D77487" w:rsidR="00703A2A">
              <w:rPr>
                <w:b/>
              </w:rPr>
              <w:t>C</w:t>
            </w:r>
            <w:r w:rsidRPr="00D77487">
              <w:rPr>
                <w:b/>
              </w:rPr>
              <w:t>ompleted</w:t>
            </w:r>
          </w:p>
        </w:tc>
        <w:tc>
          <w:tcPr>
            <w:tcW w:w="6610" w:type="dxa"/>
            <w:shd w:val="clear" w:color="auto" w:fill="F2F2F2"/>
            <w:vAlign w:val="center"/>
          </w:tcPr>
          <w:p w:rsidRPr="00D77487" w:rsidR="00B75E20" w:rsidP="00F65DEC" w:rsidRDefault="00A703EE" w14:paraId="4EDC46CB" w14:textId="0270DF75">
            <w:pPr>
              <w:spacing w:after="0" w:line="240" w:lineRule="auto"/>
              <w:ind w:left="1843" w:hanging="1843"/>
            </w:pPr>
            <w:r>
              <w:t>30 January 2025</w:t>
            </w:r>
          </w:p>
        </w:tc>
      </w:tr>
    </w:tbl>
    <w:p w:rsidRPr="00D77487" w:rsidR="00703A2A" w:rsidP="00F65DEC" w:rsidRDefault="00703A2A" w14:paraId="2B192EE6" w14:textId="77777777">
      <w:pPr>
        <w:ind w:left="1843" w:hanging="1843"/>
        <w:sectPr w:rsidRPr="00D77487" w:rsidR="00703A2A">
          <w:headerReference w:type="even" r:id="rId6"/>
          <w:headerReference w:type="default" r:id="rId7"/>
          <w:footerReference w:type="even" r:id="rId8"/>
          <w:footerReference w:type="default" r:id="rId9"/>
          <w:headerReference w:type="first" r:id="rId10"/>
          <w:footerReference w:type="first" r:id="rId11"/>
          <w:pgSz w:w="11906" w:h="16838" w:orient="portrait"/>
          <w:pgMar w:top="1440" w:right="1440" w:bottom="1440" w:left="1440" w:header="708" w:footer="708" w:gutter="0"/>
          <w:cols w:space="708"/>
          <w:docGrid w:linePitch="360"/>
        </w:sectPr>
      </w:pPr>
    </w:p>
    <w:p w:rsidRPr="00D77487" w:rsidR="003F4170" w:rsidP="00F65DEC" w:rsidRDefault="00727ADE" w14:paraId="4786CC2D" w14:textId="3D019E4F">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614ABF">
        <w:rPr>
          <w:rFonts w:ascii="Arial" w:hAnsi="Arial" w:cs="Arial"/>
          <w:sz w:val="24"/>
          <w:szCs w:val="24"/>
        </w:rPr>
        <w:tab/>
      </w:r>
      <w:r w:rsidRPr="00D77487" w:rsidR="00614ABF">
        <w:rPr>
          <w:rFonts w:ascii="Arial" w:hAnsi="Arial" w:cs="Arial"/>
          <w:sz w:val="24"/>
          <w:szCs w:val="24"/>
        </w:rPr>
        <w:t xml:space="preserve">…recording now, okay, this is recording so I’ll start the timer and we have 90 minutes. Good luck. </w:t>
      </w:r>
    </w:p>
    <w:p w:rsidRPr="00D77487" w:rsidR="00614ABF" w:rsidP="00F65DEC" w:rsidRDefault="00614ABF" w14:paraId="357A8BA7" w14:textId="77777777">
      <w:pPr>
        <w:spacing w:after="0" w:line="240" w:lineRule="auto"/>
        <w:ind w:left="1843" w:hanging="1843"/>
        <w:jc w:val="both"/>
        <w:rPr>
          <w:rFonts w:ascii="Arial" w:hAnsi="Arial" w:cs="Arial"/>
          <w:sz w:val="24"/>
          <w:szCs w:val="24"/>
        </w:rPr>
      </w:pPr>
    </w:p>
    <w:p w:rsidRPr="00D77487" w:rsidR="00614ABF" w:rsidP="00F65DEC" w:rsidRDefault="00727ADE" w14:paraId="3EC874A1" w14:textId="776381B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Okay, so we’ve got…ah, this is a letter from…</w:t>
      </w:r>
    </w:p>
    <w:p w:rsidRPr="00D77487" w:rsidR="00614ABF" w:rsidP="00F65DEC" w:rsidRDefault="00614ABF" w14:paraId="44DC2BF2" w14:textId="77777777">
      <w:pPr>
        <w:spacing w:after="0" w:line="240" w:lineRule="auto"/>
        <w:ind w:left="1843" w:hanging="1843"/>
        <w:jc w:val="both"/>
        <w:rPr>
          <w:rFonts w:ascii="Arial" w:hAnsi="Arial" w:cs="Arial"/>
          <w:sz w:val="24"/>
          <w:szCs w:val="24"/>
        </w:rPr>
      </w:pPr>
    </w:p>
    <w:p w:rsidRPr="00D77487" w:rsidR="00614ABF" w:rsidP="00F65DEC" w:rsidRDefault="00727ADE" w14:paraId="783C8629" w14:textId="174904F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 xml:space="preserve">A newspaper article. </w:t>
      </w:r>
    </w:p>
    <w:p w:rsidRPr="00D77487" w:rsidR="00614ABF" w:rsidP="00F65DEC" w:rsidRDefault="00614ABF" w14:paraId="6A949A58" w14:textId="77777777">
      <w:pPr>
        <w:spacing w:after="0" w:line="240" w:lineRule="auto"/>
        <w:ind w:left="1843" w:hanging="1843"/>
        <w:jc w:val="both"/>
        <w:rPr>
          <w:rFonts w:ascii="Arial" w:hAnsi="Arial" w:cs="Arial"/>
          <w:sz w:val="24"/>
          <w:szCs w:val="24"/>
        </w:rPr>
      </w:pPr>
    </w:p>
    <w:p w:rsidRPr="00D77487" w:rsidR="00614ABF" w:rsidP="00F65DEC" w:rsidRDefault="00727ADE" w14:paraId="2160804C" w14:textId="742BA96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 xml:space="preserve">I’m just going to steal some paper. This was the letter sent to the business that we are doing this work for. </w:t>
      </w:r>
    </w:p>
    <w:p w:rsidRPr="00D77487" w:rsidR="00614ABF" w:rsidP="00F65DEC" w:rsidRDefault="00614ABF" w14:paraId="4A050B70" w14:textId="77777777">
      <w:pPr>
        <w:spacing w:after="0" w:line="240" w:lineRule="auto"/>
        <w:ind w:left="1843" w:hanging="1843"/>
        <w:jc w:val="both"/>
        <w:rPr>
          <w:rFonts w:ascii="Arial" w:hAnsi="Arial" w:cs="Arial"/>
          <w:sz w:val="24"/>
          <w:szCs w:val="24"/>
        </w:rPr>
      </w:pPr>
    </w:p>
    <w:p w:rsidRPr="00D77487" w:rsidR="00614ABF" w:rsidP="00F65DEC" w:rsidRDefault="00727ADE" w14:paraId="666D3091" w14:textId="74451174">
      <w:pPr>
        <w:spacing w:after="0" w:line="240" w:lineRule="auto"/>
        <w:ind w:left="1843" w:hanging="1843"/>
        <w:jc w:val="both"/>
        <w:rPr>
          <w:rFonts w:ascii="Arial" w:hAnsi="Arial" w:cs="Arial"/>
          <w:sz w:val="24"/>
          <w:szCs w:val="24"/>
        </w:rPr>
      </w:pPr>
      <w:r>
        <w:rPr>
          <w:rFonts w:ascii="Arial" w:hAnsi="Arial" w:cs="Arial"/>
          <w:sz w:val="24"/>
          <w:szCs w:val="24"/>
        </w:rPr>
        <w:t>Participant 21:</w:t>
      </w:r>
      <w:r w:rsidR="00F65DEC">
        <w:rPr>
          <w:rFonts w:ascii="Arial" w:hAnsi="Arial" w:cs="Arial"/>
          <w:sz w:val="24"/>
          <w:szCs w:val="24"/>
        </w:rPr>
        <w:tab/>
      </w:r>
      <w:r w:rsidR="001E6426">
        <w:rPr>
          <w:rFonts w:ascii="Arial" w:hAnsi="Arial" w:cs="Arial"/>
          <w:sz w:val="24"/>
          <w:szCs w:val="24"/>
        </w:rPr>
        <w:t>That is from Grey I</w:t>
      </w:r>
      <w:r w:rsidRPr="00D77487" w:rsidR="00614ABF">
        <w:rPr>
          <w:rFonts w:ascii="Arial" w:hAnsi="Arial" w:cs="Arial"/>
          <w:sz w:val="24"/>
          <w:szCs w:val="24"/>
        </w:rPr>
        <w:t xml:space="preserve">nvestigations. </w:t>
      </w:r>
    </w:p>
    <w:p w:rsidRPr="00D77487" w:rsidR="00614ABF" w:rsidP="00F65DEC" w:rsidRDefault="00614ABF" w14:paraId="3028BA27" w14:textId="77777777">
      <w:pPr>
        <w:spacing w:after="0" w:line="240" w:lineRule="auto"/>
        <w:ind w:left="1843" w:hanging="1843"/>
        <w:jc w:val="both"/>
        <w:rPr>
          <w:rFonts w:ascii="Arial" w:hAnsi="Arial" w:cs="Arial"/>
          <w:sz w:val="24"/>
          <w:szCs w:val="24"/>
        </w:rPr>
      </w:pPr>
    </w:p>
    <w:p w:rsidRPr="00D77487" w:rsidR="00614ABF" w:rsidP="00F65DEC" w:rsidRDefault="00727ADE" w14:paraId="5B345911" w14:textId="0BD02F7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 xml:space="preserve">Yes. Okay, so the story is that Nick was drunk and lost his footing, so he fell and injured himself in some way, that seemed to be the cause of death, unless we find any other things in the police evidence that says otherwise. </w:t>
      </w:r>
    </w:p>
    <w:p w:rsidRPr="00D77487" w:rsidR="00614ABF" w:rsidP="00F65DEC" w:rsidRDefault="00614ABF" w14:paraId="2FC157F4" w14:textId="77777777">
      <w:pPr>
        <w:spacing w:after="0" w:line="240" w:lineRule="auto"/>
        <w:ind w:left="1843" w:hanging="1843"/>
        <w:jc w:val="both"/>
        <w:rPr>
          <w:rFonts w:ascii="Arial" w:hAnsi="Arial" w:cs="Arial"/>
          <w:sz w:val="24"/>
          <w:szCs w:val="24"/>
        </w:rPr>
      </w:pPr>
    </w:p>
    <w:p w:rsidRPr="00D77487" w:rsidR="00614ABF" w:rsidP="00F65DEC" w:rsidRDefault="00727ADE" w14:paraId="639F5821" w14:textId="19E1464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Yes. It was just after he left the Old Scratch Tavern.</w:t>
      </w:r>
    </w:p>
    <w:p w:rsidRPr="00D77487" w:rsidR="00614ABF" w:rsidP="00F65DEC" w:rsidRDefault="00614ABF" w14:paraId="1C949154" w14:textId="77777777">
      <w:pPr>
        <w:spacing w:after="0" w:line="240" w:lineRule="auto"/>
        <w:ind w:left="1843" w:hanging="1843"/>
        <w:jc w:val="both"/>
        <w:rPr>
          <w:rFonts w:ascii="Arial" w:hAnsi="Arial" w:cs="Arial"/>
          <w:sz w:val="24"/>
          <w:szCs w:val="24"/>
        </w:rPr>
      </w:pPr>
    </w:p>
    <w:p w:rsidRPr="00D77487" w:rsidR="00614ABF" w:rsidP="00F65DEC" w:rsidRDefault="00727ADE" w14:paraId="0688D64E" w14:textId="073864B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 xml:space="preserve">Yes. Okay, creepy notes, dead animals on the doorstep and fires. </w:t>
      </w:r>
    </w:p>
    <w:p w:rsidRPr="00D77487" w:rsidR="00614ABF" w:rsidP="00F65DEC" w:rsidRDefault="00614ABF" w14:paraId="3DB9E23D" w14:textId="77777777">
      <w:pPr>
        <w:spacing w:after="0" w:line="240" w:lineRule="auto"/>
        <w:ind w:left="1843" w:hanging="1843"/>
        <w:jc w:val="both"/>
        <w:rPr>
          <w:rFonts w:ascii="Arial" w:hAnsi="Arial" w:cs="Arial"/>
          <w:sz w:val="24"/>
          <w:szCs w:val="24"/>
        </w:rPr>
      </w:pPr>
    </w:p>
    <w:p w:rsidRPr="00D77487" w:rsidR="00614ABF" w:rsidP="00F65DEC" w:rsidRDefault="00727ADE" w14:paraId="0329509A" w14:textId="46B911D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Ooh… Oh, yes…</w:t>
      </w:r>
    </w:p>
    <w:p w:rsidRPr="00D77487" w:rsidR="00614ABF" w:rsidP="00F65DEC" w:rsidRDefault="00614ABF" w14:paraId="4255C029" w14:textId="77777777">
      <w:pPr>
        <w:spacing w:after="0" w:line="240" w:lineRule="auto"/>
        <w:ind w:left="1843" w:hanging="1843"/>
        <w:jc w:val="both"/>
        <w:rPr>
          <w:rFonts w:ascii="Arial" w:hAnsi="Arial" w:cs="Arial"/>
          <w:sz w:val="24"/>
          <w:szCs w:val="24"/>
        </w:rPr>
      </w:pPr>
    </w:p>
    <w:p w:rsidRPr="00D77487" w:rsidR="00614ABF" w:rsidP="00F65DEC" w:rsidRDefault="00727ADE" w14:paraId="661F0C3E" w14:textId="3CCB577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So…</w:t>
      </w:r>
    </w:p>
    <w:p w:rsidRPr="00D77487" w:rsidR="00614ABF" w:rsidP="00F65DEC" w:rsidRDefault="00614ABF" w14:paraId="58A9A43E" w14:textId="77777777">
      <w:pPr>
        <w:spacing w:after="0" w:line="240" w:lineRule="auto"/>
        <w:ind w:left="1843" w:hanging="1843"/>
        <w:jc w:val="both"/>
        <w:rPr>
          <w:rFonts w:ascii="Arial" w:hAnsi="Arial" w:cs="Arial"/>
          <w:sz w:val="24"/>
          <w:szCs w:val="24"/>
        </w:rPr>
      </w:pPr>
    </w:p>
    <w:p w:rsidRPr="00D77487" w:rsidR="00614ABF" w:rsidP="00F65DEC" w:rsidRDefault="00727ADE" w14:paraId="72B53A1A" w14:textId="10F4FA3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 xml:space="preserve">Small fires at the bar. </w:t>
      </w:r>
    </w:p>
    <w:p w:rsidRPr="00D77487" w:rsidR="00614ABF" w:rsidP="00F65DEC" w:rsidRDefault="00614ABF" w14:paraId="5997813E" w14:textId="77777777">
      <w:pPr>
        <w:spacing w:after="0" w:line="240" w:lineRule="auto"/>
        <w:ind w:left="1843" w:hanging="1843"/>
        <w:jc w:val="both"/>
        <w:rPr>
          <w:rFonts w:ascii="Arial" w:hAnsi="Arial" w:cs="Arial"/>
          <w:sz w:val="24"/>
          <w:szCs w:val="24"/>
        </w:rPr>
      </w:pPr>
    </w:p>
    <w:p w:rsidRPr="00D77487" w:rsidR="00614ABF" w:rsidP="00F65DEC" w:rsidRDefault="00727ADE" w14:paraId="2C3C23A2" w14:textId="286167A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 xml:space="preserve">Yes, Carmen saw him just as she… He stayed in the bar’s office for hours on the night, Carmen had just closed up, he came out the office, said he finally figured it out… </w:t>
      </w:r>
    </w:p>
    <w:p w:rsidRPr="00D77487" w:rsidR="00614ABF" w:rsidP="00F65DEC" w:rsidRDefault="00614ABF" w14:paraId="2FB2EC03" w14:textId="77777777">
      <w:pPr>
        <w:spacing w:after="0" w:line="240" w:lineRule="auto"/>
        <w:ind w:left="1843" w:hanging="1843"/>
        <w:jc w:val="both"/>
        <w:rPr>
          <w:rFonts w:ascii="Arial" w:hAnsi="Arial" w:cs="Arial"/>
          <w:sz w:val="24"/>
          <w:szCs w:val="24"/>
        </w:rPr>
      </w:pPr>
    </w:p>
    <w:p w:rsidRPr="00D77487" w:rsidR="00614ABF" w:rsidP="00F65DEC" w:rsidRDefault="00727ADE" w14:paraId="05D6BD3A" w14:textId="1D7E836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 xml:space="preserve">He called emergency services ten times between 1 and 7 December, and this was produced on 10 December. </w:t>
      </w:r>
    </w:p>
    <w:p w:rsidRPr="00D77487" w:rsidR="00614ABF" w:rsidP="00F65DEC" w:rsidRDefault="00614ABF" w14:paraId="68603B79" w14:textId="77777777">
      <w:pPr>
        <w:spacing w:after="0" w:line="240" w:lineRule="auto"/>
        <w:ind w:left="1843" w:hanging="1843"/>
        <w:jc w:val="both"/>
        <w:rPr>
          <w:rFonts w:ascii="Arial" w:hAnsi="Arial" w:cs="Arial"/>
          <w:sz w:val="24"/>
          <w:szCs w:val="24"/>
        </w:rPr>
      </w:pPr>
    </w:p>
    <w:p w:rsidRPr="00D77487" w:rsidR="00614ABF" w:rsidP="00F65DEC" w:rsidRDefault="00727ADE" w14:paraId="1424D644" w14:textId="09A9AA7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And he died in December so that makes sense, yes.</w:t>
      </w:r>
      <w:r w:rsidR="001E6426">
        <w:rPr>
          <w:rFonts w:ascii="Arial" w:hAnsi="Arial" w:cs="Arial"/>
          <w:sz w:val="24"/>
          <w:szCs w:val="24"/>
        </w:rPr>
        <w:t xml:space="preserve"> Nick</w:t>
      </w:r>
      <w:r w:rsidRPr="00D77487" w:rsidR="00614ABF">
        <w:rPr>
          <w:rFonts w:ascii="Arial" w:hAnsi="Arial" w:cs="Arial"/>
          <w:sz w:val="24"/>
          <w:szCs w:val="24"/>
        </w:rPr>
        <w:t xml:space="preserve"> explained he saw someone outside and ran off into the woods, back to the door, Nick and the </w:t>
      </w:r>
      <w:r w:rsidR="001E6426">
        <w:rPr>
          <w:rFonts w:ascii="Arial" w:hAnsi="Arial" w:cs="Arial"/>
          <w:sz w:val="24"/>
          <w:szCs w:val="24"/>
        </w:rPr>
        <w:t>devil</w:t>
      </w:r>
      <w:r w:rsidRPr="00D77487" w:rsidR="00614ABF">
        <w:rPr>
          <w:rFonts w:ascii="Arial" w:hAnsi="Arial" w:cs="Arial"/>
          <w:sz w:val="24"/>
          <w:szCs w:val="24"/>
        </w:rPr>
        <w:t xml:space="preserve"> are gone, small fire burning outside…</w:t>
      </w:r>
    </w:p>
    <w:p w:rsidRPr="00D77487" w:rsidR="00614ABF" w:rsidP="00F65DEC" w:rsidRDefault="00614ABF" w14:paraId="0F1BC0F4" w14:textId="77777777">
      <w:pPr>
        <w:spacing w:after="0" w:line="240" w:lineRule="auto"/>
        <w:ind w:left="1843" w:hanging="1843"/>
        <w:jc w:val="both"/>
        <w:rPr>
          <w:rFonts w:ascii="Arial" w:hAnsi="Arial" w:cs="Arial"/>
          <w:sz w:val="24"/>
          <w:szCs w:val="24"/>
        </w:rPr>
      </w:pPr>
    </w:p>
    <w:p w:rsidRPr="00D77487" w:rsidR="00614ABF" w:rsidP="00F65DEC" w:rsidRDefault="00614ABF" w14:paraId="675090C8" w14:textId="18BB85AE">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So</w:t>
      </w:r>
      <w:r w:rsidR="00F65DEC">
        <w:rPr>
          <w:rFonts w:ascii="Arial" w:hAnsi="Arial" w:cs="Arial"/>
          <w:sz w:val="24"/>
          <w:szCs w:val="24"/>
        </w:rPr>
        <w:t>,</w:t>
      </w:r>
      <w:r w:rsidRPr="00D77487">
        <w:rPr>
          <w:rFonts w:ascii="Arial" w:hAnsi="Arial" w:cs="Arial"/>
          <w:sz w:val="24"/>
          <w:szCs w:val="24"/>
        </w:rPr>
        <w:t xml:space="preserve"> he saw someone and ran into the woods. </w:t>
      </w:r>
    </w:p>
    <w:p w:rsidRPr="00D77487" w:rsidR="00614ABF" w:rsidP="00F65DEC" w:rsidRDefault="00614ABF" w14:paraId="42634036" w14:textId="77777777">
      <w:pPr>
        <w:spacing w:after="0" w:line="240" w:lineRule="auto"/>
        <w:ind w:left="1843" w:hanging="1843"/>
        <w:jc w:val="both"/>
        <w:rPr>
          <w:rFonts w:ascii="Arial" w:hAnsi="Arial" w:cs="Arial"/>
          <w:sz w:val="24"/>
          <w:szCs w:val="24"/>
        </w:rPr>
      </w:pPr>
    </w:p>
    <w:p w:rsidRPr="00D77487" w:rsidR="00614ABF" w:rsidP="00F65DEC" w:rsidRDefault="00727ADE" w14:paraId="33CFA5A0" w14:textId="51281E4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614ABF">
        <w:rPr>
          <w:rFonts w:ascii="Arial" w:hAnsi="Arial" w:cs="Arial"/>
          <w:sz w:val="24"/>
          <w:szCs w:val="24"/>
        </w:rPr>
        <w:tab/>
      </w:r>
      <w:r w:rsidRPr="00D77487" w:rsidR="00614ABF">
        <w:rPr>
          <w:rFonts w:ascii="Arial" w:hAnsi="Arial" w:cs="Arial"/>
          <w:sz w:val="24"/>
          <w:szCs w:val="24"/>
        </w:rPr>
        <w:t xml:space="preserve">The bartender said someone was out to get him. </w:t>
      </w:r>
    </w:p>
    <w:p w:rsidRPr="00D77487" w:rsidR="00614ABF" w:rsidP="00F65DEC" w:rsidRDefault="00614ABF" w14:paraId="415FE59D" w14:textId="77777777">
      <w:pPr>
        <w:spacing w:after="0" w:line="240" w:lineRule="auto"/>
        <w:ind w:left="1843" w:hanging="1843"/>
        <w:jc w:val="both"/>
        <w:rPr>
          <w:rFonts w:ascii="Arial" w:hAnsi="Arial" w:cs="Arial"/>
          <w:sz w:val="24"/>
          <w:szCs w:val="24"/>
        </w:rPr>
      </w:pPr>
    </w:p>
    <w:p w:rsidRPr="00D77487" w:rsidR="00614ABF" w:rsidP="00F65DEC" w:rsidRDefault="00727ADE" w14:paraId="593A8D76" w14:textId="2B867CE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614ABF">
        <w:rPr>
          <w:rFonts w:ascii="Arial" w:hAnsi="Arial" w:cs="Arial"/>
          <w:sz w:val="24"/>
          <w:szCs w:val="24"/>
        </w:rPr>
        <w:tab/>
      </w:r>
      <w:r w:rsidRPr="00D77487" w:rsidR="00614ABF">
        <w:rPr>
          <w:rFonts w:ascii="Arial" w:hAnsi="Arial" w:cs="Arial"/>
          <w:sz w:val="24"/>
          <w:szCs w:val="24"/>
        </w:rPr>
        <w:t xml:space="preserve">Yes. </w:t>
      </w:r>
      <w:r w:rsidR="001E6426">
        <w:rPr>
          <w:rFonts w:ascii="Arial" w:hAnsi="Arial" w:cs="Arial"/>
          <w:sz w:val="24"/>
          <w:szCs w:val="24"/>
        </w:rPr>
        <w:t xml:space="preserve">Caution tape at the rocks, nothing at top of </w:t>
      </w:r>
      <w:r w:rsidRPr="00D77487" w:rsidR="0076452C">
        <w:rPr>
          <w:rFonts w:ascii="Arial" w:hAnsi="Arial" w:cs="Arial"/>
          <w:sz w:val="24"/>
          <w:szCs w:val="24"/>
        </w:rPr>
        <w:t>cliff, gr</w:t>
      </w:r>
      <w:r w:rsidR="001E6426">
        <w:rPr>
          <w:rFonts w:ascii="Arial" w:hAnsi="Arial" w:cs="Arial"/>
          <w:sz w:val="24"/>
          <w:szCs w:val="24"/>
        </w:rPr>
        <w:t xml:space="preserve">ound </w:t>
      </w:r>
      <w:r w:rsidRPr="00D77487" w:rsidR="0076452C">
        <w:rPr>
          <w:rFonts w:ascii="Arial" w:hAnsi="Arial" w:cs="Arial"/>
          <w:sz w:val="24"/>
          <w:szCs w:val="24"/>
        </w:rPr>
        <w:t>near ledge</w:t>
      </w:r>
      <w:r w:rsidR="001E6426">
        <w:rPr>
          <w:rFonts w:ascii="Arial" w:hAnsi="Arial" w:cs="Arial"/>
          <w:sz w:val="24"/>
          <w:szCs w:val="24"/>
        </w:rPr>
        <w:t xml:space="preserve"> didn’t</w:t>
      </w:r>
      <w:r w:rsidRPr="00D77487" w:rsidR="0076452C">
        <w:rPr>
          <w:rFonts w:ascii="Arial" w:hAnsi="Arial" w:cs="Arial"/>
          <w:sz w:val="24"/>
          <w:szCs w:val="24"/>
        </w:rPr>
        <w:t xml:space="preserve"> look like it had been disturbed… Okay, so that’s got some of the starting points. Oh, there are also some records… </w:t>
      </w:r>
    </w:p>
    <w:p w:rsidRPr="00D77487" w:rsidR="0076452C" w:rsidP="00F65DEC" w:rsidRDefault="0076452C" w14:paraId="04A03BB8" w14:textId="77777777">
      <w:pPr>
        <w:spacing w:after="0" w:line="240" w:lineRule="auto"/>
        <w:ind w:left="1843" w:hanging="1843"/>
        <w:jc w:val="both"/>
        <w:rPr>
          <w:rFonts w:ascii="Arial" w:hAnsi="Arial" w:cs="Arial"/>
          <w:sz w:val="24"/>
          <w:szCs w:val="24"/>
        </w:rPr>
      </w:pPr>
    </w:p>
    <w:p w:rsidRPr="00D77487" w:rsidR="0076452C" w:rsidP="00F65DEC" w:rsidRDefault="00727ADE" w14:paraId="64C6C49B" w14:textId="2E53054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Oh, god. </w:t>
      </w:r>
    </w:p>
    <w:p w:rsidRPr="00D77487" w:rsidR="0076452C" w:rsidP="00F65DEC" w:rsidRDefault="0076452C" w14:paraId="37C3BE3F" w14:textId="77777777">
      <w:pPr>
        <w:spacing w:after="0" w:line="240" w:lineRule="auto"/>
        <w:ind w:left="1843" w:hanging="1843"/>
        <w:jc w:val="both"/>
        <w:rPr>
          <w:rFonts w:ascii="Arial" w:hAnsi="Arial" w:cs="Arial"/>
          <w:sz w:val="24"/>
          <w:szCs w:val="24"/>
        </w:rPr>
      </w:pPr>
    </w:p>
    <w:p w:rsidRPr="00D77487" w:rsidR="0076452C" w:rsidP="00F65DEC" w:rsidRDefault="00727ADE" w14:paraId="4B682CF4" w14:textId="7F93F2F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highlight w:val="yellow"/>
        </w:rPr>
        <w:t>[Inaudible 00:04:10]</w:t>
      </w:r>
      <w:r w:rsidRPr="00D77487" w:rsidR="0076452C">
        <w:rPr>
          <w:rFonts w:ascii="Arial" w:hAnsi="Arial" w:cs="Arial"/>
          <w:sz w:val="24"/>
          <w:szCs w:val="24"/>
        </w:rPr>
        <w:t xml:space="preserve"> this one. </w:t>
      </w:r>
    </w:p>
    <w:p w:rsidRPr="00D77487" w:rsidR="0076452C" w:rsidP="00F65DEC" w:rsidRDefault="0076452C" w14:paraId="538145D1" w14:textId="77777777">
      <w:pPr>
        <w:spacing w:after="0" w:line="240" w:lineRule="auto"/>
        <w:ind w:left="1843" w:hanging="1843"/>
        <w:jc w:val="both"/>
        <w:rPr>
          <w:rFonts w:ascii="Arial" w:hAnsi="Arial" w:cs="Arial"/>
          <w:sz w:val="24"/>
          <w:szCs w:val="24"/>
        </w:rPr>
      </w:pPr>
    </w:p>
    <w:p w:rsidRPr="00D77487" w:rsidR="0076452C" w:rsidP="00F65DEC" w:rsidRDefault="00727ADE" w14:paraId="02EB69AF" w14:textId="2C6BB80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Yes, this is the letter that was sent to the company. </w:t>
      </w:r>
    </w:p>
    <w:p w:rsidRPr="00D77487" w:rsidR="0076452C" w:rsidP="00F65DEC" w:rsidRDefault="0076452C" w14:paraId="231C9498" w14:textId="77777777">
      <w:pPr>
        <w:spacing w:after="0" w:line="240" w:lineRule="auto"/>
        <w:ind w:left="1843" w:hanging="1843"/>
        <w:jc w:val="both"/>
        <w:rPr>
          <w:rFonts w:ascii="Arial" w:hAnsi="Arial" w:cs="Arial"/>
          <w:sz w:val="24"/>
          <w:szCs w:val="24"/>
        </w:rPr>
      </w:pPr>
    </w:p>
    <w:p w:rsidRPr="00D77487" w:rsidR="0076452C" w:rsidP="00F65DEC" w:rsidRDefault="00727ADE" w14:paraId="56BD6C14" w14:textId="72F8CEC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Yes, okay, I’m looking at it…</w:t>
      </w:r>
    </w:p>
    <w:p w:rsidRPr="00D77487" w:rsidR="0076452C" w:rsidP="00F65DEC" w:rsidRDefault="0076452C" w14:paraId="2639429C" w14:textId="77777777">
      <w:pPr>
        <w:spacing w:after="0" w:line="240" w:lineRule="auto"/>
        <w:ind w:left="1843" w:hanging="1843"/>
        <w:jc w:val="both"/>
        <w:rPr>
          <w:rFonts w:ascii="Arial" w:hAnsi="Arial" w:cs="Arial"/>
          <w:sz w:val="24"/>
          <w:szCs w:val="24"/>
        </w:rPr>
      </w:pPr>
    </w:p>
    <w:p w:rsidRPr="00D77487" w:rsidR="0076452C" w:rsidP="00F65DEC" w:rsidRDefault="00727ADE" w14:paraId="5A41A90D" w14:textId="42C8402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Oh, managed to identify four clear suspects, okay. </w:t>
      </w:r>
    </w:p>
    <w:p w:rsidRPr="00D77487" w:rsidR="0076452C" w:rsidP="00F65DEC" w:rsidRDefault="0076452C" w14:paraId="7E01DC45" w14:textId="77777777">
      <w:pPr>
        <w:spacing w:after="0" w:line="240" w:lineRule="auto"/>
        <w:ind w:left="1843" w:hanging="1843"/>
        <w:jc w:val="both"/>
        <w:rPr>
          <w:rFonts w:ascii="Arial" w:hAnsi="Arial" w:cs="Arial"/>
          <w:sz w:val="24"/>
          <w:szCs w:val="24"/>
        </w:rPr>
      </w:pPr>
    </w:p>
    <w:p w:rsidRPr="00D77487" w:rsidR="0076452C" w:rsidP="00F65DEC" w:rsidRDefault="00727ADE" w14:paraId="59DF5C86" w14:textId="76A9C2B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Police investigation…</w:t>
      </w:r>
    </w:p>
    <w:p w:rsidRPr="00D77487" w:rsidR="0076452C" w:rsidP="00F65DEC" w:rsidRDefault="0076452C" w14:paraId="419697DC" w14:textId="77777777">
      <w:pPr>
        <w:spacing w:after="0" w:line="240" w:lineRule="auto"/>
        <w:ind w:left="1843" w:hanging="1843"/>
        <w:jc w:val="both"/>
        <w:rPr>
          <w:rFonts w:ascii="Arial" w:hAnsi="Arial" w:cs="Arial"/>
          <w:sz w:val="24"/>
          <w:szCs w:val="24"/>
        </w:rPr>
      </w:pPr>
    </w:p>
    <w:p w:rsidRPr="00D77487" w:rsidR="0076452C" w:rsidP="00F65DEC" w:rsidRDefault="00727ADE" w14:paraId="1AEBE4C7" w14:textId="16DF80E9">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76452C">
        <w:rPr>
          <w:rFonts w:ascii="Arial" w:hAnsi="Arial" w:cs="Arial"/>
          <w:sz w:val="24"/>
          <w:szCs w:val="24"/>
        </w:rPr>
        <w:tab/>
      </w:r>
      <w:r w:rsidRPr="00D77487" w:rsidR="0076452C">
        <w:rPr>
          <w:rFonts w:ascii="Arial" w:hAnsi="Arial" w:cs="Arial"/>
          <w:sz w:val="24"/>
          <w:szCs w:val="24"/>
        </w:rPr>
        <w:t>I can get you some more tissues…</w:t>
      </w:r>
    </w:p>
    <w:p w:rsidRPr="00D77487" w:rsidR="0076452C" w:rsidP="00F65DEC" w:rsidRDefault="0076452C" w14:paraId="5BB88B27" w14:textId="77777777">
      <w:pPr>
        <w:spacing w:after="0" w:line="240" w:lineRule="auto"/>
        <w:ind w:left="1843" w:hanging="1843"/>
        <w:jc w:val="both"/>
        <w:rPr>
          <w:rFonts w:ascii="Arial" w:hAnsi="Arial" w:cs="Arial"/>
          <w:sz w:val="24"/>
          <w:szCs w:val="24"/>
        </w:rPr>
      </w:pPr>
    </w:p>
    <w:p w:rsidRPr="00D77487" w:rsidR="0076452C" w:rsidP="00F65DEC" w:rsidRDefault="00727ADE" w14:paraId="2E327220" w14:textId="54E25DD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Oh, I’ve got a pack, thank you, though. </w:t>
      </w:r>
    </w:p>
    <w:p w:rsidRPr="00D77487" w:rsidR="0076452C" w:rsidP="00F65DEC" w:rsidRDefault="0076452C" w14:paraId="1C3D376A" w14:textId="77777777">
      <w:pPr>
        <w:spacing w:after="0" w:line="240" w:lineRule="auto"/>
        <w:ind w:left="1843" w:hanging="1843"/>
        <w:jc w:val="both"/>
        <w:rPr>
          <w:rFonts w:ascii="Arial" w:hAnsi="Arial" w:cs="Arial"/>
          <w:sz w:val="24"/>
          <w:szCs w:val="24"/>
        </w:rPr>
      </w:pPr>
    </w:p>
    <w:p w:rsidRPr="00D77487" w:rsidR="0076452C" w:rsidP="00F65DEC" w:rsidRDefault="00727ADE" w14:paraId="1B0FF1B1" w14:textId="070F0E70">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76452C">
        <w:rPr>
          <w:rFonts w:ascii="Arial" w:hAnsi="Arial" w:cs="Arial"/>
          <w:sz w:val="24"/>
          <w:szCs w:val="24"/>
        </w:rPr>
        <w:tab/>
      </w:r>
      <w:r w:rsidRPr="00D77487" w:rsidR="0076452C">
        <w:rPr>
          <w:rFonts w:ascii="Arial" w:hAnsi="Arial" w:cs="Arial"/>
          <w:sz w:val="24"/>
          <w:szCs w:val="24"/>
        </w:rPr>
        <w:t xml:space="preserve">Cool. </w:t>
      </w:r>
    </w:p>
    <w:p w:rsidRPr="00D77487" w:rsidR="0076452C" w:rsidP="00F65DEC" w:rsidRDefault="0076452C" w14:paraId="410B3430" w14:textId="77777777">
      <w:pPr>
        <w:spacing w:after="0" w:line="240" w:lineRule="auto"/>
        <w:ind w:left="1843" w:hanging="1843"/>
        <w:jc w:val="both"/>
        <w:rPr>
          <w:rFonts w:ascii="Arial" w:hAnsi="Arial" w:cs="Arial"/>
          <w:sz w:val="24"/>
          <w:szCs w:val="24"/>
        </w:rPr>
      </w:pPr>
    </w:p>
    <w:p w:rsidRPr="00D77487" w:rsidR="0076452C" w:rsidP="00F65DEC" w:rsidRDefault="00727ADE" w14:paraId="0C821BDE" w14:textId="6CE0378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I have enough nosebleeds… Sorry, what was the letter…? </w:t>
      </w:r>
    </w:p>
    <w:p w:rsidRPr="00D77487" w:rsidR="0076452C" w:rsidP="00F65DEC" w:rsidRDefault="0076452C" w14:paraId="09ECEBD4" w14:textId="77777777">
      <w:pPr>
        <w:spacing w:after="0" w:line="240" w:lineRule="auto"/>
        <w:ind w:left="1843" w:hanging="1843"/>
        <w:jc w:val="both"/>
        <w:rPr>
          <w:rFonts w:ascii="Arial" w:hAnsi="Arial" w:cs="Arial"/>
          <w:sz w:val="24"/>
          <w:szCs w:val="24"/>
        </w:rPr>
      </w:pPr>
    </w:p>
    <w:p w:rsidRPr="00D77487" w:rsidR="0076452C" w:rsidP="00F65DEC" w:rsidRDefault="00727ADE" w14:paraId="1E4FE64D" w14:textId="65599C6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 xml:space="preserve">I’m trying to look at if it’s </w:t>
      </w:r>
      <w:r w:rsidRPr="00D77487" w:rsidR="0076452C">
        <w:rPr>
          <w:rFonts w:ascii="Arial" w:hAnsi="Arial" w:cs="Arial"/>
          <w:sz w:val="24"/>
          <w:szCs w:val="24"/>
          <w:highlight w:val="yellow"/>
        </w:rPr>
        <w:t>[inaudible 00:04:41]</w:t>
      </w:r>
      <w:r w:rsidRPr="00D77487" w:rsidR="0076452C">
        <w:rPr>
          <w:rFonts w:ascii="Arial" w:hAnsi="Arial" w:cs="Arial"/>
          <w:sz w:val="24"/>
          <w:szCs w:val="24"/>
        </w:rPr>
        <w:t xml:space="preserve"> investigation, there is a letter. </w:t>
      </w:r>
    </w:p>
    <w:p w:rsidRPr="00D77487" w:rsidR="0076452C" w:rsidP="00F65DEC" w:rsidRDefault="0076452C" w14:paraId="10B08CEF" w14:textId="77777777">
      <w:pPr>
        <w:spacing w:after="0" w:line="240" w:lineRule="auto"/>
        <w:ind w:left="1843" w:hanging="1843"/>
        <w:jc w:val="both"/>
        <w:rPr>
          <w:rFonts w:ascii="Arial" w:hAnsi="Arial" w:cs="Arial"/>
          <w:sz w:val="24"/>
          <w:szCs w:val="24"/>
        </w:rPr>
      </w:pPr>
    </w:p>
    <w:p w:rsidRPr="00D77487" w:rsidR="0076452C" w:rsidP="00F65DEC" w:rsidRDefault="00727ADE" w14:paraId="142AC895" w14:textId="00971F0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Yes, that’s the letter from Carmen. Okay… So…</w:t>
      </w:r>
    </w:p>
    <w:p w:rsidRPr="00D77487" w:rsidR="0076452C" w:rsidP="00F65DEC" w:rsidRDefault="0076452C" w14:paraId="49B3BB2C" w14:textId="77777777">
      <w:pPr>
        <w:spacing w:after="0" w:line="240" w:lineRule="auto"/>
        <w:ind w:left="1843" w:hanging="1843"/>
        <w:jc w:val="both"/>
        <w:rPr>
          <w:rFonts w:ascii="Arial" w:hAnsi="Arial" w:cs="Arial"/>
          <w:sz w:val="24"/>
          <w:szCs w:val="24"/>
        </w:rPr>
      </w:pPr>
    </w:p>
    <w:p w:rsidRPr="00D77487" w:rsidR="0076452C" w:rsidP="00F65DEC" w:rsidRDefault="00727ADE" w14:paraId="6791376F" w14:textId="6941C8F8">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 xml:space="preserve">I think we should have a look at the letter first. </w:t>
      </w:r>
    </w:p>
    <w:p w:rsidRPr="00D77487" w:rsidR="0076452C" w:rsidP="00F65DEC" w:rsidRDefault="0076452C" w14:paraId="46A89865" w14:textId="77777777">
      <w:pPr>
        <w:spacing w:after="0" w:line="240" w:lineRule="auto"/>
        <w:ind w:left="1843" w:hanging="1843"/>
        <w:jc w:val="both"/>
        <w:rPr>
          <w:rFonts w:ascii="Arial" w:hAnsi="Arial" w:cs="Arial"/>
          <w:sz w:val="24"/>
          <w:szCs w:val="24"/>
        </w:rPr>
      </w:pPr>
    </w:p>
    <w:p w:rsidRPr="00D77487" w:rsidR="0076452C" w:rsidP="00F65DEC" w:rsidRDefault="00727ADE" w14:paraId="78C93A5D" w14:textId="7874DB3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Oh, yes, this is… I’ve read this letter through. Yes, basically, Carmen thinks that her boss was murdered by someone, the devil,</w:t>
      </w:r>
      <w:r w:rsidR="001E6426">
        <w:rPr>
          <w:rFonts w:ascii="Arial" w:hAnsi="Arial" w:cs="Arial"/>
          <w:sz w:val="24"/>
          <w:szCs w:val="24"/>
        </w:rPr>
        <w:t xml:space="preserve"> found proof of the devil finally</w:t>
      </w:r>
      <w:r w:rsidRPr="00D77487" w:rsidR="0076452C">
        <w:rPr>
          <w:rFonts w:ascii="Arial" w:hAnsi="Arial" w:cs="Arial"/>
          <w:sz w:val="24"/>
          <w:szCs w:val="24"/>
        </w:rPr>
        <w:t xml:space="preserve"> caught on the camera. </w:t>
      </w:r>
    </w:p>
    <w:p w:rsidRPr="00D77487" w:rsidR="0076452C" w:rsidP="00F65DEC" w:rsidRDefault="0076452C" w14:paraId="448C089D" w14:textId="77777777">
      <w:pPr>
        <w:spacing w:after="0" w:line="240" w:lineRule="auto"/>
        <w:ind w:left="1843" w:hanging="1843"/>
        <w:jc w:val="both"/>
        <w:rPr>
          <w:rFonts w:ascii="Arial" w:hAnsi="Arial" w:cs="Arial"/>
          <w:sz w:val="24"/>
          <w:szCs w:val="24"/>
        </w:rPr>
      </w:pPr>
    </w:p>
    <w:p w:rsidRPr="00D77487" w:rsidR="0076452C" w:rsidP="00F65DEC" w:rsidRDefault="00727ADE" w14:paraId="09E9E644" w14:textId="673D922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Yes. </w:t>
      </w:r>
    </w:p>
    <w:p w:rsidRPr="00D77487" w:rsidR="0076452C" w:rsidP="00F65DEC" w:rsidRDefault="0076452C" w14:paraId="213AB7B9" w14:textId="77777777">
      <w:pPr>
        <w:spacing w:after="0" w:line="240" w:lineRule="auto"/>
        <w:ind w:left="1843" w:hanging="1843"/>
        <w:jc w:val="both"/>
        <w:rPr>
          <w:rFonts w:ascii="Arial" w:hAnsi="Arial" w:cs="Arial"/>
          <w:sz w:val="24"/>
          <w:szCs w:val="24"/>
        </w:rPr>
      </w:pPr>
    </w:p>
    <w:p w:rsidRPr="00D77487" w:rsidR="0076452C" w:rsidP="00F65DEC" w:rsidRDefault="00727ADE" w14:paraId="765FE4B6" w14:textId="47F9FBE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Ah, that’s the person that…</w:t>
      </w:r>
    </w:p>
    <w:p w:rsidRPr="00D77487" w:rsidR="0076452C" w:rsidP="00F65DEC" w:rsidRDefault="0076452C" w14:paraId="07915591" w14:textId="77777777">
      <w:pPr>
        <w:spacing w:after="0" w:line="240" w:lineRule="auto"/>
        <w:ind w:left="1843" w:hanging="1843"/>
        <w:jc w:val="both"/>
        <w:rPr>
          <w:rFonts w:ascii="Arial" w:hAnsi="Arial" w:cs="Arial"/>
          <w:sz w:val="24"/>
          <w:szCs w:val="24"/>
        </w:rPr>
      </w:pPr>
    </w:p>
    <w:p w:rsidRPr="00D77487" w:rsidR="0076452C" w:rsidP="00F65DEC" w:rsidRDefault="00727ADE" w14:paraId="38611863" w14:textId="59EFF56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 xml:space="preserve">That’s what I’m saying, so we should have looked at the letter first and then from there looked at the pictures, and then come to the investigation. </w:t>
      </w:r>
    </w:p>
    <w:p w:rsidRPr="00D77487" w:rsidR="0076452C" w:rsidP="00F65DEC" w:rsidRDefault="0076452C" w14:paraId="4421CE5D" w14:textId="77777777">
      <w:pPr>
        <w:spacing w:after="0" w:line="240" w:lineRule="auto"/>
        <w:ind w:left="1843" w:hanging="1843"/>
        <w:jc w:val="both"/>
        <w:rPr>
          <w:rFonts w:ascii="Arial" w:hAnsi="Arial" w:cs="Arial"/>
          <w:sz w:val="24"/>
          <w:szCs w:val="24"/>
        </w:rPr>
      </w:pPr>
    </w:p>
    <w:p w:rsidRPr="00D77487" w:rsidR="0076452C" w:rsidP="00F65DEC" w:rsidRDefault="00727ADE" w14:paraId="16058FE4" w14:textId="4A59F07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Yes. </w:t>
      </w:r>
    </w:p>
    <w:p w:rsidRPr="00D77487" w:rsidR="0076452C" w:rsidP="00F65DEC" w:rsidRDefault="0076452C" w14:paraId="30C585EA" w14:textId="77777777">
      <w:pPr>
        <w:spacing w:after="0" w:line="240" w:lineRule="auto"/>
        <w:ind w:left="1843" w:hanging="1843"/>
        <w:jc w:val="both"/>
        <w:rPr>
          <w:rFonts w:ascii="Arial" w:hAnsi="Arial" w:cs="Arial"/>
          <w:sz w:val="24"/>
          <w:szCs w:val="24"/>
        </w:rPr>
      </w:pPr>
    </w:p>
    <w:p w:rsidRPr="00D77487" w:rsidR="0076452C" w:rsidP="00F65DEC" w:rsidRDefault="00727ADE" w14:paraId="6F0862FD" w14:textId="2E0A246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 xml:space="preserve">Then step by step. </w:t>
      </w:r>
    </w:p>
    <w:p w:rsidRPr="00D77487" w:rsidR="0076452C" w:rsidP="00F65DEC" w:rsidRDefault="0076452C" w14:paraId="1D3C1BD6" w14:textId="77777777">
      <w:pPr>
        <w:spacing w:after="0" w:line="240" w:lineRule="auto"/>
        <w:ind w:left="1843" w:hanging="1843"/>
        <w:jc w:val="both"/>
        <w:rPr>
          <w:rFonts w:ascii="Arial" w:hAnsi="Arial" w:cs="Arial"/>
          <w:sz w:val="24"/>
          <w:szCs w:val="24"/>
        </w:rPr>
      </w:pPr>
    </w:p>
    <w:p w:rsidRPr="00D77487" w:rsidR="0076452C" w:rsidP="00F65DEC" w:rsidRDefault="00727ADE" w14:paraId="19EA8C2E" w14:textId="523480D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Right. </w:t>
      </w:r>
    </w:p>
    <w:p w:rsidRPr="00D77487" w:rsidR="0076452C" w:rsidP="00F65DEC" w:rsidRDefault="0076452C" w14:paraId="3ADDF7E1" w14:textId="77777777">
      <w:pPr>
        <w:spacing w:after="0" w:line="240" w:lineRule="auto"/>
        <w:ind w:left="1843" w:hanging="1843"/>
        <w:jc w:val="both"/>
        <w:rPr>
          <w:rFonts w:ascii="Arial" w:hAnsi="Arial" w:cs="Arial"/>
          <w:sz w:val="24"/>
          <w:szCs w:val="24"/>
        </w:rPr>
      </w:pPr>
    </w:p>
    <w:p w:rsidRPr="00D77487" w:rsidR="0076452C" w:rsidP="00F65DEC" w:rsidRDefault="00727ADE" w14:paraId="4324B33C" w14:textId="3322C45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 xml:space="preserve">The letter, then when you read through the evidence, </w:t>
      </w:r>
      <w:r w:rsidRPr="00D77487" w:rsidR="0076452C">
        <w:rPr>
          <w:rFonts w:ascii="Arial" w:hAnsi="Arial" w:cs="Arial"/>
          <w:sz w:val="24"/>
          <w:szCs w:val="24"/>
          <w:highlight w:val="yellow"/>
        </w:rPr>
        <w:t>[inaudible 00:05:38]</w:t>
      </w:r>
      <w:r w:rsidRPr="00D77487" w:rsidR="0076452C">
        <w:rPr>
          <w:rFonts w:ascii="Arial" w:hAnsi="Arial" w:cs="Arial"/>
          <w:sz w:val="24"/>
          <w:szCs w:val="24"/>
        </w:rPr>
        <w:t xml:space="preserve">. </w:t>
      </w:r>
    </w:p>
    <w:p w:rsidRPr="00D77487" w:rsidR="0076452C" w:rsidP="00F65DEC" w:rsidRDefault="0076452C" w14:paraId="662FCAA8" w14:textId="77777777">
      <w:pPr>
        <w:spacing w:after="0" w:line="240" w:lineRule="auto"/>
        <w:ind w:left="1843" w:hanging="1843"/>
        <w:jc w:val="both"/>
        <w:rPr>
          <w:rFonts w:ascii="Arial" w:hAnsi="Arial" w:cs="Arial"/>
          <w:sz w:val="24"/>
          <w:szCs w:val="24"/>
        </w:rPr>
      </w:pPr>
    </w:p>
    <w:p w:rsidRPr="00D77487" w:rsidR="0076452C" w:rsidP="00F65DEC" w:rsidRDefault="00727ADE" w14:paraId="5B5E0D12" w14:textId="4EB2971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There’s also Nick’s notes as well, which are worth having a look through as well at the same time. </w:t>
      </w:r>
      <w:r w:rsidR="00F65DEC">
        <w:rPr>
          <w:rFonts w:ascii="Arial" w:hAnsi="Arial" w:cs="Arial"/>
          <w:sz w:val="24"/>
          <w:szCs w:val="24"/>
        </w:rPr>
        <w:t xml:space="preserve">So, </w:t>
      </w:r>
      <w:r w:rsidRPr="00D77487" w:rsidR="0076452C">
        <w:rPr>
          <w:rFonts w:ascii="Arial" w:hAnsi="Arial" w:cs="Arial"/>
          <w:sz w:val="24"/>
          <w:szCs w:val="24"/>
        </w:rPr>
        <w:t xml:space="preserve">if any note was given… </w:t>
      </w:r>
    </w:p>
    <w:p w:rsidRPr="00D77487" w:rsidR="0076452C" w:rsidP="00F65DEC" w:rsidRDefault="0076452C" w14:paraId="4198EF57" w14:textId="77777777">
      <w:pPr>
        <w:spacing w:after="0" w:line="240" w:lineRule="auto"/>
        <w:ind w:left="1843" w:hanging="1843"/>
        <w:jc w:val="both"/>
        <w:rPr>
          <w:rFonts w:ascii="Arial" w:hAnsi="Arial" w:cs="Arial"/>
          <w:sz w:val="24"/>
          <w:szCs w:val="24"/>
        </w:rPr>
      </w:pPr>
    </w:p>
    <w:p w:rsidRPr="00D77487" w:rsidR="0076452C" w:rsidP="00F65DEC" w:rsidRDefault="00727ADE" w14:paraId="02D86675" w14:textId="79C15FC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6452C">
        <w:rPr>
          <w:rFonts w:ascii="Arial" w:hAnsi="Arial" w:cs="Arial"/>
          <w:sz w:val="24"/>
          <w:szCs w:val="24"/>
        </w:rPr>
        <w:tab/>
      </w:r>
      <w:r w:rsidRPr="00D77487" w:rsidR="0076452C">
        <w:rPr>
          <w:rFonts w:ascii="Arial" w:hAnsi="Arial" w:cs="Arial"/>
          <w:sz w:val="24"/>
          <w:szCs w:val="24"/>
        </w:rPr>
        <w:t>And the evidence…</w:t>
      </w:r>
    </w:p>
    <w:p w:rsidRPr="00D77487" w:rsidR="0076452C" w:rsidP="00F65DEC" w:rsidRDefault="0076452C" w14:paraId="04F884CF" w14:textId="77777777">
      <w:pPr>
        <w:spacing w:after="0" w:line="240" w:lineRule="auto"/>
        <w:ind w:left="1843" w:hanging="1843"/>
        <w:jc w:val="both"/>
        <w:rPr>
          <w:rFonts w:ascii="Arial" w:hAnsi="Arial" w:cs="Arial"/>
          <w:sz w:val="24"/>
          <w:szCs w:val="24"/>
        </w:rPr>
      </w:pPr>
    </w:p>
    <w:p w:rsidRPr="00D77487" w:rsidR="0076452C" w:rsidP="00F65DEC" w:rsidRDefault="00727ADE" w14:paraId="518AD5F0" w14:textId="45B4E64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001E6426">
        <w:rPr>
          <w:rFonts w:ascii="Arial" w:hAnsi="Arial" w:cs="Arial"/>
          <w:sz w:val="24"/>
          <w:szCs w:val="24"/>
        </w:rPr>
        <w:t>Coaster from bar, random</w:t>
      </w:r>
      <w:r w:rsidRPr="00D77487" w:rsidR="0076452C">
        <w:rPr>
          <w:rFonts w:ascii="Arial" w:hAnsi="Arial" w:cs="Arial"/>
          <w:sz w:val="24"/>
          <w:szCs w:val="24"/>
        </w:rPr>
        <w:t xml:space="preserve"> message, the date you can’t forget, month, year. </w:t>
      </w:r>
    </w:p>
    <w:p w:rsidRPr="00D77487" w:rsidR="0076452C" w:rsidP="00F65DEC" w:rsidRDefault="0076452C" w14:paraId="4B98B173" w14:textId="77777777">
      <w:pPr>
        <w:spacing w:after="0" w:line="240" w:lineRule="auto"/>
        <w:ind w:left="1843" w:hanging="1843"/>
        <w:jc w:val="both"/>
        <w:rPr>
          <w:rFonts w:ascii="Arial" w:hAnsi="Arial" w:cs="Arial"/>
          <w:sz w:val="24"/>
          <w:szCs w:val="24"/>
        </w:rPr>
      </w:pPr>
    </w:p>
    <w:p w:rsidRPr="00D77487" w:rsidR="0076452C" w:rsidP="00F65DEC" w:rsidRDefault="00727ADE" w14:paraId="10F0F6E0" w14:textId="290F2E4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The boots don’t fit the footprint. </w:t>
      </w:r>
    </w:p>
    <w:p w:rsidRPr="00D77487" w:rsidR="0076452C" w:rsidP="00F65DEC" w:rsidRDefault="0076452C" w14:paraId="0F15F322" w14:textId="77777777">
      <w:pPr>
        <w:spacing w:after="0" w:line="240" w:lineRule="auto"/>
        <w:ind w:left="1843" w:hanging="1843"/>
        <w:jc w:val="both"/>
        <w:rPr>
          <w:rFonts w:ascii="Arial" w:hAnsi="Arial" w:cs="Arial"/>
          <w:sz w:val="24"/>
          <w:szCs w:val="24"/>
        </w:rPr>
      </w:pPr>
    </w:p>
    <w:p w:rsidRPr="00D77487" w:rsidR="0076452C" w:rsidP="00F65DEC" w:rsidRDefault="00727ADE" w14:paraId="6EC9DC4A" w14:textId="10C898F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Oh? </w:t>
      </w:r>
    </w:p>
    <w:p w:rsidRPr="00D77487" w:rsidR="0076452C" w:rsidP="00F65DEC" w:rsidRDefault="0076452C" w14:paraId="13658AC8" w14:textId="77777777">
      <w:pPr>
        <w:spacing w:after="0" w:line="240" w:lineRule="auto"/>
        <w:ind w:left="1843" w:hanging="1843"/>
        <w:jc w:val="both"/>
        <w:rPr>
          <w:rFonts w:ascii="Arial" w:hAnsi="Arial" w:cs="Arial"/>
          <w:sz w:val="24"/>
          <w:szCs w:val="24"/>
        </w:rPr>
      </w:pPr>
    </w:p>
    <w:p w:rsidRPr="00D77487" w:rsidR="0076452C" w:rsidP="00F65DEC" w:rsidRDefault="00727ADE" w14:paraId="792E2392" w14:textId="3453118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Sorry. From there…</w:t>
      </w:r>
    </w:p>
    <w:p w:rsidRPr="00D77487" w:rsidR="0076452C" w:rsidP="00F65DEC" w:rsidRDefault="0076452C" w14:paraId="225E46A5" w14:textId="77777777">
      <w:pPr>
        <w:spacing w:after="0" w:line="240" w:lineRule="auto"/>
        <w:ind w:left="1843" w:hanging="1843"/>
        <w:jc w:val="both"/>
        <w:rPr>
          <w:rFonts w:ascii="Arial" w:hAnsi="Arial" w:cs="Arial"/>
          <w:sz w:val="24"/>
          <w:szCs w:val="24"/>
        </w:rPr>
      </w:pPr>
    </w:p>
    <w:p w:rsidRPr="00D77487" w:rsidR="0076452C" w:rsidP="00F65DEC" w:rsidRDefault="00727ADE" w14:paraId="48B53FE9" w14:textId="16B5EF4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Mm…</w:t>
      </w:r>
    </w:p>
    <w:p w:rsidRPr="00D77487" w:rsidR="0076452C" w:rsidP="00F65DEC" w:rsidRDefault="0076452C" w14:paraId="5DC2A035" w14:textId="77777777">
      <w:pPr>
        <w:spacing w:after="0" w:line="240" w:lineRule="auto"/>
        <w:ind w:left="1843" w:hanging="1843"/>
        <w:jc w:val="both"/>
        <w:rPr>
          <w:rFonts w:ascii="Arial" w:hAnsi="Arial" w:cs="Arial"/>
          <w:sz w:val="24"/>
          <w:szCs w:val="24"/>
        </w:rPr>
      </w:pPr>
    </w:p>
    <w:p w:rsidRPr="00D77487" w:rsidR="0076452C" w:rsidP="00F65DEC" w:rsidRDefault="00727ADE" w14:paraId="35D247D7" w14:textId="2167A3A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…there that doesn’t fit. </w:t>
      </w:r>
    </w:p>
    <w:p w:rsidRPr="00D77487" w:rsidR="0076452C" w:rsidP="00F65DEC" w:rsidRDefault="0076452C" w14:paraId="6306AA59" w14:textId="77777777">
      <w:pPr>
        <w:spacing w:after="0" w:line="240" w:lineRule="auto"/>
        <w:ind w:left="1843" w:hanging="1843"/>
        <w:jc w:val="both"/>
        <w:rPr>
          <w:rFonts w:ascii="Arial" w:hAnsi="Arial" w:cs="Arial"/>
          <w:sz w:val="24"/>
          <w:szCs w:val="24"/>
        </w:rPr>
      </w:pPr>
    </w:p>
    <w:p w:rsidRPr="00D77487" w:rsidR="0076452C" w:rsidP="00F65DEC" w:rsidRDefault="00727ADE" w14:paraId="2744B363" w14:textId="0437529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 xml:space="preserve">Whose boots? Those are Nick’s boots, are they? </w:t>
      </w:r>
    </w:p>
    <w:p w:rsidRPr="00D77487" w:rsidR="0076452C" w:rsidP="00F65DEC" w:rsidRDefault="0076452C" w14:paraId="125A8D98" w14:textId="77777777">
      <w:pPr>
        <w:spacing w:after="0" w:line="240" w:lineRule="auto"/>
        <w:ind w:left="1843" w:hanging="1843"/>
        <w:jc w:val="both"/>
        <w:rPr>
          <w:rFonts w:ascii="Arial" w:hAnsi="Arial" w:cs="Arial"/>
          <w:sz w:val="24"/>
          <w:szCs w:val="24"/>
        </w:rPr>
      </w:pPr>
    </w:p>
    <w:p w:rsidRPr="00D77487" w:rsidR="0076452C" w:rsidP="00F65DEC" w:rsidRDefault="00727ADE" w14:paraId="31F97E18" w14:textId="0179F3E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See the photo… Whose are these? </w:t>
      </w:r>
    </w:p>
    <w:p w:rsidRPr="00D77487" w:rsidR="0076452C" w:rsidP="00F65DEC" w:rsidRDefault="0076452C" w14:paraId="021E1B1B" w14:textId="77777777">
      <w:pPr>
        <w:spacing w:after="0" w:line="240" w:lineRule="auto"/>
        <w:ind w:left="1843" w:hanging="1843"/>
        <w:jc w:val="both"/>
        <w:rPr>
          <w:rFonts w:ascii="Arial" w:hAnsi="Arial" w:cs="Arial"/>
          <w:sz w:val="24"/>
          <w:szCs w:val="24"/>
        </w:rPr>
      </w:pPr>
    </w:p>
    <w:p w:rsidRPr="00D77487" w:rsidR="0076452C" w:rsidP="00F65DEC" w:rsidRDefault="00727ADE" w14:paraId="73C067B6" w14:textId="0A2CB6E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That’s…</w:t>
      </w:r>
    </w:p>
    <w:p w:rsidRPr="00D77487" w:rsidR="0076452C" w:rsidP="00F65DEC" w:rsidRDefault="0076452C" w14:paraId="50A75232" w14:textId="77777777">
      <w:pPr>
        <w:spacing w:after="0" w:line="240" w:lineRule="auto"/>
        <w:ind w:left="1843" w:hanging="1843"/>
        <w:jc w:val="both"/>
        <w:rPr>
          <w:rFonts w:ascii="Arial" w:hAnsi="Arial" w:cs="Arial"/>
          <w:sz w:val="24"/>
          <w:szCs w:val="24"/>
        </w:rPr>
      </w:pPr>
    </w:p>
    <w:p w:rsidRPr="00D77487" w:rsidR="0076452C" w:rsidP="00F65DEC" w:rsidRDefault="00727ADE" w14:paraId="7E1CE109" w14:textId="5F9B5B6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6452C">
        <w:rPr>
          <w:rFonts w:ascii="Arial" w:hAnsi="Arial" w:cs="Arial"/>
          <w:sz w:val="24"/>
          <w:szCs w:val="24"/>
        </w:rPr>
        <w:tab/>
      </w:r>
      <w:r w:rsidRPr="00D77487" w:rsidR="0076452C">
        <w:rPr>
          <w:rFonts w:ascii="Arial" w:hAnsi="Arial" w:cs="Arial"/>
          <w:sz w:val="24"/>
          <w:szCs w:val="24"/>
        </w:rPr>
        <w:t xml:space="preserve">That looks like that. </w:t>
      </w:r>
    </w:p>
    <w:p w:rsidRPr="00D77487" w:rsidR="0076452C" w:rsidP="00F65DEC" w:rsidRDefault="0076452C" w14:paraId="24AAC8E5" w14:textId="77777777">
      <w:pPr>
        <w:spacing w:after="0" w:line="240" w:lineRule="auto"/>
        <w:ind w:left="1843" w:hanging="1843"/>
        <w:jc w:val="both"/>
        <w:rPr>
          <w:rFonts w:ascii="Arial" w:hAnsi="Arial" w:cs="Arial"/>
          <w:sz w:val="24"/>
          <w:szCs w:val="24"/>
        </w:rPr>
      </w:pPr>
    </w:p>
    <w:p w:rsidRPr="00D77487" w:rsidR="0076452C" w:rsidP="00F65DEC" w:rsidRDefault="00727ADE" w14:paraId="12043A95" w14:textId="2D99979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6452C">
        <w:rPr>
          <w:rFonts w:ascii="Arial" w:hAnsi="Arial" w:cs="Arial"/>
          <w:sz w:val="24"/>
          <w:szCs w:val="24"/>
        </w:rPr>
        <w:tab/>
      </w:r>
      <w:r w:rsidRPr="00D77487" w:rsidR="0076452C">
        <w:rPr>
          <w:rFonts w:ascii="Arial" w:hAnsi="Arial" w:cs="Arial"/>
          <w:sz w:val="24"/>
          <w:szCs w:val="24"/>
        </w:rPr>
        <w:t>Yes, we could just figure out…out of 12…somewhere in here there should be</w:t>
      </w:r>
      <w:r w:rsidRPr="00D77487" w:rsidR="00F6471C">
        <w:rPr>
          <w:rFonts w:ascii="Arial" w:hAnsi="Arial" w:cs="Arial"/>
          <w:sz w:val="24"/>
          <w:szCs w:val="24"/>
        </w:rPr>
        <w:t xml:space="preserve"> a list of what all the items…oh, wait, right here. </w:t>
      </w:r>
    </w:p>
    <w:p w:rsidRPr="00D77487" w:rsidR="00F6471C" w:rsidP="00F65DEC" w:rsidRDefault="00F6471C" w14:paraId="65411B62" w14:textId="77777777">
      <w:pPr>
        <w:spacing w:after="0" w:line="240" w:lineRule="auto"/>
        <w:ind w:left="1843" w:hanging="1843"/>
        <w:jc w:val="both"/>
        <w:rPr>
          <w:rFonts w:ascii="Arial" w:hAnsi="Arial" w:cs="Arial"/>
          <w:sz w:val="24"/>
          <w:szCs w:val="24"/>
        </w:rPr>
      </w:pPr>
    </w:p>
    <w:p w:rsidRPr="00D77487" w:rsidR="00F6471C" w:rsidP="00F65DEC" w:rsidRDefault="00727ADE" w14:paraId="45E57AA5" w14:textId="1DFF8E7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Seven…eight…</w:t>
      </w:r>
    </w:p>
    <w:p w:rsidRPr="00D77487" w:rsidR="00F6471C" w:rsidP="00F65DEC" w:rsidRDefault="00F6471C" w14:paraId="17965C9F" w14:textId="77777777">
      <w:pPr>
        <w:spacing w:after="0" w:line="240" w:lineRule="auto"/>
        <w:ind w:left="1843" w:hanging="1843"/>
        <w:jc w:val="both"/>
        <w:rPr>
          <w:rFonts w:ascii="Arial" w:hAnsi="Arial" w:cs="Arial"/>
          <w:sz w:val="24"/>
          <w:szCs w:val="24"/>
        </w:rPr>
      </w:pPr>
    </w:p>
    <w:p w:rsidRPr="00D77487" w:rsidR="00F6471C" w:rsidP="00F65DEC" w:rsidRDefault="00727ADE" w14:paraId="103C675E" w14:textId="34A1811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Oh, just boot photos. </w:t>
      </w:r>
    </w:p>
    <w:p w:rsidRPr="00D77487" w:rsidR="00F6471C" w:rsidP="00F65DEC" w:rsidRDefault="00F6471C" w14:paraId="2C38C834" w14:textId="77777777">
      <w:pPr>
        <w:spacing w:after="0" w:line="240" w:lineRule="auto"/>
        <w:ind w:left="1843" w:hanging="1843"/>
        <w:jc w:val="both"/>
        <w:rPr>
          <w:rFonts w:ascii="Arial" w:hAnsi="Arial" w:cs="Arial"/>
          <w:sz w:val="24"/>
          <w:szCs w:val="24"/>
        </w:rPr>
      </w:pPr>
    </w:p>
    <w:p w:rsidRPr="00D77487" w:rsidR="00F6471C" w:rsidP="00F65DEC" w:rsidRDefault="00727ADE" w14:paraId="5BC5100E" w14:textId="3EFACA5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Oh.</w:t>
      </w:r>
    </w:p>
    <w:p w:rsidRPr="00D77487" w:rsidR="00F6471C" w:rsidP="00F65DEC" w:rsidRDefault="00F6471C" w14:paraId="1A9D0E58" w14:textId="77777777">
      <w:pPr>
        <w:spacing w:after="0" w:line="240" w:lineRule="auto"/>
        <w:ind w:left="1843" w:hanging="1843"/>
        <w:jc w:val="both"/>
        <w:rPr>
          <w:rFonts w:ascii="Arial" w:hAnsi="Arial" w:cs="Arial"/>
          <w:sz w:val="24"/>
          <w:szCs w:val="24"/>
        </w:rPr>
      </w:pPr>
    </w:p>
    <w:p w:rsidRPr="00D77487" w:rsidR="00F6471C" w:rsidP="00F65DEC" w:rsidRDefault="00727ADE" w14:paraId="1A8086AD" w14:textId="53AB0B1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Eight…there’s four…</w:t>
      </w:r>
    </w:p>
    <w:p w:rsidRPr="00D77487" w:rsidR="00F6471C" w:rsidP="00F65DEC" w:rsidRDefault="00F6471C" w14:paraId="245F8FC3" w14:textId="77777777">
      <w:pPr>
        <w:spacing w:after="0" w:line="240" w:lineRule="auto"/>
        <w:ind w:left="1843" w:hanging="1843"/>
        <w:jc w:val="both"/>
        <w:rPr>
          <w:rFonts w:ascii="Arial" w:hAnsi="Arial" w:cs="Arial"/>
          <w:sz w:val="24"/>
          <w:szCs w:val="24"/>
        </w:rPr>
      </w:pPr>
    </w:p>
    <w:p w:rsidRPr="00D77487" w:rsidR="00F6471C" w:rsidP="00F65DEC" w:rsidRDefault="00727ADE" w14:paraId="04933770" w14:textId="13E16D0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Eight…</w:t>
      </w:r>
    </w:p>
    <w:p w:rsidRPr="00D77487" w:rsidR="00F6471C" w:rsidP="00F65DEC" w:rsidRDefault="00F6471C" w14:paraId="323C1917" w14:textId="77777777">
      <w:pPr>
        <w:spacing w:after="0" w:line="240" w:lineRule="auto"/>
        <w:ind w:left="1843" w:hanging="1843"/>
        <w:jc w:val="both"/>
        <w:rPr>
          <w:rFonts w:ascii="Arial" w:hAnsi="Arial" w:cs="Arial"/>
          <w:sz w:val="24"/>
          <w:szCs w:val="24"/>
        </w:rPr>
      </w:pPr>
    </w:p>
    <w:p w:rsidRPr="00D77487" w:rsidR="00F6471C" w:rsidP="00F65DEC" w:rsidRDefault="00727ADE" w14:paraId="4E6BB52F" w14:textId="57DB1CE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I’m just going to start pulling out the bits of…just figuring out what everything is. A-ha, okay. Ta-da, I’ve got some…what all the boots are…</w:t>
      </w:r>
    </w:p>
    <w:p w:rsidRPr="00D77487" w:rsidR="00F6471C" w:rsidP="00F65DEC" w:rsidRDefault="00F6471C" w14:paraId="0A4F0595" w14:textId="77777777">
      <w:pPr>
        <w:spacing w:after="0" w:line="240" w:lineRule="auto"/>
        <w:ind w:left="1843" w:hanging="1843"/>
        <w:jc w:val="both"/>
        <w:rPr>
          <w:rFonts w:ascii="Arial" w:hAnsi="Arial" w:cs="Arial"/>
          <w:sz w:val="24"/>
          <w:szCs w:val="24"/>
        </w:rPr>
      </w:pPr>
    </w:p>
    <w:p w:rsidRPr="00D77487" w:rsidR="00F6471C" w:rsidP="00F65DEC" w:rsidRDefault="00727ADE" w14:paraId="5250533D" w14:textId="7D66D0E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 xml:space="preserve">What item is that? </w:t>
      </w:r>
    </w:p>
    <w:p w:rsidRPr="00D77487" w:rsidR="00F6471C" w:rsidP="00F65DEC" w:rsidRDefault="00F6471C" w14:paraId="6783CE45" w14:textId="77777777">
      <w:pPr>
        <w:spacing w:after="0" w:line="240" w:lineRule="auto"/>
        <w:ind w:left="1843" w:hanging="1843"/>
        <w:jc w:val="both"/>
        <w:rPr>
          <w:rFonts w:ascii="Arial" w:hAnsi="Arial" w:cs="Arial"/>
          <w:sz w:val="24"/>
          <w:szCs w:val="24"/>
        </w:rPr>
      </w:pPr>
    </w:p>
    <w:p w:rsidRPr="00D77487" w:rsidR="00F6471C" w:rsidP="00F65DEC" w:rsidRDefault="00727ADE" w14:paraId="2CD5B25E" w14:textId="344F61D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This is item 16 is the boot tread list. </w:t>
      </w:r>
    </w:p>
    <w:p w:rsidRPr="00D77487" w:rsidR="00F6471C" w:rsidP="00F65DEC" w:rsidRDefault="00F6471C" w14:paraId="13DC90DA" w14:textId="77777777">
      <w:pPr>
        <w:spacing w:after="0" w:line="240" w:lineRule="auto"/>
        <w:ind w:left="1843" w:hanging="1843"/>
        <w:jc w:val="both"/>
        <w:rPr>
          <w:rFonts w:ascii="Arial" w:hAnsi="Arial" w:cs="Arial"/>
          <w:sz w:val="24"/>
          <w:szCs w:val="24"/>
        </w:rPr>
      </w:pPr>
    </w:p>
    <w:p w:rsidRPr="00D77487" w:rsidR="00F6471C" w:rsidP="00F65DEC" w:rsidRDefault="00727ADE" w14:paraId="14A59313" w14:textId="486997A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highlight w:val="yellow"/>
        </w:rPr>
        <w:t>[Inaudible 00:07:24]</w:t>
      </w:r>
      <w:r w:rsidRPr="00D77487" w:rsidR="00F6471C">
        <w:rPr>
          <w:rFonts w:ascii="Arial" w:hAnsi="Arial" w:cs="Arial"/>
          <w:sz w:val="24"/>
          <w:szCs w:val="24"/>
        </w:rPr>
        <w:t>, read the letter first…</w:t>
      </w:r>
    </w:p>
    <w:p w:rsidRPr="00D77487" w:rsidR="00F6471C" w:rsidP="00F65DEC" w:rsidRDefault="00F6471C" w14:paraId="2AAA9F10" w14:textId="77777777">
      <w:pPr>
        <w:spacing w:after="0" w:line="240" w:lineRule="auto"/>
        <w:ind w:left="1843" w:hanging="1843"/>
        <w:jc w:val="both"/>
        <w:rPr>
          <w:rFonts w:ascii="Arial" w:hAnsi="Arial" w:cs="Arial"/>
          <w:sz w:val="24"/>
          <w:szCs w:val="24"/>
        </w:rPr>
      </w:pPr>
    </w:p>
    <w:p w:rsidRPr="00D77487" w:rsidR="00F6471C" w:rsidP="00F65DEC" w:rsidRDefault="00727ADE" w14:paraId="47C31C1D" w14:textId="3853DC9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Well, yes. </w:t>
      </w:r>
    </w:p>
    <w:p w:rsidRPr="00D77487" w:rsidR="00F6471C" w:rsidP="00F65DEC" w:rsidRDefault="00F6471C" w14:paraId="0DE5D7CB" w14:textId="77777777">
      <w:pPr>
        <w:spacing w:after="0" w:line="240" w:lineRule="auto"/>
        <w:ind w:left="1843" w:hanging="1843"/>
        <w:jc w:val="both"/>
        <w:rPr>
          <w:rFonts w:ascii="Arial" w:hAnsi="Arial" w:cs="Arial"/>
          <w:sz w:val="24"/>
          <w:szCs w:val="24"/>
        </w:rPr>
      </w:pPr>
    </w:p>
    <w:p w:rsidRPr="00471DA7" w:rsidR="00F6471C" w:rsidP="00F65DEC" w:rsidRDefault="00727ADE" w14:paraId="6239F200" w14:textId="366F0A4E">
      <w:pPr>
        <w:spacing w:after="0" w:line="240" w:lineRule="auto"/>
        <w:ind w:left="1843" w:hanging="1843"/>
        <w:jc w:val="both"/>
        <w:rPr>
          <w:rFonts w:ascii="Arial" w:hAnsi="Arial" w:cs="Arial"/>
          <w:sz w:val="24"/>
          <w:szCs w:val="24"/>
          <w:lang w:val="fr-FR"/>
        </w:rPr>
      </w:pPr>
      <w:r w:rsidRPr="00471DA7">
        <w:rPr>
          <w:rFonts w:ascii="Arial" w:hAnsi="Arial" w:cs="Arial"/>
          <w:sz w:val="24"/>
          <w:szCs w:val="24"/>
          <w:lang w:val="fr-FR"/>
        </w:rPr>
        <w:t>Participant 19:</w:t>
      </w:r>
      <w:r w:rsidRPr="00471DA7" w:rsidR="00F6471C">
        <w:rPr>
          <w:rFonts w:ascii="Arial" w:hAnsi="Arial" w:cs="Arial"/>
          <w:sz w:val="24"/>
          <w:szCs w:val="24"/>
          <w:lang w:val="fr-FR"/>
        </w:rPr>
        <w:tab/>
      </w:r>
      <w:r w:rsidRPr="00471DA7" w:rsidR="001E6426">
        <w:rPr>
          <w:rFonts w:ascii="Arial" w:hAnsi="Arial" w:cs="Arial"/>
          <w:sz w:val="24"/>
          <w:szCs w:val="24"/>
          <w:lang w:val="fr-FR"/>
        </w:rPr>
        <w:t>News article</w:t>
      </w:r>
      <w:r w:rsidRPr="00471DA7" w:rsidR="00471DA7">
        <w:rPr>
          <w:rFonts w:ascii="Arial" w:hAnsi="Arial" w:cs="Arial"/>
          <w:sz w:val="24"/>
          <w:szCs w:val="24"/>
          <w:lang w:val="fr-FR"/>
        </w:rPr>
        <w:t>.</w:t>
      </w:r>
    </w:p>
    <w:p w:rsidRPr="00471DA7" w:rsidR="00F6471C" w:rsidP="00F65DEC" w:rsidRDefault="00F6471C" w14:paraId="000DCED6" w14:textId="77777777">
      <w:pPr>
        <w:spacing w:after="0" w:line="240" w:lineRule="auto"/>
        <w:ind w:left="1843" w:hanging="1843"/>
        <w:jc w:val="both"/>
        <w:rPr>
          <w:rFonts w:ascii="Arial" w:hAnsi="Arial" w:cs="Arial"/>
          <w:sz w:val="24"/>
          <w:szCs w:val="24"/>
          <w:lang w:val="fr-FR"/>
        </w:rPr>
      </w:pPr>
    </w:p>
    <w:p w:rsidRPr="00471DA7" w:rsidR="00F6471C" w:rsidP="00F65DEC" w:rsidRDefault="00727ADE" w14:paraId="0D38C862" w14:textId="2775A82D">
      <w:pPr>
        <w:spacing w:after="0" w:line="240" w:lineRule="auto"/>
        <w:ind w:left="1843" w:hanging="1843"/>
        <w:jc w:val="both"/>
        <w:rPr>
          <w:rFonts w:ascii="Arial" w:hAnsi="Arial" w:cs="Arial"/>
          <w:sz w:val="24"/>
          <w:szCs w:val="24"/>
          <w:lang w:val="fr-FR"/>
        </w:rPr>
      </w:pPr>
      <w:r w:rsidRPr="00471DA7">
        <w:rPr>
          <w:rFonts w:ascii="Arial" w:hAnsi="Arial" w:cs="Arial"/>
          <w:sz w:val="24"/>
          <w:szCs w:val="24"/>
          <w:lang w:val="fr-FR"/>
        </w:rPr>
        <w:t>Participant 21:</w:t>
      </w:r>
      <w:r w:rsidRPr="00471DA7" w:rsidR="00F6471C">
        <w:rPr>
          <w:rFonts w:ascii="Arial" w:hAnsi="Arial" w:cs="Arial"/>
          <w:sz w:val="24"/>
          <w:szCs w:val="24"/>
          <w:lang w:val="fr-FR"/>
        </w:rPr>
        <w:tab/>
      </w:r>
      <w:r w:rsidRPr="00471DA7" w:rsidR="00F6471C">
        <w:rPr>
          <w:rFonts w:ascii="Arial" w:hAnsi="Arial" w:cs="Arial"/>
          <w:sz w:val="24"/>
          <w:szCs w:val="24"/>
          <w:lang w:val="fr-FR"/>
        </w:rPr>
        <w:t>Suspect…</w:t>
      </w:r>
    </w:p>
    <w:p w:rsidRPr="00471DA7" w:rsidR="00F6471C" w:rsidP="00F65DEC" w:rsidRDefault="00F6471C" w14:paraId="23C92E6D" w14:textId="77777777">
      <w:pPr>
        <w:spacing w:after="0" w:line="240" w:lineRule="auto"/>
        <w:ind w:left="1843" w:hanging="1843"/>
        <w:jc w:val="both"/>
        <w:rPr>
          <w:rFonts w:ascii="Arial" w:hAnsi="Arial" w:cs="Arial"/>
          <w:sz w:val="24"/>
          <w:szCs w:val="24"/>
          <w:lang w:val="fr-FR"/>
        </w:rPr>
      </w:pPr>
    </w:p>
    <w:p w:rsidRPr="00D77487" w:rsidR="00F6471C" w:rsidP="00F65DEC" w:rsidRDefault="00727ADE" w14:paraId="3ABC9573" w14:textId="79F32DD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The photo of the footprint…</w:t>
      </w:r>
    </w:p>
    <w:p w:rsidRPr="00D77487" w:rsidR="00F6471C" w:rsidP="00F65DEC" w:rsidRDefault="00F6471C" w14:paraId="159B844C" w14:textId="77777777">
      <w:pPr>
        <w:spacing w:after="0" w:line="240" w:lineRule="auto"/>
        <w:ind w:left="1843" w:hanging="1843"/>
        <w:jc w:val="both"/>
        <w:rPr>
          <w:rFonts w:ascii="Arial" w:hAnsi="Arial" w:cs="Arial"/>
          <w:sz w:val="24"/>
          <w:szCs w:val="24"/>
        </w:rPr>
      </w:pPr>
    </w:p>
    <w:p w:rsidRPr="00D77487" w:rsidR="00F6471C" w:rsidP="00F65DEC" w:rsidRDefault="00727ADE" w14:paraId="49A97E16" w14:textId="09F76571">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 xml:space="preserve">Suspect profile, number three, that’s what I’m looking for. </w:t>
      </w:r>
    </w:p>
    <w:p w:rsidRPr="00D77487" w:rsidR="00F6471C" w:rsidP="00F65DEC" w:rsidRDefault="00F6471C" w14:paraId="742FE838" w14:textId="77777777">
      <w:pPr>
        <w:spacing w:after="0" w:line="240" w:lineRule="auto"/>
        <w:ind w:left="1843" w:hanging="1843"/>
        <w:jc w:val="both"/>
        <w:rPr>
          <w:rFonts w:ascii="Arial" w:hAnsi="Arial" w:cs="Arial"/>
          <w:sz w:val="24"/>
          <w:szCs w:val="24"/>
        </w:rPr>
      </w:pPr>
    </w:p>
    <w:p w:rsidRPr="00D77487" w:rsidR="00F6471C" w:rsidP="00F65DEC" w:rsidRDefault="00727ADE" w14:paraId="4BD888E2" w14:textId="11A6144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Suspect profile is, apologies, this thing here, I think. </w:t>
      </w:r>
    </w:p>
    <w:p w:rsidRPr="00D77487" w:rsidR="00F6471C" w:rsidP="00F65DEC" w:rsidRDefault="00F6471C" w14:paraId="41E460CC" w14:textId="77777777">
      <w:pPr>
        <w:spacing w:after="0" w:line="240" w:lineRule="auto"/>
        <w:ind w:left="1843" w:hanging="1843"/>
        <w:jc w:val="both"/>
        <w:rPr>
          <w:rFonts w:ascii="Arial" w:hAnsi="Arial" w:cs="Arial"/>
          <w:sz w:val="24"/>
          <w:szCs w:val="24"/>
        </w:rPr>
      </w:pPr>
    </w:p>
    <w:p w:rsidRPr="00D77487" w:rsidR="00F6471C" w:rsidP="00F65DEC" w:rsidRDefault="00727ADE" w14:paraId="64FF8451" w14:textId="2E4D38E4">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 xml:space="preserve">Yes, okay. Then four, okay, so we’re going to look at it, like, step by step… Four, crime scene photo. </w:t>
      </w:r>
    </w:p>
    <w:p w:rsidRPr="00D77487" w:rsidR="00F6471C" w:rsidP="00F65DEC" w:rsidRDefault="00F6471C" w14:paraId="3129CAC2" w14:textId="77777777">
      <w:pPr>
        <w:spacing w:after="0" w:line="240" w:lineRule="auto"/>
        <w:ind w:left="1843" w:hanging="1843"/>
        <w:jc w:val="both"/>
        <w:rPr>
          <w:rFonts w:ascii="Arial" w:hAnsi="Arial" w:cs="Arial"/>
          <w:sz w:val="24"/>
          <w:szCs w:val="24"/>
        </w:rPr>
      </w:pPr>
    </w:p>
    <w:p w:rsidRPr="00D77487" w:rsidR="00F6471C" w:rsidP="00F65DEC" w:rsidRDefault="00727ADE" w14:paraId="58763753" w14:textId="425125B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That would be this one here, which matches…</w:t>
      </w:r>
    </w:p>
    <w:p w:rsidRPr="00D77487" w:rsidR="00F6471C" w:rsidP="00F65DEC" w:rsidRDefault="00F6471C" w14:paraId="71D16F2E" w14:textId="77777777">
      <w:pPr>
        <w:spacing w:after="0" w:line="240" w:lineRule="auto"/>
        <w:ind w:left="1843" w:hanging="1843"/>
        <w:jc w:val="both"/>
        <w:rPr>
          <w:rFonts w:ascii="Arial" w:hAnsi="Arial" w:cs="Arial"/>
          <w:sz w:val="24"/>
          <w:szCs w:val="24"/>
        </w:rPr>
      </w:pPr>
    </w:p>
    <w:p w:rsidRPr="00D77487" w:rsidR="00F6471C" w:rsidP="00F65DEC" w:rsidRDefault="00727ADE" w14:paraId="325D0110" w14:textId="16B58CD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 xml:space="preserve">The boot. </w:t>
      </w:r>
    </w:p>
    <w:p w:rsidRPr="00D77487" w:rsidR="00F6471C" w:rsidP="00F65DEC" w:rsidRDefault="00F6471C" w14:paraId="29CCB7B1" w14:textId="77777777">
      <w:pPr>
        <w:spacing w:after="0" w:line="240" w:lineRule="auto"/>
        <w:ind w:left="1843" w:hanging="1843"/>
        <w:jc w:val="both"/>
        <w:rPr>
          <w:rFonts w:ascii="Arial" w:hAnsi="Arial" w:cs="Arial"/>
          <w:sz w:val="24"/>
          <w:szCs w:val="24"/>
        </w:rPr>
      </w:pPr>
    </w:p>
    <w:p w:rsidRPr="00D77487" w:rsidR="00F6471C" w:rsidP="00F65DEC" w:rsidRDefault="00727ADE" w14:paraId="49A87D1A" w14:textId="1DC18D8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Men’s boot print, that could be Chris’s but also could be someone else’s. </w:t>
      </w:r>
    </w:p>
    <w:p w:rsidRPr="00D77487" w:rsidR="00F6471C" w:rsidP="00F65DEC" w:rsidRDefault="00F6471C" w14:paraId="56B24F86" w14:textId="77777777">
      <w:pPr>
        <w:spacing w:after="0" w:line="240" w:lineRule="auto"/>
        <w:ind w:left="1843" w:hanging="1843"/>
        <w:jc w:val="both"/>
        <w:rPr>
          <w:rFonts w:ascii="Arial" w:hAnsi="Arial" w:cs="Arial"/>
          <w:sz w:val="24"/>
          <w:szCs w:val="24"/>
        </w:rPr>
      </w:pPr>
    </w:p>
    <w:p w:rsidRPr="00D77487" w:rsidR="00F6471C" w:rsidP="00F65DEC" w:rsidRDefault="00727ADE" w14:paraId="02B5465C" w14:textId="0F03420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Does it tell you the shoe size?</w:t>
      </w:r>
    </w:p>
    <w:p w:rsidRPr="00D77487" w:rsidR="00F6471C" w:rsidP="00F65DEC" w:rsidRDefault="00F6471C" w14:paraId="7DDDD52F" w14:textId="77777777">
      <w:pPr>
        <w:spacing w:after="0" w:line="240" w:lineRule="auto"/>
        <w:ind w:left="1843" w:hanging="1843"/>
        <w:jc w:val="both"/>
        <w:rPr>
          <w:rFonts w:ascii="Arial" w:hAnsi="Arial" w:cs="Arial"/>
          <w:sz w:val="24"/>
          <w:szCs w:val="24"/>
        </w:rPr>
      </w:pPr>
    </w:p>
    <w:p w:rsidRPr="00D77487" w:rsidR="00F6471C" w:rsidP="00F65DEC" w:rsidRDefault="00727ADE" w14:paraId="6E01A1E3" w14:textId="60AC997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Apologies…I can’t tell if it does, but I’m not entirely sure how to read that properly so I will let you…</w:t>
      </w:r>
    </w:p>
    <w:p w:rsidRPr="00D77487" w:rsidR="00F6471C" w:rsidP="00F65DEC" w:rsidRDefault="00F6471C" w14:paraId="02AA1035" w14:textId="77777777">
      <w:pPr>
        <w:spacing w:after="0" w:line="240" w:lineRule="auto"/>
        <w:ind w:left="1843" w:hanging="1843"/>
        <w:jc w:val="both"/>
        <w:rPr>
          <w:rFonts w:ascii="Arial" w:hAnsi="Arial" w:cs="Arial"/>
          <w:sz w:val="24"/>
          <w:szCs w:val="24"/>
        </w:rPr>
      </w:pPr>
    </w:p>
    <w:p w:rsidRPr="00D77487" w:rsidR="00F6471C" w:rsidP="00F65DEC" w:rsidRDefault="00727ADE" w14:paraId="167105F5" w14:textId="59E60F7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Oh, wait, those boots…</w:t>
      </w:r>
    </w:p>
    <w:p w:rsidRPr="00D77487" w:rsidR="00F6471C" w:rsidP="00F65DEC" w:rsidRDefault="00F6471C" w14:paraId="5452B455" w14:textId="77777777">
      <w:pPr>
        <w:spacing w:after="0" w:line="240" w:lineRule="auto"/>
        <w:ind w:left="1843" w:hanging="1843"/>
        <w:jc w:val="both"/>
        <w:rPr>
          <w:rFonts w:ascii="Arial" w:hAnsi="Arial" w:cs="Arial"/>
          <w:sz w:val="24"/>
          <w:szCs w:val="24"/>
        </w:rPr>
      </w:pPr>
    </w:p>
    <w:p w:rsidRPr="00D77487" w:rsidR="00F6471C" w:rsidP="00F65DEC" w:rsidRDefault="00727ADE" w14:paraId="53738982" w14:textId="157371A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Those are unisex ones. </w:t>
      </w:r>
    </w:p>
    <w:p w:rsidRPr="00D77487" w:rsidR="00F6471C" w:rsidP="00F65DEC" w:rsidRDefault="00F6471C" w14:paraId="40768946" w14:textId="77777777">
      <w:pPr>
        <w:spacing w:after="0" w:line="240" w:lineRule="auto"/>
        <w:ind w:left="1843" w:hanging="1843"/>
        <w:jc w:val="both"/>
        <w:rPr>
          <w:rFonts w:ascii="Arial" w:hAnsi="Arial" w:cs="Arial"/>
          <w:sz w:val="24"/>
          <w:szCs w:val="24"/>
        </w:rPr>
      </w:pPr>
    </w:p>
    <w:p w:rsidRPr="00D77487" w:rsidR="00F6471C" w:rsidP="00F65DEC" w:rsidRDefault="00727ADE" w14:paraId="409B55C6" w14:textId="4A53180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Yes…</w:t>
      </w:r>
    </w:p>
    <w:p w:rsidRPr="00D77487" w:rsidR="00F6471C" w:rsidP="00F65DEC" w:rsidRDefault="00F6471C" w14:paraId="13658A3F" w14:textId="77777777">
      <w:pPr>
        <w:spacing w:after="0" w:line="240" w:lineRule="auto"/>
        <w:ind w:left="1843" w:hanging="1843"/>
        <w:jc w:val="both"/>
        <w:rPr>
          <w:rFonts w:ascii="Arial" w:hAnsi="Arial" w:cs="Arial"/>
          <w:sz w:val="24"/>
          <w:szCs w:val="24"/>
        </w:rPr>
      </w:pPr>
    </w:p>
    <w:p w:rsidRPr="00D77487" w:rsidR="00F6471C" w:rsidP="00F65DEC" w:rsidRDefault="00727ADE" w14:paraId="659A329E" w14:textId="1FFE9B9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These are the ones that I figure best match that print. </w:t>
      </w:r>
    </w:p>
    <w:p w:rsidRPr="00D77487" w:rsidR="00F6471C" w:rsidP="00F65DEC" w:rsidRDefault="00F6471C" w14:paraId="0212ED13" w14:textId="77777777">
      <w:pPr>
        <w:spacing w:after="0" w:line="240" w:lineRule="auto"/>
        <w:ind w:left="1843" w:hanging="1843"/>
        <w:jc w:val="both"/>
        <w:rPr>
          <w:rFonts w:ascii="Arial" w:hAnsi="Arial" w:cs="Arial"/>
          <w:sz w:val="24"/>
          <w:szCs w:val="24"/>
        </w:rPr>
      </w:pPr>
    </w:p>
    <w:p w:rsidRPr="00D77487" w:rsidR="00F6471C" w:rsidP="00F65DEC" w:rsidRDefault="00727ADE" w14:paraId="4F41179D" w14:textId="2543DA2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 xml:space="preserve">Oh, yes. </w:t>
      </w:r>
      <w:r w:rsidR="00F65DEC">
        <w:rPr>
          <w:rFonts w:ascii="Arial" w:hAnsi="Arial" w:cs="Arial"/>
          <w:sz w:val="24"/>
          <w:szCs w:val="24"/>
        </w:rPr>
        <w:t xml:space="preserve">So, </w:t>
      </w:r>
      <w:r w:rsidRPr="00D77487" w:rsidR="00F6471C">
        <w:rPr>
          <w:rFonts w:ascii="Arial" w:hAnsi="Arial" w:cs="Arial"/>
          <w:sz w:val="24"/>
          <w:szCs w:val="24"/>
        </w:rPr>
        <w:t xml:space="preserve">that could either have been Nick’s or someone else’s. </w:t>
      </w:r>
    </w:p>
    <w:p w:rsidRPr="00D77487" w:rsidR="00F6471C" w:rsidP="00F65DEC" w:rsidRDefault="00F6471C" w14:paraId="5017EBD3" w14:textId="77777777">
      <w:pPr>
        <w:spacing w:after="0" w:line="240" w:lineRule="auto"/>
        <w:ind w:left="1843" w:hanging="1843"/>
        <w:jc w:val="both"/>
        <w:rPr>
          <w:rFonts w:ascii="Arial" w:hAnsi="Arial" w:cs="Arial"/>
          <w:sz w:val="24"/>
          <w:szCs w:val="24"/>
        </w:rPr>
      </w:pPr>
    </w:p>
    <w:p w:rsidRPr="00D77487" w:rsidR="00F6471C" w:rsidP="00F65DEC" w:rsidRDefault="00727ADE" w14:paraId="763AF8F9" w14:textId="56A2BDB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That we do not know. </w:t>
      </w:r>
    </w:p>
    <w:p w:rsidRPr="00D77487" w:rsidR="00F6471C" w:rsidP="00F65DEC" w:rsidRDefault="00F6471C" w14:paraId="700771D4" w14:textId="77777777">
      <w:pPr>
        <w:spacing w:after="0" w:line="240" w:lineRule="auto"/>
        <w:ind w:left="1843" w:hanging="1843"/>
        <w:jc w:val="both"/>
        <w:rPr>
          <w:rFonts w:ascii="Arial" w:hAnsi="Arial" w:cs="Arial"/>
          <w:sz w:val="24"/>
          <w:szCs w:val="24"/>
        </w:rPr>
      </w:pPr>
    </w:p>
    <w:p w:rsidRPr="00D77487" w:rsidR="00F6471C" w:rsidP="00F65DEC" w:rsidRDefault="00727ADE" w14:paraId="61463266" w14:textId="24BF992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This print matches this one, because this looks a different…</w:t>
      </w:r>
    </w:p>
    <w:p w:rsidRPr="00D77487" w:rsidR="00F6471C" w:rsidP="00F65DEC" w:rsidRDefault="00F6471C" w14:paraId="1AD79F4C" w14:textId="77777777">
      <w:pPr>
        <w:spacing w:after="0" w:line="240" w:lineRule="auto"/>
        <w:ind w:left="1843" w:hanging="1843"/>
        <w:jc w:val="both"/>
        <w:rPr>
          <w:rFonts w:ascii="Arial" w:hAnsi="Arial" w:cs="Arial"/>
          <w:sz w:val="24"/>
          <w:szCs w:val="24"/>
        </w:rPr>
      </w:pPr>
    </w:p>
    <w:p w:rsidRPr="00D77487" w:rsidR="00F6471C" w:rsidP="00F65DEC" w:rsidRDefault="00727ADE" w14:paraId="6D397505" w14:textId="4B6C8AC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Yes, that’s another set of boots, we’re trying to figure out who the boots belong to, essentially. Pardon me. </w:t>
      </w:r>
    </w:p>
    <w:p w:rsidRPr="00D77487" w:rsidR="00F6471C" w:rsidP="00F65DEC" w:rsidRDefault="00F6471C" w14:paraId="41A2C4A1" w14:textId="77777777">
      <w:pPr>
        <w:spacing w:after="0" w:line="240" w:lineRule="auto"/>
        <w:ind w:left="1843" w:hanging="1843"/>
        <w:jc w:val="both"/>
        <w:rPr>
          <w:rFonts w:ascii="Arial" w:hAnsi="Arial" w:cs="Arial"/>
          <w:sz w:val="24"/>
          <w:szCs w:val="24"/>
        </w:rPr>
      </w:pPr>
    </w:p>
    <w:p w:rsidRPr="00D77487" w:rsidR="00F6471C" w:rsidP="00F65DEC" w:rsidRDefault="00727ADE" w14:paraId="63F06083" w14:textId="102E315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 xml:space="preserve">Item six? </w:t>
      </w:r>
    </w:p>
    <w:p w:rsidRPr="00D77487" w:rsidR="00F6471C" w:rsidP="00F65DEC" w:rsidRDefault="00F6471C" w14:paraId="4D06911F" w14:textId="77777777">
      <w:pPr>
        <w:spacing w:after="0" w:line="240" w:lineRule="auto"/>
        <w:ind w:left="1843" w:hanging="1843"/>
        <w:jc w:val="both"/>
        <w:rPr>
          <w:rFonts w:ascii="Arial" w:hAnsi="Arial" w:cs="Arial"/>
          <w:sz w:val="24"/>
          <w:szCs w:val="24"/>
        </w:rPr>
      </w:pPr>
    </w:p>
    <w:p w:rsidRPr="00D77487" w:rsidR="00F6471C" w:rsidP="00F65DEC" w:rsidRDefault="00727ADE" w14:paraId="0CA5A5AC" w14:textId="4B1E971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F6471C">
        <w:rPr>
          <w:rFonts w:ascii="Arial" w:hAnsi="Arial" w:cs="Arial"/>
          <w:sz w:val="24"/>
          <w:szCs w:val="24"/>
        </w:rPr>
        <w:tab/>
      </w:r>
      <w:r w:rsidRPr="00D77487" w:rsidR="00F6471C">
        <w:rPr>
          <w:rFonts w:ascii="Arial" w:hAnsi="Arial" w:cs="Arial"/>
          <w:sz w:val="24"/>
          <w:szCs w:val="24"/>
        </w:rPr>
        <w:t xml:space="preserve">That’s 16. </w:t>
      </w:r>
    </w:p>
    <w:p w:rsidRPr="00D77487" w:rsidR="00F6471C" w:rsidP="00F65DEC" w:rsidRDefault="00F6471C" w14:paraId="0F810063" w14:textId="77777777">
      <w:pPr>
        <w:spacing w:after="0" w:line="240" w:lineRule="auto"/>
        <w:ind w:left="1843" w:hanging="1843"/>
        <w:jc w:val="both"/>
        <w:rPr>
          <w:rFonts w:ascii="Arial" w:hAnsi="Arial" w:cs="Arial"/>
          <w:sz w:val="24"/>
          <w:szCs w:val="24"/>
        </w:rPr>
      </w:pPr>
    </w:p>
    <w:p w:rsidRPr="00D77487" w:rsidR="00F6471C" w:rsidP="00F65DEC" w:rsidRDefault="00727ADE" w14:paraId="760ACB35" w14:textId="5342AC6C">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F6471C">
        <w:rPr>
          <w:rFonts w:ascii="Arial" w:hAnsi="Arial" w:cs="Arial"/>
          <w:sz w:val="24"/>
          <w:szCs w:val="24"/>
        </w:rPr>
        <w:tab/>
      </w:r>
      <w:r w:rsidRPr="00D77487" w:rsidR="00F6471C">
        <w:rPr>
          <w:rFonts w:ascii="Arial" w:hAnsi="Arial" w:cs="Arial"/>
          <w:sz w:val="24"/>
          <w:szCs w:val="24"/>
        </w:rPr>
        <w:t>Item six…</w:t>
      </w:r>
    </w:p>
    <w:p w:rsidRPr="00D77487" w:rsidR="00F6471C" w:rsidP="00F65DEC" w:rsidRDefault="00F6471C" w14:paraId="58E41BB4" w14:textId="77777777">
      <w:pPr>
        <w:spacing w:after="0" w:line="240" w:lineRule="auto"/>
        <w:ind w:left="1843" w:hanging="1843"/>
        <w:jc w:val="both"/>
        <w:rPr>
          <w:rFonts w:ascii="Arial" w:hAnsi="Arial" w:cs="Arial"/>
          <w:sz w:val="24"/>
          <w:szCs w:val="24"/>
        </w:rPr>
      </w:pPr>
    </w:p>
    <w:p w:rsidRPr="00D77487" w:rsidR="00F6471C" w:rsidP="00F65DEC" w:rsidRDefault="00727ADE" w14:paraId="3BB37CCD" w14:textId="2647AE8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F6471C">
        <w:rPr>
          <w:rFonts w:ascii="Arial" w:hAnsi="Arial" w:cs="Arial"/>
          <w:sz w:val="24"/>
          <w:szCs w:val="24"/>
        </w:rPr>
        <w:tab/>
      </w:r>
      <w:r w:rsidRPr="00D77487" w:rsidR="00F6471C">
        <w:rPr>
          <w:rFonts w:ascii="Arial" w:hAnsi="Arial" w:cs="Arial"/>
          <w:sz w:val="24"/>
          <w:szCs w:val="24"/>
        </w:rPr>
        <w:t xml:space="preserve">Okay, well, we’ve got a traffic thing, on the 12th by a sheriff, I believe, that looks to be…where’s the suspect list thing? </w:t>
      </w:r>
    </w:p>
    <w:p w:rsidRPr="00D77487" w:rsidR="00291604" w:rsidP="00F65DEC" w:rsidRDefault="00291604" w14:paraId="31F55283" w14:textId="77777777">
      <w:pPr>
        <w:spacing w:after="0" w:line="240" w:lineRule="auto"/>
        <w:ind w:left="1843" w:hanging="1843"/>
        <w:jc w:val="both"/>
        <w:rPr>
          <w:rFonts w:ascii="Arial" w:hAnsi="Arial" w:cs="Arial"/>
          <w:sz w:val="24"/>
          <w:szCs w:val="24"/>
        </w:rPr>
      </w:pPr>
    </w:p>
    <w:p w:rsidRPr="00D77487" w:rsidR="00291604" w:rsidP="00F65DEC" w:rsidRDefault="00727ADE" w14:paraId="4C6A891C" w14:textId="5ADE124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291604">
        <w:rPr>
          <w:rFonts w:ascii="Arial" w:hAnsi="Arial" w:cs="Arial"/>
          <w:sz w:val="24"/>
          <w:szCs w:val="24"/>
        </w:rPr>
        <w:tab/>
      </w:r>
      <w:r w:rsidR="00471DA7">
        <w:rPr>
          <w:rFonts w:ascii="Arial" w:hAnsi="Arial" w:cs="Arial"/>
          <w:sz w:val="24"/>
          <w:szCs w:val="24"/>
        </w:rPr>
        <w:t>Interlopers</w:t>
      </w:r>
      <w:r w:rsidRPr="00D77487" w:rsidR="00291604">
        <w:rPr>
          <w:rFonts w:ascii="Arial" w:hAnsi="Arial" w:cs="Arial"/>
          <w:sz w:val="24"/>
          <w:szCs w:val="24"/>
        </w:rPr>
        <w:t xml:space="preserve"> will be banished to the bottom of the </w:t>
      </w:r>
      <w:r w:rsidR="00471DA7">
        <w:rPr>
          <w:rFonts w:ascii="Arial" w:hAnsi="Arial" w:cs="Arial"/>
          <w:sz w:val="24"/>
          <w:szCs w:val="24"/>
        </w:rPr>
        <w:t>D</w:t>
      </w:r>
      <w:r w:rsidRPr="00D77487" w:rsidR="00291604">
        <w:rPr>
          <w:rFonts w:ascii="Arial" w:hAnsi="Arial" w:cs="Arial"/>
          <w:sz w:val="24"/>
          <w:szCs w:val="24"/>
        </w:rPr>
        <w:t xml:space="preserve">evil’s </w:t>
      </w:r>
      <w:r w:rsidR="00471DA7">
        <w:rPr>
          <w:rFonts w:ascii="Arial" w:hAnsi="Arial" w:cs="Arial"/>
          <w:sz w:val="24"/>
          <w:szCs w:val="24"/>
        </w:rPr>
        <w:t>W</w:t>
      </w:r>
      <w:r w:rsidRPr="00D77487" w:rsidR="00291604">
        <w:rPr>
          <w:rFonts w:ascii="Arial" w:hAnsi="Arial" w:cs="Arial"/>
          <w:sz w:val="24"/>
          <w:szCs w:val="24"/>
        </w:rPr>
        <w:t>ell.</w:t>
      </w:r>
    </w:p>
    <w:p w:rsidRPr="00D77487" w:rsidR="00291604" w:rsidP="00F65DEC" w:rsidRDefault="00291604" w14:paraId="033CBDDD" w14:textId="77777777">
      <w:pPr>
        <w:spacing w:after="0" w:line="240" w:lineRule="auto"/>
        <w:ind w:left="1843" w:hanging="1843"/>
        <w:jc w:val="both"/>
        <w:rPr>
          <w:rFonts w:ascii="Arial" w:hAnsi="Arial" w:cs="Arial"/>
          <w:sz w:val="24"/>
          <w:szCs w:val="24"/>
        </w:rPr>
      </w:pPr>
    </w:p>
    <w:p w:rsidRPr="00D77487" w:rsidR="00291604" w:rsidP="00F65DEC" w:rsidRDefault="00727ADE" w14:paraId="2F4D42A6" w14:textId="0F09689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 xml:space="preserve">Yes, there’s a check </w:t>
      </w:r>
      <w:r w:rsidR="00471DA7">
        <w:rPr>
          <w:rFonts w:ascii="Arial" w:hAnsi="Arial" w:cs="Arial"/>
          <w:sz w:val="24"/>
          <w:szCs w:val="24"/>
        </w:rPr>
        <w:t>D</w:t>
      </w:r>
      <w:r w:rsidRPr="00D77487" w:rsidR="00291604">
        <w:rPr>
          <w:rFonts w:ascii="Arial" w:hAnsi="Arial" w:cs="Arial"/>
          <w:sz w:val="24"/>
          <w:szCs w:val="24"/>
        </w:rPr>
        <w:t xml:space="preserve">evil’s </w:t>
      </w:r>
      <w:r w:rsidR="00471DA7">
        <w:rPr>
          <w:rFonts w:ascii="Arial" w:hAnsi="Arial" w:cs="Arial"/>
          <w:sz w:val="24"/>
          <w:szCs w:val="24"/>
        </w:rPr>
        <w:t>W</w:t>
      </w:r>
      <w:r w:rsidRPr="00D77487" w:rsidR="00291604">
        <w:rPr>
          <w:rFonts w:ascii="Arial" w:hAnsi="Arial" w:cs="Arial"/>
          <w:sz w:val="24"/>
          <w:szCs w:val="24"/>
        </w:rPr>
        <w:t xml:space="preserve">ell…it’s </w:t>
      </w:r>
      <w:r w:rsidRPr="00D77487" w:rsidR="00291604">
        <w:rPr>
          <w:rFonts w:ascii="Arial" w:hAnsi="Arial" w:cs="Arial"/>
          <w:sz w:val="24"/>
          <w:szCs w:val="24"/>
          <w:highlight w:val="yellow"/>
        </w:rPr>
        <w:t>[inaudible 00:10:23]</w:t>
      </w:r>
      <w:r w:rsidRPr="00D77487" w:rsidR="00291604">
        <w:rPr>
          <w:rFonts w:ascii="Arial" w:hAnsi="Arial" w:cs="Arial"/>
          <w:sz w:val="24"/>
          <w:szCs w:val="24"/>
        </w:rPr>
        <w:t xml:space="preserve"> visitors, this is due to occur 7 December at moonset… Actually, question, what date did Nick die on? </w:t>
      </w:r>
    </w:p>
    <w:p w:rsidRPr="00D77487" w:rsidR="00291604" w:rsidP="00F65DEC" w:rsidRDefault="00291604" w14:paraId="126257DB" w14:textId="77777777">
      <w:pPr>
        <w:spacing w:after="0" w:line="240" w:lineRule="auto"/>
        <w:ind w:left="1843" w:hanging="1843"/>
        <w:jc w:val="both"/>
        <w:rPr>
          <w:rFonts w:ascii="Arial" w:hAnsi="Arial" w:cs="Arial"/>
          <w:sz w:val="24"/>
          <w:szCs w:val="24"/>
        </w:rPr>
      </w:pPr>
    </w:p>
    <w:p w:rsidRPr="00D77487" w:rsidR="00291604" w:rsidP="00F65DEC" w:rsidRDefault="00727ADE" w14:paraId="2DA19822" w14:textId="12DED0D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This was…</w:t>
      </w:r>
    </w:p>
    <w:p w:rsidRPr="00D77487" w:rsidR="00291604" w:rsidP="00F65DEC" w:rsidRDefault="00291604" w14:paraId="58CDFFFD" w14:textId="77777777">
      <w:pPr>
        <w:spacing w:after="0" w:line="240" w:lineRule="auto"/>
        <w:ind w:left="1843" w:hanging="1843"/>
        <w:jc w:val="both"/>
        <w:rPr>
          <w:rFonts w:ascii="Arial" w:hAnsi="Arial" w:cs="Arial"/>
          <w:sz w:val="24"/>
          <w:szCs w:val="24"/>
        </w:rPr>
      </w:pPr>
    </w:p>
    <w:p w:rsidRPr="00D77487" w:rsidR="00291604" w:rsidP="00F65DEC" w:rsidRDefault="00727ADE" w14:paraId="16221EB3" w14:textId="66C4698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 xml:space="preserve">Does it have the date of death? </w:t>
      </w:r>
    </w:p>
    <w:p w:rsidRPr="00D77487" w:rsidR="00291604" w:rsidP="00F65DEC" w:rsidRDefault="00291604" w14:paraId="49A3C3C1" w14:textId="77777777">
      <w:pPr>
        <w:spacing w:after="0" w:line="240" w:lineRule="auto"/>
        <w:ind w:left="1843" w:hanging="1843"/>
        <w:jc w:val="both"/>
        <w:rPr>
          <w:rFonts w:ascii="Arial" w:hAnsi="Arial" w:cs="Arial"/>
          <w:sz w:val="24"/>
          <w:szCs w:val="24"/>
        </w:rPr>
      </w:pPr>
    </w:p>
    <w:p w:rsidRPr="00D77487" w:rsidR="00291604" w:rsidP="00F65DEC" w:rsidRDefault="00727ADE" w14:paraId="62ED6563" w14:textId="1048CD1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Early hours of Saturday, this was on Tuesday, 10th, Monday, 9th, Sunday 8th, Saturday 7th…</w:t>
      </w:r>
    </w:p>
    <w:p w:rsidRPr="00D77487" w:rsidR="00291604" w:rsidP="00F65DEC" w:rsidRDefault="00291604" w14:paraId="269AA71C" w14:textId="77777777">
      <w:pPr>
        <w:spacing w:after="0" w:line="240" w:lineRule="auto"/>
        <w:ind w:left="1843" w:hanging="1843"/>
        <w:jc w:val="both"/>
        <w:rPr>
          <w:rFonts w:ascii="Arial" w:hAnsi="Arial" w:cs="Arial"/>
          <w:sz w:val="24"/>
          <w:szCs w:val="24"/>
        </w:rPr>
      </w:pPr>
    </w:p>
    <w:p w:rsidRPr="00D77487" w:rsidR="00291604" w:rsidP="00F65DEC" w:rsidRDefault="00727ADE" w14:paraId="081BC0B0" w14:textId="78D521B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 xml:space="preserve">Saturday 7th. A-ha, so whoever was at… </w:t>
      </w:r>
    </w:p>
    <w:p w:rsidRPr="00D77487" w:rsidR="00291604" w:rsidP="00F65DEC" w:rsidRDefault="00291604" w14:paraId="2F1F4495" w14:textId="77777777">
      <w:pPr>
        <w:spacing w:after="0" w:line="240" w:lineRule="auto"/>
        <w:ind w:left="1843" w:hanging="1843"/>
        <w:jc w:val="both"/>
        <w:rPr>
          <w:rFonts w:ascii="Arial" w:hAnsi="Arial" w:cs="Arial"/>
          <w:sz w:val="24"/>
          <w:szCs w:val="24"/>
        </w:rPr>
      </w:pPr>
    </w:p>
    <w:p w:rsidRPr="00D77487" w:rsidR="00291604" w:rsidP="00F65DEC" w:rsidRDefault="00727ADE" w14:paraId="010B9166" w14:textId="6F27883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 xml:space="preserve">Oh, and he called the emergency services on the 7th. </w:t>
      </w:r>
    </w:p>
    <w:p w:rsidRPr="00D77487" w:rsidR="00291604" w:rsidP="00F65DEC" w:rsidRDefault="00291604" w14:paraId="6E9A1F16" w14:textId="77777777">
      <w:pPr>
        <w:spacing w:after="0" w:line="240" w:lineRule="auto"/>
        <w:ind w:left="1843" w:hanging="1843"/>
        <w:jc w:val="both"/>
        <w:rPr>
          <w:rFonts w:ascii="Arial" w:hAnsi="Arial" w:cs="Arial"/>
          <w:sz w:val="24"/>
          <w:szCs w:val="24"/>
        </w:rPr>
      </w:pPr>
    </w:p>
    <w:p w:rsidRPr="00D77487" w:rsidR="00291604" w:rsidP="00F65DEC" w:rsidRDefault="00727ADE" w14:paraId="1B2D6E80" w14:textId="7E8A5ED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Yes…</w:t>
      </w:r>
    </w:p>
    <w:p w:rsidRPr="00D77487" w:rsidR="00291604" w:rsidP="00F65DEC" w:rsidRDefault="00291604" w14:paraId="68C28295" w14:textId="77777777">
      <w:pPr>
        <w:spacing w:after="0" w:line="240" w:lineRule="auto"/>
        <w:ind w:left="1843" w:hanging="1843"/>
        <w:jc w:val="both"/>
        <w:rPr>
          <w:rFonts w:ascii="Arial" w:hAnsi="Arial" w:cs="Arial"/>
          <w:sz w:val="24"/>
          <w:szCs w:val="24"/>
        </w:rPr>
      </w:pPr>
    </w:p>
    <w:p w:rsidRPr="00D77487" w:rsidR="00291604" w:rsidP="00F65DEC" w:rsidRDefault="00727ADE" w14:paraId="0C13BBD5" w14:textId="6905FDA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 xml:space="preserve">Oh, no, between 1 September and 7 December. </w:t>
      </w:r>
    </w:p>
    <w:p w:rsidRPr="00D77487" w:rsidR="00291604" w:rsidP="00F65DEC" w:rsidRDefault="00291604" w14:paraId="77173525" w14:textId="77777777">
      <w:pPr>
        <w:spacing w:after="0" w:line="240" w:lineRule="auto"/>
        <w:ind w:left="1843" w:hanging="1843"/>
        <w:jc w:val="both"/>
        <w:rPr>
          <w:rFonts w:ascii="Arial" w:hAnsi="Arial" w:cs="Arial"/>
          <w:sz w:val="24"/>
          <w:szCs w:val="24"/>
        </w:rPr>
      </w:pPr>
    </w:p>
    <w:p w:rsidRPr="00D77487" w:rsidR="00291604" w:rsidP="00F65DEC" w:rsidRDefault="00727ADE" w14:paraId="60BDDD99" w14:textId="7436047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 xml:space="preserve">Okay, Wednesday, Devil’s Well, </w:t>
      </w:r>
      <w:r w:rsidR="00471DA7">
        <w:rPr>
          <w:rFonts w:ascii="Arial" w:hAnsi="Arial" w:cs="Arial"/>
          <w:sz w:val="24"/>
          <w:szCs w:val="24"/>
        </w:rPr>
        <w:t>about land,</w:t>
      </w:r>
      <w:r w:rsidRPr="00D77487" w:rsidR="00291604">
        <w:rPr>
          <w:rFonts w:ascii="Arial" w:hAnsi="Arial" w:cs="Arial"/>
          <w:sz w:val="24"/>
          <w:szCs w:val="24"/>
        </w:rPr>
        <w:t xml:space="preserve"> 11pm, we need to talk, bar menu, this was handed to him… </w:t>
      </w:r>
    </w:p>
    <w:p w:rsidRPr="00D77487" w:rsidR="00291604" w:rsidP="00F65DEC" w:rsidRDefault="00291604" w14:paraId="52B8C0CF" w14:textId="77777777">
      <w:pPr>
        <w:spacing w:after="0" w:line="240" w:lineRule="auto"/>
        <w:ind w:left="1843" w:hanging="1843"/>
        <w:jc w:val="both"/>
        <w:rPr>
          <w:rFonts w:ascii="Arial" w:hAnsi="Arial" w:cs="Arial"/>
          <w:sz w:val="24"/>
          <w:szCs w:val="24"/>
        </w:rPr>
      </w:pPr>
    </w:p>
    <w:p w:rsidRPr="00D77487" w:rsidR="00291604" w:rsidP="00F65DEC" w:rsidRDefault="00727ADE" w14:paraId="19D5270B" w14:textId="3F28C92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 xml:space="preserve">Okay. </w:t>
      </w:r>
    </w:p>
    <w:p w:rsidRPr="00D77487" w:rsidR="00291604" w:rsidP="00F65DEC" w:rsidRDefault="00291604" w14:paraId="20AD21C3" w14:textId="77777777">
      <w:pPr>
        <w:spacing w:after="0" w:line="240" w:lineRule="auto"/>
        <w:ind w:left="1843" w:hanging="1843"/>
        <w:jc w:val="both"/>
        <w:rPr>
          <w:rFonts w:ascii="Arial" w:hAnsi="Arial" w:cs="Arial"/>
          <w:sz w:val="24"/>
          <w:szCs w:val="24"/>
        </w:rPr>
      </w:pPr>
    </w:p>
    <w:p w:rsidRPr="00D77487" w:rsidR="00291604" w:rsidP="00F65DEC" w:rsidRDefault="00727ADE" w14:paraId="4DB576EC" w14:textId="0DB5999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291604">
        <w:rPr>
          <w:rFonts w:ascii="Arial" w:hAnsi="Arial" w:cs="Arial"/>
          <w:sz w:val="24"/>
          <w:szCs w:val="24"/>
        </w:rPr>
        <w:tab/>
      </w:r>
      <w:r w:rsidRPr="00D77487" w:rsidR="00291604">
        <w:rPr>
          <w:rFonts w:ascii="Arial" w:hAnsi="Arial" w:cs="Arial"/>
          <w:sz w:val="24"/>
          <w:szCs w:val="24"/>
        </w:rPr>
        <w:t xml:space="preserve">Okay, nine… We’re going to look at </w:t>
      </w:r>
      <w:r w:rsidRPr="00D77487" w:rsidR="00291604">
        <w:rPr>
          <w:rFonts w:ascii="Arial" w:hAnsi="Arial" w:cs="Arial"/>
          <w:sz w:val="24"/>
          <w:szCs w:val="24"/>
          <w:highlight w:val="yellow"/>
        </w:rPr>
        <w:t>[inaudible 00:11:35]</w:t>
      </w:r>
      <w:r w:rsidRPr="00D77487" w:rsidR="00291604">
        <w:rPr>
          <w:rFonts w:ascii="Arial" w:hAnsi="Arial" w:cs="Arial"/>
          <w:sz w:val="24"/>
          <w:szCs w:val="24"/>
        </w:rPr>
        <w:t xml:space="preserve"> I’m arranging it for the items…</w:t>
      </w:r>
    </w:p>
    <w:p w:rsidRPr="00D77487" w:rsidR="00291604" w:rsidP="00F65DEC" w:rsidRDefault="00291604" w14:paraId="38C5134C" w14:textId="77777777">
      <w:pPr>
        <w:spacing w:after="0" w:line="240" w:lineRule="auto"/>
        <w:ind w:left="1843" w:hanging="1843"/>
        <w:jc w:val="both"/>
        <w:rPr>
          <w:rFonts w:ascii="Arial" w:hAnsi="Arial" w:cs="Arial"/>
          <w:sz w:val="24"/>
          <w:szCs w:val="24"/>
        </w:rPr>
      </w:pPr>
    </w:p>
    <w:p w:rsidRPr="00D77487" w:rsidR="00291604" w:rsidP="00F65DEC" w:rsidRDefault="00727ADE" w14:paraId="486FDBF6" w14:textId="0BDF4DA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Also</w:t>
      </w:r>
      <w:r w:rsidR="00F65DEC">
        <w:rPr>
          <w:rFonts w:ascii="Arial" w:hAnsi="Arial" w:cs="Arial"/>
          <w:sz w:val="24"/>
          <w:szCs w:val="24"/>
        </w:rPr>
        <w:t>,</w:t>
      </w:r>
      <w:r w:rsidRPr="00D77487" w:rsidR="00291604">
        <w:rPr>
          <w:rFonts w:ascii="Arial" w:hAnsi="Arial" w:cs="Arial"/>
          <w:sz w:val="24"/>
          <w:szCs w:val="24"/>
        </w:rPr>
        <w:t xml:space="preserve"> </w:t>
      </w:r>
      <w:r w:rsidR="00471DA7">
        <w:rPr>
          <w:rFonts w:ascii="Arial" w:hAnsi="Arial" w:cs="Arial"/>
          <w:sz w:val="24"/>
          <w:szCs w:val="24"/>
        </w:rPr>
        <w:t>I found a code</w:t>
      </w:r>
      <w:r w:rsidRPr="00D77487" w:rsidR="00291604">
        <w:rPr>
          <w:rFonts w:ascii="Arial" w:hAnsi="Arial" w:cs="Arial"/>
          <w:sz w:val="24"/>
          <w:szCs w:val="24"/>
        </w:rPr>
        <w:t xml:space="preserve"> at the back of this thing here, yes. This warning happened on the day of the death, not far off the time that </w:t>
      </w:r>
      <w:r w:rsidRPr="00D77487" w:rsidR="00291604">
        <w:rPr>
          <w:rFonts w:ascii="Arial" w:hAnsi="Arial" w:cs="Arial"/>
          <w:sz w:val="24"/>
          <w:szCs w:val="24"/>
          <w:highlight w:val="yellow"/>
        </w:rPr>
        <w:t>[inaudible 00:12:02]</w:t>
      </w:r>
      <w:r w:rsidRPr="00D77487" w:rsidR="00291604">
        <w:rPr>
          <w:rFonts w:ascii="Arial" w:hAnsi="Arial" w:cs="Arial"/>
          <w:sz w:val="24"/>
          <w:szCs w:val="24"/>
        </w:rPr>
        <w:t>.</w:t>
      </w:r>
    </w:p>
    <w:p w:rsidRPr="00D77487" w:rsidR="00291604" w:rsidP="00F65DEC" w:rsidRDefault="00291604" w14:paraId="09BA10DC" w14:textId="77777777">
      <w:pPr>
        <w:spacing w:after="0" w:line="240" w:lineRule="auto"/>
        <w:ind w:left="1843" w:hanging="1843"/>
        <w:jc w:val="both"/>
        <w:rPr>
          <w:rFonts w:ascii="Arial" w:hAnsi="Arial" w:cs="Arial"/>
          <w:sz w:val="24"/>
          <w:szCs w:val="24"/>
        </w:rPr>
      </w:pPr>
    </w:p>
    <w:p w:rsidRPr="00D77487" w:rsidR="00291604" w:rsidP="00F65DEC" w:rsidRDefault="00727ADE" w14:paraId="34D61464" w14:textId="6E0B6B0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 xml:space="preserve">Oh, yes. Was it Eagleton Creek that he was found? A local waterfall. </w:t>
      </w:r>
    </w:p>
    <w:p w:rsidRPr="00D77487" w:rsidR="00291604" w:rsidP="00F65DEC" w:rsidRDefault="00291604" w14:paraId="39077BB3" w14:textId="77777777">
      <w:pPr>
        <w:spacing w:after="0" w:line="240" w:lineRule="auto"/>
        <w:ind w:left="1843" w:hanging="1843"/>
        <w:jc w:val="both"/>
        <w:rPr>
          <w:rFonts w:ascii="Arial" w:hAnsi="Arial" w:cs="Arial"/>
          <w:sz w:val="24"/>
          <w:szCs w:val="24"/>
        </w:rPr>
      </w:pPr>
    </w:p>
    <w:p w:rsidRPr="00D77487" w:rsidR="00291604" w:rsidP="00F65DEC" w:rsidRDefault="00727ADE" w14:paraId="6DEAE406" w14:textId="39DCEFE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Cliff, fell from a cliff… Okay. We’ve got some letters talking about</w:t>
      </w:r>
      <w:r w:rsidR="00471DA7">
        <w:rPr>
          <w:rFonts w:ascii="Arial" w:hAnsi="Arial" w:cs="Arial"/>
          <w:sz w:val="24"/>
          <w:szCs w:val="24"/>
        </w:rPr>
        <w:t xml:space="preserve"> the banishing</w:t>
      </w:r>
      <w:r w:rsidRPr="00D77487" w:rsidR="00291604">
        <w:rPr>
          <w:rFonts w:ascii="Arial" w:hAnsi="Arial" w:cs="Arial"/>
          <w:sz w:val="24"/>
          <w:szCs w:val="24"/>
        </w:rPr>
        <w:t xml:space="preserve"> ceremony that occurred here. There’s messages from an Amy </w:t>
      </w:r>
      <w:r w:rsidRPr="00D77487" w:rsidR="00291604">
        <w:rPr>
          <w:rFonts w:ascii="Arial" w:hAnsi="Arial" w:cs="Arial"/>
          <w:sz w:val="24"/>
          <w:szCs w:val="24"/>
          <w:highlight w:val="yellow"/>
        </w:rPr>
        <w:t>[</w:t>
      </w:r>
      <w:r w:rsidR="00F65DEC">
        <w:rPr>
          <w:rFonts w:ascii="Arial" w:hAnsi="Arial" w:cs="Arial"/>
          <w:sz w:val="24"/>
          <w:szCs w:val="24"/>
          <w:highlight w:val="yellow"/>
        </w:rPr>
        <w:t>Kiplinsky</w:t>
      </w:r>
      <w:r w:rsidRPr="00D77487" w:rsidR="00291604">
        <w:rPr>
          <w:rFonts w:ascii="Arial" w:hAnsi="Arial" w:cs="Arial"/>
          <w:sz w:val="24"/>
          <w:szCs w:val="24"/>
          <w:highlight w:val="yellow"/>
        </w:rPr>
        <w:t xml:space="preserve"> 00:12:45]</w:t>
      </w:r>
      <w:r w:rsidRPr="00D77487" w:rsidR="00291604">
        <w:rPr>
          <w:rFonts w:ascii="Arial" w:hAnsi="Arial" w:cs="Arial"/>
          <w:sz w:val="24"/>
          <w:szCs w:val="24"/>
        </w:rPr>
        <w:t xml:space="preserve">, Doris </w:t>
      </w:r>
      <w:r w:rsidRPr="00D77487" w:rsidR="00291604">
        <w:rPr>
          <w:rFonts w:ascii="Arial" w:hAnsi="Arial" w:cs="Arial"/>
          <w:sz w:val="24"/>
          <w:szCs w:val="24"/>
          <w:highlight w:val="yellow"/>
        </w:rPr>
        <w:t>[</w:t>
      </w:r>
      <w:r w:rsidR="00F65DEC">
        <w:rPr>
          <w:rFonts w:ascii="Arial" w:hAnsi="Arial" w:cs="Arial"/>
          <w:sz w:val="24"/>
          <w:szCs w:val="24"/>
          <w:highlight w:val="yellow"/>
        </w:rPr>
        <w:t>Normal</w:t>
      </w:r>
      <w:r w:rsidRPr="00D77487" w:rsidR="00291604">
        <w:rPr>
          <w:rFonts w:ascii="Arial" w:hAnsi="Arial" w:cs="Arial"/>
          <w:sz w:val="24"/>
          <w:szCs w:val="24"/>
          <w:highlight w:val="yellow"/>
        </w:rPr>
        <w:t xml:space="preserve"> </w:t>
      </w:r>
      <w:r w:rsidR="00AE5151">
        <w:rPr>
          <w:rFonts w:ascii="Arial" w:hAnsi="Arial" w:cs="Arial"/>
          <w:sz w:val="24"/>
          <w:szCs w:val="24"/>
          <w:highlight w:val="yellow"/>
        </w:rPr>
        <w:t xml:space="preserve">and Mia inaudible </w:t>
      </w:r>
      <w:r w:rsidRPr="00D77487" w:rsidR="00291604">
        <w:rPr>
          <w:rFonts w:ascii="Arial" w:hAnsi="Arial" w:cs="Arial"/>
          <w:sz w:val="24"/>
          <w:szCs w:val="24"/>
          <w:highlight w:val="yellow"/>
        </w:rPr>
        <w:t>00;12:48]</w:t>
      </w:r>
      <w:r w:rsidRPr="00D77487" w:rsidR="00291604">
        <w:rPr>
          <w:rFonts w:ascii="Arial" w:hAnsi="Arial" w:cs="Arial"/>
          <w:sz w:val="24"/>
          <w:szCs w:val="24"/>
        </w:rPr>
        <w:t xml:space="preserve">, and Mia says, wound up going out by myself, totally bonkers, got there in the morning, it was just me and </w:t>
      </w:r>
      <w:r w:rsidR="00471DA7">
        <w:rPr>
          <w:rFonts w:ascii="Arial" w:hAnsi="Arial" w:cs="Arial"/>
          <w:sz w:val="24"/>
          <w:szCs w:val="24"/>
        </w:rPr>
        <w:t>this lady who burned a basket of herbs, spent</w:t>
      </w:r>
      <w:r w:rsidRPr="00D77487" w:rsidR="00291604">
        <w:rPr>
          <w:rFonts w:ascii="Arial" w:hAnsi="Arial" w:cs="Arial"/>
          <w:sz w:val="24"/>
          <w:szCs w:val="24"/>
        </w:rPr>
        <w:t xml:space="preserve"> 30 or 40 minutes b</w:t>
      </w:r>
      <w:r w:rsidR="00471DA7">
        <w:rPr>
          <w:rFonts w:ascii="Arial" w:hAnsi="Arial" w:cs="Arial"/>
          <w:sz w:val="24"/>
          <w:szCs w:val="24"/>
        </w:rPr>
        <w:t>urn</w:t>
      </w:r>
      <w:r w:rsidRPr="00D77487" w:rsidR="00291604">
        <w:rPr>
          <w:rFonts w:ascii="Arial" w:hAnsi="Arial" w:cs="Arial"/>
          <w:sz w:val="24"/>
          <w:szCs w:val="24"/>
        </w:rPr>
        <w:t>ing herbs and chanting, at one point heard something crashing around the underbrush, got worried she’d actually summoned something, but I guess it was just an animal or whatever. She then hands me the shovel and tells me to start walking, I thought she was going to kill me, for sure, and said she made me pick up a dead fox off the side of the highway, carried on to this old dive bar. She made me put the fox on the ground by the mailbox and she covered it with ashes from the fire and yelled for Vinegar Tom, whatever that means.</w:t>
      </w:r>
    </w:p>
    <w:p w:rsidRPr="00D77487" w:rsidR="00291604" w:rsidP="00F65DEC" w:rsidRDefault="00291604" w14:paraId="56E16F51" w14:textId="77777777">
      <w:pPr>
        <w:spacing w:after="0" w:line="240" w:lineRule="auto"/>
        <w:ind w:left="1843" w:hanging="1843"/>
        <w:jc w:val="both"/>
        <w:rPr>
          <w:rFonts w:ascii="Arial" w:hAnsi="Arial" w:cs="Arial"/>
          <w:sz w:val="24"/>
          <w:szCs w:val="24"/>
        </w:rPr>
      </w:pPr>
    </w:p>
    <w:p w:rsidRPr="00D77487" w:rsidR="00291604" w:rsidP="00F65DEC" w:rsidRDefault="00291604" w14:paraId="2274F24E" w14:textId="34898119">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After that, she thanked me for helping</w:t>
      </w:r>
      <w:r w:rsidR="00471DA7">
        <w:rPr>
          <w:rFonts w:ascii="Arial" w:hAnsi="Arial" w:cs="Arial"/>
          <w:sz w:val="24"/>
          <w:szCs w:val="24"/>
        </w:rPr>
        <w:t xml:space="preserve"> her support the cause</w:t>
      </w:r>
      <w:r w:rsidRPr="00D77487">
        <w:rPr>
          <w:rFonts w:ascii="Arial" w:hAnsi="Arial" w:cs="Arial"/>
          <w:sz w:val="24"/>
          <w:szCs w:val="24"/>
        </w:rPr>
        <w:t xml:space="preserve"> </w:t>
      </w:r>
      <w:r w:rsidRPr="00D77487">
        <w:rPr>
          <w:rFonts w:ascii="Arial" w:hAnsi="Arial" w:cs="Arial"/>
          <w:sz w:val="24"/>
          <w:szCs w:val="24"/>
          <w:highlight w:val="yellow"/>
        </w:rPr>
        <w:t>[inaudible 00:13:27]</w:t>
      </w:r>
      <w:r w:rsidRPr="00D77487">
        <w:rPr>
          <w:rFonts w:ascii="Arial" w:hAnsi="Arial" w:cs="Arial"/>
          <w:sz w:val="24"/>
          <w:szCs w:val="24"/>
        </w:rPr>
        <w:t xml:space="preserve"> was posted on the 12th. I think this is related to the weird shit that he was being threatened by someone, there’s some weird shit about dead bodies, whatever was happening at the…</w:t>
      </w:r>
    </w:p>
    <w:p w:rsidRPr="00D77487" w:rsidR="00291604" w:rsidP="00F65DEC" w:rsidRDefault="00291604" w14:paraId="02D88BBB" w14:textId="77777777">
      <w:pPr>
        <w:spacing w:after="0" w:line="240" w:lineRule="auto"/>
        <w:ind w:left="1843" w:hanging="1843"/>
        <w:jc w:val="both"/>
        <w:rPr>
          <w:rFonts w:ascii="Arial" w:hAnsi="Arial" w:cs="Arial"/>
          <w:sz w:val="24"/>
          <w:szCs w:val="24"/>
        </w:rPr>
      </w:pPr>
    </w:p>
    <w:p w:rsidRPr="00D77487" w:rsidR="00291604" w:rsidP="00F65DEC" w:rsidRDefault="00727ADE" w14:paraId="56240D3F" w14:textId="10A24E0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291604">
        <w:rPr>
          <w:rFonts w:ascii="Arial" w:hAnsi="Arial" w:cs="Arial"/>
          <w:sz w:val="24"/>
          <w:szCs w:val="24"/>
        </w:rPr>
        <w:tab/>
      </w:r>
      <w:r w:rsidRPr="00D77487" w:rsidR="00291604">
        <w:rPr>
          <w:rFonts w:ascii="Arial" w:hAnsi="Arial" w:cs="Arial"/>
          <w:sz w:val="24"/>
          <w:szCs w:val="24"/>
        </w:rPr>
        <w:t xml:space="preserve">Event. </w:t>
      </w:r>
    </w:p>
    <w:p w:rsidRPr="00D77487" w:rsidR="00291604" w:rsidP="00F65DEC" w:rsidRDefault="00291604" w14:paraId="0E3741FD" w14:textId="77777777">
      <w:pPr>
        <w:spacing w:after="0" w:line="240" w:lineRule="auto"/>
        <w:ind w:left="1843" w:hanging="1843"/>
        <w:jc w:val="both"/>
        <w:rPr>
          <w:rFonts w:ascii="Arial" w:hAnsi="Arial" w:cs="Arial"/>
          <w:sz w:val="24"/>
          <w:szCs w:val="24"/>
        </w:rPr>
      </w:pPr>
    </w:p>
    <w:p w:rsidRPr="00D77487" w:rsidR="00291604" w:rsidP="00F65DEC" w:rsidRDefault="00727ADE" w14:paraId="76AC9149" w14:textId="43F99A4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291604">
        <w:rPr>
          <w:rFonts w:ascii="Arial" w:hAnsi="Arial" w:cs="Arial"/>
          <w:sz w:val="24"/>
          <w:szCs w:val="24"/>
        </w:rPr>
        <w:tab/>
      </w:r>
      <w:r w:rsidRPr="00D77487" w:rsidR="00291604">
        <w:rPr>
          <w:rFonts w:ascii="Arial" w:hAnsi="Arial" w:cs="Arial"/>
          <w:sz w:val="24"/>
          <w:szCs w:val="24"/>
        </w:rPr>
        <w:t xml:space="preserve">Yes. </w:t>
      </w:r>
      <w:r w:rsidR="00471DA7">
        <w:rPr>
          <w:rFonts w:ascii="Arial" w:hAnsi="Arial" w:cs="Arial"/>
          <w:sz w:val="24"/>
          <w:szCs w:val="24"/>
        </w:rPr>
        <w:t>Carmichael Road residents, beware, if you live at Carmichael Road, if you want to sleep through the night</w:t>
      </w:r>
      <w:r w:rsidRPr="00D77487" w:rsidR="00291604">
        <w:rPr>
          <w:rFonts w:ascii="Arial" w:hAnsi="Arial" w:cs="Arial"/>
          <w:sz w:val="24"/>
          <w:szCs w:val="24"/>
        </w:rPr>
        <w:t>, good luck, didn’t get a wink of sleep last night because of my neighbour’s inconsiderate hussy of a girlfriend showing up to his house…oh god…at all hours</w:t>
      </w:r>
      <w:r w:rsidR="00471DA7">
        <w:rPr>
          <w:rFonts w:ascii="Arial" w:hAnsi="Arial" w:cs="Arial"/>
          <w:sz w:val="24"/>
          <w:szCs w:val="24"/>
        </w:rPr>
        <w:t xml:space="preserve"> trying to be as disruptive</w:t>
      </w:r>
      <w:r w:rsidRPr="00D77487" w:rsidR="003C2F42">
        <w:rPr>
          <w:rFonts w:ascii="Arial" w:hAnsi="Arial" w:cs="Arial"/>
          <w:sz w:val="24"/>
          <w:szCs w:val="24"/>
        </w:rPr>
        <w:t xml:space="preserve"> as possible, I swear, she knocked over every single thing in the back yard, letting herself into his house. She then turned on all the lights which shine into my bedroom windows. </w:t>
      </w:r>
      <w:r w:rsidR="00471DA7">
        <w:rPr>
          <w:rFonts w:ascii="Arial" w:hAnsi="Arial" w:cs="Arial"/>
          <w:sz w:val="24"/>
          <w:szCs w:val="24"/>
        </w:rPr>
        <w:t xml:space="preserve">I don’t know what possessed her to </w:t>
      </w:r>
      <w:r w:rsidRPr="00D77487" w:rsidR="003C2F42">
        <w:rPr>
          <w:rFonts w:ascii="Arial" w:hAnsi="Arial" w:cs="Arial"/>
          <w:sz w:val="24"/>
          <w:szCs w:val="24"/>
        </w:rPr>
        <w:t xml:space="preserve">start playing music so late, but I assume it was intended to annoy me personally. Everything stopped after a couple of hours but not before I was robbed of my beauty sleep, not the first time. </w:t>
      </w:r>
    </w:p>
    <w:p w:rsidRPr="00D77487" w:rsidR="003C2F42" w:rsidP="00F65DEC" w:rsidRDefault="003C2F42" w14:paraId="50C6338F" w14:textId="77777777">
      <w:pPr>
        <w:spacing w:after="0" w:line="240" w:lineRule="auto"/>
        <w:ind w:left="1843" w:hanging="1843"/>
        <w:jc w:val="both"/>
        <w:rPr>
          <w:rFonts w:ascii="Arial" w:hAnsi="Arial" w:cs="Arial"/>
          <w:sz w:val="24"/>
          <w:szCs w:val="24"/>
        </w:rPr>
      </w:pPr>
    </w:p>
    <w:p w:rsidRPr="00D77487" w:rsidR="003C2F42" w:rsidP="00F65DEC" w:rsidRDefault="003C2F42" w14:paraId="5C2B4D7F" w14:textId="1AA63E83">
      <w:pPr>
        <w:spacing w:after="0" w:line="240" w:lineRule="auto"/>
        <w:ind w:left="1843" w:hanging="1843"/>
        <w:jc w:val="both"/>
        <w:rPr>
          <w:rFonts w:ascii="Arial" w:hAnsi="Arial" w:cs="Arial"/>
          <w:sz w:val="24"/>
          <w:szCs w:val="24"/>
        </w:rPr>
      </w:pPr>
      <w:r w:rsidRPr="00D77487">
        <w:rPr>
          <w:rFonts w:ascii="Arial" w:hAnsi="Arial" w:cs="Arial"/>
          <w:sz w:val="24"/>
          <w:szCs w:val="24"/>
        </w:rPr>
        <w:tab/>
      </w:r>
      <w:r w:rsidR="00F65DEC">
        <w:rPr>
          <w:rFonts w:ascii="Arial" w:hAnsi="Arial" w:cs="Arial"/>
          <w:sz w:val="24"/>
          <w:szCs w:val="24"/>
        </w:rPr>
        <w:t xml:space="preserve">So, </w:t>
      </w:r>
      <w:r w:rsidRPr="00D77487">
        <w:rPr>
          <w:rFonts w:ascii="Arial" w:hAnsi="Arial" w:cs="Arial"/>
          <w:sz w:val="24"/>
          <w:szCs w:val="24"/>
        </w:rPr>
        <w:t xml:space="preserve">that was a noise around 12:30 in the night. Okay…so there was a random person, someone went into someone’s house and caused a bunch of disruptions. There was… Are any of the names on here in there? </w:t>
      </w:r>
    </w:p>
    <w:p w:rsidRPr="00D77487" w:rsidR="003C2F42" w:rsidP="00F65DEC" w:rsidRDefault="003C2F42" w14:paraId="60931BC1" w14:textId="77777777">
      <w:pPr>
        <w:spacing w:after="0" w:line="240" w:lineRule="auto"/>
        <w:ind w:left="1843" w:hanging="1843"/>
        <w:jc w:val="both"/>
        <w:rPr>
          <w:rFonts w:ascii="Arial" w:hAnsi="Arial" w:cs="Arial"/>
          <w:sz w:val="24"/>
          <w:szCs w:val="24"/>
        </w:rPr>
      </w:pPr>
    </w:p>
    <w:p w:rsidRPr="00D77487" w:rsidR="003C2F42" w:rsidP="00F65DEC" w:rsidRDefault="00727ADE" w14:paraId="43442132" w14:textId="1F666DA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3C2F42">
        <w:rPr>
          <w:rFonts w:ascii="Arial" w:hAnsi="Arial" w:cs="Arial"/>
          <w:sz w:val="24"/>
          <w:szCs w:val="24"/>
        </w:rPr>
        <w:tab/>
      </w:r>
      <w:r w:rsidRPr="00D77487" w:rsidR="003C2F42">
        <w:rPr>
          <w:rFonts w:ascii="Arial" w:hAnsi="Arial" w:cs="Arial"/>
          <w:sz w:val="24"/>
          <w:szCs w:val="24"/>
        </w:rPr>
        <w:t>There’s also some fires, how that ties in…</w:t>
      </w:r>
    </w:p>
    <w:p w:rsidRPr="00D77487" w:rsidR="003C2F42" w:rsidP="00F65DEC" w:rsidRDefault="003C2F42" w14:paraId="74B7420C" w14:textId="77777777">
      <w:pPr>
        <w:spacing w:after="0" w:line="240" w:lineRule="auto"/>
        <w:ind w:left="1843" w:hanging="1843"/>
        <w:jc w:val="both"/>
        <w:rPr>
          <w:rFonts w:ascii="Arial" w:hAnsi="Arial" w:cs="Arial"/>
          <w:sz w:val="24"/>
          <w:szCs w:val="24"/>
        </w:rPr>
      </w:pPr>
    </w:p>
    <w:p w:rsidRPr="00D77487" w:rsidR="003C2F42" w:rsidP="00F65DEC" w:rsidRDefault="00727ADE" w14:paraId="4D2B4DB8" w14:textId="6EC1735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3C2F42">
        <w:rPr>
          <w:rFonts w:ascii="Arial" w:hAnsi="Arial" w:cs="Arial"/>
          <w:sz w:val="24"/>
          <w:szCs w:val="24"/>
        </w:rPr>
        <w:tab/>
      </w:r>
      <w:r w:rsidRPr="00D77487" w:rsidR="003C2F42">
        <w:rPr>
          <w:rFonts w:ascii="Arial" w:hAnsi="Arial" w:cs="Arial"/>
          <w:sz w:val="24"/>
          <w:szCs w:val="24"/>
        </w:rPr>
        <w:t xml:space="preserve">Yes. </w:t>
      </w:r>
    </w:p>
    <w:p w:rsidRPr="00D77487" w:rsidR="003C2F42" w:rsidP="00F65DEC" w:rsidRDefault="003C2F42" w14:paraId="55F520C3" w14:textId="77777777">
      <w:pPr>
        <w:spacing w:after="0" w:line="240" w:lineRule="auto"/>
        <w:ind w:left="1843" w:hanging="1843"/>
        <w:jc w:val="both"/>
        <w:rPr>
          <w:rFonts w:ascii="Arial" w:hAnsi="Arial" w:cs="Arial"/>
          <w:sz w:val="24"/>
          <w:szCs w:val="24"/>
        </w:rPr>
      </w:pPr>
    </w:p>
    <w:p w:rsidRPr="00D77487" w:rsidR="003C2F42" w:rsidP="00F65DEC" w:rsidRDefault="00727ADE" w14:paraId="0F230406" w14:textId="28F59B0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3C2F42">
        <w:rPr>
          <w:rFonts w:ascii="Arial" w:hAnsi="Arial" w:cs="Arial"/>
          <w:sz w:val="24"/>
          <w:szCs w:val="24"/>
        </w:rPr>
        <w:tab/>
      </w:r>
      <w:r w:rsidRPr="00D77487" w:rsidR="003C2F42">
        <w:rPr>
          <w:rFonts w:ascii="Arial" w:hAnsi="Arial" w:cs="Arial"/>
          <w:sz w:val="24"/>
          <w:szCs w:val="24"/>
          <w:highlight w:val="yellow"/>
        </w:rPr>
        <w:t>[Inaudible 00:14:48]</w:t>
      </w:r>
      <w:r w:rsidRPr="00D77487" w:rsidR="003C2F42">
        <w:rPr>
          <w:rFonts w:ascii="Arial" w:hAnsi="Arial" w:cs="Arial"/>
          <w:sz w:val="24"/>
          <w:szCs w:val="24"/>
        </w:rPr>
        <w:t>.</w:t>
      </w:r>
    </w:p>
    <w:p w:rsidRPr="00D77487" w:rsidR="003C2F42" w:rsidP="00F65DEC" w:rsidRDefault="003C2F42" w14:paraId="2C8F1D47" w14:textId="77777777">
      <w:pPr>
        <w:spacing w:after="0" w:line="240" w:lineRule="auto"/>
        <w:ind w:left="1843" w:hanging="1843"/>
        <w:jc w:val="both"/>
        <w:rPr>
          <w:rFonts w:ascii="Arial" w:hAnsi="Arial" w:cs="Arial"/>
          <w:sz w:val="24"/>
          <w:szCs w:val="24"/>
        </w:rPr>
      </w:pPr>
    </w:p>
    <w:p w:rsidRPr="00D77487" w:rsidR="003C2F42" w:rsidP="00F65DEC" w:rsidRDefault="00727ADE" w14:paraId="3218AF1B" w14:textId="2550CAF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3C2F42">
        <w:rPr>
          <w:rFonts w:ascii="Arial" w:hAnsi="Arial" w:cs="Arial"/>
          <w:sz w:val="24"/>
          <w:szCs w:val="24"/>
        </w:rPr>
        <w:tab/>
      </w:r>
      <w:r w:rsidRPr="00D77487" w:rsidR="003C2F42">
        <w:rPr>
          <w:rFonts w:ascii="Arial" w:hAnsi="Arial" w:cs="Arial"/>
          <w:sz w:val="24"/>
          <w:szCs w:val="24"/>
        </w:rPr>
        <w:t>That’s that f</w:t>
      </w:r>
      <w:r w:rsidR="00471DA7">
        <w:rPr>
          <w:rFonts w:ascii="Arial" w:hAnsi="Arial" w:cs="Arial"/>
          <w:sz w:val="24"/>
          <w:szCs w:val="24"/>
        </w:rPr>
        <w:t>lyer</w:t>
      </w:r>
      <w:r w:rsidRPr="00D77487" w:rsidR="003C2F42">
        <w:rPr>
          <w:rFonts w:ascii="Arial" w:hAnsi="Arial" w:cs="Arial"/>
          <w:sz w:val="24"/>
          <w:szCs w:val="24"/>
        </w:rPr>
        <w:t xml:space="preserve"> there. </w:t>
      </w:r>
    </w:p>
    <w:p w:rsidRPr="00D77487" w:rsidR="003C2F42" w:rsidP="00F65DEC" w:rsidRDefault="003C2F42" w14:paraId="3ACA35C4" w14:textId="77777777">
      <w:pPr>
        <w:spacing w:after="0" w:line="240" w:lineRule="auto"/>
        <w:ind w:left="1843" w:hanging="1843"/>
        <w:jc w:val="both"/>
        <w:rPr>
          <w:rFonts w:ascii="Arial" w:hAnsi="Arial" w:cs="Arial"/>
          <w:sz w:val="24"/>
          <w:szCs w:val="24"/>
        </w:rPr>
      </w:pPr>
    </w:p>
    <w:p w:rsidRPr="00D77487" w:rsidR="003C2F42" w:rsidP="00F65DEC" w:rsidRDefault="00727ADE" w14:paraId="370B3459" w14:textId="0925900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3C2F42">
        <w:rPr>
          <w:rFonts w:ascii="Arial" w:hAnsi="Arial" w:cs="Arial"/>
          <w:sz w:val="24"/>
          <w:szCs w:val="24"/>
        </w:rPr>
        <w:tab/>
      </w:r>
      <w:r w:rsidRPr="00D77487" w:rsidR="003C2F42">
        <w:rPr>
          <w:rFonts w:ascii="Arial" w:hAnsi="Arial" w:cs="Arial"/>
          <w:sz w:val="24"/>
          <w:szCs w:val="24"/>
          <w:highlight w:val="yellow"/>
        </w:rPr>
        <w:t>[Inaudible 00:15:01]</w:t>
      </w:r>
      <w:r w:rsidRPr="00D77487" w:rsidR="003C2F42">
        <w:rPr>
          <w:rFonts w:ascii="Arial" w:hAnsi="Arial" w:cs="Arial"/>
          <w:sz w:val="24"/>
          <w:szCs w:val="24"/>
        </w:rPr>
        <w:t>.</w:t>
      </w:r>
    </w:p>
    <w:p w:rsidRPr="00D77487" w:rsidR="003C2F42" w:rsidP="00F65DEC" w:rsidRDefault="003C2F42" w14:paraId="5BEE13D9" w14:textId="77777777">
      <w:pPr>
        <w:spacing w:after="0" w:line="240" w:lineRule="auto"/>
        <w:ind w:left="1843" w:hanging="1843"/>
        <w:jc w:val="both"/>
        <w:rPr>
          <w:rFonts w:ascii="Arial" w:hAnsi="Arial" w:cs="Arial"/>
          <w:sz w:val="24"/>
          <w:szCs w:val="24"/>
        </w:rPr>
      </w:pPr>
    </w:p>
    <w:p w:rsidRPr="00D77487" w:rsidR="003C2F42" w:rsidP="00F65DEC" w:rsidRDefault="00727ADE" w14:paraId="5807CC72" w14:textId="0D5231A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3C2F42">
        <w:rPr>
          <w:rFonts w:ascii="Arial" w:hAnsi="Arial" w:cs="Arial"/>
          <w:sz w:val="24"/>
          <w:szCs w:val="24"/>
        </w:rPr>
        <w:tab/>
      </w:r>
      <w:r w:rsidRPr="00D77487" w:rsidR="003C2F42">
        <w:rPr>
          <w:rFonts w:ascii="Arial" w:hAnsi="Arial" w:cs="Arial"/>
          <w:sz w:val="24"/>
          <w:szCs w:val="24"/>
        </w:rPr>
        <w:t xml:space="preserve">Is that that as well? </w:t>
      </w:r>
    </w:p>
    <w:p w:rsidRPr="00D77487" w:rsidR="003C2F42" w:rsidP="00F65DEC" w:rsidRDefault="003C2F42" w14:paraId="7116313B" w14:textId="77777777">
      <w:pPr>
        <w:spacing w:after="0" w:line="240" w:lineRule="auto"/>
        <w:ind w:left="1843" w:hanging="1843"/>
        <w:jc w:val="both"/>
        <w:rPr>
          <w:rFonts w:ascii="Arial" w:hAnsi="Arial" w:cs="Arial"/>
          <w:sz w:val="24"/>
          <w:szCs w:val="24"/>
        </w:rPr>
      </w:pPr>
    </w:p>
    <w:p w:rsidRPr="00D77487" w:rsidR="003C2F42" w:rsidP="00F65DEC" w:rsidRDefault="00727ADE" w14:paraId="677322C1" w14:textId="76404F8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3C2F42">
        <w:rPr>
          <w:rFonts w:ascii="Arial" w:hAnsi="Arial" w:cs="Arial"/>
          <w:sz w:val="24"/>
          <w:szCs w:val="24"/>
        </w:rPr>
        <w:tab/>
      </w:r>
      <w:r w:rsidRPr="00D77487" w:rsidR="003C2F42">
        <w:rPr>
          <w:rFonts w:ascii="Arial" w:hAnsi="Arial" w:cs="Arial"/>
          <w:sz w:val="24"/>
          <w:szCs w:val="24"/>
        </w:rPr>
        <w:t xml:space="preserve">No, they go together, 16. The footprint, that’s 12. </w:t>
      </w:r>
    </w:p>
    <w:p w:rsidRPr="00D77487" w:rsidR="003C2F42" w:rsidP="00F65DEC" w:rsidRDefault="003C2F42" w14:paraId="0D2E4884" w14:textId="77777777">
      <w:pPr>
        <w:spacing w:after="0" w:line="240" w:lineRule="auto"/>
        <w:ind w:left="1843" w:hanging="1843"/>
        <w:jc w:val="both"/>
        <w:rPr>
          <w:rFonts w:ascii="Arial" w:hAnsi="Arial" w:cs="Arial"/>
          <w:sz w:val="24"/>
          <w:szCs w:val="24"/>
        </w:rPr>
      </w:pPr>
    </w:p>
    <w:p w:rsidRPr="00D77487" w:rsidR="003C2F42" w:rsidP="00F65DEC" w:rsidRDefault="00727ADE" w14:paraId="05D29751" w14:textId="71BE4F1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3C2F42">
        <w:rPr>
          <w:rFonts w:ascii="Arial" w:hAnsi="Arial" w:cs="Arial"/>
          <w:sz w:val="24"/>
          <w:szCs w:val="24"/>
        </w:rPr>
        <w:tab/>
      </w:r>
      <w:r w:rsidRPr="00D77487" w:rsidR="003C2F42">
        <w:rPr>
          <w:rFonts w:ascii="Arial" w:hAnsi="Arial" w:cs="Arial"/>
          <w:sz w:val="24"/>
          <w:szCs w:val="24"/>
        </w:rPr>
        <w:t>This was on…</w:t>
      </w:r>
      <w:r w:rsidRPr="00D77487" w:rsidR="003C2F42">
        <w:rPr>
          <w:rFonts w:ascii="Arial" w:hAnsi="Arial" w:cs="Arial"/>
          <w:sz w:val="24"/>
          <w:szCs w:val="24"/>
          <w:highlight w:val="yellow"/>
        </w:rPr>
        <w:t>[inaudible 00</w:t>
      </w:r>
      <w:r w:rsidRPr="00D77487" w:rsidR="0015528A">
        <w:rPr>
          <w:rFonts w:ascii="Arial" w:hAnsi="Arial" w:cs="Arial"/>
          <w:sz w:val="24"/>
          <w:szCs w:val="24"/>
          <w:highlight w:val="yellow"/>
        </w:rPr>
        <w:t>:</w:t>
      </w:r>
      <w:r w:rsidRPr="00D77487" w:rsidR="003C2F42">
        <w:rPr>
          <w:rFonts w:ascii="Arial" w:hAnsi="Arial" w:cs="Arial"/>
          <w:sz w:val="24"/>
          <w:szCs w:val="24"/>
          <w:highlight w:val="yellow"/>
        </w:rPr>
        <w:t>15:22]</w:t>
      </w:r>
      <w:r w:rsidRPr="00D77487" w:rsidR="003C2F42">
        <w:rPr>
          <w:rFonts w:ascii="Arial" w:hAnsi="Arial" w:cs="Arial"/>
          <w:sz w:val="24"/>
          <w:szCs w:val="24"/>
        </w:rPr>
        <w:t>.</w:t>
      </w:r>
    </w:p>
    <w:p w:rsidRPr="00D77487" w:rsidR="0015528A" w:rsidP="00F65DEC" w:rsidRDefault="0015528A" w14:paraId="76548F2E" w14:textId="77777777">
      <w:pPr>
        <w:spacing w:after="0" w:line="240" w:lineRule="auto"/>
        <w:ind w:left="1843" w:hanging="1843"/>
        <w:jc w:val="both"/>
        <w:rPr>
          <w:rFonts w:ascii="Arial" w:hAnsi="Arial" w:cs="Arial"/>
          <w:sz w:val="24"/>
          <w:szCs w:val="24"/>
        </w:rPr>
      </w:pPr>
    </w:p>
    <w:p w:rsidRPr="00D77487" w:rsidR="0015528A" w:rsidP="00F65DEC" w:rsidRDefault="00727ADE" w14:paraId="69FCF76A" w14:textId="12899BC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528A">
        <w:rPr>
          <w:rFonts w:ascii="Arial" w:hAnsi="Arial" w:cs="Arial"/>
          <w:sz w:val="24"/>
          <w:szCs w:val="24"/>
        </w:rPr>
        <w:tab/>
      </w:r>
      <w:r w:rsidRPr="00D77487" w:rsidR="0015528A">
        <w:rPr>
          <w:rFonts w:ascii="Arial" w:hAnsi="Arial" w:cs="Arial"/>
          <w:sz w:val="24"/>
          <w:szCs w:val="24"/>
        </w:rPr>
        <w:t>There’s an address</w:t>
      </w:r>
      <w:r w:rsidR="00471DA7">
        <w:rPr>
          <w:rFonts w:ascii="Arial" w:hAnsi="Arial" w:cs="Arial"/>
          <w:sz w:val="24"/>
          <w:szCs w:val="24"/>
        </w:rPr>
        <w:t>ed envelope</w:t>
      </w:r>
      <w:r w:rsidRPr="00D77487" w:rsidR="0015528A">
        <w:rPr>
          <w:rFonts w:ascii="Arial" w:hAnsi="Arial" w:cs="Arial"/>
          <w:sz w:val="24"/>
          <w:szCs w:val="24"/>
        </w:rPr>
        <w:t xml:space="preserve">… </w:t>
      </w:r>
      <w:r w:rsidR="00471DA7">
        <w:rPr>
          <w:rFonts w:ascii="Arial" w:hAnsi="Arial" w:cs="Arial"/>
          <w:sz w:val="24"/>
          <w:szCs w:val="24"/>
        </w:rPr>
        <w:t>An addressed envelope…</w:t>
      </w:r>
    </w:p>
    <w:p w:rsidRPr="00D77487" w:rsidR="0015528A" w:rsidP="00F65DEC" w:rsidRDefault="0015528A" w14:paraId="4CD2AA29" w14:textId="77777777">
      <w:pPr>
        <w:spacing w:after="0" w:line="240" w:lineRule="auto"/>
        <w:ind w:left="1843" w:hanging="1843"/>
        <w:jc w:val="both"/>
        <w:rPr>
          <w:rFonts w:ascii="Arial" w:hAnsi="Arial" w:cs="Arial"/>
          <w:sz w:val="24"/>
          <w:szCs w:val="24"/>
        </w:rPr>
      </w:pPr>
    </w:p>
    <w:p w:rsidRPr="00D77487" w:rsidR="0015528A" w:rsidP="00F65DEC" w:rsidRDefault="00727ADE" w14:paraId="73DD44BF" w14:textId="08E4A3B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What are you looking for, sorry? </w:t>
      </w:r>
    </w:p>
    <w:p w:rsidRPr="00D77487" w:rsidR="0015528A" w:rsidP="00F65DEC" w:rsidRDefault="0015528A" w14:paraId="789E2E9C" w14:textId="77777777">
      <w:pPr>
        <w:spacing w:after="0" w:line="240" w:lineRule="auto"/>
        <w:ind w:left="1843" w:hanging="1843"/>
        <w:jc w:val="both"/>
        <w:rPr>
          <w:rFonts w:ascii="Arial" w:hAnsi="Arial" w:cs="Arial"/>
          <w:sz w:val="24"/>
          <w:szCs w:val="24"/>
        </w:rPr>
      </w:pPr>
    </w:p>
    <w:p w:rsidRPr="00D77487" w:rsidR="0015528A" w:rsidP="00F65DEC" w:rsidRDefault="00727ADE" w14:paraId="2D6B4E80" w14:textId="4251DBE8">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528A">
        <w:rPr>
          <w:rFonts w:ascii="Arial" w:hAnsi="Arial" w:cs="Arial"/>
          <w:sz w:val="24"/>
          <w:szCs w:val="24"/>
        </w:rPr>
        <w:tab/>
      </w:r>
      <w:r w:rsidRPr="00D77487" w:rsidR="0015528A">
        <w:rPr>
          <w:rFonts w:ascii="Arial" w:hAnsi="Arial" w:cs="Arial"/>
          <w:sz w:val="24"/>
          <w:szCs w:val="24"/>
        </w:rPr>
        <w:t xml:space="preserve">Addressed envelope. </w:t>
      </w:r>
    </w:p>
    <w:p w:rsidRPr="00D77487" w:rsidR="0015528A" w:rsidP="00F65DEC" w:rsidRDefault="0015528A" w14:paraId="2222D14E" w14:textId="77777777">
      <w:pPr>
        <w:spacing w:after="0" w:line="240" w:lineRule="auto"/>
        <w:ind w:left="1843" w:hanging="1843"/>
        <w:jc w:val="both"/>
        <w:rPr>
          <w:rFonts w:ascii="Arial" w:hAnsi="Arial" w:cs="Arial"/>
          <w:sz w:val="24"/>
          <w:szCs w:val="24"/>
        </w:rPr>
      </w:pPr>
    </w:p>
    <w:p w:rsidRPr="00D77487" w:rsidR="0015528A" w:rsidP="00F65DEC" w:rsidRDefault="00727ADE" w14:paraId="05904861" w14:textId="3DF5501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That’s this one here. </w:t>
      </w:r>
      <w:r w:rsidRPr="00D77487" w:rsidR="0015528A">
        <w:rPr>
          <w:rFonts w:ascii="Arial" w:hAnsi="Arial" w:cs="Arial"/>
          <w:sz w:val="24"/>
          <w:szCs w:val="24"/>
          <w:highlight w:val="yellow"/>
        </w:rPr>
        <w:t>[Inaudible 00:15:46]</w:t>
      </w:r>
      <w:r w:rsidRPr="00D77487" w:rsidR="0015528A">
        <w:rPr>
          <w:rFonts w:ascii="Arial" w:hAnsi="Arial" w:cs="Arial"/>
          <w:sz w:val="24"/>
          <w:szCs w:val="24"/>
        </w:rPr>
        <w:t xml:space="preserve">. </w:t>
      </w:r>
    </w:p>
    <w:p w:rsidRPr="00D77487" w:rsidR="0015528A" w:rsidP="00F65DEC" w:rsidRDefault="0015528A" w14:paraId="2586743B" w14:textId="77777777">
      <w:pPr>
        <w:spacing w:after="0" w:line="240" w:lineRule="auto"/>
        <w:ind w:left="1843" w:hanging="1843"/>
        <w:jc w:val="both"/>
        <w:rPr>
          <w:rFonts w:ascii="Arial" w:hAnsi="Arial" w:cs="Arial"/>
          <w:sz w:val="24"/>
          <w:szCs w:val="24"/>
        </w:rPr>
      </w:pPr>
    </w:p>
    <w:p w:rsidRPr="00D77487" w:rsidR="0015528A" w:rsidP="00F65DEC" w:rsidRDefault="00727ADE" w14:paraId="6D7432A1" w14:textId="3E83C86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Oh, this is…thinking with the traffic thing, the traffic and then report of suspicious person…</w:t>
      </w:r>
    </w:p>
    <w:p w:rsidRPr="00D77487" w:rsidR="0015528A" w:rsidP="00F65DEC" w:rsidRDefault="0015528A" w14:paraId="3BF11C46" w14:textId="77777777">
      <w:pPr>
        <w:spacing w:after="0" w:line="240" w:lineRule="auto"/>
        <w:ind w:left="1843" w:hanging="1843"/>
        <w:jc w:val="both"/>
        <w:rPr>
          <w:rFonts w:ascii="Arial" w:hAnsi="Arial" w:cs="Arial"/>
          <w:sz w:val="24"/>
          <w:szCs w:val="24"/>
        </w:rPr>
      </w:pPr>
    </w:p>
    <w:p w:rsidRPr="00D77487" w:rsidR="0015528A" w:rsidP="00F65DEC" w:rsidRDefault="00727ADE" w14:paraId="61036DE4" w14:textId="1FA73CE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On 13, C</w:t>
      </w:r>
      <w:r w:rsidR="00471DA7">
        <w:rPr>
          <w:rFonts w:ascii="Arial" w:hAnsi="Arial" w:cs="Arial"/>
          <w:sz w:val="24"/>
          <w:szCs w:val="24"/>
        </w:rPr>
        <w:t>raig</w:t>
      </w:r>
      <w:r w:rsidRPr="00D77487" w:rsidR="0015528A">
        <w:rPr>
          <w:rFonts w:ascii="Arial" w:hAnsi="Arial" w:cs="Arial"/>
          <w:sz w:val="24"/>
          <w:szCs w:val="24"/>
        </w:rPr>
        <w:t>…</w:t>
      </w:r>
    </w:p>
    <w:p w:rsidRPr="00D77487" w:rsidR="0015528A" w:rsidP="00F65DEC" w:rsidRDefault="0015528A" w14:paraId="58650F98" w14:textId="77777777">
      <w:pPr>
        <w:spacing w:after="0" w:line="240" w:lineRule="auto"/>
        <w:ind w:left="1843" w:hanging="1843"/>
        <w:jc w:val="both"/>
        <w:rPr>
          <w:rFonts w:ascii="Arial" w:hAnsi="Arial" w:cs="Arial"/>
          <w:sz w:val="24"/>
          <w:szCs w:val="24"/>
        </w:rPr>
      </w:pPr>
    </w:p>
    <w:p w:rsidRPr="00D77487" w:rsidR="0015528A" w:rsidP="00F65DEC" w:rsidRDefault="00727ADE" w14:paraId="76CAE42D" w14:textId="2A7F128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And that’s the day he died.</w:t>
      </w:r>
    </w:p>
    <w:p w:rsidRPr="00D77487" w:rsidR="0015528A" w:rsidP="00F65DEC" w:rsidRDefault="0015528A" w14:paraId="5F8567F1" w14:textId="77777777">
      <w:pPr>
        <w:spacing w:after="0" w:line="240" w:lineRule="auto"/>
        <w:ind w:left="1843" w:hanging="1843"/>
        <w:jc w:val="both"/>
        <w:rPr>
          <w:rFonts w:ascii="Arial" w:hAnsi="Arial" w:cs="Arial"/>
          <w:sz w:val="24"/>
          <w:szCs w:val="24"/>
        </w:rPr>
      </w:pPr>
    </w:p>
    <w:p w:rsidRPr="00D77487" w:rsidR="0015528A" w:rsidP="00F65DEC" w:rsidRDefault="00727ADE" w14:paraId="189D0DE1" w14:textId="3F3DA3B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Yes. </w:t>
      </w:r>
    </w:p>
    <w:p w:rsidRPr="00D77487" w:rsidR="0015528A" w:rsidP="00F65DEC" w:rsidRDefault="0015528A" w14:paraId="32E57E0B" w14:textId="77777777">
      <w:pPr>
        <w:spacing w:after="0" w:line="240" w:lineRule="auto"/>
        <w:ind w:left="1843" w:hanging="1843"/>
        <w:jc w:val="both"/>
        <w:rPr>
          <w:rFonts w:ascii="Arial" w:hAnsi="Arial" w:cs="Arial"/>
          <w:sz w:val="24"/>
          <w:szCs w:val="24"/>
        </w:rPr>
      </w:pPr>
    </w:p>
    <w:p w:rsidRPr="00D77487" w:rsidR="0015528A" w:rsidP="00F65DEC" w:rsidRDefault="00727ADE" w14:paraId="7B33836A" w14:textId="197159C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 xml:space="preserve">Traffic stop, collision between two cars. </w:t>
      </w:r>
    </w:p>
    <w:p w:rsidRPr="00D77487" w:rsidR="0015528A" w:rsidP="00F65DEC" w:rsidRDefault="0015528A" w14:paraId="2A3080A3" w14:textId="77777777">
      <w:pPr>
        <w:spacing w:after="0" w:line="240" w:lineRule="auto"/>
        <w:ind w:left="1843" w:hanging="1843"/>
        <w:jc w:val="both"/>
        <w:rPr>
          <w:rFonts w:ascii="Arial" w:hAnsi="Arial" w:cs="Arial"/>
          <w:sz w:val="24"/>
          <w:szCs w:val="24"/>
        </w:rPr>
      </w:pPr>
    </w:p>
    <w:p w:rsidRPr="00D77487" w:rsidR="0015528A" w:rsidP="00F65DEC" w:rsidRDefault="00727ADE" w14:paraId="6C3452B9" w14:textId="4FCA858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The Linc’s or the Lincoln taillights out on Eagleton Road, warning, collision between blue Cadillac and black Lincoln…oh, okay, right, everyone has cars listed, so Donna has the silver Lincoln, Joan has the blue Volkswagen Beetle, Chris Thompson has two cars, one is</w:t>
      </w:r>
      <w:r w:rsidR="00471DA7">
        <w:rPr>
          <w:rFonts w:ascii="Arial" w:hAnsi="Arial" w:cs="Arial"/>
          <w:sz w:val="24"/>
          <w:szCs w:val="24"/>
        </w:rPr>
        <w:t xml:space="preserve"> personal, one is official</w:t>
      </w:r>
      <w:r w:rsidRPr="00D77487" w:rsidR="0015528A">
        <w:rPr>
          <w:rFonts w:ascii="Arial" w:hAnsi="Arial" w:cs="Arial"/>
          <w:sz w:val="24"/>
          <w:szCs w:val="24"/>
        </w:rPr>
        <w:t xml:space="preserve">, and then </w:t>
      </w:r>
      <w:r w:rsidRPr="00D77487" w:rsidR="007A59EE">
        <w:rPr>
          <w:rFonts w:ascii="Arial" w:hAnsi="Arial" w:cs="Arial"/>
          <w:sz w:val="24"/>
          <w:szCs w:val="24"/>
        </w:rPr>
        <w:t>Cheri</w:t>
      </w:r>
      <w:r w:rsidRPr="00D77487" w:rsidR="0015528A">
        <w:rPr>
          <w:rFonts w:ascii="Arial" w:hAnsi="Arial" w:cs="Arial"/>
          <w:sz w:val="24"/>
          <w:szCs w:val="24"/>
        </w:rPr>
        <w:t xml:space="preserve"> has a silver Mercedes Benz. With the cars, what types of cars are mentioned?</w:t>
      </w:r>
    </w:p>
    <w:p w:rsidRPr="00D77487" w:rsidR="0015528A" w:rsidP="00F65DEC" w:rsidRDefault="0015528A" w14:paraId="42FE3FEB" w14:textId="77777777">
      <w:pPr>
        <w:spacing w:after="0" w:line="240" w:lineRule="auto"/>
        <w:ind w:left="1843" w:hanging="1843"/>
        <w:jc w:val="both"/>
        <w:rPr>
          <w:rFonts w:ascii="Arial" w:hAnsi="Arial" w:cs="Arial"/>
          <w:sz w:val="24"/>
          <w:szCs w:val="24"/>
        </w:rPr>
      </w:pPr>
    </w:p>
    <w:p w:rsidRPr="00D77487" w:rsidR="0015528A" w:rsidP="00F65DEC" w:rsidRDefault="00727ADE" w14:paraId="6B64C21C" w14:textId="4193F7A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There’s a red Honda.</w:t>
      </w:r>
    </w:p>
    <w:p w:rsidRPr="00D77487" w:rsidR="0015528A" w:rsidP="00F65DEC" w:rsidRDefault="0015528A" w14:paraId="73898194" w14:textId="77777777">
      <w:pPr>
        <w:spacing w:after="0" w:line="240" w:lineRule="auto"/>
        <w:ind w:left="1843" w:hanging="1843"/>
        <w:jc w:val="both"/>
        <w:rPr>
          <w:rFonts w:ascii="Arial" w:hAnsi="Arial" w:cs="Arial"/>
          <w:sz w:val="24"/>
          <w:szCs w:val="24"/>
        </w:rPr>
      </w:pPr>
    </w:p>
    <w:p w:rsidRPr="00727ADE" w:rsidR="0015528A" w:rsidP="00F65DEC" w:rsidRDefault="00727ADE" w14:paraId="29BAFF31" w14:textId="47B58C30">
      <w:pPr>
        <w:spacing w:after="0" w:line="240" w:lineRule="auto"/>
        <w:ind w:left="1843" w:hanging="1843"/>
        <w:jc w:val="both"/>
        <w:rPr>
          <w:rFonts w:ascii="Arial" w:hAnsi="Arial" w:cs="Arial"/>
          <w:sz w:val="24"/>
          <w:szCs w:val="24"/>
          <w:lang w:val="fr-FR"/>
        </w:rPr>
      </w:pPr>
      <w:r w:rsidRPr="00727ADE">
        <w:rPr>
          <w:rFonts w:ascii="Arial" w:hAnsi="Arial" w:cs="Arial"/>
          <w:sz w:val="24"/>
          <w:szCs w:val="24"/>
          <w:lang w:val="fr-FR"/>
        </w:rPr>
        <w:t>Participant 20:</w:t>
      </w:r>
      <w:r w:rsidRPr="00727ADE" w:rsidR="0015528A">
        <w:rPr>
          <w:rFonts w:ascii="Arial" w:hAnsi="Arial" w:cs="Arial"/>
          <w:sz w:val="24"/>
          <w:szCs w:val="24"/>
          <w:lang w:val="fr-FR"/>
        </w:rPr>
        <w:tab/>
      </w:r>
      <w:r w:rsidRPr="00727ADE" w:rsidR="0015528A">
        <w:rPr>
          <w:rFonts w:ascii="Arial" w:hAnsi="Arial" w:cs="Arial"/>
          <w:sz w:val="24"/>
          <w:szCs w:val="24"/>
          <w:lang w:val="fr-FR"/>
        </w:rPr>
        <w:t xml:space="preserve">Okay. </w:t>
      </w:r>
    </w:p>
    <w:p w:rsidRPr="00727ADE" w:rsidR="0015528A" w:rsidP="00F65DEC" w:rsidRDefault="0015528A" w14:paraId="6D9C0288" w14:textId="77777777">
      <w:pPr>
        <w:spacing w:after="0" w:line="240" w:lineRule="auto"/>
        <w:ind w:left="1843" w:hanging="1843"/>
        <w:jc w:val="both"/>
        <w:rPr>
          <w:rFonts w:ascii="Arial" w:hAnsi="Arial" w:cs="Arial"/>
          <w:sz w:val="24"/>
          <w:szCs w:val="24"/>
          <w:lang w:val="fr-FR"/>
        </w:rPr>
      </w:pPr>
    </w:p>
    <w:p w:rsidRPr="00727ADE" w:rsidR="0015528A" w:rsidP="00F65DEC" w:rsidRDefault="00727ADE" w14:paraId="21E1EC9E" w14:textId="23E85177">
      <w:pPr>
        <w:spacing w:after="0" w:line="240" w:lineRule="auto"/>
        <w:ind w:left="1843" w:hanging="1843"/>
        <w:jc w:val="both"/>
        <w:rPr>
          <w:rFonts w:ascii="Arial" w:hAnsi="Arial" w:cs="Arial"/>
          <w:sz w:val="24"/>
          <w:szCs w:val="24"/>
          <w:lang w:val="fr-FR"/>
        </w:rPr>
      </w:pPr>
      <w:r>
        <w:rPr>
          <w:rFonts w:ascii="Arial" w:hAnsi="Arial" w:cs="Arial"/>
          <w:sz w:val="24"/>
          <w:szCs w:val="24"/>
          <w:lang w:val="fr-FR"/>
        </w:rPr>
        <w:t>Participant 19:</w:t>
      </w:r>
      <w:r w:rsidRPr="00727ADE" w:rsidR="0015528A">
        <w:rPr>
          <w:rFonts w:ascii="Arial" w:hAnsi="Arial" w:cs="Arial"/>
          <w:sz w:val="24"/>
          <w:szCs w:val="24"/>
          <w:lang w:val="fr-FR"/>
        </w:rPr>
        <w:tab/>
      </w:r>
      <w:r w:rsidRPr="00727ADE" w:rsidR="0015528A">
        <w:rPr>
          <w:rFonts w:ascii="Arial" w:hAnsi="Arial" w:cs="Arial"/>
          <w:sz w:val="24"/>
          <w:szCs w:val="24"/>
          <w:lang w:val="fr-FR"/>
        </w:rPr>
        <w:t xml:space="preserve">Silver Lincoln tail? </w:t>
      </w:r>
    </w:p>
    <w:p w:rsidRPr="00727ADE" w:rsidR="0015528A" w:rsidP="00F65DEC" w:rsidRDefault="0015528A" w14:paraId="3A488BFA" w14:textId="77777777">
      <w:pPr>
        <w:spacing w:after="0" w:line="240" w:lineRule="auto"/>
        <w:ind w:left="1843" w:hanging="1843"/>
        <w:jc w:val="both"/>
        <w:rPr>
          <w:rFonts w:ascii="Arial" w:hAnsi="Arial" w:cs="Arial"/>
          <w:sz w:val="24"/>
          <w:szCs w:val="24"/>
          <w:lang w:val="fr-FR"/>
        </w:rPr>
      </w:pPr>
    </w:p>
    <w:p w:rsidRPr="00D77487" w:rsidR="0015528A" w:rsidP="00F65DEC" w:rsidRDefault="00727ADE" w14:paraId="7B79B135" w14:textId="36D9AA1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Yes, taillights, that’s…</w:t>
      </w:r>
    </w:p>
    <w:p w:rsidRPr="00D77487" w:rsidR="0015528A" w:rsidP="00F65DEC" w:rsidRDefault="0015528A" w14:paraId="27735500" w14:textId="77777777">
      <w:pPr>
        <w:spacing w:after="0" w:line="240" w:lineRule="auto"/>
        <w:ind w:left="1843" w:hanging="1843"/>
        <w:jc w:val="both"/>
        <w:rPr>
          <w:rFonts w:ascii="Arial" w:hAnsi="Arial" w:cs="Arial"/>
          <w:sz w:val="24"/>
          <w:szCs w:val="24"/>
        </w:rPr>
      </w:pPr>
    </w:p>
    <w:p w:rsidRPr="00D77487" w:rsidR="0015528A" w:rsidP="00F65DEC" w:rsidRDefault="00727ADE" w14:paraId="5F9C2FF3" w14:textId="24F9AC0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 xml:space="preserve">Taillights out. </w:t>
      </w:r>
    </w:p>
    <w:p w:rsidRPr="00D77487" w:rsidR="0015528A" w:rsidP="00F65DEC" w:rsidRDefault="0015528A" w14:paraId="7F0EF544" w14:textId="77777777">
      <w:pPr>
        <w:spacing w:after="0" w:line="240" w:lineRule="auto"/>
        <w:ind w:left="1843" w:hanging="1843"/>
        <w:jc w:val="both"/>
        <w:rPr>
          <w:rFonts w:ascii="Arial" w:hAnsi="Arial" w:cs="Arial"/>
          <w:sz w:val="24"/>
          <w:szCs w:val="24"/>
        </w:rPr>
      </w:pPr>
    </w:p>
    <w:p w:rsidRPr="00D77487" w:rsidR="0015528A" w:rsidP="00F65DEC" w:rsidRDefault="00727ADE" w14:paraId="7C83A137" w14:textId="77036B1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Okay. </w:t>
      </w:r>
    </w:p>
    <w:p w:rsidRPr="00D77487" w:rsidR="0015528A" w:rsidP="00F65DEC" w:rsidRDefault="0015528A" w14:paraId="40052716" w14:textId="77777777">
      <w:pPr>
        <w:spacing w:after="0" w:line="240" w:lineRule="auto"/>
        <w:ind w:left="1843" w:hanging="1843"/>
        <w:jc w:val="both"/>
        <w:rPr>
          <w:rFonts w:ascii="Arial" w:hAnsi="Arial" w:cs="Arial"/>
          <w:sz w:val="24"/>
          <w:szCs w:val="24"/>
        </w:rPr>
      </w:pPr>
    </w:p>
    <w:p w:rsidRPr="00D77487" w:rsidR="0015528A" w:rsidP="00F65DEC" w:rsidRDefault="00727ADE" w14:paraId="7EC0DFAC" w14:textId="1E8C7C5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 xml:space="preserve">Blue Cadillac and black Lincoln. </w:t>
      </w:r>
    </w:p>
    <w:p w:rsidRPr="00D77487" w:rsidR="0015528A" w:rsidP="00F65DEC" w:rsidRDefault="0015528A" w14:paraId="5066EE04" w14:textId="77777777">
      <w:pPr>
        <w:spacing w:after="0" w:line="240" w:lineRule="auto"/>
        <w:ind w:left="1843" w:hanging="1843"/>
        <w:jc w:val="both"/>
        <w:rPr>
          <w:rFonts w:ascii="Arial" w:hAnsi="Arial" w:cs="Arial"/>
          <w:sz w:val="24"/>
          <w:szCs w:val="24"/>
        </w:rPr>
      </w:pPr>
    </w:p>
    <w:p w:rsidRPr="00D77487" w:rsidR="0015528A" w:rsidP="00F65DEC" w:rsidRDefault="00727ADE" w14:paraId="1CE1A773" w14:textId="040A6C8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Okay. </w:t>
      </w:r>
    </w:p>
    <w:p w:rsidRPr="00D77487" w:rsidR="0015528A" w:rsidP="00F65DEC" w:rsidRDefault="0015528A" w14:paraId="0FB57E91" w14:textId="77777777">
      <w:pPr>
        <w:spacing w:after="0" w:line="240" w:lineRule="auto"/>
        <w:ind w:left="1843" w:hanging="1843"/>
        <w:jc w:val="both"/>
        <w:rPr>
          <w:rFonts w:ascii="Arial" w:hAnsi="Arial" w:cs="Arial"/>
          <w:sz w:val="24"/>
          <w:szCs w:val="24"/>
        </w:rPr>
      </w:pPr>
    </w:p>
    <w:p w:rsidRPr="00D77487" w:rsidR="0015528A" w:rsidP="00F65DEC" w:rsidRDefault="00727ADE" w14:paraId="6A0C7B37" w14:textId="1C2EF8C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528A">
        <w:rPr>
          <w:rFonts w:ascii="Arial" w:hAnsi="Arial" w:cs="Arial"/>
          <w:sz w:val="24"/>
          <w:szCs w:val="24"/>
        </w:rPr>
        <w:tab/>
      </w:r>
      <w:r w:rsidRPr="00D77487" w:rsidR="0015528A">
        <w:rPr>
          <w:rFonts w:ascii="Arial" w:hAnsi="Arial" w:cs="Arial"/>
          <w:sz w:val="24"/>
          <w:szCs w:val="24"/>
        </w:rPr>
        <w:t xml:space="preserve">No signs of struggle. </w:t>
      </w:r>
    </w:p>
    <w:p w:rsidRPr="00D77487" w:rsidR="0015528A" w:rsidP="00F65DEC" w:rsidRDefault="0015528A" w14:paraId="66AE74B5" w14:textId="77777777">
      <w:pPr>
        <w:spacing w:after="0" w:line="240" w:lineRule="auto"/>
        <w:ind w:left="1843" w:hanging="1843"/>
        <w:jc w:val="both"/>
        <w:rPr>
          <w:rFonts w:ascii="Arial" w:hAnsi="Arial" w:cs="Arial"/>
          <w:sz w:val="24"/>
          <w:szCs w:val="24"/>
        </w:rPr>
      </w:pPr>
    </w:p>
    <w:p w:rsidRPr="00D77487" w:rsidR="0015528A" w:rsidP="00F65DEC" w:rsidRDefault="00727ADE" w14:paraId="60F6A276" w14:textId="6FA3D40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528A">
        <w:rPr>
          <w:rFonts w:ascii="Arial" w:hAnsi="Arial" w:cs="Arial"/>
          <w:sz w:val="24"/>
          <w:szCs w:val="24"/>
        </w:rPr>
        <w:tab/>
      </w:r>
      <w:r w:rsidRPr="00D77487" w:rsidR="0015528A">
        <w:rPr>
          <w:rFonts w:ascii="Arial" w:hAnsi="Arial" w:cs="Arial"/>
          <w:sz w:val="24"/>
          <w:szCs w:val="24"/>
        </w:rPr>
        <w:t>This is different from this…</w:t>
      </w:r>
    </w:p>
    <w:p w:rsidRPr="00D77487" w:rsidR="0015528A" w:rsidP="00F65DEC" w:rsidRDefault="0015528A" w14:paraId="5C2E6FE5" w14:textId="77777777">
      <w:pPr>
        <w:spacing w:after="0" w:line="240" w:lineRule="auto"/>
        <w:ind w:left="1843" w:hanging="1843"/>
        <w:jc w:val="both"/>
        <w:rPr>
          <w:rFonts w:ascii="Arial" w:hAnsi="Arial" w:cs="Arial"/>
          <w:sz w:val="24"/>
          <w:szCs w:val="24"/>
        </w:rPr>
      </w:pPr>
    </w:p>
    <w:p w:rsidRPr="00D77487" w:rsidR="0015528A" w:rsidP="00F65DEC" w:rsidRDefault="00727ADE" w14:paraId="763F9BF6" w14:textId="7174EAE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528A">
        <w:rPr>
          <w:rFonts w:ascii="Arial" w:hAnsi="Arial" w:cs="Arial"/>
          <w:sz w:val="24"/>
          <w:szCs w:val="24"/>
        </w:rPr>
        <w:tab/>
      </w:r>
      <w:r w:rsidRPr="00D77487" w:rsidR="0015528A">
        <w:rPr>
          <w:rFonts w:ascii="Arial" w:hAnsi="Arial" w:cs="Arial"/>
          <w:sz w:val="24"/>
          <w:szCs w:val="24"/>
        </w:rPr>
        <w:t xml:space="preserve">It’s the silver Lincoln, that’s the </w:t>
      </w:r>
      <w:r w:rsidRPr="00D77487" w:rsidR="00D4693F">
        <w:rPr>
          <w:rFonts w:ascii="Arial" w:hAnsi="Arial" w:cs="Arial"/>
          <w:sz w:val="24"/>
          <w:szCs w:val="24"/>
        </w:rPr>
        <w:t xml:space="preserve">notice warning given for the silver Lincoln car. </w:t>
      </w:r>
    </w:p>
    <w:p w:rsidRPr="00D77487" w:rsidR="00D4693F" w:rsidP="00F65DEC" w:rsidRDefault="00D4693F" w14:paraId="7FDE6710" w14:textId="77777777">
      <w:pPr>
        <w:spacing w:after="0" w:line="240" w:lineRule="auto"/>
        <w:ind w:left="1843" w:hanging="1843"/>
        <w:jc w:val="both"/>
        <w:rPr>
          <w:rFonts w:ascii="Arial" w:hAnsi="Arial" w:cs="Arial"/>
          <w:sz w:val="24"/>
          <w:szCs w:val="24"/>
        </w:rPr>
      </w:pPr>
    </w:p>
    <w:p w:rsidRPr="00D77487" w:rsidR="00D4693F" w:rsidP="00F65DEC" w:rsidRDefault="00727ADE" w14:paraId="275130C6" w14:textId="2EC3CE6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4693F">
        <w:rPr>
          <w:rFonts w:ascii="Arial" w:hAnsi="Arial" w:cs="Arial"/>
          <w:sz w:val="24"/>
          <w:szCs w:val="24"/>
        </w:rPr>
        <w:tab/>
      </w:r>
      <w:r w:rsidRPr="00D77487" w:rsidR="00D4693F">
        <w:rPr>
          <w:rFonts w:ascii="Arial" w:hAnsi="Arial" w:cs="Arial"/>
          <w:sz w:val="24"/>
          <w:szCs w:val="24"/>
        </w:rPr>
        <w:t xml:space="preserve">Oh, that one. </w:t>
      </w:r>
    </w:p>
    <w:p w:rsidRPr="00D77487" w:rsidR="00D4693F" w:rsidP="00F65DEC" w:rsidRDefault="00D4693F" w14:paraId="0719AE63" w14:textId="77777777">
      <w:pPr>
        <w:spacing w:after="0" w:line="240" w:lineRule="auto"/>
        <w:ind w:left="1843" w:hanging="1843"/>
        <w:jc w:val="both"/>
        <w:rPr>
          <w:rFonts w:ascii="Arial" w:hAnsi="Arial" w:cs="Arial"/>
          <w:sz w:val="24"/>
          <w:szCs w:val="24"/>
        </w:rPr>
      </w:pPr>
    </w:p>
    <w:p w:rsidRPr="00D77487" w:rsidR="00D4693F" w:rsidP="00F65DEC" w:rsidRDefault="00727ADE" w14:paraId="6508A43D" w14:textId="26CA989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At 3:30, which is near the time of death. Also there’s this…</w:t>
      </w:r>
    </w:p>
    <w:p w:rsidRPr="00D77487" w:rsidR="00D4693F" w:rsidP="00F65DEC" w:rsidRDefault="00D4693F" w14:paraId="62BD6CF3" w14:textId="77777777">
      <w:pPr>
        <w:spacing w:after="0" w:line="240" w:lineRule="auto"/>
        <w:ind w:left="1843" w:hanging="1843"/>
        <w:jc w:val="both"/>
        <w:rPr>
          <w:rFonts w:ascii="Arial" w:hAnsi="Arial" w:cs="Arial"/>
          <w:sz w:val="24"/>
          <w:szCs w:val="24"/>
        </w:rPr>
      </w:pPr>
    </w:p>
    <w:p w:rsidRPr="00D77487" w:rsidR="00D4693F" w:rsidP="00F65DEC" w:rsidRDefault="00727ADE" w14:paraId="3FB88E3E" w14:textId="32E5FF4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4693F">
        <w:rPr>
          <w:rFonts w:ascii="Arial" w:hAnsi="Arial" w:cs="Arial"/>
          <w:sz w:val="24"/>
          <w:szCs w:val="24"/>
        </w:rPr>
        <w:tab/>
      </w:r>
      <w:r w:rsidRPr="00D77487" w:rsidR="00D4693F">
        <w:rPr>
          <w:rFonts w:ascii="Arial" w:hAnsi="Arial" w:cs="Arial"/>
          <w:sz w:val="24"/>
          <w:szCs w:val="24"/>
        </w:rPr>
        <w:t xml:space="preserve">I was wondering what that was. </w:t>
      </w:r>
    </w:p>
    <w:p w:rsidRPr="00D77487" w:rsidR="00D4693F" w:rsidP="00F65DEC" w:rsidRDefault="00D4693F" w14:paraId="62865390" w14:textId="77777777">
      <w:pPr>
        <w:spacing w:after="0" w:line="240" w:lineRule="auto"/>
        <w:ind w:left="1843" w:hanging="1843"/>
        <w:jc w:val="both"/>
        <w:rPr>
          <w:rFonts w:ascii="Arial" w:hAnsi="Arial" w:cs="Arial"/>
          <w:sz w:val="24"/>
          <w:szCs w:val="24"/>
        </w:rPr>
      </w:pPr>
    </w:p>
    <w:p w:rsidRPr="00D77487" w:rsidR="00D4693F" w:rsidP="00F65DEC" w:rsidRDefault="00727ADE" w14:paraId="0C218BBB" w14:textId="2A56498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Question, is this a part of our investigations? </w:t>
      </w:r>
    </w:p>
    <w:p w:rsidRPr="00D77487" w:rsidR="00D4693F" w:rsidP="00F65DEC" w:rsidRDefault="00D4693F" w14:paraId="7842891E" w14:textId="77777777">
      <w:pPr>
        <w:spacing w:after="0" w:line="240" w:lineRule="auto"/>
        <w:ind w:left="1843" w:hanging="1843"/>
        <w:jc w:val="both"/>
        <w:rPr>
          <w:rFonts w:ascii="Arial" w:hAnsi="Arial" w:cs="Arial"/>
          <w:sz w:val="24"/>
          <w:szCs w:val="24"/>
        </w:rPr>
      </w:pPr>
    </w:p>
    <w:p w:rsidRPr="00D77487" w:rsidR="00D4693F" w:rsidP="00F65DEC" w:rsidRDefault="00727ADE" w14:paraId="4D0CDB28" w14:textId="6D0BE170">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4693F">
        <w:rPr>
          <w:rFonts w:ascii="Arial" w:hAnsi="Arial" w:cs="Arial"/>
          <w:sz w:val="24"/>
          <w:szCs w:val="24"/>
        </w:rPr>
        <w:tab/>
      </w:r>
      <w:r w:rsidRPr="00D77487" w:rsidR="00D4693F">
        <w:rPr>
          <w:rFonts w:ascii="Arial" w:hAnsi="Arial" w:cs="Arial"/>
          <w:sz w:val="24"/>
          <w:szCs w:val="24"/>
        </w:rPr>
        <w:t xml:space="preserve">Yes. </w:t>
      </w:r>
    </w:p>
    <w:p w:rsidRPr="00D77487" w:rsidR="00D4693F" w:rsidP="00F65DEC" w:rsidRDefault="00D4693F" w14:paraId="27CA817B" w14:textId="77777777">
      <w:pPr>
        <w:spacing w:after="0" w:line="240" w:lineRule="auto"/>
        <w:ind w:left="1843" w:hanging="1843"/>
        <w:jc w:val="both"/>
        <w:rPr>
          <w:rFonts w:ascii="Arial" w:hAnsi="Arial" w:cs="Arial"/>
          <w:sz w:val="24"/>
          <w:szCs w:val="24"/>
        </w:rPr>
      </w:pPr>
    </w:p>
    <w:p w:rsidRPr="00D77487" w:rsidR="00D4693F" w:rsidP="00F65DEC" w:rsidRDefault="00727ADE" w14:paraId="1892958B" w14:textId="1F4EF74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Cool. </w:t>
      </w:r>
      <w:r w:rsidRPr="00D77487" w:rsidR="00D4693F">
        <w:rPr>
          <w:rFonts w:ascii="Arial" w:hAnsi="Arial" w:cs="Arial"/>
          <w:sz w:val="24"/>
          <w:szCs w:val="24"/>
          <w:highlight w:val="yellow"/>
        </w:rPr>
        <w:t>[Inaudible 00:18:45]</w:t>
      </w:r>
      <w:r w:rsidRPr="00D77487" w:rsidR="00D4693F">
        <w:rPr>
          <w:rFonts w:ascii="Arial" w:hAnsi="Arial" w:cs="Arial"/>
          <w:sz w:val="24"/>
          <w:szCs w:val="24"/>
        </w:rPr>
        <w:t xml:space="preserve"> puzzle, there’s a small letter there. </w:t>
      </w:r>
    </w:p>
    <w:p w:rsidRPr="00D77487" w:rsidR="00D4693F" w:rsidP="00F65DEC" w:rsidRDefault="00D4693F" w14:paraId="575C56A6" w14:textId="77777777">
      <w:pPr>
        <w:spacing w:after="0" w:line="240" w:lineRule="auto"/>
        <w:ind w:left="1843" w:hanging="1843"/>
        <w:jc w:val="both"/>
        <w:rPr>
          <w:rFonts w:ascii="Arial" w:hAnsi="Arial" w:cs="Arial"/>
          <w:sz w:val="24"/>
          <w:szCs w:val="24"/>
        </w:rPr>
      </w:pPr>
    </w:p>
    <w:p w:rsidRPr="00D77487" w:rsidR="00D4693F" w:rsidP="00F65DEC" w:rsidRDefault="00727ADE" w14:paraId="7FED2343" w14:textId="34F5ECC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rPr>
        <w:t xml:space="preserve">Oh, yes, that’s a locked deposit bag. </w:t>
      </w:r>
    </w:p>
    <w:p w:rsidRPr="00D77487" w:rsidR="00D4693F" w:rsidP="00F65DEC" w:rsidRDefault="00D4693F" w14:paraId="5C860E8D" w14:textId="77777777">
      <w:pPr>
        <w:spacing w:after="0" w:line="240" w:lineRule="auto"/>
        <w:ind w:left="1843" w:hanging="1843"/>
        <w:jc w:val="both"/>
        <w:rPr>
          <w:rFonts w:ascii="Arial" w:hAnsi="Arial" w:cs="Arial"/>
          <w:sz w:val="24"/>
          <w:szCs w:val="24"/>
        </w:rPr>
      </w:pPr>
    </w:p>
    <w:p w:rsidRPr="00D77487" w:rsidR="00D4693F" w:rsidP="00F65DEC" w:rsidRDefault="00727ADE" w14:paraId="124BB876" w14:textId="73FBC1A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Yes, oh, what’s this saying? </w:t>
      </w:r>
    </w:p>
    <w:p w:rsidRPr="00D77487" w:rsidR="00D4693F" w:rsidP="00F65DEC" w:rsidRDefault="00D4693F" w14:paraId="1B5F0F70" w14:textId="77777777">
      <w:pPr>
        <w:spacing w:after="0" w:line="240" w:lineRule="auto"/>
        <w:ind w:left="1843" w:hanging="1843"/>
        <w:jc w:val="both"/>
        <w:rPr>
          <w:rFonts w:ascii="Arial" w:hAnsi="Arial" w:cs="Arial"/>
          <w:sz w:val="24"/>
          <w:szCs w:val="24"/>
        </w:rPr>
      </w:pPr>
    </w:p>
    <w:p w:rsidRPr="00D77487" w:rsidR="00D4693F" w:rsidP="00F65DEC" w:rsidRDefault="00727ADE" w14:paraId="3403579E" w14:textId="4C0D497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highlight w:val="yellow"/>
        </w:rPr>
        <w:t>[Inaudible 00:18:55]</w:t>
      </w:r>
      <w:r w:rsidRPr="00D77487" w:rsidR="00D4693F">
        <w:rPr>
          <w:rFonts w:ascii="Arial" w:hAnsi="Arial" w:cs="Arial"/>
          <w:sz w:val="24"/>
          <w:szCs w:val="24"/>
        </w:rPr>
        <w:t xml:space="preserve"> coming over to see you, mind if I</w:t>
      </w:r>
      <w:r w:rsidR="00471DA7">
        <w:rPr>
          <w:rFonts w:ascii="Arial" w:hAnsi="Arial" w:cs="Arial"/>
          <w:sz w:val="24"/>
          <w:szCs w:val="24"/>
        </w:rPr>
        <w:t xml:space="preserve"> borrow the car again, I think…</w:t>
      </w:r>
    </w:p>
    <w:p w:rsidRPr="00D77487" w:rsidR="00D4693F" w:rsidP="00F65DEC" w:rsidRDefault="00D4693F" w14:paraId="102EA286" w14:textId="77777777">
      <w:pPr>
        <w:spacing w:after="0" w:line="240" w:lineRule="auto"/>
        <w:ind w:left="1843" w:hanging="1843"/>
        <w:jc w:val="both"/>
        <w:rPr>
          <w:rFonts w:ascii="Arial" w:hAnsi="Arial" w:cs="Arial"/>
          <w:sz w:val="24"/>
          <w:szCs w:val="24"/>
        </w:rPr>
      </w:pPr>
    </w:p>
    <w:p w:rsidRPr="00D77487" w:rsidR="00D4693F" w:rsidP="00F65DEC" w:rsidRDefault="00727ADE" w14:paraId="52085F8B" w14:textId="6BD2AFB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Oh, </w:t>
      </w:r>
      <w:r w:rsidRPr="00D77487" w:rsidR="007A59EE">
        <w:rPr>
          <w:rFonts w:ascii="Arial" w:hAnsi="Arial" w:cs="Arial"/>
          <w:sz w:val="24"/>
          <w:szCs w:val="24"/>
        </w:rPr>
        <w:t>Cheri</w:t>
      </w:r>
      <w:r w:rsidRPr="00D77487" w:rsidR="00D4693F">
        <w:rPr>
          <w:rFonts w:ascii="Arial" w:hAnsi="Arial" w:cs="Arial"/>
          <w:sz w:val="24"/>
          <w:szCs w:val="24"/>
        </w:rPr>
        <w:t xml:space="preserve"> wrote…someone with C…that could be either Chris or </w:t>
      </w:r>
      <w:r w:rsidRPr="00D77487" w:rsidR="007A59EE">
        <w:rPr>
          <w:rFonts w:ascii="Arial" w:hAnsi="Arial" w:cs="Arial"/>
          <w:sz w:val="24"/>
          <w:szCs w:val="24"/>
        </w:rPr>
        <w:t>Cheri</w:t>
      </w:r>
      <w:r w:rsidRPr="00D77487" w:rsidR="00D4693F">
        <w:rPr>
          <w:rFonts w:ascii="Arial" w:hAnsi="Arial" w:cs="Arial"/>
          <w:sz w:val="24"/>
          <w:szCs w:val="24"/>
        </w:rPr>
        <w:t xml:space="preserve">, so it might… May I have a look? </w:t>
      </w:r>
    </w:p>
    <w:p w:rsidRPr="00D77487" w:rsidR="00D4693F" w:rsidP="00F65DEC" w:rsidRDefault="00D4693F" w14:paraId="18CAB1D7" w14:textId="77777777">
      <w:pPr>
        <w:spacing w:after="0" w:line="240" w:lineRule="auto"/>
        <w:ind w:left="1843" w:hanging="1843"/>
        <w:jc w:val="both"/>
        <w:rPr>
          <w:rFonts w:ascii="Arial" w:hAnsi="Arial" w:cs="Arial"/>
          <w:sz w:val="24"/>
          <w:szCs w:val="24"/>
        </w:rPr>
      </w:pPr>
    </w:p>
    <w:p w:rsidRPr="00D77487" w:rsidR="00D4693F" w:rsidP="00F65DEC" w:rsidRDefault="00727ADE" w14:paraId="51E04A03" w14:textId="78DEFB5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rPr>
        <w:t xml:space="preserve">Yes. </w:t>
      </w:r>
    </w:p>
    <w:p w:rsidRPr="00D77487" w:rsidR="00D4693F" w:rsidP="00F65DEC" w:rsidRDefault="00D4693F" w14:paraId="4D37EF73" w14:textId="77777777">
      <w:pPr>
        <w:spacing w:after="0" w:line="240" w:lineRule="auto"/>
        <w:ind w:left="1843" w:hanging="1843"/>
        <w:jc w:val="both"/>
        <w:rPr>
          <w:rFonts w:ascii="Arial" w:hAnsi="Arial" w:cs="Arial"/>
          <w:sz w:val="24"/>
          <w:szCs w:val="24"/>
        </w:rPr>
      </w:pPr>
    </w:p>
    <w:p w:rsidRPr="00D77487" w:rsidR="00D4693F" w:rsidP="00F65DEC" w:rsidRDefault="00727ADE" w14:paraId="27630008" w14:textId="2BD8B6F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Thank you. </w:t>
      </w:r>
      <w:r w:rsidR="00F65DEC">
        <w:rPr>
          <w:rFonts w:ascii="Arial" w:hAnsi="Arial" w:cs="Arial"/>
          <w:sz w:val="24"/>
          <w:szCs w:val="24"/>
        </w:rPr>
        <w:t xml:space="preserve">So, </w:t>
      </w:r>
      <w:r w:rsidRPr="00D77487" w:rsidR="00D4693F">
        <w:rPr>
          <w:rFonts w:ascii="Arial" w:hAnsi="Arial" w:cs="Arial"/>
          <w:sz w:val="24"/>
          <w:szCs w:val="24"/>
        </w:rPr>
        <w:t>letter addressed to…</w:t>
      </w:r>
    </w:p>
    <w:p w:rsidRPr="00D77487" w:rsidR="00D4693F" w:rsidP="00F65DEC" w:rsidRDefault="00D4693F" w14:paraId="78A092AE" w14:textId="77777777">
      <w:pPr>
        <w:spacing w:after="0" w:line="240" w:lineRule="auto"/>
        <w:ind w:left="1843" w:hanging="1843"/>
        <w:jc w:val="both"/>
        <w:rPr>
          <w:rFonts w:ascii="Arial" w:hAnsi="Arial" w:cs="Arial"/>
          <w:sz w:val="24"/>
          <w:szCs w:val="24"/>
        </w:rPr>
      </w:pPr>
    </w:p>
    <w:p w:rsidRPr="00D77487" w:rsidR="00D4693F" w:rsidP="00F65DEC" w:rsidRDefault="00727ADE" w14:paraId="73650F9E" w14:textId="1C4DAF7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rPr>
        <w:t xml:space="preserve">That’s the addressed envelope. </w:t>
      </w:r>
    </w:p>
    <w:p w:rsidRPr="00D77487" w:rsidR="00D4693F" w:rsidP="00F65DEC" w:rsidRDefault="00D4693F" w14:paraId="6618ACE1" w14:textId="77777777">
      <w:pPr>
        <w:spacing w:after="0" w:line="240" w:lineRule="auto"/>
        <w:ind w:left="1843" w:hanging="1843"/>
        <w:jc w:val="both"/>
        <w:rPr>
          <w:rFonts w:ascii="Arial" w:hAnsi="Arial" w:cs="Arial"/>
          <w:sz w:val="24"/>
          <w:szCs w:val="24"/>
        </w:rPr>
      </w:pPr>
    </w:p>
    <w:p w:rsidRPr="00D77487" w:rsidR="00D4693F" w:rsidP="00F65DEC" w:rsidRDefault="00727ADE" w14:paraId="1D02297F" w14:textId="6CB15B1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00F65DEC">
        <w:rPr>
          <w:rFonts w:ascii="Arial" w:hAnsi="Arial" w:cs="Arial"/>
          <w:sz w:val="24"/>
          <w:szCs w:val="24"/>
        </w:rPr>
        <w:t xml:space="preserve">So, </w:t>
      </w:r>
      <w:r w:rsidRPr="00D77487" w:rsidR="00D4693F">
        <w:rPr>
          <w:rFonts w:ascii="Arial" w:hAnsi="Arial" w:cs="Arial"/>
          <w:sz w:val="24"/>
          <w:szCs w:val="24"/>
        </w:rPr>
        <w:t xml:space="preserve">C wrote a letter to C if that’s correct, but that may be weird… Lots of information at once. If we had Blu-tack that would be very handy. </w:t>
      </w:r>
    </w:p>
    <w:p w:rsidRPr="00D77487" w:rsidR="00D4693F" w:rsidP="00F65DEC" w:rsidRDefault="00D4693F" w14:paraId="17D0ED1E" w14:textId="77777777">
      <w:pPr>
        <w:spacing w:after="0" w:line="240" w:lineRule="auto"/>
        <w:ind w:left="1843" w:hanging="1843"/>
        <w:jc w:val="both"/>
        <w:rPr>
          <w:rFonts w:ascii="Arial" w:hAnsi="Arial" w:cs="Arial"/>
          <w:sz w:val="24"/>
          <w:szCs w:val="24"/>
        </w:rPr>
      </w:pPr>
    </w:p>
    <w:p w:rsidRPr="00D77487" w:rsidR="00D4693F" w:rsidP="00F65DEC" w:rsidRDefault="00727ADE" w14:paraId="41E09E06" w14:textId="232FACDB">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4693F">
        <w:rPr>
          <w:rFonts w:ascii="Arial" w:hAnsi="Arial" w:cs="Arial"/>
          <w:sz w:val="24"/>
          <w:szCs w:val="24"/>
        </w:rPr>
        <w:tab/>
      </w:r>
      <w:r w:rsidRPr="00D77487" w:rsidR="00D4693F">
        <w:rPr>
          <w:rFonts w:ascii="Arial" w:hAnsi="Arial" w:cs="Arial"/>
          <w:sz w:val="24"/>
          <w:szCs w:val="24"/>
        </w:rPr>
        <w:t xml:space="preserve">I have White-tack. </w:t>
      </w:r>
    </w:p>
    <w:p w:rsidRPr="00D77487" w:rsidR="00D4693F" w:rsidP="00F65DEC" w:rsidRDefault="00D4693F" w14:paraId="2AE8F423" w14:textId="77777777">
      <w:pPr>
        <w:spacing w:after="0" w:line="240" w:lineRule="auto"/>
        <w:ind w:left="1843" w:hanging="1843"/>
        <w:jc w:val="both"/>
        <w:rPr>
          <w:rFonts w:ascii="Arial" w:hAnsi="Arial" w:cs="Arial"/>
          <w:sz w:val="24"/>
          <w:szCs w:val="24"/>
        </w:rPr>
      </w:pPr>
    </w:p>
    <w:p w:rsidRPr="00D77487" w:rsidR="00D4693F" w:rsidP="00F65DEC" w:rsidRDefault="00727ADE" w14:paraId="584DB0E5" w14:textId="7354E65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If we’re allowed to stick stuff up on the whiteboard, that would be potentially quite good. </w:t>
      </w:r>
    </w:p>
    <w:p w:rsidRPr="00D77487" w:rsidR="00D4693F" w:rsidP="00F65DEC" w:rsidRDefault="00D4693F" w14:paraId="555B7715" w14:textId="77777777">
      <w:pPr>
        <w:spacing w:after="0" w:line="240" w:lineRule="auto"/>
        <w:ind w:left="1843" w:hanging="1843"/>
        <w:jc w:val="both"/>
        <w:rPr>
          <w:rFonts w:ascii="Arial" w:hAnsi="Arial" w:cs="Arial"/>
          <w:sz w:val="24"/>
          <w:szCs w:val="24"/>
        </w:rPr>
      </w:pPr>
    </w:p>
    <w:p w:rsidRPr="00D77487" w:rsidR="00D4693F" w:rsidP="00F65DEC" w:rsidRDefault="00727ADE" w14:paraId="259ED1D1" w14:textId="655A69F0">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4693F">
        <w:rPr>
          <w:rFonts w:ascii="Arial" w:hAnsi="Arial" w:cs="Arial"/>
          <w:sz w:val="24"/>
          <w:szCs w:val="24"/>
        </w:rPr>
        <w:tab/>
      </w:r>
      <w:r w:rsidRPr="00D77487" w:rsidR="00D4693F">
        <w:rPr>
          <w:rFonts w:ascii="Arial" w:hAnsi="Arial" w:cs="Arial"/>
          <w:sz w:val="24"/>
          <w:szCs w:val="24"/>
        </w:rPr>
        <w:t xml:space="preserve">Yes, sure. </w:t>
      </w:r>
    </w:p>
    <w:p w:rsidRPr="00D77487" w:rsidR="00D4693F" w:rsidP="00F65DEC" w:rsidRDefault="00D4693F" w14:paraId="062D7E5E" w14:textId="77777777">
      <w:pPr>
        <w:spacing w:after="0" w:line="240" w:lineRule="auto"/>
        <w:ind w:left="1843" w:hanging="1843"/>
        <w:jc w:val="both"/>
        <w:rPr>
          <w:rFonts w:ascii="Arial" w:hAnsi="Arial" w:cs="Arial"/>
          <w:sz w:val="24"/>
          <w:szCs w:val="24"/>
        </w:rPr>
      </w:pPr>
    </w:p>
    <w:p w:rsidRPr="00D77487" w:rsidR="00D4693F" w:rsidP="00F65DEC" w:rsidRDefault="00727ADE" w14:paraId="62425E77" w14:textId="46C43D7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And then we’ve got erasers and pens as well for properly…</w:t>
      </w:r>
    </w:p>
    <w:p w:rsidRPr="00D77487" w:rsidR="00D4693F" w:rsidP="00F65DEC" w:rsidRDefault="00D4693F" w14:paraId="798E82F3" w14:textId="77777777">
      <w:pPr>
        <w:spacing w:after="0" w:line="240" w:lineRule="auto"/>
        <w:ind w:left="1843" w:hanging="1843"/>
        <w:jc w:val="both"/>
        <w:rPr>
          <w:rFonts w:ascii="Arial" w:hAnsi="Arial" w:cs="Arial"/>
          <w:sz w:val="24"/>
          <w:szCs w:val="24"/>
        </w:rPr>
      </w:pPr>
    </w:p>
    <w:p w:rsidRPr="00D77487" w:rsidR="00D4693F" w:rsidP="00F65DEC" w:rsidRDefault="00727ADE" w14:paraId="77538CED" w14:textId="251338B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highlight w:val="yellow"/>
        </w:rPr>
        <w:t>[Inaudible 00:19:56]</w:t>
      </w:r>
      <w:r w:rsidRPr="00D77487" w:rsidR="00D4693F">
        <w:rPr>
          <w:rFonts w:ascii="Arial" w:hAnsi="Arial" w:cs="Arial"/>
          <w:sz w:val="24"/>
          <w:szCs w:val="24"/>
        </w:rPr>
        <w:t>.</w:t>
      </w:r>
    </w:p>
    <w:p w:rsidRPr="00D77487" w:rsidR="00D4693F" w:rsidP="00F65DEC" w:rsidRDefault="00D4693F" w14:paraId="5726B6FF" w14:textId="77777777">
      <w:pPr>
        <w:spacing w:after="0" w:line="240" w:lineRule="auto"/>
        <w:ind w:left="1843" w:hanging="1843"/>
        <w:jc w:val="both"/>
        <w:rPr>
          <w:rFonts w:ascii="Arial" w:hAnsi="Arial" w:cs="Arial"/>
          <w:sz w:val="24"/>
          <w:szCs w:val="24"/>
        </w:rPr>
      </w:pPr>
    </w:p>
    <w:p w:rsidRPr="00D77487" w:rsidR="00D4693F" w:rsidP="00F65DEC" w:rsidRDefault="00727ADE" w14:paraId="5D10ED04" w14:textId="65B8B78F">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4693F">
        <w:rPr>
          <w:rFonts w:ascii="Arial" w:hAnsi="Arial" w:cs="Arial"/>
          <w:sz w:val="24"/>
          <w:szCs w:val="24"/>
        </w:rPr>
        <w:tab/>
      </w:r>
      <w:r w:rsidRPr="00D77487" w:rsidR="00D4693F">
        <w:rPr>
          <w:rFonts w:ascii="Arial" w:hAnsi="Arial" w:cs="Arial"/>
          <w:sz w:val="24"/>
          <w:szCs w:val="24"/>
        </w:rPr>
        <w:t xml:space="preserve">There you go. </w:t>
      </w:r>
    </w:p>
    <w:p w:rsidRPr="00D77487" w:rsidR="00D4693F" w:rsidP="00F65DEC" w:rsidRDefault="00D4693F" w14:paraId="10A2AF37" w14:textId="77777777">
      <w:pPr>
        <w:spacing w:after="0" w:line="240" w:lineRule="auto"/>
        <w:ind w:left="1843" w:hanging="1843"/>
        <w:jc w:val="both"/>
        <w:rPr>
          <w:rFonts w:ascii="Arial" w:hAnsi="Arial" w:cs="Arial"/>
          <w:sz w:val="24"/>
          <w:szCs w:val="24"/>
        </w:rPr>
      </w:pPr>
    </w:p>
    <w:p w:rsidRPr="00D77487" w:rsidR="00D4693F" w:rsidP="00F65DEC" w:rsidRDefault="00727ADE" w14:paraId="49460FFC" w14:textId="189C9C8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Thank you. Okay. That’s an option, definitely. And then…</w:t>
      </w:r>
    </w:p>
    <w:p w:rsidRPr="00D77487" w:rsidR="00D4693F" w:rsidP="00F65DEC" w:rsidRDefault="00D4693F" w14:paraId="2E44C8BF" w14:textId="77777777">
      <w:pPr>
        <w:spacing w:after="0" w:line="240" w:lineRule="auto"/>
        <w:ind w:left="1843" w:hanging="1843"/>
        <w:jc w:val="both"/>
        <w:rPr>
          <w:rFonts w:ascii="Arial" w:hAnsi="Arial" w:cs="Arial"/>
          <w:sz w:val="24"/>
          <w:szCs w:val="24"/>
        </w:rPr>
      </w:pPr>
    </w:p>
    <w:p w:rsidRPr="00D77487" w:rsidR="00D4693F" w:rsidP="00F65DEC" w:rsidRDefault="00727ADE" w14:paraId="70C62DC8" w14:textId="131E3C42">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4693F">
        <w:rPr>
          <w:rFonts w:ascii="Arial" w:hAnsi="Arial" w:cs="Arial"/>
          <w:sz w:val="24"/>
          <w:szCs w:val="24"/>
        </w:rPr>
        <w:tab/>
      </w:r>
      <w:r w:rsidRPr="00D77487" w:rsidR="00D4693F">
        <w:rPr>
          <w:rFonts w:ascii="Arial" w:hAnsi="Arial" w:cs="Arial"/>
          <w:sz w:val="24"/>
          <w:szCs w:val="24"/>
        </w:rPr>
        <w:t xml:space="preserve">Oh, is this…? </w:t>
      </w:r>
    </w:p>
    <w:p w:rsidRPr="00D77487" w:rsidR="00D4693F" w:rsidP="00F65DEC" w:rsidRDefault="00D4693F" w14:paraId="57331E2B" w14:textId="77777777">
      <w:pPr>
        <w:spacing w:after="0" w:line="240" w:lineRule="auto"/>
        <w:ind w:left="1843" w:hanging="1843"/>
        <w:jc w:val="both"/>
        <w:rPr>
          <w:rFonts w:ascii="Arial" w:hAnsi="Arial" w:cs="Arial"/>
          <w:sz w:val="24"/>
          <w:szCs w:val="24"/>
        </w:rPr>
      </w:pPr>
    </w:p>
    <w:p w:rsidRPr="00D77487" w:rsidR="00D4693F" w:rsidP="00F65DEC" w:rsidRDefault="00727ADE" w14:paraId="1D5CCC53" w14:textId="0E9BED6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Someone wrote a letter of, can’t wait…good to see you again, can’t wait to…hope </w:t>
      </w:r>
      <w:r w:rsidRPr="00D77487" w:rsidR="00D4693F">
        <w:rPr>
          <w:rFonts w:ascii="Arial" w:hAnsi="Arial" w:cs="Arial"/>
          <w:sz w:val="24"/>
          <w:szCs w:val="24"/>
          <w:highlight w:val="yellow"/>
        </w:rPr>
        <w:t>[inaudible 00:20:18]</w:t>
      </w:r>
      <w:r w:rsidRPr="00D77487" w:rsidR="00D4693F">
        <w:rPr>
          <w:rFonts w:ascii="Arial" w:hAnsi="Arial" w:cs="Arial"/>
          <w:sz w:val="24"/>
          <w:szCs w:val="24"/>
        </w:rPr>
        <w:t>.</w:t>
      </w:r>
    </w:p>
    <w:p w:rsidRPr="00D77487" w:rsidR="00D4693F" w:rsidP="00F65DEC" w:rsidRDefault="00D4693F" w14:paraId="4F233684" w14:textId="77777777">
      <w:pPr>
        <w:spacing w:after="0" w:line="240" w:lineRule="auto"/>
        <w:ind w:left="1843" w:hanging="1843"/>
        <w:jc w:val="both"/>
        <w:rPr>
          <w:rFonts w:ascii="Arial" w:hAnsi="Arial" w:cs="Arial"/>
          <w:sz w:val="24"/>
          <w:szCs w:val="24"/>
        </w:rPr>
      </w:pPr>
    </w:p>
    <w:p w:rsidRPr="00D77487" w:rsidR="00D4693F" w:rsidP="00F65DEC" w:rsidRDefault="00727ADE" w14:paraId="3AA59DEA" w14:textId="4E340CB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4693F">
        <w:rPr>
          <w:rFonts w:ascii="Arial" w:hAnsi="Arial" w:cs="Arial"/>
          <w:sz w:val="24"/>
          <w:szCs w:val="24"/>
        </w:rPr>
        <w:tab/>
      </w:r>
      <w:r w:rsidRPr="00D77487" w:rsidR="00D4693F">
        <w:rPr>
          <w:rFonts w:ascii="Arial" w:hAnsi="Arial" w:cs="Arial"/>
          <w:sz w:val="24"/>
          <w:szCs w:val="24"/>
        </w:rPr>
        <w:t>Yes…</w:t>
      </w:r>
    </w:p>
    <w:p w:rsidRPr="00D77487" w:rsidR="00D4693F" w:rsidP="00F65DEC" w:rsidRDefault="00D4693F" w14:paraId="07C43BC2" w14:textId="77777777">
      <w:pPr>
        <w:spacing w:after="0" w:line="240" w:lineRule="auto"/>
        <w:ind w:left="1843" w:hanging="1843"/>
        <w:jc w:val="both"/>
        <w:rPr>
          <w:rFonts w:ascii="Arial" w:hAnsi="Arial" w:cs="Arial"/>
          <w:sz w:val="24"/>
          <w:szCs w:val="24"/>
        </w:rPr>
      </w:pPr>
    </w:p>
    <w:p w:rsidRPr="00D77487" w:rsidR="00D4693F" w:rsidP="00F65DEC" w:rsidRDefault="00727ADE" w14:paraId="2B9ED668" w14:textId="39C8F54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4693F">
        <w:rPr>
          <w:rFonts w:ascii="Arial" w:hAnsi="Arial" w:cs="Arial"/>
          <w:sz w:val="24"/>
          <w:szCs w:val="24"/>
        </w:rPr>
        <w:tab/>
      </w:r>
      <w:r w:rsidRPr="00D77487" w:rsidR="00D4693F">
        <w:rPr>
          <w:rFonts w:ascii="Arial" w:hAnsi="Arial" w:cs="Arial"/>
          <w:sz w:val="24"/>
          <w:szCs w:val="24"/>
        </w:rPr>
        <w:t xml:space="preserve">Okay, so </w:t>
      </w:r>
      <w:r w:rsidRPr="00D77487" w:rsidR="007A59EE">
        <w:rPr>
          <w:rFonts w:ascii="Arial" w:hAnsi="Arial" w:cs="Arial"/>
          <w:sz w:val="24"/>
          <w:szCs w:val="24"/>
        </w:rPr>
        <w:t>Cheri</w:t>
      </w:r>
      <w:r w:rsidRPr="00D77487" w:rsidR="00D4693F">
        <w:rPr>
          <w:rFonts w:ascii="Arial" w:hAnsi="Arial" w:cs="Arial"/>
          <w:sz w:val="24"/>
          <w:szCs w:val="24"/>
        </w:rPr>
        <w:t xml:space="preserve"> is Nick’s wife, I think? Yes. Oh, she was staying at a friend’s house the night Nick died. </w:t>
      </w:r>
    </w:p>
    <w:p w:rsidRPr="00D77487" w:rsidR="00D4693F" w:rsidP="00F65DEC" w:rsidRDefault="00D4693F" w14:paraId="0C9A1A3A" w14:textId="77777777">
      <w:pPr>
        <w:spacing w:after="0" w:line="240" w:lineRule="auto"/>
        <w:ind w:left="1843" w:hanging="1843"/>
        <w:jc w:val="both"/>
        <w:rPr>
          <w:rFonts w:ascii="Arial" w:hAnsi="Arial" w:cs="Arial"/>
          <w:sz w:val="24"/>
          <w:szCs w:val="24"/>
        </w:rPr>
      </w:pPr>
    </w:p>
    <w:p w:rsidRPr="00D77487" w:rsidR="00D4693F" w:rsidP="00F65DEC" w:rsidRDefault="00727ADE" w14:paraId="2DE4368F" w14:textId="5F30B2D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4693F">
        <w:rPr>
          <w:rFonts w:ascii="Arial" w:hAnsi="Arial" w:cs="Arial"/>
          <w:sz w:val="24"/>
          <w:szCs w:val="24"/>
        </w:rPr>
        <w:tab/>
      </w:r>
      <w:r w:rsidRPr="00D77487" w:rsidR="00D4693F">
        <w:rPr>
          <w:rFonts w:ascii="Arial" w:hAnsi="Arial" w:cs="Arial"/>
          <w:sz w:val="24"/>
          <w:szCs w:val="24"/>
        </w:rPr>
        <w:t>Oh…</w:t>
      </w:r>
    </w:p>
    <w:p w:rsidRPr="00D77487" w:rsidR="00B5198B" w:rsidP="00F65DEC" w:rsidRDefault="00B5198B" w14:paraId="6166963C" w14:textId="77777777">
      <w:pPr>
        <w:spacing w:after="0" w:line="240" w:lineRule="auto"/>
        <w:ind w:left="1843" w:hanging="1843"/>
        <w:jc w:val="both"/>
        <w:rPr>
          <w:rFonts w:ascii="Arial" w:hAnsi="Arial" w:cs="Arial"/>
          <w:sz w:val="24"/>
          <w:szCs w:val="24"/>
        </w:rPr>
      </w:pPr>
    </w:p>
    <w:p w:rsidRPr="00D77487" w:rsidR="00B5198B" w:rsidP="00F65DEC" w:rsidRDefault="00727ADE" w14:paraId="536FDB8C" w14:textId="66918EC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Nick had been behaving so strangely, seeing things that weren’t there, drinking too much, </w:t>
      </w:r>
      <w:r w:rsidRPr="00D77487" w:rsidR="007A59EE">
        <w:rPr>
          <w:rFonts w:ascii="Arial" w:hAnsi="Arial" w:cs="Arial"/>
          <w:sz w:val="24"/>
          <w:szCs w:val="24"/>
        </w:rPr>
        <w:t>Cheri</w:t>
      </w:r>
      <w:r w:rsidRPr="00D77487" w:rsidR="00B5198B">
        <w:rPr>
          <w:rFonts w:ascii="Arial" w:hAnsi="Arial" w:cs="Arial"/>
          <w:sz w:val="24"/>
          <w:szCs w:val="24"/>
        </w:rPr>
        <w:t xml:space="preserve"> didn’t realise</w:t>
      </w:r>
      <w:r w:rsidR="00471DA7">
        <w:rPr>
          <w:rFonts w:ascii="Arial" w:hAnsi="Arial" w:cs="Arial"/>
          <w:sz w:val="24"/>
          <w:szCs w:val="24"/>
        </w:rPr>
        <w:t>…looked like she was going to start crying, so I didn’t stay longer.</w:t>
      </w:r>
      <w:r w:rsidRPr="00D77487" w:rsidR="00B5198B">
        <w:rPr>
          <w:rFonts w:ascii="Arial" w:hAnsi="Arial" w:cs="Arial"/>
          <w:sz w:val="24"/>
          <w:szCs w:val="24"/>
        </w:rPr>
        <w:t xml:space="preserve"> Okay, so Nick had been acting weird, so it’s fair that she was staying at someone else’s place, but that’s something to keep into consideration. </w:t>
      </w:r>
    </w:p>
    <w:p w:rsidRPr="00D77487" w:rsidR="00B5198B" w:rsidP="00F65DEC" w:rsidRDefault="00B5198B" w14:paraId="0DCF0196" w14:textId="77777777">
      <w:pPr>
        <w:spacing w:after="0" w:line="240" w:lineRule="auto"/>
        <w:ind w:left="1843" w:hanging="1843"/>
        <w:jc w:val="both"/>
        <w:rPr>
          <w:rFonts w:ascii="Arial" w:hAnsi="Arial" w:cs="Arial"/>
          <w:sz w:val="24"/>
          <w:szCs w:val="24"/>
        </w:rPr>
      </w:pPr>
    </w:p>
    <w:p w:rsidRPr="00D77487" w:rsidR="00B5198B" w:rsidP="00F65DEC" w:rsidRDefault="00B5198B" w14:paraId="1A0E9C37" w14:textId="7DABBC08">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 xml:space="preserve">Oh, the letter, actually, is the letter dated…? Nope, it’s Chris Thompson who’s here… Notes about Donna Goddard… </w:t>
      </w:r>
      <w:r w:rsidRPr="00D77487">
        <w:rPr>
          <w:rFonts w:ascii="Arial" w:hAnsi="Arial" w:cs="Arial"/>
          <w:sz w:val="24"/>
          <w:szCs w:val="24"/>
          <w:highlight w:val="yellow"/>
        </w:rPr>
        <w:t>[Inaudible 00:21:30]</w:t>
      </w:r>
      <w:r w:rsidRPr="00D77487">
        <w:rPr>
          <w:rFonts w:ascii="Arial" w:hAnsi="Arial" w:cs="Arial"/>
          <w:sz w:val="24"/>
          <w:szCs w:val="24"/>
        </w:rPr>
        <w:t xml:space="preserve">. Last person to leave the bar the night Nick died. Seems on edge. Asked if everything was okay, she </w:t>
      </w:r>
      <w:r w:rsidR="00466F56">
        <w:rPr>
          <w:rFonts w:ascii="Arial" w:hAnsi="Arial" w:cs="Arial"/>
          <w:sz w:val="24"/>
          <w:szCs w:val="24"/>
        </w:rPr>
        <w:t>shrugged it off, left a note on her menu,</w:t>
      </w:r>
      <w:r w:rsidRPr="00D77487">
        <w:rPr>
          <w:rFonts w:ascii="Arial" w:hAnsi="Arial" w:cs="Arial"/>
          <w:sz w:val="24"/>
          <w:szCs w:val="24"/>
        </w:rPr>
        <w:t xml:space="preserve"> on a matchbox on the counter for Nick, but he never got a chance to see it. </w:t>
      </w:r>
      <w:r w:rsidR="00F65DEC">
        <w:rPr>
          <w:rFonts w:ascii="Arial" w:hAnsi="Arial" w:cs="Arial"/>
          <w:sz w:val="24"/>
          <w:szCs w:val="24"/>
        </w:rPr>
        <w:t xml:space="preserve">So, </w:t>
      </w:r>
      <w:r w:rsidRPr="00D77487">
        <w:rPr>
          <w:rFonts w:ascii="Arial" w:hAnsi="Arial" w:cs="Arial"/>
          <w:sz w:val="24"/>
          <w:szCs w:val="24"/>
        </w:rPr>
        <w:t xml:space="preserve">the menu and the matchbox are from Donna. But apparently Nick never got the chance to see it. </w:t>
      </w:r>
    </w:p>
    <w:p w:rsidRPr="00D77487" w:rsidR="00B5198B" w:rsidP="00F65DEC" w:rsidRDefault="00B5198B" w14:paraId="008C5FEC" w14:textId="77777777">
      <w:pPr>
        <w:spacing w:after="0" w:line="240" w:lineRule="auto"/>
        <w:ind w:left="1843" w:hanging="1843"/>
        <w:jc w:val="both"/>
        <w:rPr>
          <w:rFonts w:ascii="Arial" w:hAnsi="Arial" w:cs="Arial"/>
          <w:sz w:val="24"/>
          <w:szCs w:val="24"/>
        </w:rPr>
      </w:pPr>
    </w:p>
    <w:p w:rsidRPr="00D77487" w:rsidR="00B5198B" w:rsidP="00F65DEC" w:rsidRDefault="00727ADE" w14:paraId="0DA1A1DB" w14:textId="73B6FE8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00F65DEC">
        <w:rPr>
          <w:rFonts w:ascii="Arial" w:hAnsi="Arial" w:cs="Arial"/>
          <w:sz w:val="24"/>
          <w:szCs w:val="24"/>
        </w:rPr>
        <w:t xml:space="preserve">So, </w:t>
      </w:r>
      <w:r w:rsidRPr="00D77487" w:rsidR="00B5198B">
        <w:rPr>
          <w:rFonts w:ascii="Arial" w:hAnsi="Arial" w:cs="Arial"/>
          <w:sz w:val="24"/>
          <w:szCs w:val="24"/>
        </w:rPr>
        <w:t>is that he got killed beforehand then?</w:t>
      </w:r>
    </w:p>
    <w:p w:rsidRPr="00D77487" w:rsidR="00B5198B" w:rsidP="00F65DEC" w:rsidRDefault="00B5198B" w14:paraId="330BA132" w14:textId="77777777">
      <w:pPr>
        <w:spacing w:after="0" w:line="240" w:lineRule="auto"/>
        <w:ind w:left="1843" w:hanging="1843"/>
        <w:jc w:val="both"/>
        <w:rPr>
          <w:rFonts w:ascii="Arial" w:hAnsi="Arial" w:cs="Arial"/>
          <w:sz w:val="24"/>
          <w:szCs w:val="24"/>
        </w:rPr>
      </w:pPr>
    </w:p>
    <w:p w:rsidRPr="00D77487" w:rsidR="00B5198B" w:rsidP="00F65DEC" w:rsidRDefault="00727ADE" w14:paraId="3B2F8AB2" w14:textId="04E33E8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Or he may have ran off beforehand. I mean, the menu is the weird message of, we need to talk, Wednesday, about land, Wednesday, Devil’s Well, 11pm. </w:t>
      </w:r>
      <w:r w:rsidR="00F65DEC">
        <w:rPr>
          <w:rFonts w:ascii="Arial" w:hAnsi="Arial" w:cs="Arial"/>
          <w:sz w:val="24"/>
          <w:szCs w:val="24"/>
        </w:rPr>
        <w:t xml:space="preserve">So, </w:t>
      </w:r>
      <w:r w:rsidRPr="00D77487" w:rsidR="00B5198B">
        <w:rPr>
          <w:rFonts w:ascii="Arial" w:hAnsi="Arial" w:cs="Arial"/>
          <w:sz w:val="24"/>
          <w:szCs w:val="24"/>
        </w:rPr>
        <w:t xml:space="preserve">she was needing to talk to him but at a different date and time. </w:t>
      </w:r>
    </w:p>
    <w:p w:rsidRPr="00D77487" w:rsidR="00B5198B" w:rsidP="00F65DEC" w:rsidRDefault="00B5198B" w14:paraId="28804F69" w14:textId="77777777">
      <w:pPr>
        <w:spacing w:after="0" w:line="240" w:lineRule="auto"/>
        <w:ind w:left="1843" w:hanging="1843"/>
        <w:jc w:val="both"/>
        <w:rPr>
          <w:rFonts w:ascii="Arial" w:hAnsi="Arial" w:cs="Arial"/>
          <w:sz w:val="24"/>
          <w:szCs w:val="24"/>
        </w:rPr>
      </w:pPr>
    </w:p>
    <w:p w:rsidRPr="00D77487" w:rsidR="00B5198B" w:rsidP="00F65DEC" w:rsidRDefault="00727ADE" w14:paraId="26D88A5B" w14:textId="50E6731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Yes, and he died on Saturday. </w:t>
      </w:r>
    </w:p>
    <w:p w:rsidRPr="00D77487" w:rsidR="00B5198B" w:rsidP="00F65DEC" w:rsidRDefault="00B5198B" w14:paraId="43255D72" w14:textId="77777777">
      <w:pPr>
        <w:spacing w:after="0" w:line="240" w:lineRule="auto"/>
        <w:ind w:left="1843" w:hanging="1843"/>
        <w:jc w:val="both"/>
        <w:rPr>
          <w:rFonts w:ascii="Arial" w:hAnsi="Arial" w:cs="Arial"/>
          <w:sz w:val="24"/>
          <w:szCs w:val="24"/>
        </w:rPr>
      </w:pPr>
    </w:p>
    <w:p w:rsidRPr="00D77487" w:rsidR="00B5198B" w:rsidP="00F65DEC" w:rsidRDefault="00727ADE" w14:paraId="188EDA5B" w14:textId="10C5AEA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Yes. </w:t>
      </w:r>
    </w:p>
    <w:p w:rsidRPr="00D77487" w:rsidR="00B5198B" w:rsidP="00F65DEC" w:rsidRDefault="00B5198B" w14:paraId="3ED3B4AE" w14:textId="77777777">
      <w:pPr>
        <w:spacing w:after="0" w:line="240" w:lineRule="auto"/>
        <w:ind w:left="1843" w:hanging="1843"/>
        <w:jc w:val="both"/>
        <w:rPr>
          <w:rFonts w:ascii="Arial" w:hAnsi="Arial" w:cs="Arial"/>
          <w:sz w:val="24"/>
          <w:szCs w:val="24"/>
        </w:rPr>
      </w:pPr>
    </w:p>
    <w:p w:rsidRPr="00D77487" w:rsidR="00B5198B" w:rsidP="00F65DEC" w:rsidRDefault="00727ADE" w14:paraId="29A006DD" w14:textId="2F02543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And that must have been the Friday night. </w:t>
      </w:r>
    </w:p>
    <w:p w:rsidRPr="00D77487" w:rsidR="00B5198B" w:rsidP="00F65DEC" w:rsidRDefault="00B5198B" w14:paraId="0CC2EEDE" w14:textId="77777777">
      <w:pPr>
        <w:spacing w:after="0" w:line="240" w:lineRule="auto"/>
        <w:ind w:left="1843" w:hanging="1843"/>
        <w:jc w:val="both"/>
        <w:rPr>
          <w:rFonts w:ascii="Arial" w:hAnsi="Arial" w:cs="Arial"/>
          <w:sz w:val="24"/>
          <w:szCs w:val="24"/>
        </w:rPr>
      </w:pPr>
    </w:p>
    <w:p w:rsidRPr="00D77487" w:rsidR="00B5198B" w:rsidP="00F65DEC" w:rsidRDefault="00727ADE" w14:paraId="501DBEDD" w14:textId="7C711D9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At funeral reception, talked about how Old Scratch was her second home, she had been crying a lot. If only I had been faster, I could have made a difference. Then I decided to go for a drive, try and clear my thoughts, but it only got worse from there. </w:t>
      </w:r>
      <w:r w:rsidRPr="00D77487" w:rsidR="00B5198B">
        <w:rPr>
          <w:rFonts w:ascii="Arial" w:hAnsi="Arial" w:cs="Arial"/>
          <w:sz w:val="24"/>
          <w:szCs w:val="24"/>
          <w:highlight w:val="yellow"/>
        </w:rPr>
        <w:t xml:space="preserve">[Inaudible </w:t>
      </w:r>
      <w:r w:rsidR="00466F56">
        <w:rPr>
          <w:rFonts w:ascii="Arial" w:hAnsi="Arial" w:cs="Arial"/>
          <w:sz w:val="24"/>
          <w:szCs w:val="24"/>
          <w:highlight w:val="yellow"/>
        </w:rPr>
        <w:t xml:space="preserve">tried to call, no answer </w:t>
      </w:r>
      <w:r w:rsidRPr="00D77487" w:rsidR="00B5198B">
        <w:rPr>
          <w:rFonts w:ascii="Arial" w:hAnsi="Arial" w:cs="Arial"/>
          <w:sz w:val="24"/>
          <w:szCs w:val="24"/>
          <w:highlight w:val="yellow"/>
        </w:rPr>
        <w:t>00:22:58]</w:t>
      </w:r>
      <w:r w:rsidRPr="00D77487" w:rsidR="00B5198B">
        <w:rPr>
          <w:rFonts w:ascii="Arial" w:hAnsi="Arial" w:cs="Arial"/>
          <w:sz w:val="24"/>
          <w:szCs w:val="24"/>
        </w:rPr>
        <w:t>. Okay, so she’s been acting weird but seems to have been more trying to help rather than…even though her car was taillights…</w:t>
      </w:r>
    </w:p>
    <w:p w:rsidRPr="00D77487" w:rsidR="00B5198B" w:rsidP="00F65DEC" w:rsidRDefault="00B5198B" w14:paraId="31169A1C" w14:textId="77777777">
      <w:pPr>
        <w:spacing w:after="0" w:line="240" w:lineRule="auto"/>
        <w:ind w:left="1843" w:hanging="1843"/>
        <w:jc w:val="both"/>
        <w:rPr>
          <w:rFonts w:ascii="Arial" w:hAnsi="Arial" w:cs="Arial"/>
          <w:sz w:val="24"/>
          <w:szCs w:val="24"/>
        </w:rPr>
      </w:pPr>
    </w:p>
    <w:p w:rsidRPr="00D77487" w:rsidR="00B5198B" w:rsidP="00F65DEC" w:rsidRDefault="00727ADE" w14:paraId="147558EF" w14:textId="648CC59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Is that the taillights car? </w:t>
      </w:r>
    </w:p>
    <w:p w:rsidRPr="00D77487" w:rsidR="00B5198B" w:rsidP="00F65DEC" w:rsidRDefault="00B5198B" w14:paraId="33B5EFC1" w14:textId="77777777">
      <w:pPr>
        <w:spacing w:after="0" w:line="240" w:lineRule="auto"/>
        <w:ind w:left="1843" w:hanging="1843"/>
        <w:jc w:val="both"/>
        <w:rPr>
          <w:rFonts w:ascii="Arial" w:hAnsi="Arial" w:cs="Arial"/>
          <w:sz w:val="24"/>
          <w:szCs w:val="24"/>
        </w:rPr>
      </w:pPr>
    </w:p>
    <w:p w:rsidRPr="00D77487" w:rsidR="00B5198B" w:rsidP="00F65DEC" w:rsidRDefault="00727ADE" w14:paraId="661EBA62" w14:textId="25D9ACC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Yes, so she was out for a drive but that doesn’t necessarily put her… Wait, where…what’s the name of the location that he died in versus where she got the thing? Because…CR66, Eagleton Creek Road at 3:31 in the morning. </w:t>
      </w:r>
    </w:p>
    <w:p w:rsidRPr="00D77487" w:rsidR="00B5198B" w:rsidP="00F65DEC" w:rsidRDefault="00B5198B" w14:paraId="06EBC3D8" w14:textId="77777777">
      <w:pPr>
        <w:spacing w:after="0" w:line="240" w:lineRule="auto"/>
        <w:ind w:left="1843" w:hanging="1843"/>
        <w:jc w:val="both"/>
        <w:rPr>
          <w:rFonts w:ascii="Arial" w:hAnsi="Arial" w:cs="Arial"/>
          <w:sz w:val="24"/>
          <w:szCs w:val="24"/>
        </w:rPr>
      </w:pPr>
    </w:p>
    <w:p w:rsidRPr="00D77487" w:rsidR="00B5198B" w:rsidP="00F65DEC" w:rsidRDefault="00727ADE" w14:paraId="27CD0AB5" w14:textId="4053B73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At the bottom…his remains were found at the bottom of Devil’s Well. </w:t>
      </w:r>
    </w:p>
    <w:p w:rsidRPr="00D77487" w:rsidR="00B5198B" w:rsidP="00F65DEC" w:rsidRDefault="00B5198B" w14:paraId="2617E590" w14:textId="77777777">
      <w:pPr>
        <w:spacing w:after="0" w:line="240" w:lineRule="auto"/>
        <w:ind w:left="1843" w:hanging="1843"/>
        <w:jc w:val="both"/>
        <w:rPr>
          <w:rFonts w:ascii="Arial" w:hAnsi="Arial" w:cs="Arial"/>
          <w:sz w:val="24"/>
          <w:szCs w:val="24"/>
        </w:rPr>
      </w:pPr>
    </w:p>
    <w:p w:rsidRPr="00D77487" w:rsidR="00B5198B" w:rsidP="00F65DEC" w:rsidRDefault="00727ADE" w14:paraId="780A8BE0" w14:textId="50D4D60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Okay, so the creek that led to the well, okay… </w:t>
      </w:r>
      <w:r w:rsidR="00F65DEC">
        <w:rPr>
          <w:rFonts w:ascii="Arial" w:hAnsi="Arial" w:cs="Arial"/>
          <w:sz w:val="24"/>
          <w:szCs w:val="24"/>
        </w:rPr>
        <w:t xml:space="preserve">So, </w:t>
      </w:r>
      <w:r w:rsidRPr="00D77487" w:rsidR="00B5198B">
        <w:rPr>
          <w:rFonts w:ascii="Arial" w:hAnsi="Arial" w:cs="Arial"/>
          <w:sz w:val="24"/>
          <w:szCs w:val="24"/>
        </w:rPr>
        <w:t xml:space="preserve">we’ve got Campbell, Joan. Oh, she’s the weird person that was involved with the… Oh, one of the boot images was from Joan’s place, so she was the weird one that was doing the stuff with the devil’s creek…the burning of the…you know, she was involved in that stuff. </w:t>
      </w:r>
    </w:p>
    <w:p w:rsidRPr="00D77487" w:rsidR="00B5198B" w:rsidP="00F65DEC" w:rsidRDefault="00B5198B" w14:paraId="6F7A601F" w14:textId="77777777">
      <w:pPr>
        <w:spacing w:after="0" w:line="240" w:lineRule="auto"/>
        <w:ind w:left="1843" w:hanging="1843"/>
        <w:jc w:val="both"/>
        <w:rPr>
          <w:rFonts w:ascii="Arial" w:hAnsi="Arial" w:cs="Arial"/>
          <w:sz w:val="24"/>
          <w:szCs w:val="24"/>
        </w:rPr>
      </w:pPr>
    </w:p>
    <w:p w:rsidRPr="00D77487" w:rsidR="00B5198B" w:rsidP="00F65DEC" w:rsidRDefault="00727ADE" w14:paraId="0AC2289B" w14:textId="562D304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Oh…</w:t>
      </w:r>
    </w:p>
    <w:p w:rsidRPr="00D77487" w:rsidR="00B5198B" w:rsidP="00F65DEC" w:rsidRDefault="00B5198B" w14:paraId="78439943" w14:textId="77777777">
      <w:pPr>
        <w:spacing w:after="0" w:line="240" w:lineRule="auto"/>
        <w:ind w:left="1843" w:hanging="1843"/>
        <w:jc w:val="both"/>
        <w:rPr>
          <w:rFonts w:ascii="Arial" w:hAnsi="Arial" w:cs="Arial"/>
          <w:sz w:val="24"/>
          <w:szCs w:val="24"/>
        </w:rPr>
      </w:pPr>
    </w:p>
    <w:p w:rsidRPr="00D77487" w:rsidR="00B5198B" w:rsidP="00F65DEC" w:rsidRDefault="00727ADE" w14:paraId="5A1B6835" w14:textId="6151E4B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…looks promising but… The question is which one’s…</w:t>
      </w:r>
    </w:p>
    <w:p w:rsidRPr="00D77487" w:rsidR="00B5198B" w:rsidP="00F65DEC" w:rsidRDefault="00B5198B" w14:paraId="324C7551" w14:textId="77777777">
      <w:pPr>
        <w:spacing w:after="0" w:line="240" w:lineRule="auto"/>
        <w:ind w:left="1843" w:hanging="1843"/>
        <w:jc w:val="both"/>
        <w:rPr>
          <w:rFonts w:ascii="Arial" w:hAnsi="Arial" w:cs="Arial"/>
          <w:sz w:val="24"/>
          <w:szCs w:val="24"/>
        </w:rPr>
      </w:pPr>
    </w:p>
    <w:p w:rsidRPr="00D77487" w:rsidR="00B5198B" w:rsidP="00F65DEC" w:rsidRDefault="00727ADE" w14:paraId="60507458" w14:textId="42AAEE1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Which one’s Nick’s? </w:t>
      </w:r>
    </w:p>
    <w:p w:rsidRPr="00D77487" w:rsidR="00B5198B" w:rsidP="00F65DEC" w:rsidRDefault="00B5198B" w14:paraId="62252E4F" w14:textId="77777777">
      <w:pPr>
        <w:spacing w:after="0" w:line="240" w:lineRule="auto"/>
        <w:ind w:left="1843" w:hanging="1843"/>
        <w:jc w:val="both"/>
        <w:rPr>
          <w:rFonts w:ascii="Arial" w:hAnsi="Arial" w:cs="Arial"/>
          <w:sz w:val="24"/>
          <w:szCs w:val="24"/>
        </w:rPr>
      </w:pPr>
    </w:p>
    <w:p w:rsidRPr="00D77487" w:rsidR="00B5198B" w:rsidP="00F65DEC" w:rsidRDefault="00727ADE" w14:paraId="72FE7B2E" w14:textId="487A1AB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This, yes. Do you…? Where’s the menu, I put that down somewhere. There, that’s the menu and the note from Donna. </w:t>
      </w:r>
    </w:p>
    <w:p w:rsidRPr="00D77487" w:rsidR="00B5198B" w:rsidP="00F65DEC" w:rsidRDefault="00B5198B" w14:paraId="51AC1D1F" w14:textId="77777777">
      <w:pPr>
        <w:spacing w:after="0" w:line="240" w:lineRule="auto"/>
        <w:ind w:left="1843" w:hanging="1843"/>
        <w:jc w:val="both"/>
        <w:rPr>
          <w:rFonts w:ascii="Arial" w:hAnsi="Arial" w:cs="Arial"/>
          <w:sz w:val="24"/>
          <w:szCs w:val="24"/>
        </w:rPr>
      </w:pPr>
    </w:p>
    <w:p w:rsidRPr="00D77487" w:rsidR="00B5198B" w:rsidP="00F65DEC" w:rsidRDefault="00727ADE" w14:paraId="5F782C1B" w14:textId="0CA232F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I wonder if the… We don’t know who this is from, do we? </w:t>
      </w:r>
    </w:p>
    <w:p w:rsidRPr="00D77487" w:rsidR="00B5198B" w:rsidP="00F65DEC" w:rsidRDefault="00B5198B" w14:paraId="0DDEDE25" w14:textId="77777777">
      <w:pPr>
        <w:spacing w:after="0" w:line="240" w:lineRule="auto"/>
        <w:ind w:left="1843" w:hanging="1843"/>
        <w:jc w:val="both"/>
        <w:rPr>
          <w:rFonts w:ascii="Arial" w:hAnsi="Arial" w:cs="Arial"/>
          <w:sz w:val="24"/>
          <w:szCs w:val="24"/>
        </w:rPr>
      </w:pPr>
    </w:p>
    <w:p w:rsidRPr="00D77487" w:rsidR="00B5198B" w:rsidP="00F65DEC" w:rsidRDefault="00727ADE" w14:paraId="3503C743" w14:textId="46AFFE3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No, but we’ve got…</w:t>
      </w:r>
    </w:p>
    <w:p w:rsidRPr="00D77487" w:rsidR="00B5198B" w:rsidP="00F65DEC" w:rsidRDefault="00B5198B" w14:paraId="0335AC3F" w14:textId="77777777">
      <w:pPr>
        <w:spacing w:after="0" w:line="240" w:lineRule="auto"/>
        <w:ind w:left="1843" w:hanging="1843"/>
        <w:jc w:val="both"/>
        <w:rPr>
          <w:rFonts w:ascii="Arial" w:hAnsi="Arial" w:cs="Arial"/>
          <w:sz w:val="24"/>
          <w:szCs w:val="24"/>
        </w:rPr>
      </w:pPr>
    </w:p>
    <w:p w:rsidRPr="00D77487" w:rsidR="00B5198B" w:rsidP="00F65DEC" w:rsidRDefault="00727ADE" w14:paraId="3475A345" w14:textId="67C0140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This still has similar print to this. </w:t>
      </w:r>
    </w:p>
    <w:p w:rsidRPr="00D77487" w:rsidR="00B5198B" w:rsidP="00F65DEC" w:rsidRDefault="00B5198B" w14:paraId="1466AE5F" w14:textId="77777777">
      <w:pPr>
        <w:spacing w:after="0" w:line="240" w:lineRule="auto"/>
        <w:ind w:left="1843" w:hanging="1843"/>
        <w:jc w:val="both"/>
        <w:rPr>
          <w:rFonts w:ascii="Arial" w:hAnsi="Arial" w:cs="Arial"/>
          <w:sz w:val="24"/>
          <w:szCs w:val="24"/>
        </w:rPr>
      </w:pPr>
    </w:p>
    <w:p w:rsidRPr="00D77487" w:rsidR="00B5198B" w:rsidP="00F65DEC" w:rsidRDefault="00727ADE" w14:paraId="18DAA8F7" w14:textId="0B771C7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Yes, that’s what we’re thinking and we spotted it…</w:t>
      </w:r>
    </w:p>
    <w:p w:rsidRPr="00D77487" w:rsidR="00B5198B" w:rsidP="00F65DEC" w:rsidRDefault="00B5198B" w14:paraId="1634F535" w14:textId="77777777">
      <w:pPr>
        <w:spacing w:after="0" w:line="240" w:lineRule="auto"/>
        <w:ind w:left="1843" w:hanging="1843"/>
        <w:jc w:val="both"/>
        <w:rPr>
          <w:rFonts w:ascii="Arial" w:hAnsi="Arial" w:cs="Arial"/>
          <w:sz w:val="24"/>
          <w:szCs w:val="24"/>
        </w:rPr>
      </w:pPr>
    </w:p>
    <w:p w:rsidRPr="00D77487" w:rsidR="00B5198B" w:rsidP="00F65DEC" w:rsidRDefault="00727ADE" w14:paraId="59415CE4" w14:textId="52D6F08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That’s a different one. </w:t>
      </w:r>
    </w:p>
    <w:p w:rsidRPr="00D77487" w:rsidR="00B5198B" w:rsidP="00F65DEC" w:rsidRDefault="00B5198B" w14:paraId="7BEC97A6" w14:textId="77777777">
      <w:pPr>
        <w:spacing w:after="0" w:line="240" w:lineRule="auto"/>
        <w:ind w:left="1843" w:hanging="1843"/>
        <w:jc w:val="both"/>
        <w:rPr>
          <w:rFonts w:ascii="Arial" w:hAnsi="Arial" w:cs="Arial"/>
          <w:sz w:val="24"/>
          <w:szCs w:val="24"/>
        </w:rPr>
      </w:pPr>
    </w:p>
    <w:p w:rsidRPr="00D77487" w:rsidR="00B5198B" w:rsidP="00F65DEC" w:rsidRDefault="00727ADE" w14:paraId="37D921FA" w14:textId="3596B85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And we compared it to this, and it matches this one here. It’s a men’s boot. </w:t>
      </w:r>
    </w:p>
    <w:p w:rsidRPr="00D77487" w:rsidR="00B5198B" w:rsidP="00F65DEC" w:rsidRDefault="00B5198B" w14:paraId="1A63FF7D" w14:textId="77777777">
      <w:pPr>
        <w:spacing w:after="0" w:line="240" w:lineRule="auto"/>
        <w:ind w:left="1843" w:hanging="1843"/>
        <w:jc w:val="both"/>
        <w:rPr>
          <w:rFonts w:ascii="Arial" w:hAnsi="Arial" w:cs="Arial"/>
          <w:sz w:val="24"/>
          <w:szCs w:val="24"/>
        </w:rPr>
      </w:pPr>
    </w:p>
    <w:p w:rsidRPr="00D77487" w:rsidR="00B5198B" w:rsidP="00F65DEC" w:rsidRDefault="00727ADE" w14:paraId="6FADC0DD" w14:textId="4E5936E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I’m not sure which one it is from here? </w:t>
      </w:r>
    </w:p>
    <w:p w:rsidRPr="00D77487" w:rsidR="00B5198B" w:rsidP="00F65DEC" w:rsidRDefault="00B5198B" w14:paraId="2B0FFC9F" w14:textId="77777777">
      <w:pPr>
        <w:spacing w:after="0" w:line="240" w:lineRule="auto"/>
        <w:ind w:left="1843" w:hanging="1843"/>
        <w:jc w:val="both"/>
        <w:rPr>
          <w:rFonts w:ascii="Arial" w:hAnsi="Arial" w:cs="Arial"/>
          <w:sz w:val="24"/>
          <w:szCs w:val="24"/>
        </w:rPr>
      </w:pPr>
    </w:p>
    <w:p w:rsidRPr="00D77487" w:rsidR="00B5198B" w:rsidP="00F65DEC" w:rsidRDefault="00727ADE" w14:paraId="0873097E" w14:textId="7EECC0B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Yes, we don’t know where that photo that it was taken…we just know it’s a boot photo and there was also another one…</w:t>
      </w:r>
    </w:p>
    <w:p w:rsidRPr="00D77487" w:rsidR="00B5198B" w:rsidP="00F65DEC" w:rsidRDefault="00B5198B" w14:paraId="0A96F046" w14:textId="77777777">
      <w:pPr>
        <w:spacing w:after="0" w:line="240" w:lineRule="auto"/>
        <w:ind w:left="1843" w:hanging="1843"/>
        <w:jc w:val="both"/>
        <w:rPr>
          <w:rFonts w:ascii="Arial" w:hAnsi="Arial" w:cs="Arial"/>
          <w:sz w:val="24"/>
          <w:szCs w:val="24"/>
        </w:rPr>
      </w:pPr>
    </w:p>
    <w:p w:rsidRPr="00D77487" w:rsidR="00B5198B" w:rsidP="00F65DEC" w:rsidRDefault="00727ADE" w14:paraId="33EA1065" w14:textId="58F2046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Okay, that’s the matchbox in one of the photographs. </w:t>
      </w:r>
    </w:p>
    <w:p w:rsidRPr="00D77487" w:rsidR="00B5198B" w:rsidP="00F65DEC" w:rsidRDefault="00B5198B" w14:paraId="01B47968" w14:textId="77777777">
      <w:pPr>
        <w:spacing w:after="0" w:line="240" w:lineRule="auto"/>
        <w:ind w:left="1843" w:hanging="1843"/>
        <w:jc w:val="both"/>
        <w:rPr>
          <w:rFonts w:ascii="Arial" w:hAnsi="Arial" w:cs="Arial"/>
          <w:sz w:val="24"/>
          <w:szCs w:val="24"/>
        </w:rPr>
      </w:pPr>
    </w:p>
    <w:p w:rsidRPr="00D77487" w:rsidR="00B5198B" w:rsidP="00F65DEC" w:rsidRDefault="00727ADE" w14:paraId="037A4D4D" w14:textId="0C46E37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Oh, very good spot. That might have been…</w:t>
      </w:r>
    </w:p>
    <w:p w:rsidRPr="00D77487" w:rsidR="00B5198B" w:rsidP="00F65DEC" w:rsidRDefault="00B5198B" w14:paraId="055A2719" w14:textId="77777777">
      <w:pPr>
        <w:spacing w:after="0" w:line="240" w:lineRule="auto"/>
        <w:ind w:left="1843" w:hanging="1843"/>
        <w:jc w:val="both"/>
        <w:rPr>
          <w:rFonts w:ascii="Arial" w:hAnsi="Arial" w:cs="Arial"/>
          <w:sz w:val="24"/>
          <w:szCs w:val="24"/>
        </w:rPr>
      </w:pPr>
    </w:p>
    <w:p w:rsidRPr="00D77487" w:rsidR="00B5198B" w:rsidP="00F65DEC" w:rsidRDefault="00727ADE" w14:paraId="3A5F425C" w14:textId="108657F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Yes, that matchbox. </w:t>
      </w:r>
    </w:p>
    <w:p w:rsidRPr="00D77487" w:rsidR="00B5198B" w:rsidP="00F65DEC" w:rsidRDefault="00B5198B" w14:paraId="6DF8ED51" w14:textId="77777777">
      <w:pPr>
        <w:spacing w:after="0" w:line="240" w:lineRule="auto"/>
        <w:ind w:left="1843" w:hanging="1843"/>
        <w:jc w:val="both"/>
        <w:rPr>
          <w:rFonts w:ascii="Arial" w:hAnsi="Arial" w:cs="Arial"/>
          <w:sz w:val="24"/>
          <w:szCs w:val="24"/>
        </w:rPr>
      </w:pPr>
    </w:p>
    <w:p w:rsidRPr="00D77487" w:rsidR="00B5198B" w:rsidP="00F65DEC" w:rsidRDefault="00727ADE" w14:paraId="2181D733" w14:textId="5B70DB0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But she apparently left…</w:t>
      </w:r>
    </w:p>
    <w:p w:rsidRPr="00D77487" w:rsidR="00B5198B" w:rsidP="00F65DEC" w:rsidRDefault="00B5198B" w14:paraId="4493B924" w14:textId="77777777">
      <w:pPr>
        <w:spacing w:after="0" w:line="240" w:lineRule="auto"/>
        <w:ind w:left="1843" w:hanging="1843"/>
        <w:jc w:val="both"/>
        <w:rPr>
          <w:rFonts w:ascii="Arial" w:hAnsi="Arial" w:cs="Arial"/>
          <w:sz w:val="24"/>
          <w:szCs w:val="24"/>
        </w:rPr>
      </w:pPr>
    </w:p>
    <w:p w:rsidRPr="00D77487" w:rsidR="00B5198B" w:rsidP="00F65DEC" w:rsidRDefault="00727ADE" w14:paraId="13388FB9" w14:textId="499C29A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B5198B">
        <w:rPr>
          <w:rFonts w:ascii="Arial" w:hAnsi="Arial" w:cs="Arial"/>
          <w:sz w:val="24"/>
          <w:szCs w:val="24"/>
        </w:rPr>
        <w:tab/>
      </w:r>
      <w:r w:rsidRPr="00D77487" w:rsidR="00B5198B">
        <w:rPr>
          <w:rFonts w:ascii="Arial" w:hAnsi="Arial" w:cs="Arial"/>
          <w:sz w:val="24"/>
          <w:szCs w:val="24"/>
        </w:rPr>
        <w:t xml:space="preserve">She left out for him. </w:t>
      </w:r>
    </w:p>
    <w:p w:rsidRPr="00D77487" w:rsidR="00B5198B" w:rsidP="00F65DEC" w:rsidRDefault="00B5198B" w14:paraId="6492249E" w14:textId="77777777">
      <w:pPr>
        <w:spacing w:after="0" w:line="240" w:lineRule="auto"/>
        <w:ind w:left="1843" w:hanging="1843"/>
        <w:jc w:val="both"/>
        <w:rPr>
          <w:rFonts w:ascii="Arial" w:hAnsi="Arial" w:cs="Arial"/>
          <w:sz w:val="24"/>
          <w:szCs w:val="24"/>
        </w:rPr>
      </w:pPr>
    </w:p>
    <w:p w:rsidRPr="00D77487" w:rsidR="00B5198B" w:rsidP="00F65DEC" w:rsidRDefault="00727ADE" w14:paraId="2020C680" w14:textId="33F31E3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Yes. Okay, that’s… I’m just trying to put things near where everyone seems to be. </w:t>
      </w:r>
    </w:p>
    <w:p w:rsidRPr="00D77487" w:rsidR="00B5198B" w:rsidP="00F65DEC" w:rsidRDefault="00B5198B" w14:paraId="0C7F5A4D" w14:textId="77777777">
      <w:pPr>
        <w:spacing w:after="0" w:line="240" w:lineRule="auto"/>
        <w:ind w:left="1843" w:hanging="1843"/>
        <w:jc w:val="both"/>
        <w:rPr>
          <w:rFonts w:ascii="Arial" w:hAnsi="Arial" w:cs="Arial"/>
          <w:sz w:val="24"/>
          <w:szCs w:val="24"/>
        </w:rPr>
      </w:pPr>
    </w:p>
    <w:p w:rsidRPr="00D77487" w:rsidR="00B5198B" w:rsidP="00F65DEC" w:rsidRDefault="00727ADE" w14:paraId="076140D7" w14:textId="16D176F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I was arranging them by numbers so we could keep…</w:t>
      </w:r>
    </w:p>
    <w:p w:rsidRPr="00D77487" w:rsidR="00B5198B" w:rsidP="00F65DEC" w:rsidRDefault="00B5198B" w14:paraId="44B97892" w14:textId="77777777">
      <w:pPr>
        <w:spacing w:after="0" w:line="240" w:lineRule="auto"/>
        <w:ind w:left="1843" w:hanging="1843"/>
        <w:jc w:val="both"/>
        <w:rPr>
          <w:rFonts w:ascii="Arial" w:hAnsi="Arial" w:cs="Arial"/>
          <w:sz w:val="24"/>
          <w:szCs w:val="24"/>
        </w:rPr>
      </w:pPr>
    </w:p>
    <w:p w:rsidRPr="00D77487" w:rsidR="00B5198B" w:rsidP="00F65DEC" w:rsidRDefault="00727ADE" w14:paraId="07DEE797" w14:textId="6B6E33E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B5198B">
        <w:rPr>
          <w:rFonts w:ascii="Arial" w:hAnsi="Arial" w:cs="Arial"/>
          <w:sz w:val="24"/>
          <w:szCs w:val="24"/>
        </w:rPr>
        <w:tab/>
      </w:r>
      <w:r w:rsidRPr="00D77487" w:rsidR="00B5198B">
        <w:rPr>
          <w:rFonts w:ascii="Arial" w:hAnsi="Arial" w:cs="Arial"/>
          <w:sz w:val="24"/>
          <w:szCs w:val="24"/>
        </w:rPr>
        <w:t xml:space="preserve">Yes. </w:t>
      </w:r>
    </w:p>
    <w:p w:rsidRPr="00D77487" w:rsidR="00B5198B" w:rsidP="00F65DEC" w:rsidRDefault="00B5198B" w14:paraId="4BF49F20" w14:textId="77777777">
      <w:pPr>
        <w:spacing w:after="0" w:line="240" w:lineRule="auto"/>
        <w:ind w:left="1843" w:hanging="1843"/>
        <w:jc w:val="both"/>
        <w:rPr>
          <w:rFonts w:ascii="Arial" w:hAnsi="Arial" w:cs="Arial"/>
          <w:sz w:val="24"/>
          <w:szCs w:val="24"/>
        </w:rPr>
      </w:pPr>
    </w:p>
    <w:p w:rsidRPr="00D77487" w:rsidR="00B5198B" w:rsidP="00F65DEC" w:rsidRDefault="00727ADE" w14:paraId="6C682FAD" w14:textId="6DEEBF7C">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B5198B">
        <w:rPr>
          <w:rFonts w:ascii="Arial" w:hAnsi="Arial" w:cs="Arial"/>
          <w:sz w:val="24"/>
          <w:szCs w:val="24"/>
        </w:rPr>
        <w:tab/>
      </w:r>
      <w:r w:rsidRPr="00D77487" w:rsidR="00B5198B">
        <w:rPr>
          <w:rFonts w:ascii="Arial" w:hAnsi="Arial" w:cs="Arial"/>
          <w:sz w:val="24"/>
          <w:szCs w:val="24"/>
        </w:rPr>
        <w:t xml:space="preserve">Because </w:t>
      </w:r>
      <w:r w:rsidRPr="00D77487" w:rsidR="00B5198B">
        <w:rPr>
          <w:rFonts w:ascii="Arial" w:hAnsi="Arial" w:cs="Arial"/>
          <w:sz w:val="24"/>
          <w:szCs w:val="24"/>
          <w:highlight w:val="yellow"/>
        </w:rPr>
        <w:t>[inaudible 00:26:12]</w:t>
      </w:r>
      <w:r w:rsidRPr="00D77487" w:rsidR="00B5198B">
        <w:rPr>
          <w:rFonts w:ascii="Arial" w:hAnsi="Arial" w:cs="Arial"/>
          <w:sz w:val="24"/>
          <w:szCs w:val="24"/>
        </w:rPr>
        <w:t>.</w:t>
      </w:r>
    </w:p>
    <w:p w:rsidRPr="00D77487" w:rsidR="00156F59" w:rsidP="00F65DEC" w:rsidRDefault="00156F59" w14:paraId="3EEA0D68" w14:textId="77777777">
      <w:pPr>
        <w:spacing w:after="0" w:line="240" w:lineRule="auto"/>
        <w:ind w:left="1843" w:hanging="1843"/>
        <w:jc w:val="both"/>
        <w:rPr>
          <w:rFonts w:ascii="Arial" w:hAnsi="Arial" w:cs="Arial"/>
          <w:sz w:val="24"/>
          <w:szCs w:val="24"/>
        </w:rPr>
      </w:pPr>
    </w:p>
    <w:p w:rsidRPr="00D77487" w:rsidR="00156F59" w:rsidP="00F65DEC" w:rsidRDefault="00727ADE" w14:paraId="11502D70" w14:textId="658DC41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Yes, so I found the next notes, I haven’t had chance to look at the… Oh, here, when did they get married? </w:t>
      </w:r>
    </w:p>
    <w:p w:rsidRPr="00D77487" w:rsidR="00156F59" w:rsidP="00F65DEC" w:rsidRDefault="00156F59" w14:paraId="4EA0F7F0" w14:textId="77777777">
      <w:pPr>
        <w:spacing w:after="0" w:line="240" w:lineRule="auto"/>
        <w:ind w:left="1843" w:hanging="1843"/>
        <w:jc w:val="both"/>
        <w:rPr>
          <w:rFonts w:ascii="Arial" w:hAnsi="Arial" w:cs="Arial"/>
          <w:sz w:val="24"/>
          <w:szCs w:val="24"/>
        </w:rPr>
      </w:pPr>
    </w:p>
    <w:p w:rsidRPr="00D77487" w:rsidR="00156F59" w:rsidP="00F65DEC" w:rsidRDefault="00727ADE" w14:paraId="17DA2B37" w14:textId="3A697DE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Pr="00D77487" w:rsidR="00156F59">
        <w:rPr>
          <w:rFonts w:ascii="Arial" w:hAnsi="Arial" w:cs="Arial"/>
          <w:sz w:val="24"/>
          <w:szCs w:val="24"/>
        </w:rPr>
        <w:t xml:space="preserve">The date </w:t>
      </w:r>
      <w:r w:rsidRPr="00D77487" w:rsidR="00156F59">
        <w:rPr>
          <w:rFonts w:ascii="Arial" w:hAnsi="Arial" w:cs="Arial"/>
          <w:sz w:val="24"/>
          <w:szCs w:val="24"/>
          <w:highlight w:val="yellow"/>
        </w:rPr>
        <w:t>[inaudible 00:26:30]</w:t>
      </w:r>
      <w:r w:rsidRPr="00D77487" w:rsidR="00156F59">
        <w:rPr>
          <w:rFonts w:ascii="Arial" w:hAnsi="Arial" w:cs="Arial"/>
          <w:sz w:val="24"/>
          <w:szCs w:val="24"/>
        </w:rPr>
        <w:t>.</w:t>
      </w:r>
    </w:p>
    <w:p w:rsidRPr="00D77487" w:rsidR="00156F59" w:rsidP="00F65DEC" w:rsidRDefault="00156F59" w14:paraId="238C8623" w14:textId="77777777">
      <w:pPr>
        <w:spacing w:after="0" w:line="240" w:lineRule="auto"/>
        <w:ind w:left="1843" w:hanging="1843"/>
        <w:jc w:val="both"/>
        <w:rPr>
          <w:rFonts w:ascii="Arial" w:hAnsi="Arial" w:cs="Arial"/>
          <w:sz w:val="24"/>
          <w:szCs w:val="24"/>
        </w:rPr>
      </w:pPr>
    </w:p>
    <w:p w:rsidRPr="00D77487" w:rsidR="00156F59" w:rsidP="00F65DEC" w:rsidRDefault="00727ADE" w14:paraId="3E9FB443" w14:textId="4C0561B0">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6F59">
        <w:rPr>
          <w:rFonts w:ascii="Arial" w:hAnsi="Arial" w:cs="Arial"/>
          <w:sz w:val="24"/>
          <w:szCs w:val="24"/>
        </w:rPr>
        <w:tab/>
      </w:r>
      <w:r w:rsidRPr="00D77487" w:rsidR="00156F59">
        <w:rPr>
          <w:rFonts w:ascii="Arial" w:hAnsi="Arial" w:cs="Arial"/>
          <w:sz w:val="24"/>
          <w:szCs w:val="24"/>
        </w:rPr>
        <w:t xml:space="preserve">Oh, these boots are a woman’s. </w:t>
      </w:r>
    </w:p>
    <w:p w:rsidRPr="00D77487" w:rsidR="00156F59" w:rsidP="00F65DEC" w:rsidRDefault="00156F59" w14:paraId="4597344A" w14:textId="77777777">
      <w:pPr>
        <w:spacing w:after="0" w:line="240" w:lineRule="auto"/>
        <w:ind w:left="1843" w:hanging="1843"/>
        <w:jc w:val="both"/>
        <w:rPr>
          <w:rFonts w:ascii="Arial" w:hAnsi="Arial" w:cs="Arial"/>
          <w:sz w:val="24"/>
          <w:szCs w:val="24"/>
        </w:rPr>
      </w:pPr>
    </w:p>
    <w:p w:rsidRPr="00D77487" w:rsidR="00156F59" w:rsidP="00F65DEC" w:rsidRDefault="00727ADE" w14:paraId="10829B4C" w14:textId="2691747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A-ha, okay, so that could have been the ones found at </w:t>
      </w:r>
      <w:r w:rsidRPr="00D77487" w:rsidR="007A59EE">
        <w:rPr>
          <w:rFonts w:ascii="Arial" w:hAnsi="Arial" w:cs="Arial"/>
          <w:sz w:val="24"/>
          <w:szCs w:val="24"/>
        </w:rPr>
        <w:t>Cheri</w:t>
      </w:r>
      <w:r w:rsidRPr="00D77487" w:rsidR="00156F59">
        <w:rPr>
          <w:rFonts w:ascii="Arial" w:hAnsi="Arial" w:cs="Arial"/>
          <w:sz w:val="24"/>
          <w:szCs w:val="24"/>
        </w:rPr>
        <w:t>’s place, one of them was Joan’s boots…</w:t>
      </w:r>
    </w:p>
    <w:p w:rsidRPr="00D77487" w:rsidR="00156F59" w:rsidP="00F65DEC" w:rsidRDefault="00156F59" w14:paraId="3F7046AC" w14:textId="77777777">
      <w:pPr>
        <w:spacing w:after="0" w:line="240" w:lineRule="auto"/>
        <w:ind w:left="1843" w:hanging="1843"/>
        <w:jc w:val="both"/>
        <w:rPr>
          <w:rFonts w:ascii="Arial" w:hAnsi="Arial" w:cs="Arial"/>
          <w:sz w:val="24"/>
          <w:szCs w:val="24"/>
        </w:rPr>
      </w:pPr>
    </w:p>
    <w:p w:rsidRPr="00D77487" w:rsidR="00156F59" w:rsidP="00F65DEC" w:rsidRDefault="00727ADE" w14:paraId="22FDDD93" w14:textId="54FE07B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6F59">
        <w:rPr>
          <w:rFonts w:ascii="Arial" w:hAnsi="Arial" w:cs="Arial"/>
          <w:sz w:val="24"/>
          <w:szCs w:val="24"/>
        </w:rPr>
        <w:tab/>
      </w:r>
      <w:r w:rsidRPr="00D77487" w:rsidR="00156F59">
        <w:rPr>
          <w:rFonts w:ascii="Arial" w:hAnsi="Arial" w:cs="Arial"/>
          <w:sz w:val="24"/>
          <w:szCs w:val="24"/>
        </w:rPr>
        <w:t>Yes. I think it’s those ones. Sorry…</w:t>
      </w:r>
    </w:p>
    <w:p w:rsidRPr="00D77487" w:rsidR="00156F59" w:rsidP="00F65DEC" w:rsidRDefault="00156F59" w14:paraId="0C63785D" w14:textId="77777777">
      <w:pPr>
        <w:spacing w:after="0" w:line="240" w:lineRule="auto"/>
        <w:ind w:left="1843" w:hanging="1843"/>
        <w:jc w:val="both"/>
        <w:rPr>
          <w:rFonts w:ascii="Arial" w:hAnsi="Arial" w:cs="Arial"/>
          <w:sz w:val="24"/>
          <w:szCs w:val="24"/>
        </w:rPr>
      </w:pPr>
    </w:p>
    <w:p w:rsidRPr="00D77487" w:rsidR="00156F59" w:rsidP="00F65DEC" w:rsidRDefault="00727ADE" w14:paraId="19345030" w14:textId="7A58E37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Pr="00D77487" w:rsidR="00156F59">
        <w:rPr>
          <w:rFonts w:ascii="Arial" w:hAnsi="Arial" w:cs="Arial"/>
          <w:sz w:val="24"/>
          <w:szCs w:val="24"/>
        </w:rPr>
        <w:t>Yes…</w:t>
      </w:r>
    </w:p>
    <w:p w:rsidRPr="00D77487" w:rsidR="00156F59" w:rsidP="00F65DEC" w:rsidRDefault="00156F59" w14:paraId="3A83C401" w14:textId="77777777">
      <w:pPr>
        <w:spacing w:after="0" w:line="240" w:lineRule="auto"/>
        <w:ind w:left="1843" w:hanging="1843"/>
        <w:jc w:val="both"/>
        <w:rPr>
          <w:rFonts w:ascii="Arial" w:hAnsi="Arial" w:cs="Arial"/>
          <w:sz w:val="24"/>
          <w:szCs w:val="24"/>
        </w:rPr>
      </w:pPr>
    </w:p>
    <w:p w:rsidRPr="00D77487" w:rsidR="00156F59" w:rsidP="00F65DEC" w:rsidRDefault="00727ADE" w14:paraId="51DF8199" w14:textId="0CA475F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Said he’s been helping </w:t>
      </w:r>
      <w:r w:rsidRPr="00D77487" w:rsidR="007A59EE">
        <w:rPr>
          <w:rFonts w:ascii="Arial" w:hAnsi="Arial" w:cs="Arial"/>
          <w:sz w:val="24"/>
          <w:szCs w:val="24"/>
        </w:rPr>
        <w:t>Cheri</w:t>
      </w:r>
      <w:r w:rsidRPr="00D77487" w:rsidR="00156F59">
        <w:rPr>
          <w:rFonts w:ascii="Arial" w:hAnsi="Arial" w:cs="Arial"/>
          <w:sz w:val="24"/>
          <w:szCs w:val="24"/>
        </w:rPr>
        <w:t xml:space="preserve"> with some stuff around the house. Okay, right, so according to this, Chris had been helping </w:t>
      </w:r>
      <w:r w:rsidRPr="00D77487" w:rsidR="007A59EE">
        <w:rPr>
          <w:rFonts w:ascii="Arial" w:hAnsi="Arial" w:cs="Arial"/>
          <w:sz w:val="24"/>
          <w:szCs w:val="24"/>
        </w:rPr>
        <w:t>Cheri</w:t>
      </w:r>
      <w:r w:rsidRPr="00D77487" w:rsidR="00156F59">
        <w:rPr>
          <w:rFonts w:ascii="Arial" w:hAnsi="Arial" w:cs="Arial"/>
          <w:sz w:val="24"/>
          <w:szCs w:val="24"/>
        </w:rPr>
        <w:t xml:space="preserve">, who is the wife of Nick, so the letter to C from C would make sense if that’s Chris and </w:t>
      </w:r>
      <w:r w:rsidRPr="00D77487" w:rsidR="007A59EE">
        <w:rPr>
          <w:rFonts w:ascii="Arial" w:hAnsi="Arial" w:cs="Arial"/>
          <w:sz w:val="24"/>
          <w:szCs w:val="24"/>
        </w:rPr>
        <w:t>Cheri</w:t>
      </w:r>
      <w:r w:rsidRPr="00D77487" w:rsidR="00156F59">
        <w:rPr>
          <w:rFonts w:ascii="Arial" w:hAnsi="Arial" w:cs="Arial"/>
          <w:sz w:val="24"/>
          <w:szCs w:val="24"/>
        </w:rPr>
        <w:t>…</w:t>
      </w:r>
    </w:p>
    <w:p w:rsidRPr="00D77487" w:rsidR="00156F59" w:rsidP="00F65DEC" w:rsidRDefault="00156F59" w14:paraId="307376EA" w14:textId="77777777">
      <w:pPr>
        <w:spacing w:after="0" w:line="240" w:lineRule="auto"/>
        <w:ind w:left="1843" w:hanging="1843"/>
        <w:jc w:val="both"/>
        <w:rPr>
          <w:rFonts w:ascii="Arial" w:hAnsi="Arial" w:cs="Arial"/>
          <w:sz w:val="24"/>
          <w:szCs w:val="24"/>
        </w:rPr>
      </w:pPr>
    </w:p>
    <w:p w:rsidRPr="00D77487" w:rsidR="00156F59" w:rsidP="00F65DEC" w:rsidRDefault="00727ADE" w14:paraId="66D58F84" w14:textId="6E089EA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6F59">
        <w:rPr>
          <w:rFonts w:ascii="Arial" w:hAnsi="Arial" w:cs="Arial"/>
          <w:sz w:val="24"/>
          <w:szCs w:val="24"/>
        </w:rPr>
        <w:tab/>
      </w:r>
      <w:r w:rsidRPr="00D77487" w:rsidR="00156F59">
        <w:rPr>
          <w:rFonts w:ascii="Arial" w:hAnsi="Arial" w:cs="Arial"/>
          <w:sz w:val="24"/>
          <w:szCs w:val="24"/>
        </w:rPr>
        <w:t xml:space="preserve">Oh, yes. </w:t>
      </w:r>
    </w:p>
    <w:p w:rsidRPr="00D77487" w:rsidR="00156F59" w:rsidP="00F65DEC" w:rsidRDefault="00156F59" w14:paraId="478AB78B" w14:textId="77777777">
      <w:pPr>
        <w:spacing w:after="0" w:line="240" w:lineRule="auto"/>
        <w:ind w:left="1843" w:hanging="1843"/>
        <w:jc w:val="both"/>
        <w:rPr>
          <w:rFonts w:ascii="Arial" w:hAnsi="Arial" w:cs="Arial"/>
          <w:sz w:val="24"/>
          <w:szCs w:val="24"/>
        </w:rPr>
      </w:pPr>
    </w:p>
    <w:p w:rsidRPr="00D77487" w:rsidR="00156F59" w:rsidP="00F65DEC" w:rsidRDefault="00727ADE" w14:paraId="14A7547C" w14:textId="69E4175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highlight w:val="yellow"/>
        </w:rPr>
        <w:t>[Inaudible 00:27:30]</w:t>
      </w:r>
      <w:r w:rsidRPr="00D77487" w:rsidR="00156F59">
        <w:rPr>
          <w:rFonts w:ascii="Arial" w:hAnsi="Arial" w:cs="Arial"/>
          <w:sz w:val="24"/>
          <w:szCs w:val="24"/>
        </w:rPr>
        <w:t xml:space="preserve"> a nice dinner…</w:t>
      </w:r>
    </w:p>
    <w:p w:rsidRPr="00D77487" w:rsidR="00156F59" w:rsidP="00F65DEC" w:rsidRDefault="00156F59" w14:paraId="17C53B1B" w14:textId="77777777">
      <w:pPr>
        <w:spacing w:after="0" w:line="240" w:lineRule="auto"/>
        <w:ind w:left="1843" w:hanging="1843"/>
        <w:jc w:val="both"/>
        <w:rPr>
          <w:rFonts w:ascii="Arial" w:hAnsi="Arial" w:cs="Arial"/>
          <w:sz w:val="24"/>
          <w:szCs w:val="24"/>
        </w:rPr>
      </w:pPr>
    </w:p>
    <w:p w:rsidRPr="00D77487" w:rsidR="00156F59" w:rsidP="00F65DEC" w:rsidRDefault="00727ADE" w14:paraId="3C1EC815" w14:textId="34CA1D6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6F59">
        <w:rPr>
          <w:rFonts w:ascii="Arial" w:hAnsi="Arial" w:cs="Arial"/>
          <w:sz w:val="24"/>
          <w:szCs w:val="24"/>
        </w:rPr>
        <w:tab/>
      </w:r>
      <w:r w:rsidRPr="00D77487" w:rsidR="00156F59">
        <w:rPr>
          <w:rFonts w:ascii="Arial" w:hAnsi="Arial" w:cs="Arial"/>
          <w:sz w:val="24"/>
          <w:szCs w:val="24"/>
        </w:rPr>
        <w:t xml:space="preserve">But why would they need to do that in code? </w:t>
      </w:r>
    </w:p>
    <w:p w:rsidRPr="00D77487" w:rsidR="00156F59" w:rsidP="00F65DEC" w:rsidRDefault="00156F59" w14:paraId="78B9D4EE" w14:textId="77777777">
      <w:pPr>
        <w:spacing w:after="0" w:line="240" w:lineRule="auto"/>
        <w:ind w:left="1843" w:hanging="1843"/>
        <w:jc w:val="both"/>
        <w:rPr>
          <w:rFonts w:ascii="Arial" w:hAnsi="Arial" w:cs="Arial"/>
          <w:sz w:val="24"/>
          <w:szCs w:val="24"/>
        </w:rPr>
      </w:pPr>
    </w:p>
    <w:p w:rsidRPr="00D77487" w:rsidR="00156F59" w:rsidP="00F65DEC" w:rsidRDefault="00727ADE" w14:paraId="5A92D77D" w14:textId="296930D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It’s something that’s not meant to be in code anymore, that might just be a puzzle that they wanted us to do. Showed up at the house later that night, scared me half to death, banging the door, accused me of theft, threatened to press charged, no, he won’t, he couldn’t even figure out if Nick was murdered… Okay, so Chris Thompson is the one that is the driver, the sheriff that wrote this, and potentially </w:t>
      </w:r>
      <w:r w:rsidRPr="00D77487" w:rsidR="007A59EE">
        <w:rPr>
          <w:rFonts w:ascii="Arial" w:hAnsi="Arial" w:cs="Arial"/>
          <w:sz w:val="24"/>
          <w:szCs w:val="24"/>
        </w:rPr>
        <w:t>Cheri</w:t>
      </w:r>
      <w:r w:rsidRPr="00D77487" w:rsidR="00156F59">
        <w:rPr>
          <w:rFonts w:ascii="Arial" w:hAnsi="Arial" w:cs="Arial"/>
          <w:sz w:val="24"/>
          <w:szCs w:val="24"/>
        </w:rPr>
        <w:t xml:space="preserve"> borrowed his car at some point, one of his cars, the Prius… This is linked to Donna with the boot picture because…</w:t>
      </w:r>
    </w:p>
    <w:p w:rsidRPr="00D77487" w:rsidR="00156F59" w:rsidP="00F65DEC" w:rsidRDefault="00156F59" w14:paraId="13FE456F" w14:textId="77777777">
      <w:pPr>
        <w:spacing w:after="0" w:line="240" w:lineRule="auto"/>
        <w:ind w:left="1843" w:hanging="1843"/>
        <w:jc w:val="both"/>
        <w:rPr>
          <w:rFonts w:ascii="Arial" w:hAnsi="Arial" w:cs="Arial"/>
          <w:sz w:val="24"/>
          <w:szCs w:val="24"/>
        </w:rPr>
      </w:pPr>
    </w:p>
    <w:p w:rsidRPr="00D77487" w:rsidR="00156F59" w:rsidP="00F65DEC" w:rsidRDefault="00727ADE" w14:paraId="390335BF" w14:textId="22BDF56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Pr="00D77487" w:rsidR="00156F59">
        <w:rPr>
          <w:rFonts w:ascii="Arial" w:hAnsi="Arial" w:cs="Arial"/>
          <w:sz w:val="24"/>
          <w:szCs w:val="24"/>
        </w:rPr>
        <w:t xml:space="preserve">They’re different drivers on these events, on different dates and times, I’m looking at the times. </w:t>
      </w:r>
    </w:p>
    <w:p w:rsidRPr="00D77487" w:rsidR="00156F59" w:rsidP="00F65DEC" w:rsidRDefault="00156F59" w14:paraId="1E7AEBED" w14:textId="77777777">
      <w:pPr>
        <w:spacing w:after="0" w:line="240" w:lineRule="auto"/>
        <w:ind w:left="1843" w:hanging="1843"/>
        <w:jc w:val="both"/>
        <w:rPr>
          <w:rFonts w:ascii="Arial" w:hAnsi="Arial" w:cs="Arial"/>
          <w:sz w:val="24"/>
          <w:szCs w:val="24"/>
        </w:rPr>
      </w:pPr>
    </w:p>
    <w:p w:rsidRPr="00D77487" w:rsidR="00156F59" w:rsidP="00F65DEC" w:rsidRDefault="00727ADE" w14:paraId="273149D0" w14:textId="2054C0B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Yes. </w:t>
      </w:r>
    </w:p>
    <w:p w:rsidRPr="00D77487" w:rsidR="00156F59" w:rsidP="00F65DEC" w:rsidRDefault="00156F59" w14:paraId="7C79A9A9" w14:textId="77777777">
      <w:pPr>
        <w:spacing w:after="0" w:line="240" w:lineRule="auto"/>
        <w:ind w:left="1843" w:hanging="1843"/>
        <w:jc w:val="both"/>
        <w:rPr>
          <w:rFonts w:ascii="Arial" w:hAnsi="Arial" w:cs="Arial"/>
          <w:sz w:val="24"/>
          <w:szCs w:val="24"/>
        </w:rPr>
      </w:pPr>
    </w:p>
    <w:p w:rsidRPr="00D77487" w:rsidR="00156F59" w:rsidP="00F65DEC" w:rsidRDefault="00727ADE" w14:paraId="4AB58DE3" w14:textId="6FB68E2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Pr="00D77487" w:rsidR="00156F59">
        <w:rPr>
          <w:rFonts w:ascii="Arial" w:hAnsi="Arial" w:cs="Arial"/>
          <w:sz w:val="24"/>
          <w:szCs w:val="24"/>
        </w:rPr>
        <w:t xml:space="preserve">Are they the same person driving the same thing? I’m comparing </w:t>
      </w:r>
      <w:r w:rsidRPr="00D77487" w:rsidR="00156F59">
        <w:rPr>
          <w:rFonts w:ascii="Arial" w:hAnsi="Arial" w:cs="Arial"/>
          <w:sz w:val="24"/>
          <w:szCs w:val="24"/>
          <w:highlight w:val="yellow"/>
        </w:rPr>
        <w:t>[inaudible 00:28:42]</w:t>
      </w:r>
      <w:r w:rsidRPr="00D77487" w:rsidR="00156F59">
        <w:rPr>
          <w:rFonts w:ascii="Arial" w:hAnsi="Arial" w:cs="Arial"/>
          <w:sz w:val="24"/>
          <w:szCs w:val="24"/>
        </w:rPr>
        <w:t>.</w:t>
      </w:r>
    </w:p>
    <w:p w:rsidRPr="00D77487" w:rsidR="00156F59" w:rsidP="00F65DEC" w:rsidRDefault="00156F59" w14:paraId="4EADBD62" w14:textId="77777777">
      <w:pPr>
        <w:spacing w:after="0" w:line="240" w:lineRule="auto"/>
        <w:ind w:left="1843" w:hanging="1843"/>
        <w:jc w:val="both"/>
        <w:rPr>
          <w:rFonts w:ascii="Arial" w:hAnsi="Arial" w:cs="Arial"/>
          <w:sz w:val="24"/>
          <w:szCs w:val="24"/>
        </w:rPr>
      </w:pPr>
    </w:p>
    <w:p w:rsidRPr="00D77487" w:rsidR="00156F59" w:rsidP="00F65DEC" w:rsidRDefault="00727ADE" w14:paraId="19CB5AB0" w14:textId="2C4FF3A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Okay, she stated she was out for a walk shortly after six when she discovered the body. </w:t>
      </w:r>
      <w:r w:rsidR="00F65DEC">
        <w:rPr>
          <w:rFonts w:ascii="Arial" w:hAnsi="Arial" w:cs="Arial"/>
          <w:sz w:val="24"/>
          <w:szCs w:val="24"/>
        </w:rPr>
        <w:t xml:space="preserve">So, </w:t>
      </w:r>
      <w:r w:rsidRPr="00D77487" w:rsidR="00156F59">
        <w:rPr>
          <w:rFonts w:ascii="Arial" w:hAnsi="Arial" w:cs="Arial"/>
          <w:sz w:val="24"/>
          <w:szCs w:val="24"/>
        </w:rPr>
        <w:t>the person that discovered the body…</w:t>
      </w:r>
    </w:p>
    <w:p w:rsidRPr="00D77487" w:rsidR="00156F59" w:rsidP="00F65DEC" w:rsidRDefault="00156F59" w14:paraId="1D5F9CE2" w14:textId="77777777">
      <w:pPr>
        <w:spacing w:after="0" w:line="240" w:lineRule="auto"/>
        <w:ind w:left="1843" w:hanging="1843"/>
        <w:jc w:val="both"/>
        <w:rPr>
          <w:rFonts w:ascii="Arial" w:hAnsi="Arial" w:cs="Arial"/>
          <w:sz w:val="24"/>
          <w:szCs w:val="24"/>
        </w:rPr>
      </w:pPr>
    </w:p>
    <w:p w:rsidRPr="00D77487" w:rsidR="00156F59" w:rsidP="00F65DEC" w:rsidRDefault="00727ADE" w14:paraId="72FB9874" w14:textId="3CB5C2AC">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00F65DEC">
        <w:rPr>
          <w:rFonts w:ascii="Arial" w:hAnsi="Arial" w:cs="Arial"/>
          <w:sz w:val="24"/>
          <w:szCs w:val="24"/>
        </w:rPr>
        <w:t xml:space="preserve">So, </w:t>
      </w:r>
      <w:r w:rsidRPr="00D77487" w:rsidR="00156F59">
        <w:rPr>
          <w:rFonts w:ascii="Arial" w:hAnsi="Arial" w:cs="Arial"/>
          <w:sz w:val="24"/>
          <w:szCs w:val="24"/>
          <w:highlight w:val="yellow"/>
        </w:rPr>
        <w:t>[inaudible 00:28:56]</w:t>
      </w:r>
      <w:r w:rsidRPr="00D77487" w:rsidR="00156F59">
        <w:rPr>
          <w:rFonts w:ascii="Arial" w:hAnsi="Arial" w:cs="Arial"/>
          <w:sz w:val="24"/>
          <w:szCs w:val="24"/>
        </w:rPr>
        <w:t>.</w:t>
      </w:r>
    </w:p>
    <w:p w:rsidRPr="00D77487" w:rsidR="00156F59" w:rsidP="00F65DEC" w:rsidRDefault="00156F59" w14:paraId="205526E0" w14:textId="77777777">
      <w:pPr>
        <w:spacing w:after="0" w:line="240" w:lineRule="auto"/>
        <w:ind w:left="1843" w:hanging="1843"/>
        <w:jc w:val="both"/>
        <w:rPr>
          <w:rFonts w:ascii="Arial" w:hAnsi="Arial" w:cs="Arial"/>
          <w:sz w:val="24"/>
          <w:szCs w:val="24"/>
        </w:rPr>
      </w:pPr>
    </w:p>
    <w:p w:rsidRPr="00D77487" w:rsidR="00156F59" w:rsidP="00F65DEC" w:rsidRDefault="00727ADE" w14:paraId="76B47C0F" w14:textId="64BF1E8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…haven’t found much, besides some empty beer bottles, probably just litter. Is the photo of the boot print time…no, it’s not timestamped. </w:t>
      </w:r>
    </w:p>
    <w:p w:rsidRPr="00D77487" w:rsidR="00156F59" w:rsidP="00F65DEC" w:rsidRDefault="00156F59" w14:paraId="6640FC19" w14:textId="77777777">
      <w:pPr>
        <w:spacing w:after="0" w:line="240" w:lineRule="auto"/>
        <w:ind w:left="1843" w:hanging="1843"/>
        <w:jc w:val="both"/>
        <w:rPr>
          <w:rFonts w:ascii="Arial" w:hAnsi="Arial" w:cs="Arial"/>
          <w:sz w:val="24"/>
          <w:szCs w:val="24"/>
        </w:rPr>
      </w:pPr>
    </w:p>
    <w:p w:rsidRPr="00D77487" w:rsidR="00156F59" w:rsidP="00F65DEC" w:rsidRDefault="00727ADE" w14:paraId="31A4D7B2" w14:textId="0C270DC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Pr="00D77487" w:rsidR="00156F59">
        <w:rPr>
          <w:rFonts w:ascii="Arial" w:hAnsi="Arial" w:cs="Arial"/>
          <w:sz w:val="24"/>
          <w:szCs w:val="24"/>
        </w:rPr>
        <w:t xml:space="preserve">They are different times and different things that happened. Now around 13:05, told </w:t>
      </w:r>
      <w:r w:rsidRPr="00D77487" w:rsidR="007A59EE">
        <w:rPr>
          <w:rFonts w:ascii="Arial" w:hAnsi="Arial" w:cs="Arial"/>
          <w:sz w:val="24"/>
          <w:szCs w:val="24"/>
        </w:rPr>
        <w:t>Cheri</w:t>
      </w:r>
      <w:r w:rsidRPr="00D77487" w:rsidR="00156F59">
        <w:rPr>
          <w:rFonts w:ascii="Arial" w:hAnsi="Arial" w:cs="Arial"/>
          <w:sz w:val="24"/>
          <w:szCs w:val="24"/>
        </w:rPr>
        <w:t xml:space="preserve">…she’s talking about the </w:t>
      </w:r>
      <w:r w:rsidRPr="00D77487" w:rsidR="00156F59">
        <w:rPr>
          <w:rFonts w:ascii="Arial" w:hAnsi="Arial" w:cs="Arial"/>
          <w:sz w:val="24"/>
          <w:szCs w:val="24"/>
          <w:highlight w:val="yellow"/>
        </w:rPr>
        <w:t>[inaudible 00:29:30]</w:t>
      </w:r>
      <w:r w:rsidRPr="00D77487" w:rsidR="00156F59">
        <w:rPr>
          <w:rFonts w:ascii="Arial" w:hAnsi="Arial" w:cs="Arial"/>
          <w:sz w:val="24"/>
          <w:szCs w:val="24"/>
        </w:rPr>
        <w:t xml:space="preserve">. Make sure she calls her mother to come down and stay, so she’s not alone at a time like this. </w:t>
      </w:r>
    </w:p>
    <w:p w:rsidRPr="00D77487" w:rsidR="00156F59" w:rsidP="00F65DEC" w:rsidRDefault="00156F59" w14:paraId="2A8F2922" w14:textId="77777777">
      <w:pPr>
        <w:spacing w:after="0" w:line="240" w:lineRule="auto"/>
        <w:ind w:left="1843" w:hanging="1843"/>
        <w:jc w:val="both"/>
        <w:rPr>
          <w:rFonts w:ascii="Arial" w:hAnsi="Arial" w:cs="Arial"/>
          <w:sz w:val="24"/>
          <w:szCs w:val="24"/>
        </w:rPr>
      </w:pPr>
    </w:p>
    <w:p w:rsidRPr="00D77487" w:rsidR="00156F59" w:rsidP="00F65DEC" w:rsidRDefault="00727ADE" w14:paraId="4C56CE4D" w14:textId="4DF306C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00F65DEC">
        <w:rPr>
          <w:rFonts w:ascii="Arial" w:hAnsi="Arial" w:cs="Arial"/>
          <w:sz w:val="24"/>
          <w:szCs w:val="24"/>
        </w:rPr>
        <w:t xml:space="preserve">So, </w:t>
      </w:r>
      <w:r w:rsidRPr="00D77487" w:rsidR="007A59EE">
        <w:rPr>
          <w:rFonts w:ascii="Arial" w:hAnsi="Arial" w:cs="Arial"/>
          <w:sz w:val="24"/>
          <w:szCs w:val="24"/>
        </w:rPr>
        <w:t>Cheri</w:t>
      </w:r>
      <w:r w:rsidRPr="00D77487" w:rsidR="00156F59">
        <w:rPr>
          <w:rFonts w:ascii="Arial" w:hAnsi="Arial" w:cs="Arial"/>
          <w:sz w:val="24"/>
          <w:szCs w:val="24"/>
        </w:rPr>
        <w:t xml:space="preserve"> found out at one o’clock the day after, so this is the proceedings of the investigation and then this is what happened right before. The dead body was… Collision between that… And then there’s a possible dead body called in at 6:30, so the body was…</w:t>
      </w:r>
    </w:p>
    <w:p w:rsidRPr="00D77487" w:rsidR="00156F59" w:rsidP="00F65DEC" w:rsidRDefault="00156F59" w14:paraId="5E20CC53" w14:textId="77777777">
      <w:pPr>
        <w:spacing w:after="0" w:line="240" w:lineRule="auto"/>
        <w:ind w:left="1843" w:hanging="1843"/>
        <w:jc w:val="both"/>
        <w:rPr>
          <w:rFonts w:ascii="Arial" w:hAnsi="Arial" w:cs="Arial"/>
          <w:sz w:val="24"/>
          <w:szCs w:val="24"/>
        </w:rPr>
      </w:pPr>
    </w:p>
    <w:p w:rsidRPr="00D77487" w:rsidR="00156F59" w:rsidP="00F65DEC" w:rsidRDefault="00727ADE" w14:paraId="06721480" w14:textId="52253BB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156F59">
        <w:rPr>
          <w:rFonts w:ascii="Arial" w:hAnsi="Arial" w:cs="Arial"/>
          <w:sz w:val="24"/>
          <w:szCs w:val="24"/>
        </w:rPr>
        <w:tab/>
      </w:r>
      <w:r w:rsidR="00F65DEC">
        <w:rPr>
          <w:rFonts w:ascii="Arial" w:hAnsi="Arial" w:cs="Arial"/>
          <w:sz w:val="24"/>
          <w:szCs w:val="24"/>
        </w:rPr>
        <w:t xml:space="preserve">So, </w:t>
      </w:r>
      <w:r w:rsidRPr="00D77487" w:rsidR="00156F59">
        <w:rPr>
          <w:rFonts w:ascii="Arial" w:hAnsi="Arial" w:cs="Arial"/>
          <w:sz w:val="24"/>
          <w:szCs w:val="24"/>
        </w:rPr>
        <w:t xml:space="preserve">at different times, we’re supposed to match the events of the people who are around these times. </w:t>
      </w:r>
    </w:p>
    <w:p w:rsidRPr="00D77487" w:rsidR="00156F59" w:rsidP="00F65DEC" w:rsidRDefault="00156F59" w14:paraId="0659257F" w14:textId="77777777">
      <w:pPr>
        <w:spacing w:after="0" w:line="240" w:lineRule="auto"/>
        <w:ind w:left="1843" w:hanging="1843"/>
        <w:jc w:val="both"/>
        <w:rPr>
          <w:rFonts w:ascii="Arial" w:hAnsi="Arial" w:cs="Arial"/>
          <w:sz w:val="24"/>
          <w:szCs w:val="24"/>
        </w:rPr>
      </w:pPr>
    </w:p>
    <w:p w:rsidRPr="00D77487" w:rsidR="00156F59" w:rsidP="00F65DEC" w:rsidRDefault="00727ADE" w14:paraId="1041114B" w14:textId="1364A91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Kind of, I think, potentially, the later on one is…so when it comes to figuring out who potentially is…</w:t>
      </w:r>
      <w:r w:rsidRPr="00D77487" w:rsidR="00156F59">
        <w:rPr>
          <w:rFonts w:ascii="Arial" w:hAnsi="Arial" w:cs="Arial"/>
          <w:sz w:val="24"/>
          <w:szCs w:val="24"/>
          <w:highlight w:val="yellow"/>
        </w:rPr>
        <w:t>[inaudible 00:30:22]</w:t>
      </w:r>
      <w:r w:rsidRPr="00D77487" w:rsidR="00156F59">
        <w:rPr>
          <w:rFonts w:ascii="Arial" w:hAnsi="Arial" w:cs="Arial"/>
          <w:sz w:val="24"/>
          <w:szCs w:val="24"/>
        </w:rPr>
        <w:t xml:space="preserve">. Okay. </w:t>
      </w:r>
    </w:p>
    <w:p w:rsidRPr="00D77487" w:rsidR="00156F59" w:rsidP="00F65DEC" w:rsidRDefault="00156F59" w14:paraId="74E8DD91" w14:textId="77777777">
      <w:pPr>
        <w:spacing w:after="0" w:line="240" w:lineRule="auto"/>
        <w:ind w:left="1843" w:hanging="1843"/>
        <w:jc w:val="both"/>
        <w:rPr>
          <w:rFonts w:ascii="Arial" w:hAnsi="Arial" w:cs="Arial"/>
          <w:sz w:val="24"/>
          <w:szCs w:val="24"/>
        </w:rPr>
      </w:pPr>
    </w:p>
    <w:p w:rsidRPr="00D77487" w:rsidR="00156F59" w:rsidP="00F65DEC" w:rsidRDefault="00727ADE" w14:paraId="34BA7F44" w14:textId="53FDC909">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156F59">
        <w:rPr>
          <w:rFonts w:ascii="Arial" w:hAnsi="Arial" w:cs="Arial"/>
          <w:sz w:val="24"/>
          <w:szCs w:val="24"/>
        </w:rPr>
        <w:tab/>
      </w:r>
      <w:r w:rsidRPr="00D77487" w:rsidR="00156F59">
        <w:rPr>
          <w:rFonts w:ascii="Arial" w:hAnsi="Arial" w:cs="Arial"/>
          <w:sz w:val="24"/>
          <w:szCs w:val="24"/>
        </w:rPr>
        <w:t xml:space="preserve">By the way, that was half an hour, so you have an hour left. </w:t>
      </w:r>
    </w:p>
    <w:p w:rsidRPr="00D77487" w:rsidR="00156F59" w:rsidP="00F65DEC" w:rsidRDefault="00156F59" w14:paraId="22A7A9A6" w14:textId="77777777">
      <w:pPr>
        <w:spacing w:after="0" w:line="240" w:lineRule="auto"/>
        <w:ind w:left="1843" w:hanging="1843"/>
        <w:jc w:val="both"/>
        <w:rPr>
          <w:rFonts w:ascii="Arial" w:hAnsi="Arial" w:cs="Arial"/>
          <w:sz w:val="24"/>
          <w:szCs w:val="24"/>
        </w:rPr>
      </w:pPr>
    </w:p>
    <w:p w:rsidRPr="00D77487" w:rsidR="00156F59" w:rsidP="00F65DEC" w:rsidRDefault="00727ADE" w14:paraId="2416B3C6" w14:textId="08501B8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 xml:space="preserve">Okay. </w:t>
      </w:r>
    </w:p>
    <w:p w:rsidRPr="00D77487" w:rsidR="00156F59" w:rsidP="00F65DEC" w:rsidRDefault="00156F59" w14:paraId="1DA927A1" w14:textId="77777777">
      <w:pPr>
        <w:spacing w:after="0" w:line="240" w:lineRule="auto"/>
        <w:ind w:left="1843" w:hanging="1843"/>
        <w:jc w:val="both"/>
        <w:rPr>
          <w:rFonts w:ascii="Arial" w:hAnsi="Arial" w:cs="Arial"/>
          <w:sz w:val="24"/>
          <w:szCs w:val="24"/>
        </w:rPr>
      </w:pPr>
    </w:p>
    <w:p w:rsidRPr="00D77487" w:rsidR="00156F59" w:rsidP="00F65DEC" w:rsidRDefault="00727ADE" w14:paraId="3465110F" w14:textId="65B147E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156F59">
        <w:rPr>
          <w:rFonts w:ascii="Arial" w:hAnsi="Arial" w:cs="Arial"/>
          <w:sz w:val="24"/>
          <w:szCs w:val="24"/>
        </w:rPr>
        <w:tab/>
      </w:r>
      <w:r w:rsidRPr="00D77487" w:rsidR="00156F59">
        <w:rPr>
          <w:rFonts w:ascii="Arial" w:hAnsi="Arial" w:cs="Arial"/>
          <w:sz w:val="24"/>
          <w:szCs w:val="24"/>
        </w:rPr>
        <w:t xml:space="preserve">That was fast. </w:t>
      </w:r>
    </w:p>
    <w:p w:rsidRPr="00D77487" w:rsidR="00156F59" w:rsidP="00F65DEC" w:rsidRDefault="00156F59" w14:paraId="14E5A4F0" w14:textId="77777777">
      <w:pPr>
        <w:spacing w:after="0" w:line="240" w:lineRule="auto"/>
        <w:ind w:left="1843" w:hanging="1843"/>
        <w:jc w:val="both"/>
        <w:rPr>
          <w:rFonts w:ascii="Arial" w:hAnsi="Arial" w:cs="Arial"/>
          <w:sz w:val="24"/>
          <w:szCs w:val="24"/>
        </w:rPr>
      </w:pPr>
    </w:p>
    <w:p w:rsidRPr="00D77487" w:rsidR="00156F59" w:rsidP="00F65DEC" w:rsidRDefault="00727ADE" w14:paraId="0395BFD1" w14:textId="108F7CA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156F59">
        <w:rPr>
          <w:rFonts w:ascii="Arial" w:hAnsi="Arial" w:cs="Arial"/>
          <w:sz w:val="24"/>
          <w:szCs w:val="24"/>
        </w:rPr>
        <w:tab/>
      </w:r>
      <w:r w:rsidRPr="00D77487" w:rsidR="00156F59">
        <w:rPr>
          <w:rFonts w:ascii="Arial" w:hAnsi="Arial" w:cs="Arial"/>
          <w:sz w:val="24"/>
          <w:szCs w:val="24"/>
        </w:rPr>
        <w:t>Yes. Right. On the night of…I’m looking…when you’re saying that that definitely matches, there is Vinegar…okay, so update…wound out going myself</w:t>
      </w:r>
      <w:r w:rsidR="001351FE">
        <w:rPr>
          <w:rFonts w:ascii="Arial" w:hAnsi="Arial" w:cs="Arial"/>
          <w:sz w:val="24"/>
          <w:szCs w:val="24"/>
        </w:rPr>
        <w:t xml:space="preserve">, totally bonkers, </w:t>
      </w:r>
      <w:r w:rsidRPr="00D77487" w:rsidR="00156F59">
        <w:rPr>
          <w:rFonts w:ascii="Arial" w:hAnsi="Arial" w:cs="Arial"/>
          <w:sz w:val="24"/>
          <w:szCs w:val="24"/>
        </w:rPr>
        <w:t xml:space="preserve">got there at three in the morning. </w:t>
      </w:r>
      <w:r w:rsidR="00F65DEC">
        <w:rPr>
          <w:rFonts w:ascii="Arial" w:hAnsi="Arial" w:cs="Arial"/>
          <w:sz w:val="24"/>
          <w:szCs w:val="24"/>
        </w:rPr>
        <w:t xml:space="preserve">So, </w:t>
      </w:r>
      <w:r w:rsidRPr="00D77487" w:rsidR="00A646C8">
        <w:rPr>
          <w:rFonts w:ascii="Arial" w:hAnsi="Arial" w:cs="Arial"/>
          <w:sz w:val="24"/>
          <w:szCs w:val="24"/>
        </w:rPr>
        <w:t xml:space="preserve">three in the morning, she gets to this event, </w:t>
      </w:r>
      <w:r w:rsidR="001351FE">
        <w:rPr>
          <w:rFonts w:ascii="Arial" w:hAnsi="Arial" w:cs="Arial"/>
          <w:sz w:val="24"/>
          <w:szCs w:val="24"/>
        </w:rPr>
        <w:t>weird lady,</w:t>
      </w:r>
      <w:r w:rsidRPr="00D77487" w:rsidR="00A646C8">
        <w:rPr>
          <w:rFonts w:ascii="Arial" w:hAnsi="Arial" w:cs="Arial"/>
          <w:sz w:val="24"/>
          <w:szCs w:val="24"/>
        </w:rPr>
        <w:t xml:space="preserve"> and then crashing out in the underbrush, got worried she’d summoned something, and </w:t>
      </w:r>
      <w:r w:rsidRPr="00D77487" w:rsidR="00A646C8">
        <w:rPr>
          <w:rFonts w:ascii="Arial" w:hAnsi="Arial" w:cs="Arial"/>
          <w:sz w:val="24"/>
          <w:szCs w:val="24"/>
          <w:highlight w:val="yellow"/>
        </w:rPr>
        <w:t>[inaudible 00:30:57]</w:t>
      </w:r>
      <w:r w:rsidRPr="00D77487" w:rsidR="00A646C8">
        <w:rPr>
          <w:rFonts w:ascii="Arial" w:hAnsi="Arial" w:cs="Arial"/>
          <w:sz w:val="24"/>
          <w:szCs w:val="24"/>
        </w:rPr>
        <w:t xml:space="preserve">, dead fox and… </w:t>
      </w:r>
      <w:r w:rsidR="00F65DEC">
        <w:rPr>
          <w:rFonts w:ascii="Arial" w:hAnsi="Arial" w:cs="Arial"/>
          <w:sz w:val="24"/>
          <w:szCs w:val="24"/>
        </w:rPr>
        <w:t xml:space="preserve">So, </w:t>
      </w:r>
      <w:r w:rsidRPr="00D77487" w:rsidR="00A646C8">
        <w:rPr>
          <w:rFonts w:ascii="Arial" w:hAnsi="Arial" w:cs="Arial"/>
          <w:sz w:val="24"/>
          <w:szCs w:val="24"/>
        </w:rPr>
        <w:t xml:space="preserve">three o’clock, Mia and the weird lady was at this event here, and the weird lady is confirmed to probably have been Joan due to her being the one that’s being organising the event. </w:t>
      </w:r>
    </w:p>
    <w:p w:rsidRPr="00D77487" w:rsidR="00A646C8" w:rsidP="00F65DEC" w:rsidRDefault="00A646C8" w14:paraId="56975703" w14:textId="77777777">
      <w:pPr>
        <w:spacing w:after="0" w:line="240" w:lineRule="auto"/>
        <w:ind w:left="1843" w:hanging="1843"/>
        <w:jc w:val="both"/>
        <w:rPr>
          <w:rFonts w:ascii="Arial" w:hAnsi="Arial" w:cs="Arial"/>
          <w:sz w:val="24"/>
          <w:szCs w:val="24"/>
        </w:rPr>
      </w:pPr>
    </w:p>
    <w:p w:rsidRPr="00D77487" w:rsidR="00A646C8" w:rsidP="00F65DEC" w:rsidRDefault="00A646C8" w14:paraId="0B77CED3" w14:textId="5A13EA16">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This was taken at 3:33am, so Joan was not the one in the devil’s… Whoever</w:t>
      </w:r>
      <w:r w:rsidRPr="00D77487" w:rsidR="00D51662">
        <w:rPr>
          <w:rFonts w:ascii="Arial" w:hAnsi="Arial" w:cs="Arial"/>
          <w:sz w:val="24"/>
          <w:szCs w:val="24"/>
        </w:rPr>
        <w:t xml:space="preserve"> was the one in the devil’s mask is the one that Chris was chasing. </w:t>
      </w:r>
    </w:p>
    <w:p w:rsidRPr="00D77487" w:rsidR="00D51662" w:rsidP="00F65DEC" w:rsidRDefault="00D51662" w14:paraId="5A5437E2" w14:textId="77777777">
      <w:pPr>
        <w:spacing w:after="0" w:line="240" w:lineRule="auto"/>
        <w:ind w:left="1843" w:hanging="1843"/>
        <w:jc w:val="both"/>
        <w:rPr>
          <w:rFonts w:ascii="Arial" w:hAnsi="Arial" w:cs="Arial"/>
          <w:sz w:val="24"/>
          <w:szCs w:val="24"/>
        </w:rPr>
      </w:pPr>
    </w:p>
    <w:p w:rsidRPr="00D77487" w:rsidR="00D51662" w:rsidP="00F65DEC" w:rsidRDefault="00727ADE" w14:paraId="0F46941C" w14:textId="38354F1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But is that Nick? </w:t>
      </w:r>
    </w:p>
    <w:p w:rsidRPr="00D77487" w:rsidR="00D51662" w:rsidP="00F65DEC" w:rsidRDefault="00D51662" w14:paraId="6C983E4D" w14:textId="77777777">
      <w:pPr>
        <w:spacing w:after="0" w:line="240" w:lineRule="auto"/>
        <w:ind w:left="1843" w:hanging="1843"/>
        <w:jc w:val="both"/>
        <w:rPr>
          <w:rFonts w:ascii="Arial" w:hAnsi="Arial" w:cs="Arial"/>
          <w:sz w:val="24"/>
          <w:szCs w:val="24"/>
        </w:rPr>
      </w:pPr>
    </w:p>
    <w:p w:rsidRPr="00D77487" w:rsidR="00D51662" w:rsidP="00F65DEC" w:rsidRDefault="00727ADE" w14:paraId="7FCEA270" w14:textId="29FD12B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Yes, this was the image that was…</w:t>
      </w:r>
    </w:p>
    <w:p w:rsidRPr="00D77487" w:rsidR="00D51662" w:rsidP="00F65DEC" w:rsidRDefault="00D51662" w14:paraId="5A17E358" w14:textId="77777777">
      <w:pPr>
        <w:spacing w:after="0" w:line="240" w:lineRule="auto"/>
        <w:ind w:left="1843" w:hanging="1843"/>
        <w:jc w:val="both"/>
        <w:rPr>
          <w:rFonts w:ascii="Arial" w:hAnsi="Arial" w:cs="Arial"/>
          <w:sz w:val="24"/>
          <w:szCs w:val="24"/>
        </w:rPr>
      </w:pPr>
    </w:p>
    <w:p w:rsidRPr="00D77487" w:rsidR="00D51662" w:rsidP="00F65DEC" w:rsidRDefault="00727ADE" w14:paraId="119F2537" w14:textId="17FAD9E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That was…</w:t>
      </w:r>
    </w:p>
    <w:p w:rsidRPr="00D77487" w:rsidR="00D51662" w:rsidP="00F65DEC" w:rsidRDefault="00D51662" w14:paraId="17372941" w14:textId="77777777">
      <w:pPr>
        <w:spacing w:after="0" w:line="240" w:lineRule="auto"/>
        <w:ind w:left="1843" w:hanging="1843"/>
        <w:jc w:val="both"/>
        <w:rPr>
          <w:rFonts w:ascii="Arial" w:hAnsi="Arial" w:cs="Arial"/>
          <w:sz w:val="24"/>
          <w:szCs w:val="24"/>
        </w:rPr>
      </w:pPr>
    </w:p>
    <w:p w:rsidRPr="00D77487" w:rsidR="00D51662" w:rsidP="00F65DEC" w:rsidRDefault="00727ADE" w14:paraId="518BC249" w14:textId="4BEB9F9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That’s the devil’s mask person that Carmen was referring to.</w:t>
      </w:r>
    </w:p>
    <w:p w:rsidRPr="00D77487" w:rsidR="00D51662" w:rsidP="00F65DEC" w:rsidRDefault="00D51662" w14:paraId="1CE4AC3D" w14:textId="77777777">
      <w:pPr>
        <w:spacing w:after="0" w:line="240" w:lineRule="auto"/>
        <w:ind w:left="1843" w:hanging="1843"/>
        <w:jc w:val="both"/>
        <w:rPr>
          <w:rFonts w:ascii="Arial" w:hAnsi="Arial" w:cs="Arial"/>
          <w:sz w:val="24"/>
          <w:szCs w:val="24"/>
        </w:rPr>
      </w:pPr>
    </w:p>
    <w:p w:rsidRPr="00D77487" w:rsidR="00D51662" w:rsidP="00F65DEC" w:rsidRDefault="00727ADE" w14:paraId="07DB7680" w14:textId="49CF0ED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but it said he was, like, </w:t>
      </w:r>
      <w:r w:rsidRPr="00D77487" w:rsidR="00D51662">
        <w:rPr>
          <w:rFonts w:ascii="Arial" w:hAnsi="Arial" w:cs="Arial"/>
          <w:sz w:val="24"/>
          <w:szCs w:val="24"/>
          <w:highlight w:val="yellow"/>
        </w:rPr>
        <w:t>[inaudible 00:31:47]</w:t>
      </w:r>
      <w:r w:rsidRPr="00D77487" w:rsidR="00D51662">
        <w:rPr>
          <w:rFonts w:ascii="Arial" w:hAnsi="Arial" w:cs="Arial"/>
          <w:sz w:val="24"/>
          <w:szCs w:val="24"/>
        </w:rPr>
        <w:t xml:space="preserve">? When did he head out? </w:t>
      </w:r>
    </w:p>
    <w:p w:rsidRPr="00D77487" w:rsidR="00D51662" w:rsidP="00F65DEC" w:rsidRDefault="00D51662" w14:paraId="0ED0A27B" w14:textId="77777777">
      <w:pPr>
        <w:spacing w:after="0" w:line="240" w:lineRule="auto"/>
        <w:ind w:left="1843" w:hanging="1843"/>
        <w:jc w:val="both"/>
        <w:rPr>
          <w:rFonts w:ascii="Arial" w:hAnsi="Arial" w:cs="Arial"/>
          <w:sz w:val="24"/>
          <w:szCs w:val="24"/>
        </w:rPr>
      </w:pPr>
    </w:p>
    <w:p w:rsidRPr="00D77487" w:rsidR="00D51662" w:rsidP="00F65DEC" w:rsidRDefault="00727ADE" w14:paraId="1DC5EC53" w14:textId="07CD662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00F65DEC">
        <w:rPr>
          <w:rFonts w:ascii="Arial" w:hAnsi="Arial" w:cs="Arial"/>
          <w:sz w:val="24"/>
          <w:szCs w:val="24"/>
        </w:rPr>
        <w:t xml:space="preserve">So, </w:t>
      </w:r>
      <w:r w:rsidRPr="00D77487" w:rsidR="00D51662">
        <w:rPr>
          <w:rFonts w:ascii="Arial" w:hAnsi="Arial" w:cs="Arial"/>
          <w:sz w:val="24"/>
          <w:szCs w:val="24"/>
        </w:rPr>
        <w:t xml:space="preserve">Nick had been seeing the devil a few months…seemed exaggerating tales, obsessed with figuring out who was to blame, </w:t>
      </w:r>
      <w:r w:rsidRPr="00D77487" w:rsidR="00D51662">
        <w:rPr>
          <w:rFonts w:ascii="Arial" w:hAnsi="Arial" w:cs="Arial"/>
          <w:sz w:val="24"/>
          <w:szCs w:val="24"/>
          <w:highlight w:val="yellow"/>
        </w:rPr>
        <w:t>[inaudible 00:31:59]</w:t>
      </w:r>
      <w:r w:rsidRPr="00D77487" w:rsidR="00D51662">
        <w:rPr>
          <w:rFonts w:ascii="Arial" w:hAnsi="Arial" w:cs="Arial"/>
          <w:sz w:val="24"/>
          <w:szCs w:val="24"/>
        </w:rPr>
        <w:t xml:space="preserve">. On the night he died, I just closed up and he came out the office, and he said he finally figured it out. Before he could explain, he saw someone outside and ran off to the woods. My back was to the door, so I didn’t see anyone. By the time I turned around, both Nick and the devil were gone and all that was left was a small burning fire outside. </w:t>
      </w:r>
    </w:p>
    <w:p w:rsidRPr="00D77487" w:rsidR="00D51662" w:rsidP="00F65DEC" w:rsidRDefault="00D51662" w14:paraId="7117A09C" w14:textId="77777777">
      <w:pPr>
        <w:spacing w:after="0" w:line="240" w:lineRule="auto"/>
        <w:ind w:left="1843" w:hanging="1843"/>
        <w:jc w:val="both"/>
        <w:rPr>
          <w:rFonts w:ascii="Arial" w:hAnsi="Arial" w:cs="Arial"/>
          <w:sz w:val="24"/>
          <w:szCs w:val="24"/>
        </w:rPr>
      </w:pPr>
    </w:p>
    <w:p w:rsidRPr="00D77487" w:rsidR="00D51662" w:rsidP="00F65DEC" w:rsidRDefault="00727ADE" w14:paraId="7638B266" w14:textId="6F1F9C50">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00F65DEC">
        <w:rPr>
          <w:rFonts w:ascii="Arial" w:hAnsi="Arial" w:cs="Arial"/>
          <w:sz w:val="24"/>
          <w:szCs w:val="24"/>
        </w:rPr>
        <w:t xml:space="preserve">So, </w:t>
      </w:r>
      <w:r w:rsidRPr="00D77487" w:rsidR="00D51662">
        <w:rPr>
          <w:rFonts w:ascii="Arial" w:hAnsi="Arial" w:cs="Arial"/>
          <w:sz w:val="24"/>
          <w:szCs w:val="24"/>
        </w:rPr>
        <w:t xml:space="preserve">is that from the wife’s point of view? </w:t>
      </w:r>
    </w:p>
    <w:p w:rsidRPr="00D77487" w:rsidR="00D51662" w:rsidP="00F65DEC" w:rsidRDefault="00D51662" w14:paraId="3ED5682A" w14:textId="77777777">
      <w:pPr>
        <w:spacing w:after="0" w:line="240" w:lineRule="auto"/>
        <w:ind w:left="1843" w:hanging="1843"/>
        <w:jc w:val="both"/>
        <w:rPr>
          <w:rFonts w:ascii="Arial" w:hAnsi="Arial" w:cs="Arial"/>
          <w:sz w:val="24"/>
          <w:szCs w:val="24"/>
        </w:rPr>
      </w:pPr>
    </w:p>
    <w:p w:rsidRPr="00D77487" w:rsidR="00D51662" w:rsidP="00F65DEC" w:rsidRDefault="00727ADE" w14:paraId="45A2B531" w14:textId="765EAAD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That’s Carmen, the one that reported it, so that’s her, I think. </w:t>
      </w:r>
    </w:p>
    <w:p w:rsidRPr="00D77487" w:rsidR="00D51662" w:rsidP="00F65DEC" w:rsidRDefault="00D51662" w14:paraId="79013926" w14:textId="77777777">
      <w:pPr>
        <w:spacing w:after="0" w:line="240" w:lineRule="auto"/>
        <w:ind w:left="1843" w:hanging="1843"/>
        <w:jc w:val="both"/>
        <w:rPr>
          <w:rFonts w:ascii="Arial" w:hAnsi="Arial" w:cs="Arial"/>
          <w:sz w:val="24"/>
          <w:szCs w:val="24"/>
        </w:rPr>
      </w:pPr>
    </w:p>
    <w:p w:rsidRPr="00D77487" w:rsidR="00D51662" w:rsidP="00F65DEC" w:rsidRDefault="00727ADE" w14:paraId="3DFBB193" w14:textId="7F76589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Okay. Because she says her back’s turned to the door but…</w:t>
      </w:r>
    </w:p>
    <w:p w:rsidRPr="00D77487" w:rsidR="00D51662" w:rsidP="00F65DEC" w:rsidRDefault="00D51662" w14:paraId="74635B2E" w14:textId="77777777">
      <w:pPr>
        <w:spacing w:after="0" w:line="240" w:lineRule="auto"/>
        <w:ind w:left="1843" w:hanging="1843"/>
        <w:jc w:val="both"/>
        <w:rPr>
          <w:rFonts w:ascii="Arial" w:hAnsi="Arial" w:cs="Arial"/>
          <w:sz w:val="24"/>
          <w:szCs w:val="24"/>
        </w:rPr>
      </w:pPr>
    </w:p>
    <w:p w:rsidRPr="00D77487" w:rsidR="00D51662" w:rsidP="00F65DEC" w:rsidRDefault="00727ADE" w14:paraId="06EBE454" w14:textId="1D6B25C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Okay, I’m trying to find the way to see if there’s anything in the locked deposit bag because we’re running out of time. </w:t>
      </w:r>
    </w:p>
    <w:p w:rsidRPr="00D77487" w:rsidR="00D51662" w:rsidP="00F65DEC" w:rsidRDefault="00D51662" w14:paraId="428ABB82" w14:textId="77777777">
      <w:pPr>
        <w:spacing w:after="0" w:line="240" w:lineRule="auto"/>
        <w:ind w:left="1843" w:hanging="1843"/>
        <w:jc w:val="both"/>
        <w:rPr>
          <w:rFonts w:ascii="Arial" w:hAnsi="Arial" w:cs="Arial"/>
          <w:sz w:val="24"/>
          <w:szCs w:val="24"/>
        </w:rPr>
      </w:pPr>
    </w:p>
    <w:p w:rsidRPr="00D77487" w:rsidR="00D51662" w:rsidP="00F65DEC" w:rsidRDefault="00727ADE" w14:paraId="5552FFDD" w14:textId="5D68DAE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locked deposit bag is…well, there is a message on the back of the coaster that says the date you’ll never forget, which is month, month, year. Let’s see… </w:t>
      </w:r>
    </w:p>
    <w:p w:rsidRPr="00D77487" w:rsidR="00D51662" w:rsidP="00F65DEC" w:rsidRDefault="00D51662" w14:paraId="2D6EDAE8" w14:textId="77777777">
      <w:pPr>
        <w:spacing w:after="0" w:line="240" w:lineRule="auto"/>
        <w:ind w:left="1843" w:hanging="1843"/>
        <w:jc w:val="both"/>
        <w:rPr>
          <w:rFonts w:ascii="Arial" w:hAnsi="Arial" w:cs="Arial"/>
          <w:sz w:val="24"/>
          <w:szCs w:val="24"/>
        </w:rPr>
      </w:pPr>
    </w:p>
    <w:p w:rsidRPr="00D77487" w:rsidR="00D51662" w:rsidP="00F65DEC" w:rsidRDefault="00727ADE" w14:paraId="3197176F" w14:textId="2317732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highlight w:val="yellow"/>
        </w:rPr>
        <w:t>[Inaudible 00:33:15]</w:t>
      </w:r>
      <w:r w:rsidRPr="00D77487" w:rsidR="00D51662">
        <w:rPr>
          <w:rFonts w:ascii="Arial" w:hAnsi="Arial" w:cs="Arial"/>
          <w:sz w:val="24"/>
          <w:szCs w:val="24"/>
        </w:rPr>
        <w:t>.</w:t>
      </w:r>
    </w:p>
    <w:p w:rsidRPr="00D77487" w:rsidR="00D51662" w:rsidP="00F65DEC" w:rsidRDefault="00D51662" w14:paraId="15EE24E4" w14:textId="77777777">
      <w:pPr>
        <w:spacing w:after="0" w:line="240" w:lineRule="auto"/>
        <w:ind w:left="1843" w:hanging="1843"/>
        <w:jc w:val="both"/>
        <w:rPr>
          <w:rFonts w:ascii="Arial" w:hAnsi="Arial" w:cs="Arial"/>
          <w:sz w:val="24"/>
          <w:szCs w:val="24"/>
        </w:rPr>
      </w:pPr>
    </w:p>
    <w:p w:rsidRPr="00D77487" w:rsidR="00D51662" w:rsidP="00F65DEC" w:rsidRDefault="00727ADE" w14:paraId="581F63C9" w14:textId="5BDBB28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Month, month, year. That’s the weird thing, because years are usually two numbers… What year did he buy the bar? When was the bar bought? </w:t>
      </w:r>
    </w:p>
    <w:p w:rsidRPr="00D77487" w:rsidR="00D51662" w:rsidP="00F65DEC" w:rsidRDefault="00D51662" w14:paraId="3E233974" w14:textId="77777777">
      <w:pPr>
        <w:spacing w:after="0" w:line="240" w:lineRule="auto"/>
        <w:ind w:left="1843" w:hanging="1843"/>
        <w:jc w:val="both"/>
        <w:rPr>
          <w:rFonts w:ascii="Arial" w:hAnsi="Arial" w:cs="Arial"/>
          <w:sz w:val="24"/>
          <w:szCs w:val="24"/>
        </w:rPr>
      </w:pPr>
    </w:p>
    <w:p w:rsidRPr="00D77487" w:rsidR="00D51662" w:rsidP="00F65DEC" w:rsidRDefault="00727ADE" w14:paraId="458129C6" w14:textId="5F44BE1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Tenth anniversary in 2015, so it must have been 2005. </w:t>
      </w:r>
    </w:p>
    <w:p w:rsidRPr="00D77487" w:rsidR="00D51662" w:rsidP="00F65DEC" w:rsidRDefault="00D51662" w14:paraId="10E5F4BA" w14:textId="77777777">
      <w:pPr>
        <w:spacing w:after="0" w:line="240" w:lineRule="auto"/>
        <w:ind w:left="1843" w:hanging="1843"/>
        <w:jc w:val="both"/>
        <w:rPr>
          <w:rFonts w:ascii="Arial" w:hAnsi="Arial" w:cs="Arial"/>
          <w:sz w:val="24"/>
          <w:szCs w:val="24"/>
        </w:rPr>
      </w:pPr>
    </w:p>
    <w:p w:rsidRPr="00D77487" w:rsidR="00D51662" w:rsidP="00F65DEC" w:rsidRDefault="00727ADE" w14:paraId="162603D3" w14:textId="63BC50A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Five, so…</w:t>
      </w:r>
    </w:p>
    <w:p w:rsidRPr="00D77487" w:rsidR="00D51662" w:rsidP="00F65DEC" w:rsidRDefault="00D51662" w14:paraId="01BABA89" w14:textId="77777777">
      <w:pPr>
        <w:spacing w:after="0" w:line="240" w:lineRule="auto"/>
        <w:ind w:left="1843" w:hanging="1843"/>
        <w:jc w:val="both"/>
        <w:rPr>
          <w:rFonts w:ascii="Arial" w:hAnsi="Arial" w:cs="Arial"/>
          <w:sz w:val="24"/>
          <w:szCs w:val="24"/>
        </w:rPr>
      </w:pPr>
    </w:p>
    <w:p w:rsidRPr="00D77487" w:rsidR="00D51662" w:rsidP="00F65DEC" w:rsidRDefault="00727ADE" w14:paraId="5ED09E7A" w14:textId="40C8598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November 1.</w:t>
      </w:r>
    </w:p>
    <w:p w:rsidRPr="00D77487" w:rsidR="00D51662" w:rsidP="00F65DEC" w:rsidRDefault="00D51662" w14:paraId="710522A3" w14:textId="77777777">
      <w:pPr>
        <w:spacing w:after="0" w:line="240" w:lineRule="auto"/>
        <w:ind w:left="1843" w:hanging="1843"/>
        <w:jc w:val="both"/>
        <w:rPr>
          <w:rFonts w:ascii="Arial" w:hAnsi="Arial" w:cs="Arial"/>
          <w:sz w:val="24"/>
          <w:szCs w:val="24"/>
        </w:rPr>
      </w:pPr>
    </w:p>
    <w:p w:rsidRPr="00D77487" w:rsidR="00D51662" w:rsidP="00F65DEC" w:rsidRDefault="00727ADE" w14:paraId="6ABD48EC" w14:textId="4884A84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And then November is…</w:t>
      </w:r>
    </w:p>
    <w:p w:rsidRPr="00D77487" w:rsidR="00D51662" w:rsidP="00F65DEC" w:rsidRDefault="00D51662" w14:paraId="5A6F8BC4" w14:textId="77777777">
      <w:pPr>
        <w:spacing w:after="0" w:line="240" w:lineRule="auto"/>
        <w:ind w:left="1843" w:hanging="1843"/>
        <w:jc w:val="both"/>
        <w:rPr>
          <w:rFonts w:ascii="Arial" w:hAnsi="Arial" w:cs="Arial"/>
          <w:sz w:val="24"/>
          <w:szCs w:val="24"/>
        </w:rPr>
      </w:pPr>
    </w:p>
    <w:p w:rsidRPr="00D77487" w:rsidR="00D51662" w:rsidP="00F65DEC" w:rsidRDefault="00727ADE" w14:paraId="4DDA91FF" w14:textId="4A22216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Eleven. </w:t>
      </w:r>
    </w:p>
    <w:p w:rsidRPr="00D77487" w:rsidR="00D51662" w:rsidP="00F65DEC" w:rsidRDefault="00D51662" w14:paraId="101B6EF2" w14:textId="77777777">
      <w:pPr>
        <w:spacing w:after="0" w:line="240" w:lineRule="auto"/>
        <w:ind w:left="1843" w:hanging="1843"/>
        <w:jc w:val="both"/>
        <w:rPr>
          <w:rFonts w:ascii="Arial" w:hAnsi="Arial" w:cs="Arial"/>
          <w:sz w:val="24"/>
          <w:szCs w:val="24"/>
        </w:rPr>
      </w:pPr>
    </w:p>
    <w:p w:rsidRPr="00D77487" w:rsidR="00D51662" w:rsidP="00F65DEC" w:rsidRDefault="00727ADE" w14:paraId="37D90C4E" w14:textId="28543F0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Wait, month, yes, that actually works. Could that be the…? Perhaps not. </w:t>
      </w:r>
    </w:p>
    <w:p w:rsidRPr="00D77487" w:rsidR="00D51662" w:rsidP="00F65DEC" w:rsidRDefault="00D51662" w14:paraId="3ABBD90E" w14:textId="77777777">
      <w:pPr>
        <w:spacing w:after="0" w:line="240" w:lineRule="auto"/>
        <w:ind w:left="1843" w:hanging="1843"/>
        <w:jc w:val="both"/>
        <w:rPr>
          <w:rFonts w:ascii="Arial" w:hAnsi="Arial" w:cs="Arial"/>
          <w:sz w:val="24"/>
          <w:szCs w:val="24"/>
        </w:rPr>
      </w:pPr>
    </w:p>
    <w:p w:rsidRPr="00D77487" w:rsidR="00D51662" w:rsidP="00F65DEC" w:rsidRDefault="00727ADE" w14:paraId="57F266A9" w14:textId="573E014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Is this supposed to be five or seven… 7 December…</w:t>
      </w:r>
    </w:p>
    <w:p w:rsidRPr="00D77487" w:rsidR="00D51662" w:rsidP="00F65DEC" w:rsidRDefault="00D51662" w14:paraId="3CF8C3B7" w14:textId="77777777">
      <w:pPr>
        <w:spacing w:after="0" w:line="240" w:lineRule="auto"/>
        <w:ind w:left="1843" w:hanging="1843"/>
        <w:jc w:val="both"/>
        <w:rPr>
          <w:rFonts w:ascii="Arial" w:hAnsi="Arial" w:cs="Arial"/>
          <w:sz w:val="24"/>
          <w:szCs w:val="24"/>
        </w:rPr>
      </w:pPr>
    </w:p>
    <w:p w:rsidRPr="00D77487" w:rsidR="00D51662" w:rsidP="00F65DEC" w:rsidRDefault="00727ADE" w14:paraId="77BA00B5" w14:textId="7B59C82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From this, it’s month/year. </w:t>
      </w:r>
    </w:p>
    <w:p w:rsidRPr="00D77487" w:rsidR="00D51662" w:rsidP="00F65DEC" w:rsidRDefault="00D51662" w14:paraId="2665FE7B" w14:textId="77777777">
      <w:pPr>
        <w:spacing w:after="0" w:line="240" w:lineRule="auto"/>
        <w:ind w:left="1843" w:hanging="1843"/>
        <w:jc w:val="both"/>
        <w:rPr>
          <w:rFonts w:ascii="Arial" w:hAnsi="Arial" w:cs="Arial"/>
          <w:sz w:val="24"/>
          <w:szCs w:val="24"/>
        </w:rPr>
      </w:pPr>
    </w:p>
    <w:p w:rsidRPr="00D77487" w:rsidR="00D51662" w:rsidP="00F65DEC" w:rsidRDefault="00727ADE" w14:paraId="0CF9B12D" w14:textId="76A1D87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Oh, yes, is it meant to be the day he died? </w:t>
      </w:r>
    </w:p>
    <w:p w:rsidRPr="00D77487" w:rsidR="00D51662" w:rsidP="00F65DEC" w:rsidRDefault="00D51662" w14:paraId="1396E243" w14:textId="77777777">
      <w:pPr>
        <w:spacing w:after="0" w:line="240" w:lineRule="auto"/>
        <w:ind w:left="1843" w:hanging="1843"/>
        <w:jc w:val="both"/>
        <w:rPr>
          <w:rFonts w:ascii="Arial" w:hAnsi="Arial" w:cs="Arial"/>
          <w:sz w:val="24"/>
          <w:szCs w:val="24"/>
        </w:rPr>
      </w:pPr>
    </w:p>
    <w:p w:rsidRPr="00D77487" w:rsidR="00D51662" w:rsidP="00F65DEC" w:rsidRDefault="00727ADE" w14:paraId="358F2CF4" w14:textId="4649CF6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It would have to be a single digit year number. </w:t>
      </w:r>
    </w:p>
    <w:p w:rsidRPr="00D77487" w:rsidR="00D51662" w:rsidP="00F65DEC" w:rsidRDefault="00D51662" w14:paraId="4FF27AA5" w14:textId="77777777">
      <w:pPr>
        <w:spacing w:after="0" w:line="240" w:lineRule="auto"/>
        <w:ind w:left="1843" w:hanging="1843"/>
        <w:jc w:val="both"/>
        <w:rPr>
          <w:rFonts w:ascii="Arial" w:hAnsi="Arial" w:cs="Arial"/>
          <w:sz w:val="24"/>
          <w:szCs w:val="24"/>
        </w:rPr>
      </w:pPr>
    </w:p>
    <w:p w:rsidRPr="00D77487" w:rsidR="00D51662" w:rsidP="00F65DEC" w:rsidRDefault="00727ADE" w14:paraId="5E2A97E4" w14:textId="4533C5E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Oh, yes, because we…</w:t>
      </w:r>
    </w:p>
    <w:p w:rsidRPr="00D77487" w:rsidR="00D51662" w:rsidP="00F65DEC" w:rsidRDefault="00D51662" w14:paraId="7FD438B8" w14:textId="77777777">
      <w:pPr>
        <w:spacing w:after="0" w:line="240" w:lineRule="auto"/>
        <w:ind w:left="1843" w:hanging="1843"/>
        <w:jc w:val="both"/>
        <w:rPr>
          <w:rFonts w:ascii="Arial" w:hAnsi="Arial" w:cs="Arial"/>
          <w:sz w:val="24"/>
          <w:szCs w:val="24"/>
        </w:rPr>
      </w:pPr>
    </w:p>
    <w:p w:rsidRPr="00D77487" w:rsidR="00D51662" w:rsidP="00F65DEC" w:rsidRDefault="00727ADE" w14:paraId="538FE658" w14:textId="46C5D87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Which would also mean it couldn’t be when he was married necessarily, unless… When you said the ten year anniversary, okay, that’s the image from that. Slowly eking that open… Unless I’ve not done that right. </w:t>
      </w:r>
    </w:p>
    <w:p w:rsidRPr="00D77487" w:rsidR="00D51662" w:rsidP="00F65DEC" w:rsidRDefault="00D51662" w14:paraId="16895400" w14:textId="77777777">
      <w:pPr>
        <w:spacing w:after="0" w:line="240" w:lineRule="auto"/>
        <w:ind w:left="1843" w:hanging="1843"/>
        <w:jc w:val="both"/>
        <w:rPr>
          <w:rFonts w:ascii="Arial" w:hAnsi="Arial" w:cs="Arial"/>
          <w:sz w:val="24"/>
          <w:szCs w:val="24"/>
        </w:rPr>
      </w:pPr>
    </w:p>
    <w:p w:rsidRPr="00D77487" w:rsidR="00D51662" w:rsidP="00F65DEC" w:rsidRDefault="00727ADE" w14:paraId="155B3002" w14:textId="5F68BF3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It’s supposed to just come…and also get the right code, because also press it to open…</w:t>
      </w:r>
    </w:p>
    <w:p w:rsidRPr="00D77487" w:rsidR="00D51662" w:rsidP="00F65DEC" w:rsidRDefault="00D51662" w14:paraId="069CDEE0" w14:textId="77777777">
      <w:pPr>
        <w:spacing w:after="0" w:line="240" w:lineRule="auto"/>
        <w:ind w:left="1843" w:hanging="1843"/>
        <w:jc w:val="both"/>
        <w:rPr>
          <w:rFonts w:ascii="Arial" w:hAnsi="Arial" w:cs="Arial"/>
          <w:sz w:val="24"/>
          <w:szCs w:val="24"/>
        </w:rPr>
      </w:pPr>
    </w:p>
    <w:p w:rsidRPr="00D77487" w:rsidR="00D51662" w:rsidP="00F65DEC" w:rsidRDefault="00727ADE" w14:paraId="7AFF4C0E" w14:textId="4F11774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3D020E7E" w14:textId="77777777">
      <w:pPr>
        <w:spacing w:after="0" w:line="240" w:lineRule="auto"/>
        <w:ind w:left="1843" w:hanging="1843"/>
        <w:jc w:val="both"/>
        <w:rPr>
          <w:rFonts w:ascii="Arial" w:hAnsi="Arial" w:cs="Arial"/>
          <w:sz w:val="24"/>
          <w:szCs w:val="24"/>
        </w:rPr>
      </w:pPr>
    </w:p>
    <w:p w:rsidRPr="00D77487" w:rsidR="00D51662" w:rsidP="00F65DEC" w:rsidRDefault="00727ADE" w14:paraId="08632595" w14:textId="1F2A1052">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00F65DEC">
        <w:rPr>
          <w:rFonts w:ascii="Arial" w:hAnsi="Arial" w:cs="Arial"/>
          <w:sz w:val="24"/>
          <w:szCs w:val="24"/>
        </w:rPr>
        <w:t xml:space="preserve">So, </w:t>
      </w:r>
      <w:r w:rsidRPr="00D77487" w:rsidR="00D51662">
        <w:rPr>
          <w:rFonts w:ascii="Arial" w:hAnsi="Arial" w:cs="Arial"/>
          <w:sz w:val="24"/>
          <w:szCs w:val="24"/>
        </w:rPr>
        <w:t>can you try 11, seven…</w:t>
      </w:r>
    </w:p>
    <w:p w:rsidRPr="00D77487" w:rsidR="00D51662" w:rsidP="00F65DEC" w:rsidRDefault="00D51662" w14:paraId="778E3A82" w14:textId="77777777">
      <w:pPr>
        <w:spacing w:after="0" w:line="240" w:lineRule="auto"/>
        <w:ind w:left="1843" w:hanging="1843"/>
        <w:jc w:val="both"/>
        <w:rPr>
          <w:rFonts w:ascii="Arial" w:hAnsi="Arial" w:cs="Arial"/>
          <w:sz w:val="24"/>
          <w:szCs w:val="24"/>
        </w:rPr>
      </w:pPr>
    </w:p>
    <w:p w:rsidRPr="00D77487" w:rsidR="00D51662" w:rsidP="00F65DEC" w:rsidRDefault="00727ADE" w14:paraId="6C8733D8" w14:textId="03B6164D">
      <w:pPr>
        <w:spacing w:after="0" w:line="240" w:lineRule="auto"/>
        <w:ind w:left="1843" w:hanging="1843"/>
        <w:jc w:val="both"/>
        <w:rPr>
          <w:rFonts w:ascii="Arial" w:hAnsi="Arial" w:cs="Arial"/>
          <w:sz w:val="24"/>
          <w:szCs w:val="24"/>
        </w:rPr>
      </w:pPr>
      <w:r w:rsidRPr="7615E6D4" w:rsidR="1CCFF646">
        <w:rPr>
          <w:rFonts w:ascii="Arial" w:hAnsi="Arial" w:cs="Arial"/>
          <w:sz w:val="24"/>
          <w:szCs w:val="24"/>
          <w:u w:val="single"/>
        </w:rPr>
        <w:t>Researcher 2</w:t>
      </w:r>
      <w:r w:rsidRPr="7615E6D4" w:rsidR="00727ADE">
        <w:rPr>
          <w:rFonts w:ascii="Arial" w:hAnsi="Arial" w:cs="Arial"/>
          <w:sz w:val="24"/>
          <w:szCs w:val="24"/>
          <w:u w:val="single"/>
        </w:rPr>
        <w:t>:</w:t>
      </w:r>
      <w:r>
        <w:tab/>
      </w:r>
      <w:r w:rsidRPr="7615E6D4" w:rsidR="00D51662">
        <w:rPr>
          <w:rFonts w:ascii="Arial" w:hAnsi="Arial" w:cs="Arial"/>
          <w:sz w:val="24"/>
          <w:szCs w:val="24"/>
        </w:rPr>
        <w:t xml:space="preserve">Which code did </w:t>
      </w:r>
      <w:r w:rsidRPr="7615E6D4" w:rsidR="00D51662">
        <w:rPr>
          <w:rFonts w:ascii="Arial" w:hAnsi="Arial" w:cs="Arial"/>
          <w:sz w:val="24"/>
          <w:szCs w:val="24"/>
        </w:rPr>
        <w:t xml:space="preserve">you enter? </w:t>
      </w:r>
    </w:p>
    <w:p w:rsidRPr="00D77487" w:rsidR="00D51662" w:rsidP="00F65DEC" w:rsidRDefault="00D51662" w14:paraId="3BF85B6C" w14:textId="77777777">
      <w:pPr>
        <w:spacing w:after="0" w:line="240" w:lineRule="auto"/>
        <w:ind w:left="1843" w:hanging="1843"/>
        <w:jc w:val="both"/>
        <w:rPr>
          <w:rFonts w:ascii="Arial" w:hAnsi="Arial" w:cs="Arial"/>
          <w:sz w:val="24"/>
          <w:szCs w:val="24"/>
        </w:rPr>
      </w:pPr>
    </w:p>
    <w:p w:rsidRPr="00D77487" w:rsidR="00D51662" w:rsidP="00F65DEC" w:rsidRDefault="00727ADE" w14:paraId="17DE9C92" w14:textId="3DF6047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11, five, 115. Okay, so that’s clearly not the correct code, based on the fact that you’re not going in and trying to fix it. </w:t>
      </w:r>
    </w:p>
    <w:p w:rsidRPr="00D77487" w:rsidR="00D51662" w:rsidP="00F65DEC" w:rsidRDefault="00D51662" w14:paraId="7FC458F6" w14:textId="77777777">
      <w:pPr>
        <w:spacing w:after="0" w:line="240" w:lineRule="auto"/>
        <w:ind w:left="1843" w:hanging="1843"/>
        <w:jc w:val="both"/>
        <w:rPr>
          <w:rFonts w:ascii="Arial" w:hAnsi="Arial" w:cs="Arial"/>
          <w:sz w:val="24"/>
          <w:szCs w:val="24"/>
        </w:rPr>
      </w:pPr>
    </w:p>
    <w:p w:rsidRPr="00D77487" w:rsidR="00D51662" w:rsidP="00F65DEC" w:rsidRDefault="00727ADE" w14:paraId="4FEA4279" w14:textId="1F3913B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00F65DEC">
        <w:rPr>
          <w:rFonts w:ascii="Arial" w:hAnsi="Arial" w:cs="Arial"/>
          <w:sz w:val="24"/>
          <w:szCs w:val="24"/>
        </w:rPr>
        <w:t xml:space="preserve">So, </w:t>
      </w:r>
      <w:r w:rsidRPr="00D77487" w:rsidR="00D51662">
        <w:rPr>
          <w:rFonts w:ascii="Arial" w:hAnsi="Arial" w:cs="Arial"/>
          <w:sz w:val="24"/>
          <w:szCs w:val="24"/>
        </w:rPr>
        <w:t>you have to find this…</w:t>
      </w:r>
    </w:p>
    <w:p w:rsidRPr="00D77487" w:rsidR="00D51662" w:rsidP="00F65DEC" w:rsidRDefault="00D51662" w14:paraId="23597BAD" w14:textId="77777777">
      <w:pPr>
        <w:spacing w:after="0" w:line="240" w:lineRule="auto"/>
        <w:ind w:left="1843" w:hanging="1843"/>
        <w:jc w:val="both"/>
        <w:rPr>
          <w:rFonts w:ascii="Arial" w:hAnsi="Arial" w:cs="Arial"/>
          <w:sz w:val="24"/>
          <w:szCs w:val="24"/>
        </w:rPr>
      </w:pPr>
    </w:p>
    <w:p w:rsidRPr="00D77487" w:rsidR="00D51662" w:rsidP="00F65DEC" w:rsidRDefault="00727ADE" w14:paraId="4F025A7F" w14:textId="444C923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it’s something else then, okay. </w:t>
      </w:r>
    </w:p>
    <w:p w:rsidRPr="00D77487" w:rsidR="00D51662" w:rsidP="00F65DEC" w:rsidRDefault="00D51662" w14:paraId="71FCAC01" w14:textId="77777777">
      <w:pPr>
        <w:spacing w:after="0" w:line="240" w:lineRule="auto"/>
        <w:ind w:left="1843" w:hanging="1843"/>
        <w:jc w:val="both"/>
        <w:rPr>
          <w:rFonts w:ascii="Arial" w:hAnsi="Arial" w:cs="Arial"/>
          <w:sz w:val="24"/>
          <w:szCs w:val="24"/>
        </w:rPr>
      </w:pPr>
    </w:p>
    <w:p w:rsidRPr="00D77487" w:rsidR="00D51662" w:rsidP="00F65DEC" w:rsidRDefault="00727ADE" w14:paraId="3FEF71CE" w14:textId="53BFCFC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We’ve got the year again…</w:t>
      </w:r>
    </w:p>
    <w:p w:rsidRPr="00D77487" w:rsidR="00D51662" w:rsidP="00F65DEC" w:rsidRDefault="00D51662" w14:paraId="65BAD990" w14:textId="77777777">
      <w:pPr>
        <w:spacing w:after="0" w:line="240" w:lineRule="auto"/>
        <w:ind w:left="1843" w:hanging="1843"/>
        <w:jc w:val="both"/>
        <w:rPr>
          <w:rFonts w:ascii="Arial" w:hAnsi="Arial" w:cs="Arial"/>
          <w:sz w:val="24"/>
          <w:szCs w:val="24"/>
        </w:rPr>
      </w:pPr>
    </w:p>
    <w:p w:rsidRPr="00D77487" w:rsidR="00D51662" w:rsidP="00F65DEC" w:rsidRDefault="00727ADE" w14:paraId="4DA68BC2" w14:textId="69DFF49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What does it say? The date you can’t forget. </w:t>
      </w:r>
    </w:p>
    <w:p w:rsidRPr="00D77487" w:rsidR="00D51662" w:rsidP="00F65DEC" w:rsidRDefault="00D51662" w14:paraId="37B86286" w14:textId="77777777">
      <w:pPr>
        <w:spacing w:after="0" w:line="240" w:lineRule="auto"/>
        <w:ind w:left="1843" w:hanging="1843"/>
        <w:jc w:val="both"/>
        <w:rPr>
          <w:rFonts w:ascii="Arial" w:hAnsi="Arial" w:cs="Arial"/>
          <w:sz w:val="24"/>
          <w:szCs w:val="24"/>
        </w:rPr>
      </w:pPr>
    </w:p>
    <w:p w:rsidRPr="00D77487" w:rsidR="00D51662" w:rsidP="00F65DEC" w:rsidRDefault="00727ADE" w14:paraId="543A2E23" w14:textId="40C836D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This looks like a phone number, potentially, 8122126104. Are we allowed to ask to confirm that’s a phone number? </w:t>
      </w:r>
    </w:p>
    <w:p w:rsidRPr="00D77487" w:rsidR="00D51662" w:rsidP="00F65DEC" w:rsidRDefault="00D51662" w14:paraId="2BC6B7A8" w14:textId="77777777">
      <w:pPr>
        <w:spacing w:after="0" w:line="240" w:lineRule="auto"/>
        <w:ind w:left="1843" w:hanging="1843"/>
        <w:jc w:val="both"/>
        <w:rPr>
          <w:rFonts w:ascii="Arial" w:hAnsi="Arial" w:cs="Arial"/>
          <w:sz w:val="24"/>
          <w:szCs w:val="24"/>
        </w:rPr>
      </w:pPr>
    </w:p>
    <w:p w:rsidRPr="00D77487" w:rsidR="00D51662" w:rsidP="00F65DEC" w:rsidRDefault="00727ADE" w14:paraId="3A5675EF" w14:textId="2F86BDB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That’s not a phone number…</w:t>
      </w:r>
    </w:p>
    <w:p w:rsidRPr="00D77487" w:rsidR="00D51662" w:rsidP="00F65DEC" w:rsidRDefault="00D51662" w14:paraId="10CDDD12" w14:textId="77777777">
      <w:pPr>
        <w:spacing w:after="0" w:line="240" w:lineRule="auto"/>
        <w:ind w:left="1843" w:hanging="1843"/>
        <w:jc w:val="both"/>
        <w:rPr>
          <w:rFonts w:ascii="Arial" w:hAnsi="Arial" w:cs="Arial"/>
          <w:sz w:val="24"/>
          <w:szCs w:val="24"/>
        </w:rPr>
      </w:pPr>
    </w:p>
    <w:p w:rsidRPr="00D77487" w:rsidR="00D51662" w:rsidP="00F65DEC" w:rsidRDefault="00727ADE" w14:paraId="4B8647C0" w14:textId="5356461E">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51662">
        <w:rPr>
          <w:rFonts w:ascii="Arial" w:hAnsi="Arial" w:cs="Arial"/>
          <w:sz w:val="24"/>
          <w:szCs w:val="24"/>
        </w:rPr>
        <w:tab/>
      </w:r>
      <w:r w:rsidRPr="00D77487" w:rsidR="00D51662">
        <w:rPr>
          <w:rFonts w:ascii="Arial" w:hAnsi="Arial" w:cs="Arial"/>
          <w:sz w:val="24"/>
          <w:szCs w:val="24"/>
        </w:rPr>
        <w:t xml:space="preserve">You can ask. </w:t>
      </w:r>
    </w:p>
    <w:p w:rsidRPr="00D77487" w:rsidR="00D51662" w:rsidP="00F65DEC" w:rsidRDefault="00D51662" w14:paraId="6770D22B" w14:textId="77777777">
      <w:pPr>
        <w:spacing w:after="0" w:line="240" w:lineRule="auto"/>
        <w:ind w:left="1843" w:hanging="1843"/>
        <w:jc w:val="both"/>
        <w:rPr>
          <w:rFonts w:ascii="Arial" w:hAnsi="Arial" w:cs="Arial"/>
          <w:sz w:val="24"/>
          <w:szCs w:val="24"/>
        </w:rPr>
      </w:pPr>
    </w:p>
    <w:p w:rsidRPr="00D77487" w:rsidR="00D51662" w:rsidP="00F65DEC" w:rsidRDefault="00727ADE" w14:paraId="03344FC1" w14:textId="3EBD1F5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You would probably not be able to confirm the…</w:t>
      </w:r>
    </w:p>
    <w:p w:rsidRPr="00D77487" w:rsidR="00D51662" w:rsidP="00F65DEC" w:rsidRDefault="00D51662" w14:paraId="06CB681D" w14:textId="77777777">
      <w:pPr>
        <w:spacing w:after="0" w:line="240" w:lineRule="auto"/>
        <w:ind w:left="1843" w:hanging="1843"/>
        <w:jc w:val="both"/>
        <w:rPr>
          <w:rFonts w:ascii="Arial" w:hAnsi="Arial" w:cs="Arial"/>
          <w:sz w:val="24"/>
          <w:szCs w:val="24"/>
        </w:rPr>
      </w:pPr>
    </w:p>
    <w:p w:rsidRPr="00D77487" w:rsidR="00D51662" w:rsidP="00F65DEC" w:rsidRDefault="00727ADE" w14:paraId="1063D5B3" w14:textId="3F3E67C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It doesn’t look like a phone number. </w:t>
      </w:r>
    </w:p>
    <w:p w:rsidRPr="00D77487" w:rsidR="00D51662" w:rsidP="00F65DEC" w:rsidRDefault="00D51662" w14:paraId="219B9B4B" w14:textId="77777777">
      <w:pPr>
        <w:spacing w:after="0" w:line="240" w:lineRule="auto"/>
        <w:ind w:left="1843" w:hanging="1843"/>
        <w:jc w:val="both"/>
        <w:rPr>
          <w:rFonts w:ascii="Arial" w:hAnsi="Arial" w:cs="Arial"/>
          <w:sz w:val="24"/>
          <w:szCs w:val="24"/>
        </w:rPr>
      </w:pPr>
    </w:p>
    <w:p w:rsidRPr="00D77487" w:rsidR="00D51662" w:rsidP="00F65DEC" w:rsidRDefault="00727ADE" w14:paraId="6F6BD072" w14:textId="34AD5F9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Or it could be, like, a postal address… I’m trying to think, because this is set in the US, I think, this is not in the UK. Yes…</w:t>
      </w:r>
    </w:p>
    <w:p w:rsidRPr="00D77487" w:rsidR="00D51662" w:rsidP="00F65DEC" w:rsidRDefault="00D51662" w14:paraId="3F4B997B" w14:textId="77777777">
      <w:pPr>
        <w:spacing w:after="0" w:line="240" w:lineRule="auto"/>
        <w:ind w:left="1843" w:hanging="1843"/>
        <w:jc w:val="both"/>
        <w:rPr>
          <w:rFonts w:ascii="Arial" w:hAnsi="Arial" w:cs="Arial"/>
          <w:sz w:val="24"/>
          <w:szCs w:val="24"/>
        </w:rPr>
      </w:pPr>
    </w:p>
    <w:p w:rsidRPr="00D77487" w:rsidR="00D51662" w:rsidP="00F65DEC" w:rsidRDefault="00727ADE" w14:paraId="4219BF63" w14:textId="43DE6DC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What about the date that this was happening? Oh, wait, Old Scratch Tavern, 1957. </w:t>
      </w:r>
    </w:p>
    <w:p w:rsidRPr="00D77487" w:rsidR="00D51662" w:rsidP="00F65DEC" w:rsidRDefault="00D51662" w14:paraId="3D48DD2E" w14:textId="77777777">
      <w:pPr>
        <w:spacing w:after="0" w:line="240" w:lineRule="auto"/>
        <w:ind w:left="1843" w:hanging="1843"/>
        <w:jc w:val="both"/>
        <w:rPr>
          <w:rFonts w:ascii="Arial" w:hAnsi="Arial" w:cs="Arial"/>
          <w:sz w:val="24"/>
          <w:szCs w:val="24"/>
        </w:rPr>
      </w:pPr>
    </w:p>
    <w:p w:rsidRPr="00D77487" w:rsidR="00D51662" w:rsidP="00F65DEC" w:rsidRDefault="00727ADE" w14:paraId="2CDD7284" w14:textId="5A37B79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It’s a three number code, the 57 is…</w:t>
      </w:r>
    </w:p>
    <w:p w:rsidRPr="00D77487" w:rsidR="00D51662" w:rsidP="00F65DEC" w:rsidRDefault="00D51662" w14:paraId="2AC8B820" w14:textId="77777777">
      <w:pPr>
        <w:spacing w:after="0" w:line="240" w:lineRule="auto"/>
        <w:ind w:left="1843" w:hanging="1843"/>
        <w:jc w:val="both"/>
        <w:rPr>
          <w:rFonts w:ascii="Arial" w:hAnsi="Arial" w:cs="Arial"/>
          <w:sz w:val="24"/>
          <w:szCs w:val="24"/>
        </w:rPr>
      </w:pPr>
    </w:p>
    <w:p w:rsidRPr="00D77487" w:rsidR="00D51662" w:rsidP="00F65DEC" w:rsidRDefault="00727ADE" w14:paraId="1CFC10E9" w14:textId="093E1AA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Hmm…</w:t>
      </w:r>
    </w:p>
    <w:p w:rsidRPr="00D77487" w:rsidR="00D51662" w:rsidP="00F65DEC" w:rsidRDefault="00D51662" w14:paraId="1BD73182" w14:textId="77777777">
      <w:pPr>
        <w:spacing w:after="0" w:line="240" w:lineRule="auto"/>
        <w:ind w:left="1843" w:hanging="1843"/>
        <w:jc w:val="both"/>
        <w:rPr>
          <w:rFonts w:ascii="Arial" w:hAnsi="Arial" w:cs="Arial"/>
          <w:sz w:val="24"/>
          <w:szCs w:val="24"/>
        </w:rPr>
      </w:pPr>
    </w:p>
    <w:p w:rsidRPr="00D77487" w:rsidR="00D51662" w:rsidP="00F65DEC" w:rsidRDefault="00727ADE" w14:paraId="066A5E98" w14:textId="322A70A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Okay, so who would have motive to kill this guy is a good way to start. </w:t>
      </w:r>
    </w:p>
    <w:p w:rsidRPr="00D77487" w:rsidR="00D51662" w:rsidP="00F65DEC" w:rsidRDefault="00D51662" w14:paraId="4DA874AD" w14:textId="77777777">
      <w:pPr>
        <w:spacing w:after="0" w:line="240" w:lineRule="auto"/>
        <w:ind w:left="1843" w:hanging="1843"/>
        <w:jc w:val="both"/>
        <w:rPr>
          <w:rFonts w:ascii="Arial" w:hAnsi="Arial" w:cs="Arial"/>
          <w:sz w:val="24"/>
          <w:szCs w:val="24"/>
        </w:rPr>
      </w:pPr>
    </w:p>
    <w:p w:rsidRPr="00D77487" w:rsidR="00D51662" w:rsidP="00F65DEC" w:rsidRDefault="00727ADE" w14:paraId="1F59B327" w14:textId="0BFC625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Donna. </w:t>
      </w:r>
    </w:p>
    <w:p w:rsidRPr="00D77487" w:rsidR="00D51662" w:rsidP="00F65DEC" w:rsidRDefault="00D51662" w14:paraId="6C23CABD" w14:textId="77777777">
      <w:pPr>
        <w:spacing w:after="0" w:line="240" w:lineRule="auto"/>
        <w:ind w:left="1843" w:hanging="1843"/>
        <w:jc w:val="both"/>
        <w:rPr>
          <w:rFonts w:ascii="Arial" w:hAnsi="Arial" w:cs="Arial"/>
          <w:sz w:val="24"/>
          <w:szCs w:val="24"/>
        </w:rPr>
      </w:pPr>
    </w:p>
    <w:p w:rsidRPr="00D77487" w:rsidR="00D51662" w:rsidP="00F65DEC" w:rsidRDefault="00727ADE" w14:paraId="20FAE91D" w14:textId="376AA67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Donna because of the stuff going on with the weird stuff with the land. </w:t>
      </w:r>
    </w:p>
    <w:p w:rsidRPr="00D77487" w:rsidR="00D51662" w:rsidP="00F65DEC" w:rsidRDefault="00D51662" w14:paraId="66CA433C" w14:textId="77777777">
      <w:pPr>
        <w:spacing w:after="0" w:line="240" w:lineRule="auto"/>
        <w:ind w:left="1843" w:hanging="1843"/>
        <w:jc w:val="both"/>
        <w:rPr>
          <w:rFonts w:ascii="Arial" w:hAnsi="Arial" w:cs="Arial"/>
          <w:sz w:val="24"/>
          <w:szCs w:val="24"/>
        </w:rPr>
      </w:pPr>
    </w:p>
    <w:p w:rsidRPr="00D77487" w:rsidR="00D51662" w:rsidP="00F65DEC" w:rsidRDefault="00727ADE" w14:paraId="37C7D7EB" w14:textId="7D45AD8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20556DAC" w14:textId="77777777">
      <w:pPr>
        <w:spacing w:after="0" w:line="240" w:lineRule="auto"/>
        <w:ind w:left="1843" w:hanging="1843"/>
        <w:jc w:val="both"/>
        <w:rPr>
          <w:rFonts w:ascii="Arial" w:hAnsi="Arial" w:cs="Arial"/>
          <w:sz w:val="24"/>
          <w:szCs w:val="24"/>
        </w:rPr>
      </w:pPr>
    </w:p>
    <w:p w:rsidRPr="00D77487" w:rsidR="00D51662" w:rsidP="00F65DEC" w:rsidRDefault="00727ADE" w14:paraId="791CD176" w14:textId="0B7F30C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7A59EE">
        <w:rPr>
          <w:rFonts w:ascii="Arial" w:hAnsi="Arial" w:cs="Arial"/>
          <w:sz w:val="24"/>
          <w:szCs w:val="24"/>
        </w:rPr>
        <w:t>Cheri</w:t>
      </w:r>
      <w:r w:rsidRPr="00D77487" w:rsidR="00D51662">
        <w:rPr>
          <w:rFonts w:ascii="Arial" w:hAnsi="Arial" w:cs="Arial"/>
          <w:sz w:val="24"/>
          <w:szCs w:val="24"/>
        </w:rPr>
        <w:t xml:space="preserve"> doesn’t appear to have a motive but her and Chris have been getting very close so it could be a motive, one of that kind of scenario. </w:t>
      </w:r>
    </w:p>
    <w:p w:rsidRPr="00D77487" w:rsidR="00D51662" w:rsidP="00F65DEC" w:rsidRDefault="00D51662" w14:paraId="6AE0270B" w14:textId="77777777">
      <w:pPr>
        <w:spacing w:after="0" w:line="240" w:lineRule="auto"/>
        <w:ind w:left="1843" w:hanging="1843"/>
        <w:jc w:val="both"/>
        <w:rPr>
          <w:rFonts w:ascii="Arial" w:hAnsi="Arial" w:cs="Arial"/>
          <w:sz w:val="24"/>
          <w:szCs w:val="24"/>
        </w:rPr>
      </w:pPr>
    </w:p>
    <w:p w:rsidRPr="00D77487" w:rsidR="00D51662" w:rsidP="00F65DEC" w:rsidRDefault="00727ADE" w14:paraId="1A95518F" w14:textId="6A40D20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44F36D11" w14:textId="77777777">
      <w:pPr>
        <w:spacing w:after="0" w:line="240" w:lineRule="auto"/>
        <w:ind w:left="1843" w:hanging="1843"/>
        <w:jc w:val="both"/>
        <w:rPr>
          <w:rFonts w:ascii="Arial" w:hAnsi="Arial" w:cs="Arial"/>
          <w:sz w:val="24"/>
          <w:szCs w:val="24"/>
        </w:rPr>
      </w:pPr>
    </w:p>
    <w:p w:rsidRPr="00D77487" w:rsidR="00D51662" w:rsidP="00F65DEC" w:rsidRDefault="00727ADE" w14:paraId="645505CA" w14:textId="66848A5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Joan is the woman who’s been doing the fire things. Donna…</w:t>
      </w:r>
    </w:p>
    <w:p w:rsidRPr="00D77487" w:rsidR="00D51662" w:rsidP="00F65DEC" w:rsidRDefault="00D51662" w14:paraId="46CF01D4" w14:textId="77777777">
      <w:pPr>
        <w:spacing w:after="0" w:line="240" w:lineRule="auto"/>
        <w:ind w:left="1843" w:hanging="1843"/>
        <w:jc w:val="both"/>
        <w:rPr>
          <w:rFonts w:ascii="Arial" w:hAnsi="Arial" w:cs="Arial"/>
          <w:sz w:val="24"/>
          <w:szCs w:val="24"/>
        </w:rPr>
      </w:pPr>
    </w:p>
    <w:p w:rsidRPr="00D77487" w:rsidR="00D51662" w:rsidP="00F65DEC" w:rsidRDefault="00727ADE" w14:paraId="454F8FE7" w14:textId="7831CF2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Oh, yes, because there was the fire by the bar as well. </w:t>
      </w:r>
    </w:p>
    <w:p w:rsidRPr="00D77487" w:rsidR="00D51662" w:rsidP="00F65DEC" w:rsidRDefault="00D51662" w14:paraId="684C6E80" w14:textId="77777777">
      <w:pPr>
        <w:spacing w:after="0" w:line="240" w:lineRule="auto"/>
        <w:ind w:left="1843" w:hanging="1843"/>
        <w:jc w:val="both"/>
        <w:rPr>
          <w:rFonts w:ascii="Arial" w:hAnsi="Arial" w:cs="Arial"/>
          <w:sz w:val="24"/>
          <w:szCs w:val="24"/>
        </w:rPr>
      </w:pPr>
    </w:p>
    <w:p w:rsidRPr="00D77487" w:rsidR="00D51662" w:rsidP="00F65DEC" w:rsidRDefault="00727ADE" w14:paraId="1B55D392" w14:textId="72F0D9E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w:t>
      </w:r>
      <w:r w:rsidR="00F65DEC">
        <w:rPr>
          <w:rFonts w:ascii="Arial" w:hAnsi="Arial" w:cs="Arial"/>
          <w:sz w:val="24"/>
          <w:szCs w:val="24"/>
        </w:rPr>
        <w:t xml:space="preserve">So, </w:t>
      </w:r>
      <w:r w:rsidRPr="00D77487" w:rsidR="00D51662">
        <w:rPr>
          <w:rFonts w:ascii="Arial" w:hAnsi="Arial" w:cs="Arial"/>
          <w:sz w:val="24"/>
          <w:szCs w:val="24"/>
        </w:rPr>
        <w:t>I believe that it’s Joan that’s been responsible for these things. [Reads…] Oh, yes, this is like Devil’s Well, a literal map, obviously stone circle, Devil’s…</w:t>
      </w:r>
    </w:p>
    <w:p w:rsidRPr="00D77487" w:rsidR="00D51662" w:rsidP="00F65DEC" w:rsidRDefault="00D51662" w14:paraId="2E6E3D47" w14:textId="77777777">
      <w:pPr>
        <w:spacing w:after="0" w:line="240" w:lineRule="auto"/>
        <w:ind w:left="1843" w:hanging="1843"/>
        <w:jc w:val="both"/>
        <w:rPr>
          <w:rFonts w:ascii="Arial" w:hAnsi="Arial" w:cs="Arial"/>
          <w:sz w:val="24"/>
          <w:szCs w:val="24"/>
        </w:rPr>
      </w:pPr>
    </w:p>
    <w:p w:rsidRPr="00D77487" w:rsidR="00D51662" w:rsidP="00F65DEC" w:rsidRDefault="00727ADE" w14:paraId="49BB678F" w14:textId="2E51731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Oh, and he was found at…</w:t>
      </w:r>
    </w:p>
    <w:p w:rsidRPr="00D77487" w:rsidR="00D51662" w:rsidP="00F65DEC" w:rsidRDefault="00D51662" w14:paraId="654BF78C" w14:textId="77777777">
      <w:pPr>
        <w:spacing w:after="0" w:line="240" w:lineRule="auto"/>
        <w:ind w:left="1843" w:hanging="1843"/>
        <w:jc w:val="both"/>
        <w:rPr>
          <w:rFonts w:ascii="Arial" w:hAnsi="Arial" w:cs="Arial"/>
          <w:sz w:val="24"/>
          <w:szCs w:val="24"/>
        </w:rPr>
      </w:pPr>
    </w:p>
    <w:p w:rsidRPr="00D77487" w:rsidR="00D51662" w:rsidP="00F65DEC" w:rsidRDefault="00727ADE" w14:paraId="64034B06" w14:textId="2E082A2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In the bottom of the well, so they were meeting here, so he ran off…</w:t>
      </w:r>
    </w:p>
    <w:p w:rsidRPr="00D77487" w:rsidR="00D51662" w:rsidP="00F65DEC" w:rsidRDefault="00D51662" w14:paraId="38D10D22" w14:textId="77777777">
      <w:pPr>
        <w:spacing w:after="0" w:line="240" w:lineRule="auto"/>
        <w:ind w:left="1843" w:hanging="1843"/>
        <w:jc w:val="both"/>
        <w:rPr>
          <w:rFonts w:ascii="Arial" w:hAnsi="Arial" w:cs="Arial"/>
          <w:sz w:val="24"/>
          <w:szCs w:val="24"/>
        </w:rPr>
      </w:pPr>
    </w:p>
    <w:p w:rsidRPr="00D77487" w:rsidR="00D51662" w:rsidP="00F65DEC" w:rsidRDefault="00727ADE" w14:paraId="312DC14D" w14:textId="53B620E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He was very close to the road where there were the accidents happening.</w:t>
      </w:r>
    </w:p>
    <w:p w:rsidRPr="00D77487" w:rsidR="00D51662" w:rsidP="00F65DEC" w:rsidRDefault="00D51662" w14:paraId="6CC6394A" w14:textId="77777777">
      <w:pPr>
        <w:spacing w:after="0" w:line="240" w:lineRule="auto"/>
        <w:ind w:left="1843" w:hanging="1843"/>
        <w:jc w:val="both"/>
        <w:rPr>
          <w:rFonts w:ascii="Arial" w:hAnsi="Arial" w:cs="Arial"/>
          <w:sz w:val="24"/>
          <w:szCs w:val="24"/>
        </w:rPr>
      </w:pPr>
    </w:p>
    <w:p w:rsidRPr="00D77487" w:rsidR="00D51662" w:rsidP="00F65DEC" w:rsidRDefault="00727ADE" w14:paraId="4BC74730" w14:textId="3572E7A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so Donna is the one that seems to have been trying to help Nick with whatever is going on. </w:t>
      </w:r>
    </w:p>
    <w:p w:rsidRPr="00D77487" w:rsidR="00D51662" w:rsidP="00F65DEC" w:rsidRDefault="00D51662" w14:paraId="7315BC88" w14:textId="77777777">
      <w:pPr>
        <w:spacing w:after="0" w:line="240" w:lineRule="auto"/>
        <w:ind w:left="1843" w:hanging="1843"/>
        <w:jc w:val="both"/>
        <w:rPr>
          <w:rFonts w:ascii="Arial" w:hAnsi="Arial" w:cs="Arial"/>
          <w:sz w:val="24"/>
          <w:szCs w:val="24"/>
        </w:rPr>
      </w:pPr>
    </w:p>
    <w:p w:rsidRPr="00D77487" w:rsidR="00D51662" w:rsidP="00F65DEC" w:rsidRDefault="00727ADE" w14:paraId="16F72674" w14:textId="03DC60A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We can read through and see if there’s a place where they…</w:t>
      </w:r>
    </w:p>
    <w:p w:rsidRPr="00D77487" w:rsidR="00D51662" w:rsidP="00F65DEC" w:rsidRDefault="00D51662" w14:paraId="54BFD0E7" w14:textId="77777777">
      <w:pPr>
        <w:spacing w:after="0" w:line="240" w:lineRule="auto"/>
        <w:ind w:left="1843" w:hanging="1843"/>
        <w:jc w:val="both"/>
        <w:rPr>
          <w:rFonts w:ascii="Arial" w:hAnsi="Arial" w:cs="Arial"/>
          <w:sz w:val="24"/>
          <w:szCs w:val="24"/>
        </w:rPr>
      </w:pPr>
    </w:p>
    <w:p w:rsidRPr="00D77487" w:rsidR="00D51662" w:rsidP="00F65DEC" w:rsidRDefault="00727ADE" w14:paraId="61FC83F4" w14:textId="2FF8553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Do you want to have a look, sorry?</w:t>
      </w:r>
    </w:p>
    <w:p w:rsidRPr="00D77487" w:rsidR="00D51662" w:rsidP="00F65DEC" w:rsidRDefault="00D51662" w14:paraId="2C85A5BE" w14:textId="77777777">
      <w:pPr>
        <w:spacing w:after="0" w:line="240" w:lineRule="auto"/>
        <w:ind w:left="1843" w:hanging="1843"/>
        <w:jc w:val="both"/>
        <w:rPr>
          <w:rFonts w:ascii="Arial" w:hAnsi="Arial" w:cs="Arial"/>
          <w:sz w:val="24"/>
          <w:szCs w:val="24"/>
        </w:rPr>
      </w:pPr>
    </w:p>
    <w:p w:rsidRPr="00D77487" w:rsidR="00D51662" w:rsidP="00F65DEC" w:rsidRDefault="00727ADE" w14:paraId="53FCFF66" w14:textId="7A17102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Okay. </w:t>
      </w:r>
    </w:p>
    <w:p w:rsidRPr="00D77487" w:rsidR="00D51662" w:rsidP="00F65DEC" w:rsidRDefault="00D51662" w14:paraId="5AA12904" w14:textId="77777777">
      <w:pPr>
        <w:spacing w:after="0" w:line="240" w:lineRule="auto"/>
        <w:ind w:left="1843" w:hanging="1843"/>
        <w:jc w:val="both"/>
        <w:rPr>
          <w:rFonts w:ascii="Arial" w:hAnsi="Arial" w:cs="Arial"/>
          <w:sz w:val="24"/>
          <w:szCs w:val="24"/>
        </w:rPr>
      </w:pPr>
    </w:p>
    <w:p w:rsidR="001351FE" w:rsidP="00F65DEC" w:rsidRDefault="00727ADE" w14:paraId="79E130C1" w14:textId="7777777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I’ll pass that back to you. Also Nick’s notes would help, likely. Rock through back window, </w:t>
      </w:r>
      <w:r w:rsidR="001351FE">
        <w:rPr>
          <w:rFonts w:ascii="Arial" w:hAnsi="Arial" w:cs="Arial"/>
          <w:sz w:val="24"/>
          <w:szCs w:val="24"/>
        </w:rPr>
        <w:t>nothing on cams, two fires one night.</w:t>
      </w:r>
    </w:p>
    <w:p w:rsidR="001351FE" w:rsidP="00F65DEC" w:rsidRDefault="001351FE" w14:paraId="73D135C3" w14:textId="77777777">
      <w:pPr>
        <w:spacing w:after="0" w:line="240" w:lineRule="auto"/>
        <w:ind w:left="1843" w:hanging="1843"/>
        <w:jc w:val="both"/>
        <w:rPr>
          <w:rFonts w:ascii="Arial" w:hAnsi="Arial" w:cs="Arial"/>
          <w:sz w:val="24"/>
          <w:szCs w:val="24"/>
        </w:rPr>
      </w:pPr>
    </w:p>
    <w:p w:rsidR="001351FE" w:rsidP="00F65DEC" w:rsidRDefault="001351FE" w14:paraId="348048C8" w14:textId="65A2E222">
      <w:pPr>
        <w:spacing w:after="0" w:line="240" w:lineRule="auto"/>
        <w:ind w:left="1843" w:hanging="1843"/>
        <w:jc w:val="both"/>
        <w:rPr>
          <w:rFonts w:ascii="Arial" w:hAnsi="Arial" w:cs="Arial"/>
          <w:sz w:val="24"/>
          <w:szCs w:val="24"/>
        </w:rPr>
      </w:pPr>
      <w:r>
        <w:rPr>
          <w:rFonts w:ascii="Arial" w:hAnsi="Arial" w:cs="Arial"/>
          <w:sz w:val="24"/>
          <w:szCs w:val="24"/>
        </w:rPr>
        <w:t>Participant 21:</w:t>
      </w:r>
      <w:r>
        <w:rPr>
          <w:rFonts w:ascii="Arial" w:hAnsi="Arial" w:cs="Arial"/>
          <w:sz w:val="24"/>
          <w:szCs w:val="24"/>
        </w:rPr>
        <w:tab/>
      </w:r>
      <w:r w:rsidRPr="001351FE">
        <w:rPr>
          <w:rFonts w:ascii="Arial" w:hAnsi="Arial" w:cs="Arial"/>
          <w:sz w:val="24"/>
          <w:szCs w:val="24"/>
          <w:highlight w:val="yellow"/>
        </w:rPr>
        <w:t>[Inaudible 00:39:11]</w:t>
      </w:r>
      <w:r>
        <w:rPr>
          <w:rFonts w:ascii="Arial" w:hAnsi="Arial" w:cs="Arial"/>
          <w:sz w:val="24"/>
          <w:szCs w:val="24"/>
        </w:rPr>
        <w:t>.</w:t>
      </w:r>
    </w:p>
    <w:p w:rsidR="001351FE" w:rsidP="00F65DEC" w:rsidRDefault="001351FE" w14:paraId="7A674F8E" w14:textId="77777777">
      <w:pPr>
        <w:spacing w:after="0" w:line="240" w:lineRule="auto"/>
        <w:ind w:left="1843" w:hanging="1843"/>
        <w:jc w:val="both"/>
        <w:rPr>
          <w:rFonts w:ascii="Arial" w:hAnsi="Arial" w:cs="Arial"/>
          <w:sz w:val="24"/>
          <w:szCs w:val="24"/>
        </w:rPr>
      </w:pPr>
    </w:p>
    <w:p w:rsidRPr="00D77487" w:rsidR="00D51662" w:rsidP="00F65DEC" w:rsidRDefault="001351FE" w14:paraId="412DCD93" w14:textId="4DA0E2F5">
      <w:pPr>
        <w:spacing w:after="0" w:line="240" w:lineRule="auto"/>
        <w:ind w:left="1843" w:hanging="1843"/>
        <w:jc w:val="both"/>
        <w:rPr>
          <w:rFonts w:ascii="Arial" w:hAnsi="Arial" w:cs="Arial"/>
          <w:sz w:val="24"/>
          <w:szCs w:val="24"/>
        </w:rPr>
      </w:pPr>
      <w:r>
        <w:rPr>
          <w:rFonts w:ascii="Arial" w:hAnsi="Arial" w:cs="Arial"/>
          <w:sz w:val="24"/>
          <w:szCs w:val="24"/>
        </w:rPr>
        <w:t>Participant 20:</w:t>
      </w:r>
      <w:r>
        <w:rPr>
          <w:rFonts w:ascii="Arial" w:hAnsi="Arial" w:cs="Arial"/>
          <w:sz w:val="24"/>
          <w:szCs w:val="24"/>
        </w:rPr>
        <w:tab/>
      </w:r>
      <w:r w:rsidRPr="00D77487" w:rsidR="00D51662">
        <w:rPr>
          <w:rFonts w:ascii="Arial" w:hAnsi="Arial" w:cs="Arial"/>
          <w:sz w:val="24"/>
          <w:szCs w:val="24"/>
        </w:rPr>
        <w:t>Oh, Donna’s anniversary present, October, is…sorry, I’m just realising that could be the anniversary of… Okay, so I think it’s…</w:t>
      </w:r>
    </w:p>
    <w:p w:rsidRPr="00D77487" w:rsidR="00D51662" w:rsidP="00F65DEC" w:rsidRDefault="00D51662" w14:paraId="0E1ED99A" w14:textId="77777777">
      <w:pPr>
        <w:spacing w:after="0" w:line="240" w:lineRule="auto"/>
        <w:ind w:left="1843" w:hanging="1843"/>
        <w:jc w:val="both"/>
        <w:rPr>
          <w:rFonts w:ascii="Arial" w:hAnsi="Arial" w:cs="Arial"/>
          <w:sz w:val="24"/>
          <w:szCs w:val="24"/>
        </w:rPr>
      </w:pPr>
    </w:p>
    <w:p w:rsidRPr="00D77487" w:rsidR="00D51662" w:rsidP="00F65DEC" w:rsidRDefault="00727ADE" w14:paraId="0A5B89AD" w14:textId="26BD2FA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There are different dates here. </w:t>
      </w:r>
    </w:p>
    <w:p w:rsidRPr="00D77487" w:rsidR="00D51662" w:rsidP="00F65DEC" w:rsidRDefault="00D51662" w14:paraId="29641E44" w14:textId="77777777">
      <w:pPr>
        <w:spacing w:after="0" w:line="240" w:lineRule="auto"/>
        <w:ind w:left="1843" w:hanging="1843"/>
        <w:jc w:val="both"/>
        <w:rPr>
          <w:rFonts w:ascii="Arial" w:hAnsi="Arial" w:cs="Arial"/>
          <w:sz w:val="24"/>
          <w:szCs w:val="24"/>
        </w:rPr>
      </w:pPr>
    </w:p>
    <w:p w:rsidRPr="00D77487" w:rsidR="00D51662" w:rsidP="00F65DEC" w:rsidRDefault="00727ADE" w14:paraId="267F1B8C" w14:textId="295745B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Because it’s November…don’t be late for dinner reservation tomorrow, don’t want a repeat of last year. </w:t>
      </w:r>
    </w:p>
    <w:p w:rsidRPr="00D77487" w:rsidR="00D51662" w:rsidP="00F65DEC" w:rsidRDefault="00D51662" w14:paraId="182224FE" w14:textId="77777777">
      <w:pPr>
        <w:spacing w:after="0" w:line="240" w:lineRule="auto"/>
        <w:ind w:left="1843" w:hanging="1843"/>
        <w:jc w:val="both"/>
        <w:rPr>
          <w:rFonts w:ascii="Arial" w:hAnsi="Arial" w:cs="Arial"/>
          <w:sz w:val="24"/>
          <w:szCs w:val="24"/>
        </w:rPr>
      </w:pPr>
    </w:p>
    <w:p w:rsidRPr="00D77487" w:rsidR="00D51662" w:rsidP="00F65DEC" w:rsidRDefault="00727ADE" w14:paraId="0BF6CF82" w14:textId="5C23DD0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highlight w:val="yellow"/>
        </w:rPr>
        <w:t>[Inaudible 00:40:01]</w:t>
      </w:r>
      <w:r w:rsidRPr="00D77487" w:rsidR="00D51662">
        <w:rPr>
          <w:rFonts w:ascii="Arial" w:hAnsi="Arial" w:cs="Arial"/>
          <w:sz w:val="24"/>
          <w:szCs w:val="24"/>
        </w:rPr>
        <w:t xml:space="preserve">. </w:t>
      </w:r>
    </w:p>
    <w:p w:rsidRPr="00D77487" w:rsidR="00D51662" w:rsidP="00F65DEC" w:rsidRDefault="00D51662" w14:paraId="62D0F286" w14:textId="77777777">
      <w:pPr>
        <w:spacing w:after="0" w:line="240" w:lineRule="auto"/>
        <w:ind w:left="1843" w:hanging="1843"/>
        <w:jc w:val="both"/>
        <w:rPr>
          <w:rFonts w:ascii="Arial" w:hAnsi="Arial" w:cs="Arial"/>
          <w:sz w:val="24"/>
          <w:szCs w:val="24"/>
        </w:rPr>
      </w:pPr>
    </w:p>
    <w:p w:rsidRPr="00D77487" w:rsidR="00D51662" w:rsidP="00F65DEC" w:rsidRDefault="00727ADE" w14:paraId="4181E836" w14:textId="5377A0B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Yes, I’ve just put in the month of November, and then just started flicking through the numbers, because November is…</w:t>
      </w:r>
    </w:p>
    <w:p w:rsidRPr="00D77487" w:rsidR="00D51662" w:rsidP="00F65DEC" w:rsidRDefault="00D51662" w14:paraId="3275BF44" w14:textId="77777777">
      <w:pPr>
        <w:spacing w:after="0" w:line="240" w:lineRule="auto"/>
        <w:ind w:left="1843" w:hanging="1843"/>
        <w:jc w:val="both"/>
        <w:rPr>
          <w:rFonts w:ascii="Arial" w:hAnsi="Arial" w:cs="Arial"/>
          <w:sz w:val="24"/>
          <w:szCs w:val="24"/>
        </w:rPr>
      </w:pPr>
    </w:p>
    <w:p w:rsidRPr="00D77487" w:rsidR="00D51662" w:rsidP="00F65DEC" w:rsidRDefault="00727ADE" w14:paraId="6B1C030C" w14:textId="5E1516AC">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Eleven and then four. </w:t>
      </w:r>
    </w:p>
    <w:p w:rsidRPr="00D77487" w:rsidR="00D51662" w:rsidP="00F65DEC" w:rsidRDefault="00D51662" w14:paraId="5E9BB059" w14:textId="77777777">
      <w:pPr>
        <w:spacing w:after="0" w:line="240" w:lineRule="auto"/>
        <w:ind w:left="1843" w:hanging="1843"/>
        <w:jc w:val="both"/>
        <w:rPr>
          <w:rFonts w:ascii="Arial" w:hAnsi="Arial" w:cs="Arial"/>
          <w:sz w:val="24"/>
          <w:szCs w:val="24"/>
        </w:rPr>
      </w:pPr>
    </w:p>
    <w:p w:rsidRPr="00D77487" w:rsidR="00D51662" w:rsidP="00F65DEC" w:rsidRDefault="00727ADE" w14:paraId="5FCD0AB0" w14:textId="4993A24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2004. Sometimes a little bit of brute force does the trick. Right. Dear Mr Webster, I apologise for reaching out to you directly, I’m sure you must have now heard back from your wife about our latest offer, thought I’d try you instead, wanted to buy the property… Mr Webster, I appreciate that big decisions take time, hope to hear from you soon about the offer…</w:t>
      </w:r>
    </w:p>
    <w:p w:rsidRPr="00D77487" w:rsidR="00D51662" w:rsidP="00F65DEC" w:rsidRDefault="00D51662" w14:paraId="047EA63B" w14:textId="77777777">
      <w:pPr>
        <w:spacing w:after="0" w:line="240" w:lineRule="auto"/>
        <w:ind w:left="1843" w:hanging="1843"/>
        <w:jc w:val="both"/>
        <w:rPr>
          <w:rFonts w:ascii="Arial" w:hAnsi="Arial" w:cs="Arial"/>
          <w:sz w:val="24"/>
          <w:szCs w:val="24"/>
        </w:rPr>
      </w:pPr>
    </w:p>
    <w:p w:rsidRPr="00D77487" w:rsidR="00D51662" w:rsidP="00F65DEC" w:rsidRDefault="00727ADE" w14:paraId="08DBB908" w14:textId="33EB8E8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That could be to do with the land with…</w:t>
      </w:r>
    </w:p>
    <w:p w:rsidRPr="00D77487" w:rsidR="00D51662" w:rsidP="00F65DEC" w:rsidRDefault="00D51662" w14:paraId="15D0B299" w14:textId="77777777">
      <w:pPr>
        <w:spacing w:after="0" w:line="240" w:lineRule="auto"/>
        <w:ind w:left="1843" w:hanging="1843"/>
        <w:jc w:val="both"/>
        <w:rPr>
          <w:rFonts w:ascii="Arial" w:hAnsi="Arial" w:cs="Arial"/>
          <w:sz w:val="24"/>
          <w:szCs w:val="24"/>
        </w:rPr>
      </w:pPr>
    </w:p>
    <w:p w:rsidRPr="00D77487" w:rsidR="00D51662" w:rsidP="00F65DEC" w:rsidRDefault="00727ADE" w14:paraId="42745866" w14:textId="00B6EC3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Okay. Last will and testament, ha-ha, this is handy. </w:t>
      </w:r>
    </w:p>
    <w:p w:rsidRPr="00D77487" w:rsidR="00D51662" w:rsidP="00F65DEC" w:rsidRDefault="00D51662" w14:paraId="67F57B94" w14:textId="77777777">
      <w:pPr>
        <w:spacing w:after="0" w:line="240" w:lineRule="auto"/>
        <w:ind w:left="1843" w:hanging="1843"/>
        <w:jc w:val="both"/>
        <w:rPr>
          <w:rFonts w:ascii="Arial" w:hAnsi="Arial" w:cs="Arial"/>
          <w:sz w:val="24"/>
          <w:szCs w:val="24"/>
        </w:rPr>
      </w:pPr>
    </w:p>
    <w:p w:rsidRPr="00D77487" w:rsidR="00D51662" w:rsidP="00F65DEC" w:rsidRDefault="00727ADE" w14:paraId="4D488964" w14:textId="0F48B55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highlight w:val="yellow"/>
        </w:rPr>
        <w:t>[Inaudible 00:40:59]</w:t>
      </w:r>
      <w:r w:rsidRPr="00D77487" w:rsidR="00D51662">
        <w:rPr>
          <w:rFonts w:ascii="Arial" w:hAnsi="Arial" w:cs="Arial"/>
          <w:sz w:val="24"/>
          <w:szCs w:val="24"/>
        </w:rPr>
        <w:t xml:space="preserve">. Do you know what this means? Is this </w:t>
      </w:r>
      <w:r w:rsidRPr="00D77487" w:rsidR="00D51662">
        <w:rPr>
          <w:rFonts w:ascii="Arial" w:hAnsi="Arial" w:cs="Arial"/>
          <w:sz w:val="24"/>
          <w:szCs w:val="24"/>
          <w:highlight w:val="yellow"/>
        </w:rPr>
        <w:t>[inaudible 00:41:09]</w:t>
      </w:r>
      <w:r w:rsidRPr="00D77487" w:rsidR="00D51662">
        <w:rPr>
          <w:rFonts w:ascii="Arial" w:hAnsi="Arial" w:cs="Arial"/>
          <w:sz w:val="24"/>
          <w:szCs w:val="24"/>
        </w:rPr>
        <w:t>?</w:t>
      </w:r>
    </w:p>
    <w:p w:rsidRPr="00D77487" w:rsidR="00D51662" w:rsidP="00F65DEC" w:rsidRDefault="00D51662" w14:paraId="17FB6E5F" w14:textId="77777777">
      <w:pPr>
        <w:spacing w:after="0" w:line="240" w:lineRule="auto"/>
        <w:ind w:left="1843" w:hanging="1843"/>
        <w:jc w:val="both"/>
        <w:rPr>
          <w:rFonts w:ascii="Arial" w:hAnsi="Arial" w:cs="Arial"/>
          <w:sz w:val="24"/>
          <w:szCs w:val="24"/>
        </w:rPr>
      </w:pPr>
    </w:p>
    <w:p w:rsidRPr="00D77487" w:rsidR="00D51662" w:rsidP="00F65DEC" w:rsidRDefault="00727ADE" w14:paraId="7DFD3F93" w14:textId="2E55203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Any time…it should be just us without your old man in the way… Okay, this is what’s the incentive…</w:t>
      </w:r>
    </w:p>
    <w:p w:rsidRPr="00D77487" w:rsidR="00D51662" w:rsidP="00F65DEC" w:rsidRDefault="00D51662" w14:paraId="6F0000BF" w14:textId="77777777">
      <w:pPr>
        <w:spacing w:after="0" w:line="240" w:lineRule="auto"/>
        <w:ind w:left="1843" w:hanging="1843"/>
        <w:jc w:val="both"/>
        <w:rPr>
          <w:rFonts w:ascii="Arial" w:hAnsi="Arial" w:cs="Arial"/>
          <w:sz w:val="24"/>
          <w:szCs w:val="24"/>
        </w:rPr>
      </w:pPr>
    </w:p>
    <w:p w:rsidRPr="00D77487" w:rsidR="00D51662" w:rsidP="00F65DEC" w:rsidRDefault="00727ADE" w14:paraId="4A2D6005" w14:textId="6813C230">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Who’s that to? </w:t>
      </w:r>
    </w:p>
    <w:p w:rsidRPr="00D77487" w:rsidR="00D51662" w:rsidP="00F65DEC" w:rsidRDefault="00D51662" w14:paraId="6796D041" w14:textId="77777777">
      <w:pPr>
        <w:spacing w:after="0" w:line="240" w:lineRule="auto"/>
        <w:ind w:left="1843" w:hanging="1843"/>
        <w:jc w:val="both"/>
        <w:rPr>
          <w:rFonts w:ascii="Arial" w:hAnsi="Arial" w:cs="Arial"/>
          <w:sz w:val="24"/>
          <w:szCs w:val="24"/>
        </w:rPr>
      </w:pPr>
    </w:p>
    <w:p w:rsidRPr="00D77487" w:rsidR="00D51662" w:rsidP="00F65DEC" w:rsidRDefault="00727ADE" w14:paraId="2C45C154" w14:textId="2CD0E5B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That’s a letter to </w:t>
      </w:r>
      <w:r w:rsidRPr="00D77487" w:rsidR="007A59EE">
        <w:rPr>
          <w:rFonts w:ascii="Arial" w:hAnsi="Arial" w:cs="Arial"/>
          <w:sz w:val="24"/>
          <w:szCs w:val="24"/>
        </w:rPr>
        <w:t>Cheri</w:t>
      </w:r>
      <w:r w:rsidRPr="00D77487" w:rsidR="00D51662">
        <w:rPr>
          <w:rFonts w:ascii="Arial" w:hAnsi="Arial" w:cs="Arial"/>
          <w:sz w:val="24"/>
          <w:szCs w:val="24"/>
        </w:rPr>
        <w:t xml:space="preserve">, addressed from C, which is Chris. </w:t>
      </w:r>
    </w:p>
    <w:p w:rsidRPr="00D77487" w:rsidR="00D51662" w:rsidP="00F65DEC" w:rsidRDefault="00D51662" w14:paraId="0400DCA5" w14:textId="77777777">
      <w:pPr>
        <w:spacing w:after="0" w:line="240" w:lineRule="auto"/>
        <w:ind w:left="1843" w:hanging="1843"/>
        <w:jc w:val="both"/>
        <w:rPr>
          <w:rFonts w:ascii="Arial" w:hAnsi="Arial" w:cs="Arial"/>
          <w:sz w:val="24"/>
          <w:szCs w:val="24"/>
        </w:rPr>
      </w:pPr>
    </w:p>
    <w:p w:rsidRPr="00D77487" w:rsidR="00D51662" w:rsidP="00F65DEC" w:rsidRDefault="00727ADE" w14:paraId="6059F081" w14:textId="7AB298F0">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Which is Chris.</w:t>
      </w:r>
    </w:p>
    <w:p w:rsidRPr="00D77487" w:rsidR="00D51662" w:rsidP="00F65DEC" w:rsidRDefault="00D51662" w14:paraId="6AA6D2EF" w14:textId="77777777">
      <w:pPr>
        <w:spacing w:after="0" w:line="240" w:lineRule="auto"/>
        <w:ind w:left="1843" w:hanging="1843"/>
        <w:jc w:val="both"/>
        <w:rPr>
          <w:rFonts w:ascii="Arial" w:hAnsi="Arial" w:cs="Arial"/>
          <w:sz w:val="24"/>
          <w:szCs w:val="24"/>
        </w:rPr>
      </w:pPr>
    </w:p>
    <w:p w:rsidRPr="00D77487" w:rsidR="00D51662" w:rsidP="00F65DEC" w:rsidRDefault="00727ADE" w14:paraId="4C5689ED" w14:textId="481AE3C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Okay, so this is the last will and testament of Nick, to Joan, my apologies for the troubles she suffered because of me and leave the amount of $5000 to the Devil’s Well Foundation, should she fail to survive me for any reason, Tom Vinegar, the cat…I always felt terrible that </w:t>
      </w:r>
      <w:r w:rsidRPr="00D77487" w:rsidR="00D51662">
        <w:rPr>
          <w:rFonts w:ascii="Arial" w:hAnsi="Arial" w:cs="Arial"/>
          <w:sz w:val="24"/>
          <w:szCs w:val="24"/>
          <w:highlight w:val="yellow"/>
        </w:rPr>
        <w:t>[inaudible 00:41:55]</w:t>
      </w:r>
      <w:r w:rsidRPr="00D77487" w:rsidR="00D51662">
        <w:rPr>
          <w:rFonts w:ascii="Arial" w:hAnsi="Arial" w:cs="Arial"/>
          <w:sz w:val="24"/>
          <w:szCs w:val="24"/>
        </w:rPr>
        <w:t xml:space="preserve"> leaving Old Scratch, don’t blame you for holding a grudge. Okay, for Donna, in recognition of loyal patronage, free drinks at the bar for her natural period of life as long as the bar remains in business, whichever is longest. Should she fail to survive me for any reason, this request is not transferable to any other individual. </w:t>
      </w:r>
    </w:p>
    <w:p w:rsidRPr="00D77487" w:rsidR="00D51662" w:rsidP="00F65DEC" w:rsidRDefault="00D51662" w14:paraId="427E3220" w14:textId="77777777">
      <w:pPr>
        <w:spacing w:after="0" w:line="240" w:lineRule="auto"/>
        <w:ind w:left="1843" w:hanging="1843"/>
        <w:jc w:val="both"/>
        <w:rPr>
          <w:rFonts w:ascii="Arial" w:hAnsi="Arial" w:cs="Arial"/>
          <w:sz w:val="24"/>
          <w:szCs w:val="24"/>
        </w:rPr>
      </w:pPr>
    </w:p>
    <w:p w:rsidRPr="00D77487" w:rsidR="00D51662" w:rsidP="00F65DEC" w:rsidRDefault="00D51662" w14:paraId="3B920A96" w14:textId="1CED026F">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Okay, to Carmen</w:t>
      </w:r>
      <w:r w:rsidR="001351FE">
        <w:rPr>
          <w:rFonts w:ascii="Arial" w:hAnsi="Arial" w:cs="Arial"/>
          <w:sz w:val="24"/>
          <w:szCs w:val="24"/>
        </w:rPr>
        <w:t xml:space="preserve"> Maria</w:t>
      </w:r>
      <w:r w:rsidRPr="00D77487">
        <w:rPr>
          <w:rFonts w:ascii="Arial" w:hAnsi="Arial" w:cs="Arial"/>
          <w:sz w:val="24"/>
          <w:szCs w:val="24"/>
        </w:rPr>
        <w:t xml:space="preserve"> </w:t>
      </w:r>
      <w:r w:rsidR="001351FE">
        <w:rPr>
          <w:rFonts w:ascii="Arial" w:hAnsi="Arial" w:cs="Arial"/>
          <w:sz w:val="24"/>
          <w:szCs w:val="24"/>
        </w:rPr>
        <w:t>Rojas of Perdition, in thanks for all her service,</w:t>
      </w:r>
      <w:r w:rsidRPr="00D77487">
        <w:rPr>
          <w:rFonts w:ascii="Arial" w:hAnsi="Arial" w:cs="Arial"/>
          <w:sz w:val="24"/>
          <w:szCs w:val="24"/>
        </w:rPr>
        <w:t xml:space="preserve"> I leave her the remainder of my estate including the Old… Okay, right, he left the bar to Carmen. </w:t>
      </w:r>
    </w:p>
    <w:p w:rsidRPr="00D77487" w:rsidR="00D51662" w:rsidP="00F65DEC" w:rsidRDefault="00D51662" w14:paraId="536B95D4" w14:textId="77777777">
      <w:pPr>
        <w:spacing w:after="0" w:line="240" w:lineRule="auto"/>
        <w:ind w:left="1843" w:hanging="1843"/>
        <w:jc w:val="both"/>
        <w:rPr>
          <w:rFonts w:ascii="Arial" w:hAnsi="Arial" w:cs="Arial"/>
          <w:sz w:val="24"/>
          <w:szCs w:val="24"/>
        </w:rPr>
      </w:pPr>
    </w:p>
    <w:p w:rsidRPr="00D77487" w:rsidR="00D51662" w:rsidP="00F65DEC" w:rsidRDefault="00727ADE" w14:paraId="323BBBA0" w14:textId="5A03956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Oh. </w:t>
      </w:r>
    </w:p>
    <w:p w:rsidRPr="00D77487" w:rsidR="00D51662" w:rsidP="00F65DEC" w:rsidRDefault="00D51662" w14:paraId="13E74B1F" w14:textId="77777777">
      <w:pPr>
        <w:spacing w:after="0" w:line="240" w:lineRule="auto"/>
        <w:ind w:left="1843" w:hanging="1843"/>
        <w:jc w:val="both"/>
        <w:rPr>
          <w:rFonts w:ascii="Arial" w:hAnsi="Arial" w:cs="Arial"/>
          <w:sz w:val="24"/>
          <w:szCs w:val="24"/>
        </w:rPr>
      </w:pPr>
    </w:p>
    <w:p w:rsidRPr="00D77487" w:rsidR="00D51662" w:rsidP="00F65DEC" w:rsidRDefault="00727ADE" w14:paraId="5E4D9F00" w14:textId="0A72D98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I think…so his wife was making moves about selling the bar under the guide of the weird shit that’s been going on. </w:t>
      </w:r>
    </w:p>
    <w:p w:rsidRPr="00D77487" w:rsidR="00D51662" w:rsidP="00F65DEC" w:rsidRDefault="00D51662" w14:paraId="1ECFBA01" w14:textId="77777777">
      <w:pPr>
        <w:spacing w:after="0" w:line="240" w:lineRule="auto"/>
        <w:ind w:left="1843" w:hanging="1843"/>
        <w:jc w:val="both"/>
        <w:rPr>
          <w:rFonts w:ascii="Arial" w:hAnsi="Arial" w:cs="Arial"/>
          <w:sz w:val="24"/>
          <w:szCs w:val="24"/>
        </w:rPr>
      </w:pPr>
    </w:p>
    <w:p w:rsidRPr="00D77487" w:rsidR="00D51662" w:rsidP="00F65DEC" w:rsidRDefault="00727ADE" w14:paraId="2E3EBD53" w14:textId="54E4E4B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and he’s left the bar to Carmen. </w:t>
      </w:r>
    </w:p>
    <w:p w:rsidRPr="00D77487" w:rsidR="00D51662" w:rsidP="00F65DEC" w:rsidRDefault="00D51662" w14:paraId="5B8962F5" w14:textId="77777777">
      <w:pPr>
        <w:spacing w:after="0" w:line="240" w:lineRule="auto"/>
        <w:ind w:left="1843" w:hanging="1843"/>
        <w:jc w:val="both"/>
        <w:rPr>
          <w:rFonts w:ascii="Arial" w:hAnsi="Arial" w:cs="Arial"/>
          <w:sz w:val="24"/>
          <w:szCs w:val="24"/>
        </w:rPr>
      </w:pPr>
    </w:p>
    <w:p w:rsidRPr="00D77487" w:rsidR="00D51662" w:rsidP="00F65DEC" w:rsidRDefault="00727ADE" w14:paraId="46249FD5" w14:textId="4A37F37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And then he…wish it were just you without your old man in the way, Chris and </w:t>
      </w:r>
      <w:r w:rsidRPr="00D77487" w:rsidR="007A59EE">
        <w:rPr>
          <w:rFonts w:ascii="Arial" w:hAnsi="Arial" w:cs="Arial"/>
          <w:sz w:val="24"/>
          <w:szCs w:val="24"/>
        </w:rPr>
        <w:t>Cheri</w:t>
      </w:r>
      <w:r w:rsidRPr="00D77487" w:rsidR="00D51662">
        <w:rPr>
          <w:rFonts w:ascii="Arial" w:hAnsi="Arial" w:cs="Arial"/>
          <w:sz w:val="24"/>
          <w:szCs w:val="24"/>
        </w:rPr>
        <w:t xml:space="preserve"> have been getting very close, and the devil is a man that’s tall enough to be, you know… </w:t>
      </w:r>
    </w:p>
    <w:p w:rsidRPr="00D77487" w:rsidR="00D51662" w:rsidP="00F65DEC" w:rsidRDefault="00D51662" w14:paraId="229E1C22" w14:textId="77777777">
      <w:pPr>
        <w:spacing w:after="0" w:line="240" w:lineRule="auto"/>
        <w:ind w:left="1843" w:hanging="1843"/>
        <w:jc w:val="both"/>
        <w:rPr>
          <w:rFonts w:ascii="Arial" w:hAnsi="Arial" w:cs="Arial"/>
          <w:sz w:val="24"/>
          <w:szCs w:val="24"/>
        </w:rPr>
      </w:pPr>
    </w:p>
    <w:p w:rsidRPr="00D77487" w:rsidR="00D51662" w:rsidP="00F65DEC" w:rsidRDefault="00727ADE" w14:paraId="6680590A" w14:textId="12DBA18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672A9869" w14:textId="77777777">
      <w:pPr>
        <w:spacing w:after="0" w:line="240" w:lineRule="auto"/>
        <w:ind w:left="1843" w:hanging="1843"/>
        <w:jc w:val="both"/>
        <w:rPr>
          <w:rFonts w:ascii="Arial" w:hAnsi="Arial" w:cs="Arial"/>
          <w:sz w:val="24"/>
          <w:szCs w:val="24"/>
        </w:rPr>
      </w:pPr>
    </w:p>
    <w:p w:rsidRPr="00D77487" w:rsidR="00D51662" w:rsidP="00F65DEC" w:rsidRDefault="00727ADE" w14:paraId="122D36BE" w14:textId="6308734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And he was nearby, because he managed to do the taillights issue. </w:t>
      </w:r>
    </w:p>
    <w:p w:rsidRPr="00D77487" w:rsidR="00D51662" w:rsidP="00F65DEC" w:rsidRDefault="00D51662" w14:paraId="6E7B3250" w14:textId="77777777">
      <w:pPr>
        <w:spacing w:after="0" w:line="240" w:lineRule="auto"/>
        <w:ind w:left="1843" w:hanging="1843"/>
        <w:jc w:val="both"/>
        <w:rPr>
          <w:rFonts w:ascii="Arial" w:hAnsi="Arial" w:cs="Arial"/>
          <w:sz w:val="24"/>
          <w:szCs w:val="24"/>
        </w:rPr>
      </w:pPr>
    </w:p>
    <w:p w:rsidRPr="00D77487" w:rsidR="00D51662" w:rsidP="00F65DEC" w:rsidRDefault="00727ADE" w14:paraId="292C4FBA" w14:textId="787857B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Oh, wait, height… How tall is the devil? </w:t>
      </w:r>
    </w:p>
    <w:p w:rsidRPr="00D77487" w:rsidR="00D51662" w:rsidP="00F65DEC" w:rsidRDefault="00D51662" w14:paraId="4EFCB585" w14:textId="77777777">
      <w:pPr>
        <w:spacing w:after="0" w:line="240" w:lineRule="auto"/>
        <w:ind w:left="1843" w:hanging="1843"/>
        <w:jc w:val="both"/>
        <w:rPr>
          <w:rFonts w:ascii="Arial" w:hAnsi="Arial" w:cs="Arial"/>
          <w:sz w:val="24"/>
          <w:szCs w:val="24"/>
        </w:rPr>
      </w:pPr>
    </w:p>
    <w:p w:rsidRPr="00D77487" w:rsidR="00D51662" w:rsidP="00F65DEC" w:rsidRDefault="00727ADE" w14:paraId="76ECDBB9" w14:textId="417BBF3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Oh, wait, yes, six foot…</w:t>
      </w:r>
    </w:p>
    <w:p w:rsidRPr="00D77487" w:rsidR="00D51662" w:rsidP="00F65DEC" w:rsidRDefault="00D51662" w14:paraId="74F1F330" w14:textId="77777777">
      <w:pPr>
        <w:spacing w:after="0" w:line="240" w:lineRule="auto"/>
        <w:ind w:left="1843" w:hanging="1843"/>
        <w:jc w:val="both"/>
        <w:rPr>
          <w:rFonts w:ascii="Arial" w:hAnsi="Arial" w:cs="Arial"/>
          <w:sz w:val="24"/>
          <w:szCs w:val="24"/>
        </w:rPr>
      </w:pPr>
    </w:p>
    <w:p w:rsidRPr="00D77487" w:rsidR="00D51662" w:rsidP="00F65DEC" w:rsidRDefault="00727ADE" w14:paraId="2EFACA84" w14:textId="48ADF15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The closest would be Chris. </w:t>
      </w:r>
    </w:p>
    <w:p w:rsidRPr="00D77487" w:rsidR="00D51662" w:rsidP="00F65DEC" w:rsidRDefault="00D51662" w14:paraId="18296DB8" w14:textId="77777777">
      <w:pPr>
        <w:spacing w:after="0" w:line="240" w:lineRule="auto"/>
        <w:ind w:left="1843" w:hanging="1843"/>
        <w:jc w:val="both"/>
        <w:rPr>
          <w:rFonts w:ascii="Arial" w:hAnsi="Arial" w:cs="Arial"/>
          <w:sz w:val="24"/>
          <w:szCs w:val="24"/>
        </w:rPr>
      </w:pPr>
    </w:p>
    <w:p w:rsidRPr="00D77487" w:rsidR="00D51662" w:rsidP="00F65DEC" w:rsidRDefault="00727ADE" w14:paraId="531B6A19" w14:textId="30BD7C0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Just approximately six foot. </w:t>
      </w:r>
    </w:p>
    <w:p w:rsidRPr="00D77487" w:rsidR="00D51662" w:rsidP="00F65DEC" w:rsidRDefault="00D51662" w14:paraId="49435E25" w14:textId="77777777">
      <w:pPr>
        <w:spacing w:after="0" w:line="240" w:lineRule="auto"/>
        <w:ind w:left="1843" w:hanging="1843"/>
        <w:jc w:val="both"/>
        <w:rPr>
          <w:rFonts w:ascii="Arial" w:hAnsi="Arial" w:cs="Arial"/>
          <w:sz w:val="24"/>
          <w:szCs w:val="24"/>
        </w:rPr>
      </w:pPr>
    </w:p>
    <w:p w:rsidRPr="00D77487" w:rsidR="00D51662" w:rsidP="00F65DEC" w:rsidRDefault="00727ADE" w14:paraId="10BB9312" w14:textId="3CC6F52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It could be…so Donna’s 5’8”, Joan’s 5’6”…</w:t>
      </w:r>
    </w:p>
    <w:p w:rsidRPr="00D77487" w:rsidR="00D51662" w:rsidP="00F65DEC" w:rsidRDefault="00D51662" w14:paraId="004B5C6D" w14:textId="77777777">
      <w:pPr>
        <w:spacing w:after="0" w:line="240" w:lineRule="auto"/>
        <w:ind w:left="1843" w:hanging="1843"/>
        <w:jc w:val="both"/>
        <w:rPr>
          <w:rFonts w:ascii="Arial" w:hAnsi="Arial" w:cs="Arial"/>
          <w:sz w:val="24"/>
          <w:szCs w:val="24"/>
        </w:rPr>
      </w:pPr>
    </w:p>
    <w:p w:rsidRPr="00D77487" w:rsidR="00D51662" w:rsidP="00F65DEC" w:rsidRDefault="00727ADE" w14:paraId="46372982" w14:textId="1F9DC10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Plus she does technically have the alibi because around the time that things were going weird, she was at the Devil’s stuff…</w:t>
      </w:r>
    </w:p>
    <w:p w:rsidRPr="00D77487" w:rsidR="00D51662" w:rsidP="00F65DEC" w:rsidRDefault="00D51662" w14:paraId="36EAFF5A" w14:textId="77777777">
      <w:pPr>
        <w:spacing w:after="0" w:line="240" w:lineRule="auto"/>
        <w:ind w:left="1843" w:hanging="1843"/>
        <w:jc w:val="both"/>
        <w:rPr>
          <w:rFonts w:ascii="Arial" w:hAnsi="Arial" w:cs="Arial"/>
          <w:sz w:val="24"/>
          <w:szCs w:val="24"/>
        </w:rPr>
      </w:pPr>
    </w:p>
    <w:p w:rsidRPr="00D77487" w:rsidR="00D51662" w:rsidP="00F65DEC" w:rsidRDefault="00727ADE" w14:paraId="370B732C" w14:textId="7649F83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He’s 5’11”. </w:t>
      </w:r>
    </w:p>
    <w:p w:rsidRPr="00D77487" w:rsidR="00D51662" w:rsidP="00F65DEC" w:rsidRDefault="00D51662" w14:paraId="79F35BEF" w14:textId="77777777">
      <w:pPr>
        <w:spacing w:after="0" w:line="240" w:lineRule="auto"/>
        <w:ind w:left="1843" w:hanging="1843"/>
        <w:jc w:val="both"/>
        <w:rPr>
          <w:rFonts w:ascii="Arial" w:hAnsi="Arial" w:cs="Arial"/>
          <w:sz w:val="24"/>
          <w:szCs w:val="24"/>
        </w:rPr>
      </w:pPr>
    </w:p>
    <w:p w:rsidRPr="00D77487" w:rsidR="00D51662" w:rsidP="00F65DEC" w:rsidRDefault="00727ADE" w14:paraId="09C9619A" w14:textId="5098BCB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How tall was </w:t>
      </w:r>
      <w:r w:rsidRPr="00D77487" w:rsidR="007A59EE">
        <w:rPr>
          <w:rFonts w:ascii="Arial" w:hAnsi="Arial" w:cs="Arial"/>
          <w:sz w:val="24"/>
          <w:szCs w:val="24"/>
        </w:rPr>
        <w:t>Cheri</w:t>
      </w:r>
      <w:r w:rsidRPr="00D77487" w:rsidR="00D51662">
        <w:rPr>
          <w:rFonts w:ascii="Arial" w:hAnsi="Arial" w:cs="Arial"/>
          <w:sz w:val="24"/>
          <w:szCs w:val="24"/>
        </w:rPr>
        <w:t xml:space="preserve">, 5’7”? I think it’s Chris. </w:t>
      </w:r>
    </w:p>
    <w:p w:rsidRPr="00D77487" w:rsidR="00D51662" w:rsidP="00F65DEC" w:rsidRDefault="00D51662" w14:paraId="378C2093" w14:textId="77777777">
      <w:pPr>
        <w:spacing w:after="0" w:line="240" w:lineRule="auto"/>
        <w:ind w:left="1843" w:hanging="1843"/>
        <w:jc w:val="both"/>
        <w:rPr>
          <w:rFonts w:ascii="Arial" w:hAnsi="Arial" w:cs="Arial"/>
          <w:sz w:val="24"/>
          <w:szCs w:val="24"/>
        </w:rPr>
      </w:pPr>
    </w:p>
    <w:p w:rsidRPr="00D77487" w:rsidR="00D51662" w:rsidP="00F65DEC" w:rsidRDefault="00727ADE" w14:paraId="111E239E" w14:textId="2A646F4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But then that wouldn’t match with the boots outside the door, the women’s boots. </w:t>
      </w:r>
    </w:p>
    <w:p w:rsidRPr="00D77487" w:rsidR="00D51662" w:rsidP="00F65DEC" w:rsidRDefault="00D51662" w14:paraId="72E1589D" w14:textId="77777777">
      <w:pPr>
        <w:spacing w:after="0" w:line="240" w:lineRule="auto"/>
        <w:ind w:left="1843" w:hanging="1843"/>
        <w:jc w:val="both"/>
        <w:rPr>
          <w:rFonts w:ascii="Arial" w:hAnsi="Arial" w:cs="Arial"/>
          <w:sz w:val="24"/>
          <w:szCs w:val="24"/>
        </w:rPr>
      </w:pPr>
    </w:p>
    <w:p w:rsidRPr="00D77487" w:rsidR="00D51662" w:rsidP="00F65DEC" w:rsidRDefault="00727ADE" w14:paraId="50EFB5D8" w14:textId="3BB4C31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Well, no, it’s the women’s boots outside the door, but if you look at the track… Okay, so these are the boots that were </w:t>
      </w:r>
      <w:r w:rsidRPr="00D77487" w:rsidR="00D51662">
        <w:rPr>
          <w:rFonts w:ascii="Arial" w:hAnsi="Arial" w:cs="Arial"/>
          <w:sz w:val="24"/>
          <w:szCs w:val="24"/>
          <w:highlight w:val="yellow"/>
        </w:rPr>
        <w:t>[inaudible 00:44:00]</w:t>
      </w:r>
      <w:r w:rsidRPr="00D77487" w:rsidR="00D51662">
        <w:rPr>
          <w:rFonts w:ascii="Arial" w:hAnsi="Arial" w:cs="Arial"/>
          <w:sz w:val="24"/>
          <w:szCs w:val="24"/>
        </w:rPr>
        <w:t xml:space="preserve">. Those are the ones that match the footprint. </w:t>
      </w:r>
    </w:p>
    <w:p w:rsidRPr="00D77487" w:rsidR="00D51662" w:rsidP="00F65DEC" w:rsidRDefault="00D51662" w14:paraId="7BAF78F6" w14:textId="77777777">
      <w:pPr>
        <w:spacing w:after="0" w:line="240" w:lineRule="auto"/>
        <w:ind w:left="1843" w:hanging="1843"/>
        <w:jc w:val="both"/>
        <w:rPr>
          <w:rFonts w:ascii="Arial" w:hAnsi="Arial" w:cs="Arial"/>
          <w:sz w:val="24"/>
          <w:szCs w:val="24"/>
        </w:rPr>
      </w:pPr>
    </w:p>
    <w:p w:rsidRPr="00D77487" w:rsidR="00D51662" w:rsidP="00F65DEC" w:rsidRDefault="00727ADE" w14:paraId="0FF2FBD3" w14:textId="1A56BB6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And the box, with the matchbox. </w:t>
      </w:r>
    </w:p>
    <w:p w:rsidRPr="00D77487" w:rsidR="00D51662" w:rsidP="00F65DEC" w:rsidRDefault="00D51662" w14:paraId="6677CDC9" w14:textId="77777777">
      <w:pPr>
        <w:spacing w:after="0" w:line="240" w:lineRule="auto"/>
        <w:ind w:left="1843" w:hanging="1843"/>
        <w:jc w:val="both"/>
        <w:rPr>
          <w:rFonts w:ascii="Arial" w:hAnsi="Arial" w:cs="Arial"/>
          <w:sz w:val="24"/>
          <w:szCs w:val="24"/>
        </w:rPr>
      </w:pPr>
    </w:p>
    <w:p w:rsidRPr="00D77487" w:rsidR="00D51662" w:rsidP="00F65DEC" w:rsidRDefault="00727ADE" w14:paraId="38B74068" w14:textId="085B060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why would Chris have the matchbox? </w:t>
      </w:r>
    </w:p>
    <w:p w:rsidRPr="00D77487" w:rsidR="00D51662" w:rsidP="00F65DEC" w:rsidRDefault="00D51662" w14:paraId="542776E8" w14:textId="77777777">
      <w:pPr>
        <w:spacing w:after="0" w:line="240" w:lineRule="auto"/>
        <w:ind w:left="1843" w:hanging="1843"/>
        <w:jc w:val="both"/>
        <w:rPr>
          <w:rFonts w:ascii="Arial" w:hAnsi="Arial" w:cs="Arial"/>
          <w:sz w:val="24"/>
          <w:szCs w:val="24"/>
        </w:rPr>
      </w:pPr>
    </w:p>
    <w:p w:rsidRPr="00D77487" w:rsidR="00D51662" w:rsidP="00F65DEC" w:rsidRDefault="00727ADE" w14:paraId="4FFC141E" w14:textId="188014E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Well, Donna was the one that left some weird…</w:t>
      </w:r>
    </w:p>
    <w:p w:rsidRPr="00D77487" w:rsidR="00D51662" w:rsidP="00F65DEC" w:rsidRDefault="00D51662" w14:paraId="208B81DA" w14:textId="77777777">
      <w:pPr>
        <w:spacing w:after="0" w:line="240" w:lineRule="auto"/>
        <w:ind w:left="1843" w:hanging="1843"/>
        <w:jc w:val="both"/>
        <w:rPr>
          <w:rFonts w:ascii="Arial" w:hAnsi="Arial" w:cs="Arial"/>
          <w:sz w:val="24"/>
          <w:szCs w:val="24"/>
        </w:rPr>
      </w:pPr>
    </w:p>
    <w:p w:rsidRPr="00D77487" w:rsidR="00D51662" w:rsidP="00F65DEC" w:rsidRDefault="00727ADE" w14:paraId="734EDCEB" w14:textId="5F03943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If Donna left the stuff out… Unless Chris went to the house? </w:t>
      </w:r>
    </w:p>
    <w:p w:rsidRPr="00D77487" w:rsidR="00D51662" w:rsidP="00F65DEC" w:rsidRDefault="00D51662" w14:paraId="42B2B3DB" w14:textId="77777777">
      <w:pPr>
        <w:spacing w:after="0" w:line="240" w:lineRule="auto"/>
        <w:ind w:left="1843" w:hanging="1843"/>
        <w:jc w:val="both"/>
        <w:rPr>
          <w:rFonts w:ascii="Arial" w:hAnsi="Arial" w:cs="Arial"/>
          <w:sz w:val="24"/>
          <w:szCs w:val="24"/>
        </w:rPr>
      </w:pPr>
    </w:p>
    <w:p w:rsidRPr="00D77487" w:rsidR="00D51662" w:rsidP="00F65DEC" w:rsidRDefault="00727ADE" w14:paraId="191820EC" w14:textId="5F77364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Well, it would have been at the tavern. Chris would have… </w:t>
      </w:r>
      <w:r w:rsidRPr="00D77487" w:rsidR="00D51662">
        <w:rPr>
          <w:rFonts w:ascii="Arial" w:hAnsi="Arial" w:cs="Arial"/>
          <w:sz w:val="24"/>
          <w:szCs w:val="24"/>
          <w:highlight w:val="yellow"/>
        </w:rPr>
        <w:t>[Inaudible 00:44:25]</w:t>
      </w:r>
      <w:r w:rsidRPr="00D77487" w:rsidR="00D51662">
        <w:rPr>
          <w:rFonts w:ascii="Arial" w:hAnsi="Arial" w:cs="Arial"/>
          <w:sz w:val="24"/>
          <w:szCs w:val="24"/>
        </w:rPr>
        <w:t xml:space="preserve">. </w:t>
      </w:r>
      <w:r w:rsidRPr="00D77487" w:rsidR="007A59EE">
        <w:rPr>
          <w:rFonts w:ascii="Arial" w:hAnsi="Arial" w:cs="Arial"/>
          <w:sz w:val="24"/>
          <w:szCs w:val="24"/>
        </w:rPr>
        <w:t>Cheri</w:t>
      </w:r>
      <w:r w:rsidRPr="00D77487" w:rsidR="00D51662">
        <w:rPr>
          <w:rFonts w:ascii="Arial" w:hAnsi="Arial" w:cs="Arial"/>
          <w:sz w:val="24"/>
          <w:szCs w:val="24"/>
        </w:rPr>
        <w:t xml:space="preserve"> is staying at a friend’s house on the night that Nick was murdered. </w:t>
      </w:r>
    </w:p>
    <w:p w:rsidRPr="00D77487" w:rsidR="00D51662" w:rsidP="00F65DEC" w:rsidRDefault="00D51662" w14:paraId="2320E7B3" w14:textId="77777777">
      <w:pPr>
        <w:spacing w:after="0" w:line="240" w:lineRule="auto"/>
        <w:ind w:left="1843" w:hanging="1843"/>
        <w:jc w:val="both"/>
        <w:rPr>
          <w:rFonts w:ascii="Arial" w:hAnsi="Arial" w:cs="Arial"/>
          <w:sz w:val="24"/>
          <w:szCs w:val="24"/>
        </w:rPr>
      </w:pPr>
    </w:p>
    <w:p w:rsidRPr="00D77487" w:rsidR="00D51662" w:rsidP="00F65DEC" w:rsidRDefault="00727ADE" w14:paraId="0E8B05EE" w14:textId="5956B64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What does Chris drive? </w:t>
      </w:r>
    </w:p>
    <w:p w:rsidRPr="00D77487" w:rsidR="00D51662" w:rsidP="00F65DEC" w:rsidRDefault="00D51662" w14:paraId="61505275" w14:textId="77777777">
      <w:pPr>
        <w:spacing w:after="0" w:line="240" w:lineRule="auto"/>
        <w:ind w:left="1843" w:hanging="1843"/>
        <w:jc w:val="both"/>
        <w:rPr>
          <w:rFonts w:ascii="Arial" w:hAnsi="Arial" w:cs="Arial"/>
          <w:sz w:val="24"/>
          <w:szCs w:val="24"/>
        </w:rPr>
      </w:pPr>
    </w:p>
    <w:p w:rsidRPr="00D77487" w:rsidR="00D51662" w:rsidP="00F65DEC" w:rsidRDefault="00727ADE" w14:paraId="5DD654C6" w14:textId="3A131B8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He would have been either driving his work vehicle or…that’s the notes that Chris has made, I think. </w:t>
      </w:r>
    </w:p>
    <w:p w:rsidRPr="00D77487" w:rsidR="00D51662" w:rsidP="00F65DEC" w:rsidRDefault="00D51662" w14:paraId="022ACF47" w14:textId="77777777">
      <w:pPr>
        <w:spacing w:after="0" w:line="240" w:lineRule="auto"/>
        <w:ind w:left="1843" w:hanging="1843"/>
        <w:jc w:val="both"/>
        <w:rPr>
          <w:rFonts w:ascii="Arial" w:hAnsi="Arial" w:cs="Arial"/>
          <w:sz w:val="24"/>
          <w:szCs w:val="24"/>
        </w:rPr>
      </w:pPr>
    </w:p>
    <w:p w:rsidRPr="00D77487" w:rsidR="00D51662" w:rsidP="00F65DEC" w:rsidRDefault="00727ADE" w14:paraId="2A32FC00" w14:textId="7982409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Oh, these are Chris’s notes. </w:t>
      </w:r>
    </w:p>
    <w:p w:rsidRPr="00D77487" w:rsidR="00D51662" w:rsidP="00F65DEC" w:rsidRDefault="00D51662" w14:paraId="4ED16D34" w14:textId="77777777">
      <w:pPr>
        <w:spacing w:after="0" w:line="240" w:lineRule="auto"/>
        <w:ind w:left="1843" w:hanging="1843"/>
        <w:jc w:val="both"/>
        <w:rPr>
          <w:rFonts w:ascii="Arial" w:hAnsi="Arial" w:cs="Arial"/>
          <w:sz w:val="24"/>
          <w:szCs w:val="24"/>
        </w:rPr>
      </w:pPr>
    </w:p>
    <w:p w:rsidRPr="00D77487" w:rsidR="00D51662" w:rsidP="00F65DEC" w:rsidRDefault="00727ADE" w14:paraId="536C91AD" w14:textId="4548CEF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5E7134DC" w14:textId="77777777">
      <w:pPr>
        <w:spacing w:after="0" w:line="240" w:lineRule="auto"/>
        <w:ind w:left="1843" w:hanging="1843"/>
        <w:jc w:val="both"/>
        <w:rPr>
          <w:rFonts w:ascii="Arial" w:hAnsi="Arial" w:cs="Arial"/>
          <w:sz w:val="24"/>
          <w:szCs w:val="24"/>
        </w:rPr>
      </w:pPr>
    </w:p>
    <w:p w:rsidRPr="00D77487" w:rsidR="00D51662" w:rsidP="00F65DEC" w:rsidRDefault="00727ADE" w14:paraId="50AD0DE5" w14:textId="6D64386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00F65DEC">
        <w:rPr>
          <w:rFonts w:ascii="Arial" w:hAnsi="Arial" w:cs="Arial"/>
          <w:sz w:val="24"/>
          <w:szCs w:val="24"/>
        </w:rPr>
        <w:t xml:space="preserve">So, </w:t>
      </w:r>
      <w:r w:rsidRPr="00D77487" w:rsidR="00D51662">
        <w:rPr>
          <w:rFonts w:ascii="Arial" w:hAnsi="Arial" w:cs="Arial"/>
          <w:sz w:val="24"/>
          <w:szCs w:val="24"/>
        </w:rPr>
        <w:t xml:space="preserve">he could have rigged it… </w:t>
      </w:r>
    </w:p>
    <w:p w:rsidRPr="00D77487" w:rsidR="00D51662" w:rsidP="00F65DEC" w:rsidRDefault="00D51662" w14:paraId="0719B0D6" w14:textId="77777777">
      <w:pPr>
        <w:spacing w:after="0" w:line="240" w:lineRule="auto"/>
        <w:ind w:left="1843" w:hanging="1843"/>
        <w:jc w:val="both"/>
        <w:rPr>
          <w:rFonts w:ascii="Arial" w:hAnsi="Arial" w:cs="Arial"/>
          <w:sz w:val="24"/>
          <w:szCs w:val="24"/>
        </w:rPr>
      </w:pPr>
    </w:p>
    <w:p w:rsidRPr="00D77487" w:rsidR="00D51662" w:rsidP="00F65DEC" w:rsidRDefault="00727ADE" w14:paraId="77A9AE6C" w14:textId="1DD70D1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Oh, footprints from the devil. What do these ones look like? </w:t>
      </w:r>
    </w:p>
    <w:p w:rsidRPr="00D77487" w:rsidR="00D51662" w:rsidP="00F65DEC" w:rsidRDefault="00D51662" w14:paraId="4AD3FEBC" w14:textId="77777777">
      <w:pPr>
        <w:spacing w:after="0" w:line="240" w:lineRule="auto"/>
        <w:ind w:left="1843" w:hanging="1843"/>
        <w:jc w:val="both"/>
        <w:rPr>
          <w:rFonts w:ascii="Arial" w:hAnsi="Arial" w:cs="Arial"/>
          <w:sz w:val="24"/>
          <w:szCs w:val="24"/>
        </w:rPr>
      </w:pPr>
    </w:p>
    <w:p w:rsidRPr="00D77487" w:rsidR="00D51662" w:rsidP="00F65DEC" w:rsidRDefault="00727ADE" w14:paraId="573CD0B6" w14:textId="6F3C194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D51662">
        <w:rPr>
          <w:rFonts w:ascii="Arial" w:hAnsi="Arial" w:cs="Arial"/>
          <w:sz w:val="24"/>
          <w:szCs w:val="24"/>
        </w:rPr>
        <w:tab/>
      </w:r>
      <w:r w:rsidRPr="00D77487" w:rsidR="00D51662">
        <w:rPr>
          <w:rFonts w:ascii="Arial" w:hAnsi="Arial" w:cs="Arial"/>
          <w:sz w:val="24"/>
          <w:szCs w:val="24"/>
        </w:rPr>
        <w:t xml:space="preserve">They’re different ones. </w:t>
      </w:r>
    </w:p>
    <w:p w:rsidRPr="00D77487" w:rsidR="00D51662" w:rsidP="00F65DEC" w:rsidRDefault="00D51662" w14:paraId="3526BDAE" w14:textId="77777777">
      <w:pPr>
        <w:spacing w:after="0" w:line="240" w:lineRule="auto"/>
        <w:ind w:left="1843" w:hanging="1843"/>
        <w:jc w:val="both"/>
        <w:rPr>
          <w:rFonts w:ascii="Arial" w:hAnsi="Arial" w:cs="Arial"/>
          <w:sz w:val="24"/>
          <w:szCs w:val="24"/>
        </w:rPr>
      </w:pPr>
    </w:p>
    <w:p w:rsidRPr="00D77487" w:rsidR="00D51662" w:rsidP="00F65DEC" w:rsidRDefault="00727ADE" w14:paraId="15EFD26F" w14:textId="17B2B96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Different… I… Okay. </w:t>
      </w:r>
    </w:p>
    <w:p w:rsidRPr="00D77487" w:rsidR="00D51662" w:rsidP="00F65DEC" w:rsidRDefault="00D51662" w14:paraId="20670BD6" w14:textId="77777777">
      <w:pPr>
        <w:spacing w:after="0" w:line="240" w:lineRule="auto"/>
        <w:ind w:left="1843" w:hanging="1843"/>
        <w:jc w:val="both"/>
        <w:rPr>
          <w:rFonts w:ascii="Arial" w:hAnsi="Arial" w:cs="Arial"/>
          <w:sz w:val="24"/>
          <w:szCs w:val="24"/>
        </w:rPr>
      </w:pPr>
    </w:p>
    <w:p w:rsidRPr="00D77487" w:rsidR="00D51662" w:rsidP="00F65DEC" w:rsidRDefault="00727ADE" w14:paraId="58B1891C" w14:textId="5D9AD636">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D51662">
        <w:rPr>
          <w:rFonts w:ascii="Arial" w:hAnsi="Arial" w:cs="Arial"/>
          <w:sz w:val="24"/>
          <w:szCs w:val="24"/>
        </w:rPr>
        <w:tab/>
      </w:r>
      <w:r w:rsidRPr="00D77487" w:rsidR="00D51662">
        <w:rPr>
          <w:rFonts w:ascii="Arial" w:hAnsi="Arial" w:cs="Arial"/>
          <w:sz w:val="24"/>
          <w:szCs w:val="24"/>
        </w:rPr>
        <w:t xml:space="preserve">This is half-time, by the way, 45 minutes. </w:t>
      </w:r>
    </w:p>
    <w:p w:rsidRPr="00D77487" w:rsidR="00D51662" w:rsidP="00F65DEC" w:rsidRDefault="00D51662" w14:paraId="4B29BD8C" w14:textId="77777777">
      <w:pPr>
        <w:spacing w:after="0" w:line="240" w:lineRule="auto"/>
        <w:ind w:left="1843" w:hanging="1843"/>
        <w:jc w:val="both"/>
        <w:rPr>
          <w:rFonts w:ascii="Arial" w:hAnsi="Arial" w:cs="Arial"/>
          <w:sz w:val="24"/>
          <w:szCs w:val="24"/>
        </w:rPr>
      </w:pPr>
    </w:p>
    <w:p w:rsidRPr="00D77487" w:rsidR="00D51662" w:rsidP="00F65DEC" w:rsidRDefault="00727ADE" w14:paraId="52CAD29D" w14:textId="2DC7A0A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Okay. So…I just don’t believe it’s ever…</w:t>
      </w:r>
    </w:p>
    <w:p w:rsidRPr="00D77487" w:rsidR="00D51662" w:rsidP="00F65DEC" w:rsidRDefault="00D51662" w14:paraId="7C24A6C4" w14:textId="77777777">
      <w:pPr>
        <w:spacing w:after="0" w:line="240" w:lineRule="auto"/>
        <w:ind w:left="1843" w:hanging="1843"/>
        <w:jc w:val="both"/>
        <w:rPr>
          <w:rFonts w:ascii="Arial" w:hAnsi="Arial" w:cs="Arial"/>
          <w:sz w:val="24"/>
          <w:szCs w:val="24"/>
        </w:rPr>
      </w:pPr>
    </w:p>
    <w:p w:rsidRPr="00D77487" w:rsidR="00D51662" w:rsidP="00F65DEC" w:rsidRDefault="00727ADE" w14:paraId="22BBD9E1" w14:textId="597E10D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Those two…</w:t>
      </w:r>
    </w:p>
    <w:p w:rsidRPr="00D77487" w:rsidR="00D51662" w:rsidP="00F65DEC" w:rsidRDefault="00D51662" w14:paraId="50E68FA8" w14:textId="77777777">
      <w:pPr>
        <w:spacing w:after="0" w:line="240" w:lineRule="auto"/>
        <w:ind w:left="1843" w:hanging="1843"/>
        <w:jc w:val="both"/>
        <w:rPr>
          <w:rFonts w:ascii="Arial" w:hAnsi="Arial" w:cs="Arial"/>
          <w:sz w:val="24"/>
          <w:szCs w:val="24"/>
        </w:rPr>
      </w:pPr>
    </w:p>
    <w:p w:rsidRPr="00D77487" w:rsidR="00D51662" w:rsidP="00F65DEC" w:rsidRDefault="00727ADE" w14:paraId="09761D75" w14:textId="6154802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It’s kind of… I don’t know, the one that has the distinct double-edge ring is this one. </w:t>
      </w:r>
    </w:p>
    <w:p w:rsidRPr="00D77487" w:rsidR="00D51662" w:rsidP="00F65DEC" w:rsidRDefault="00D51662" w14:paraId="5928DD1C" w14:textId="77777777">
      <w:pPr>
        <w:spacing w:after="0" w:line="240" w:lineRule="auto"/>
        <w:ind w:left="1843" w:hanging="1843"/>
        <w:jc w:val="both"/>
        <w:rPr>
          <w:rFonts w:ascii="Arial" w:hAnsi="Arial" w:cs="Arial"/>
          <w:sz w:val="24"/>
          <w:szCs w:val="24"/>
        </w:rPr>
      </w:pPr>
    </w:p>
    <w:p w:rsidRPr="00D77487" w:rsidR="00D51662" w:rsidP="00F65DEC" w:rsidRDefault="00727ADE" w14:paraId="0802DD3B" w14:textId="1B3E4AA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D51662">
        <w:rPr>
          <w:rFonts w:ascii="Arial" w:hAnsi="Arial" w:cs="Arial"/>
          <w:sz w:val="24"/>
          <w:szCs w:val="24"/>
        </w:rPr>
        <w:tab/>
      </w:r>
      <w:r w:rsidRPr="00D77487" w:rsidR="00D51662">
        <w:rPr>
          <w:rFonts w:ascii="Arial" w:hAnsi="Arial" w:cs="Arial"/>
          <w:sz w:val="24"/>
          <w:szCs w:val="24"/>
        </w:rPr>
        <w:t xml:space="preserve">Yes. </w:t>
      </w:r>
    </w:p>
    <w:p w:rsidRPr="00D77487" w:rsidR="00D51662" w:rsidP="00F65DEC" w:rsidRDefault="00D51662" w14:paraId="25E46EBE" w14:textId="77777777">
      <w:pPr>
        <w:spacing w:after="0" w:line="240" w:lineRule="auto"/>
        <w:ind w:left="1843" w:hanging="1843"/>
        <w:jc w:val="both"/>
        <w:rPr>
          <w:rFonts w:ascii="Arial" w:hAnsi="Arial" w:cs="Arial"/>
          <w:sz w:val="24"/>
          <w:szCs w:val="24"/>
        </w:rPr>
      </w:pPr>
    </w:p>
    <w:p w:rsidRPr="00D77487" w:rsidR="00D51662" w:rsidP="00F65DEC" w:rsidRDefault="00727ADE" w14:paraId="0F9FFDFB" w14:textId="344894B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D51662">
        <w:rPr>
          <w:rFonts w:ascii="Arial" w:hAnsi="Arial" w:cs="Arial"/>
          <w:sz w:val="24"/>
          <w:szCs w:val="24"/>
        </w:rPr>
        <w:tab/>
      </w:r>
      <w:r w:rsidRPr="00D77487" w:rsidR="00D51662">
        <w:rPr>
          <w:rFonts w:ascii="Arial" w:hAnsi="Arial" w:cs="Arial"/>
          <w:sz w:val="24"/>
          <w:szCs w:val="24"/>
        </w:rPr>
        <w:t xml:space="preserve">With the kind of speckles on the inside. I mean, Chris has the motive of wanting to steal his wife. She wants to sell the bar for the money, but…she may not be aware of the will. When was this written? Third of December, when was this…oh, dear. He signed the will on 3 December, she was making moves before then. </w:t>
      </w:r>
      <w:r w:rsidR="00F65DEC">
        <w:rPr>
          <w:rFonts w:ascii="Arial" w:hAnsi="Arial" w:cs="Arial"/>
          <w:sz w:val="24"/>
          <w:szCs w:val="24"/>
        </w:rPr>
        <w:t xml:space="preserve">So, </w:t>
      </w:r>
      <w:r w:rsidRPr="00D77487" w:rsidR="00D51662">
        <w:rPr>
          <w:rFonts w:ascii="Arial" w:hAnsi="Arial" w:cs="Arial"/>
          <w:sz w:val="24"/>
          <w:szCs w:val="24"/>
        </w:rPr>
        <w:t>she sent the first email in October, her husband was having trouble having the bar…</w:t>
      </w:r>
      <w:r w:rsidRPr="00D77487" w:rsidR="00D51662">
        <w:rPr>
          <w:rFonts w:ascii="Arial" w:hAnsi="Arial" w:cs="Arial"/>
          <w:sz w:val="24"/>
          <w:szCs w:val="24"/>
          <w:highlight w:val="yellow"/>
        </w:rPr>
        <w:t>[inaudible 00:46:33]</w:t>
      </w:r>
      <w:r w:rsidRPr="00D77487" w:rsidR="00D51662">
        <w:rPr>
          <w:rFonts w:ascii="Arial" w:hAnsi="Arial" w:cs="Arial"/>
          <w:sz w:val="24"/>
          <w:szCs w:val="24"/>
        </w:rPr>
        <w:t xml:space="preserve">, asked me to handle the sale, she says. </w:t>
      </w:r>
    </w:p>
    <w:p w:rsidRPr="00D77487" w:rsidR="005A002F" w:rsidP="00F65DEC" w:rsidRDefault="005A002F" w14:paraId="671AB25D" w14:textId="77777777">
      <w:pPr>
        <w:spacing w:after="0" w:line="240" w:lineRule="auto"/>
        <w:ind w:left="1843" w:hanging="1843"/>
        <w:jc w:val="both"/>
        <w:rPr>
          <w:rFonts w:ascii="Arial" w:hAnsi="Arial" w:cs="Arial"/>
          <w:sz w:val="24"/>
          <w:szCs w:val="24"/>
        </w:rPr>
      </w:pPr>
    </w:p>
    <w:p w:rsidRPr="00D77487" w:rsidR="005A002F" w:rsidP="00F65DEC" w:rsidRDefault="005A002F" w14:paraId="66EFDD75" w14:textId="5D4AFCFC">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 xml:space="preserve">Then, of course, no trouble at all, happy to discuss details of our offer, glad we came to an agreement…Nick and I just need a few weeks to put our affairs in order and then should be ready to finalise a deal, thank you for your patience. I appreciate this decision takes a lot of time. Hi, Nick, why aren’t you making the deal? </w:t>
      </w:r>
      <w:r w:rsidR="00F65DEC">
        <w:rPr>
          <w:rFonts w:ascii="Arial" w:hAnsi="Arial" w:cs="Arial"/>
          <w:sz w:val="24"/>
          <w:szCs w:val="24"/>
        </w:rPr>
        <w:t xml:space="preserve">So, </w:t>
      </w:r>
      <w:r w:rsidRPr="00D77487">
        <w:rPr>
          <w:rFonts w:ascii="Arial" w:hAnsi="Arial" w:cs="Arial"/>
          <w:sz w:val="24"/>
          <w:szCs w:val="24"/>
        </w:rPr>
        <w:t>something…</w:t>
      </w:r>
    </w:p>
    <w:p w:rsidRPr="00D77487" w:rsidR="005A002F" w:rsidP="00F65DEC" w:rsidRDefault="005A002F" w14:paraId="72626CDF" w14:textId="77777777">
      <w:pPr>
        <w:spacing w:after="0" w:line="240" w:lineRule="auto"/>
        <w:ind w:left="1843" w:hanging="1843"/>
        <w:jc w:val="both"/>
        <w:rPr>
          <w:rFonts w:ascii="Arial" w:hAnsi="Arial" w:cs="Arial"/>
          <w:sz w:val="24"/>
          <w:szCs w:val="24"/>
        </w:rPr>
      </w:pPr>
    </w:p>
    <w:p w:rsidRPr="00D77487" w:rsidR="005A002F" w:rsidP="00F65DEC" w:rsidRDefault="00727ADE" w14:paraId="6BD0FAFC" w14:textId="1A9EC25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Something happened. What are the dates for those two? Oh, they’re…</w:t>
      </w:r>
    </w:p>
    <w:p w:rsidRPr="00D77487" w:rsidR="005A002F" w:rsidP="00F65DEC" w:rsidRDefault="005A002F" w14:paraId="77E30D7B" w14:textId="77777777">
      <w:pPr>
        <w:spacing w:after="0" w:line="240" w:lineRule="auto"/>
        <w:ind w:left="1843" w:hanging="1843"/>
        <w:jc w:val="both"/>
        <w:rPr>
          <w:rFonts w:ascii="Arial" w:hAnsi="Arial" w:cs="Arial"/>
          <w:sz w:val="24"/>
          <w:szCs w:val="24"/>
        </w:rPr>
      </w:pPr>
    </w:p>
    <w:p w:rsidRPr="00D77487" w:rsidR="005A002F" w:rsidP="00F65DEC" w:rsidRDefault="00727ADE" w14:paraId="138A0FB3" w14:textId="633A13F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They’re later, so she wanted to start making moves in October, need a few weeks, told Nick about it, then she stops replying to the emails from the development people and Nick is also not doing it, so there’s a chance that Nick was not…because she says, like, oh, yes, I’m the one doing all these on behalf of my husband…</w:t>
      </w:r>
    </w:p>
    <w:p w:rsidRPr="00D77487" w:rsidR="005A002F" w:rsidP="00F65DEC" w:rsidRDefault="005A002F" w14:paraId="29F99540" w14:textId="77777777">
      <w:pPr>
        <w:spacing w:after="0" w:line="240" w:lineRule="auto"/>
        <w:ind w:left="1843" w:hanging="1843"/>
        <w:jc w:val="both"/>
        <w:rPr>
          <w:rFonts w:ascii="Arial" w:hAnsi="Arial" w:cs="Arial"/>
          <w:sz w:val="24"/>
          <w:szCs w:val="24"/>
        </w:rPr>
      </w:pPr>
    </w:p>
    <w:p w:rsidRPr="00D77487" w:rsidR="005A002F" w:rsidP="00F65DEC" w:rsidRDefault="00727ADE" w14:paraId="297B9376" w14:textId="4936F00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Yes. </w:t>
      </w:r>
    </w:p>
    <w:p w:rsidRPr="00D77487" w:rsidR="005A002F" w:rsidP="00F65DEC" w:rsidRDefault="005A002F" w14:paraId="40C5D695" w14:textId="77777777">
      <w:pPr>
        <w:spacing w:after="0" w:line="240" w:lineRule="auto"/>
        <w:ind w:left="1843" w:hanging="1843"/>
        <w:jc w:val="both"/>
        <w:rPr>
          <w:rFonts w:ascii="Arial" w:hAnsi="Arial" w:cs="Arial"/>
          <w:sz w:val="24"/>
          <w:szCs w:val="24"/>
        </w:rPr>
      </w:pPr>
    </w:p>
    <w:p w:rsidRPr="00D77487" w:rsidR="005A002F" w:rsidP="00F65DEC" w:rsidRDefault="00727ADE" w14:paraId="41231B7C" w14:textId="388DF8B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And he signed on 3 December that if he dies, the bar goes to Carmen, which if he intended to sell the bar…</w:t>
      </w:r>
    </w:p>
    <w:p w:rsidRPr="00D77487" w:rsidR="005A002F" w:rsidP="00F65DEC" w:rsidRDefault="005A002F" w14:paraId="79BE9E5B" w14:textId="77777777">
      <w:pPr>
        <w:spacing w:after="0" w:line="240" w:lineRule="auto"/>
        <w:ind w:left="1843" w:hanging="1843"/>
        <w:jc w:val="both"/>
        <w:rPr>
          <w:rFonts w:ascii="Arial" w:hAnsi="Arial" w:cs="Arial"/>
          <w:sz w:val="24"/>
          <w:szCs w:val="24"/>
        </w:rPr>
      </w:pPr>
    </w:p>
    <w:p w:rsidRPr="00D77487" w:rsidR="005A002F" w:rsidP="00F65DEC" w:rsidRDefault="00727ADE" w14:paraId="1B576050" w14:textId="207EE3B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00F65DEC">
        <w:rPr>
          <w:rFonts w:ascii="Arial" w:hAnsi="Arial" w:cs="Arial"/>
          <w:sz w:val="24"/>
          <w:szCs w:val="24"/>
        </w:rPr>
        <w:t xml:space="preserve">So, </w:t>
      </w:r>
      <w:r w:rsidRPr="00D77487" w:rsidR="005A002F">
        <w:rPr>
          <w:rFonts w:ascii="Arial" w:hAnsi="Arial" w:cs="Arial"/>
          <w:sz w:val="24"/>
          <w:szCs w:val="24"/>
        </w:rPr>
        <w:t xml:space="preserve">he must have known that </w:t>
      </w:r>
      <w:r w:rsidRPr="00D77487" w:rsidR="007A59EE">
        <w:rPr>
          <w:rFonts w:ascii="Arial" w:hAnsi="Arial" w:cs="Arial"/>
          <w:sz w:val="24"/>
          <w:szCs w:val="24"/>
        </w:rPr>
        <w:t>Cheri</w:t>
      </w:r>
      <w:r w:rsidRPr="00D77487" w:rsidR="005A002F">
        <w:rPr>
          <w:rFonts w:ascii="Arial" w:hAnsi="Arial" w:cs="Arial"/>
          <w:sz w:val="24"/>
          <w:szCs w:val="24"/>
        </w:rPr>
        <w:t xml:space="preserve"> wants to sell the bar so gave it to Carmen. </w:t>
      </w:r>
    </w:p>
    <w:p w:rsidRPr="00D77487" w:rsidR="005A002F" w:rsidP="00F65DEC" w:rsidRDefault="005A002F" w14:paraId="2D0A0DCB" w14:textId="77777777">
      <w:pPr>
        <w:spacing w:after="0" w:line="240" w:lineRule="auto"/>
        <w:ind w:left="1843" w:hanging="1843"/>
        <w:jc w:val="both"/>
        <w:rPr>
          <w:rFonts w:ascii="Arial" w:hAnsi="Arial" w:cs="Arial"/>
          <w:sz w:val="24"/>
          <w:szCs w:val="24"/>
        </w:rPr>
      </w:pPr>
    </w:p>
    <w:p w:rsidRPr="00D77487" w:rsidR="005A002F" w:rsidP="00F65DEC" w:rsidRDefault="00727ADE" w14:paraId="0BF811AC" w14:textId="2EC8CE5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He didn’t necessarily want to sell the bar because this is his baby. And then Chris makes sense, he had motive because of the whole </w:t>
      </w:r>
      <w:r w:rsidRPr="00D77487" w:rsidR="007A59EE">
        <w:rPr>
          <w:rFonts w:ascii="Arial" w:hAnsi="Arial" w:cs="Arial"/>
          <w:sz w:val="24"/>
          <w:szCs w:val="24"/>
        </w:rPr>
        <w:t>Cheri</w:t>
      </w:r>
      <w:r w:rsidRPr="00D77487" w:rsidR="005A002F">
        <w:rPr>
          <w:rFonts w:ascii="Arial" w:hAnsi="Arial" w:cs="Arial"/>
          <w:sz w:val="24"/>
          <w:szCs w:val="24"/>
        </w:rPr>
        <w:t xml:space="preserve"> situation, he had the means, he’s the sheriff, he’s a strong, tall guy, and he would also…his patrols were around…let me…could I have a look at the letter? </w:t>
      </w:r>
    </w:p>
    <w:p w:rsidRPr="00D77487" w:rsidR="005A002F" w:rsidP="00F65DEC" w:rsidRDefault="005A002F" w14:paraId="06A3907A" w14:textId="77777777">
      <w:pPr>
        <w:spacing w:after="0" w:line="240" w:lineRule="auto"/>
        <w:ind w:left="1843" w:hanging="1843"/>
        <w:jc w:val="both"/>
        <w:rPr>
          <w:rFonts w:ascii="Arial" w:hAnsi="Arial" w:cs="Arial"/>
          <w:sz w:val="24"/>
          <w:szCs w:val="24"/>
        </w:rPr>
      </w:pPr>
    </w:p>
    <w:p w:rsidRPr="00D77487" w:rsidR="005A002F" w:rsidP="00F65DEC" w:rsidRDefault="00727ADE" w14:paraId="742E9C84" w14:textId="2F06F59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This one? </w:t>
      </w:r>
    </w:p>
    <w:p w:rsidRPr="00D77487" w:rsidR="005A002F" w:rsidP="00F65DEC" w:rsidRDefault="005A002F" w14:paraId="02CAB2C2" w14:textId="77777777">
      <w:pPr>
        <w:spacing w:after="0" w:line="240" w:lineRule="auto"/>
        <w:ind w:left="1843" w:hanging="1843"/>
        <w:jc w:val="both"/>
        <w:rPr>
          <w:rFonts w:ascii="Arial" w:hAnsi="Arial" w:cs="Arial"/>
          <w:sz w:val="24"/>
          <w:szCs w:val="24"/>
        </w:rPr>
      </w:pPr>
    </w:p>
    <w:p w:rsidRPr="00D77487" w:rsidR="005A002F" w:rsidP="00F65DEC" w:rsidRDefault="00727ADE" w14:paraId="50B5DA9E" w14:textId="2CC8C6F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Yes. He was around the Lincoln with the taillights issue. The only thing is that it’s very close to when…unless…so basically the suspicious person thing that happened, which was one of the things that was mentioned about</w:t>
      </w:r>
      <w:r w:rsidR="001351FE">
        <w:rPr>
          <w:rFonts w:ascii="Arial" w:hAnsi="Arial" w:cs="Arial"/>
          <w:sz w:val="24"/>
          <w:szCs w:val="24"/>
        </w:rPr>
        <w:t xml:space="preserve"> Carmichael Road</w:t>
      </w:r>
      <w:r w:rsidRPr="00D77487" w:rsidR="005A002F">
        <w:rPr>
          <w:rFonts w:ascii="Arial" w:hAnsi="Arial" w:cs="Arial"/>
          <w:sz w:val="24"/>
          <w:szCs w:val="24"/>
        </w:rPr>
        <w:t xml:space="preserve">, someone being weird, and playing loud music, </w:t>
      </w:r>
      <w:r w:rsidR="001351FE">
        <w:rPr>
          <w:rFonts w:ascii="Arial" w:hAnsi="Arial" w:cs="Arial"/>
          <w:sz w:val="24"/>
          <w:szCs w:val="24"/>
        </w:rPr>
        <w:t>reports of suspicious</w:t>
      </w:r>
      <w:r w:rsidRPr="00D77487" w:rsidR="005A002F">
        <w:rPr>
          <w:rFonts w:ascii="Arial" w:hAnsi="Arial" w:cs="Arial"/>
          <w:sz w:val="24"/>
          <w:szCs w:val="24"/>
        </w:rPr>
        <w:t xml:space="preserve"> person, confirmed building secure, nothing weird happened. </w:t>
      </w:r>
    </w:p>
    <w:p w:rsidRPr="00D77487" w:rsidR="005A002F" w:rsidP="00F65DEC" w:rsidRDefault="005A002F" w14:paraId="3DF1495E" w14:textId="77777777">
      <w:pPr>
        <w:spacing w:after="0" w:line="240" w:lineRule="auto"/>
        <w:ind w:left="1843" w:hanging="1843"/>
        <w:jc w:val="both"/>
        <w:rPr>
          <w:rFonts w:ascii="Arial" w:hAnsi="Arial" w:cs="Arial"/>
          <w:sz w:val="24"/>
          <w:szCs w:val="24"/>
        </w:rPr>
      </w:pPr>
    </w:p>
    <w:p w:rsidRPr="00D77487" w:rsidR="005A002F" w:rsidP="00F65DEC" w:rsidRDefault="005A002F" w14:paraId="31201053" w14:textId="2D859C11">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 xml:space="preserve">Traffic stop, collision between blue Cadillac, no injuries, possible dead body called in at 6:40… At 6:30, there’s a weird, loud crashing noise, Joan goes off to the bar with the person there. Nick runs… Oh, wait, so traffic stop, goes to the bar, runs around, next activity at 4:01. It would give him time because he wouldn’t have been far, because, yes, he made the traffic stop out on country road 66, so he’s probably parked, what, there, or something. </w:t>
      </w:r>
    </w:p>
    <w:p w:rsidRPr="00D77487" w:rsidR="005A002F" w:rsidP="00F65DEC" w:rsidRDefault="005A002F" w14:paraId="7543F7A1" w14:textId="77777777">
      <w:pPr>
        <w:spacing w:after="0" w:line="240" w:lineRule="auto"/>
        <w:ind w:left="1843" w:hanging="1843"/>
        <w:jc w:val="both"/>
        <w:rPr>
          <w:rFonts w:ascii="Arial" w:hAnsi="Arial" w:cs="Arial"/>
          <w:sz w:val="24"/>
          <w:szCs w:val="24"/>
        </w:rPr>
      </w:pPr>
    </w:p>
    <w:p w:rsidRPr="00D77487" w:rsidR="005A002F" w:rsidP="00F65DEC" w:rsidRDefault="00727ADE" w14:paraId="007B4550" w14:textId="6EC40B6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Yes, and then gone into the… </w:t>
      </w:r>
    </w:p>
    <w:p w:rsidRPr="00D77487" w:rsidR="005A002F" w:rsidP="00F65DEC" w:rsidRDefault="005A002F" w14:paraId="032291CE" w14:textId="77777777">
      <w:pPr>
        <w:spacing w:after="0" w:line="240" w:lineRule="auto"/>
        <w:ind w:left="1843" w:hanging="1843"/>
        <w:jc w:val="both"/>
        <w:rPr>
          <w:rFonts w:ascii="Arial" w:hAnsi="Arial" w:cs="Arial"/>
          <w:sz w:val="24"/>
          <w:szCs w:val="24"/>
        </w:rPr>
      </w:pPr>
    </w:p>
    <w:p w:rsidRPr="00D77487" w:rsidR="005A002F" w:rsidP="00F65DEC" w:rsidRDefault="00727ADE" w14:paraId="1CE36511" w14:textId="47C5CE6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All happening within the space of, like, a half hour. </w:t>
      </w:r>
    </w:p>
    <w:p w:rsidRPr="00D77487" w:rsidR="005A002F" w:rsidP="00F65DEC" w:rsidRDefault="005A002F" w14:paraId="502AD54D" w14:textId="77777777">
      <w:pPr>
        <w:spacing w:after="0" w:line="240" w:lineRule="auto"/>
        <w:ind w:left="1843" w:hanging="1843"/>
        <w:jc w:val="both"/>
        <w:rPr>
          <w:rFonts w:ascii="Arial" w:hAnsi="Arial" w:cs="Arial"/>
          <w:sz w:val="24"/>
          <w:szCs w:val="24"/>
        </w:rPr>
      </w:pPr>
    </w:p>
    <w:p w:rsidRPr="00D77487" w:rsidR="005A002F" w:rsidP="00F65DEC" w:rsidRDefault="00727ADE" w14:paraId="0CE159A5" w14:textId="708C2AB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And then what was the next one after…? </w:t>
      </w:r>
    </w:p>
    <w:p w:rsidRPr="00D77487" w:rsidR="005A002F" w:rsidP="00F65DEC" w:rsidRDefault="005A002F" w14:paraId="51B0BFDA" w14:textId="77777777">
      <w:pPr>
        <w:spacing w:after="0" w:line="240" w:lineRule="auto"/>
        <w:ind w:left="1843" w:hanging="1843"/>
        <w:jc w:val="both"/>
        <w:rPr>
          <w:rFonts w:ascii="Arial" w:hAnsi="Arial" w:cs="Arial"/>
          <w:sz w:val="24"/>
          <w:szCs w:val="24"/>
        </w:rPr>
      </w:pPr>
    </w:p>
    <w:p w:rsidRPr="00D77487" w:rsidR="005A002F" w:rsidP="00F65DEC" w:rsidRDefault="00727ADE" w14:paraId="5CEDC0A6" w14:textId="213AD3D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4:01, collision between a blue Cadillac and a black Lincoln Hawkins near Higgledy Piggledy convenience store, booked driver for DUI, which is not near this area. </w:t>
      </w:r>
    </w:p>
    <w:p w:rsidRPr="00D77487" w:rsidR="005A002F" w:rsidP="00F65DEC" w:rsidRDefault="005A002F" w14:paraId="3DFFEEB5" w14:textId="77777777">
      <w:pPr>
        <w:spacing w:after="0" w:line="240" w:lineRule="auto"/>
        <w:ind w:left="1843" w:hanging="1843"/>
        <w:jc w:val="both"/>
        <w:rPr>
          <w:rFonts w:ascii="Arial" w:hAnsi="Arial" w:cs="Arial"/>
          <w:sz w:val="24"/>
          <w:szCs w:val="24"/>
        </w:rPr>
      </w:pPr>
    </w:p>
    <w:p w:rsidRPr="00D77487" w:rsidR="005A002F" w:rsidP="00F65DEC" w:rsidRDefault="00727ADE" w14:paraId="1B6C1EB4" w14:textId="4050A86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Oh, sorry. </w:t>
      </w:r>
    </w:p>
    <w:p w:rsidRPr="00D77487" w:rsidR="005A002F" w:rsidP="00F65DEC" w:rsidRDefault="005A002F" w14:paraId="1E84E1FA" w14:textId="77777777">
      <w:pPr>
        <w:spacing w:after="0" w:line="240" w:lineRule="auto"/>
        <w:ind w:left="1843" w:hanging="1843"/>
        <w:jc w:val="both"/>
        <w:rPr>
          <w:rFonts w:ascii="Arial" w:hAnsi="Arial" w:cs="Arial"/>
          <w:sz w:val="24"/>
          <w:szCs w:val="24"/>
        </w:rPr>
      </w:pPr>
    </w:p>
    <w:p w:rsidRPr="00D77487" w:rsidR="005A002F" w:rsidP="00F65DEC" w:rsidRDefault="00727ADE" w14:paraId="5D69A701" w14:textId="7EE6008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5A002F">
        <w:rPr>
          <w:rFonts w:ascii="Arial" w:hAnsi="Arial" w:cs="Arial"/>
          <w:sz w:val="24"/>
          <w:szCs w:val="24"/>
        </w:rPr>
        <w:tab/>
      </w:r>
      <w:r w:rsidR="00F65DEC">
        <w:rPr>
          <w:rFonts w:ascii="Arial" w:hAnsi="Arial" w:cs="Arial"/>
          <w:sz w:val="24"/>
          <w:szCs w:val="24"/>
        </w:rPr>
        <w:t xml:space="preserve">So, </w:t>
      </w:r>
      <w:r w:rsidRPr="00D77487" w:rsidR="005A002F">
        <w:rPr>
          <w:rFonts w:ascii="Arial" w:hAnsi="Arial" w:cs="Arial"/>
          <w:sz w:val="24"/>
          <w:szCs w:val="24"/>
        </w:rPr>
        <w:t xml:space="preserve">remember the </w:t>
      </w:r>
      <w:r w:rsidRPr="00D77487" w:rsidR="005A002F">
        <w:rPr>
          <w:rFonts w:ascii="Arial" w:hAnsi="Arial" w:cs="Arial"/>
          <w:sz w:val="24"/>
          <w:szCs w:val="24"/>
          <w:highlight w:val="yellow"/>
        </w:rPr>
        <w:t>[inaudible 00</w:t>
      </w:r>
      <w:r w:rsidR="001351FE">
        <w:rPr>
          <w:rFonts w:ascii="Arial" w:hAnsi="Arial" w:cs="Arial"/>
          <w:sz w:val="24"/>
          <w:szCs w:val="24"/>
          <w:highlight w:val="yellow"/>
        </w:rPr>
        <w:t>:</w:t>
      </w:r>
      <w:r w:rsidRPr="00D77487" w:rsidR="005A002F">
        <w:rPr>
          <w:rFonts w:ascii="Arial" w:hAnsi="Arial" w:cs="Arial"/>
          <w:sz w:val="24"/>
          <w:szCs w:val="24"/>
          <w:highlight w:val="yellow"/>
        </w:rPr>
        <w:t>50:08]</w:t>
      </w:r>
      <w:r w:rsidRPr="00D77487" w:rsidR="005A002F">
        <w:rPr>
          <w:rFonts w:ascii="Arial" w:hAnsi="Arial" w:cs="Arial"/>
          <w:sz w:val="24"/>
          <w:szCs w:val="24"/>
        </w:rPr>
        <w:t>.</w:t>
      </w:r>
    </w:p>
    <w:p w:rsidRPr="00D77487" w:rsidR="005A002F" w:rsidP="00F65DEC" w:rsidRDefault="005A002F" w14:paraId="792C8634" w14:textId="77777777">
      <w:pPr>
        <w:spacing w:after="0" w:line="240" w:lineRule="auto"/>
        <w:ind w:left="1843" w:hanging="1843"/>
        <w:jc w:val="both"/>
        <w:rPr>
          <w:rFonts w:ascii="Arial" w:hAnsi="Arial" w:cs="Arial"/>
          <w:sz w:val="24"/>
          <w:szCs w:val="24"/>
        </w:rPr>
      </w:pPr>
    </w:p>
    <w:p w:rsidRPr="00D77487" w:rsidR="005A002F" w:rsidP="00F65DEC" w:rsidRDefault="00727ADE" w14:paraId="048C6081" w14:textId="7943E9B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Yes, that’s…so…that was the papers about the…that was the letter…</w:t>
      </w:r>
    </w:p>
    <w:p w:rsidRPr="00D77487" w:rsidR="005A002F" w:rsidP="00F65DEC" w:rsidRDefault="005A002F" w14:paraId="7B82597E" w14:textId="77777777">
      <w:pPr>
        <w:spacing w:after="0" w:line="240" w:lineRule="auto"/>
        <w:ind w:left="1843" w:hanging="1843"/>
        <w:jc w:val="both"/>
        <w:rPr>
          <w:rFonts w:ascii="Arial" w:hAnsi="Arial" w:cs="Arial"/>
          <w:sz w:val="24"/>
          <w:szCs w:val="24"/>
        </w:rPr>
      </w:pPr>
    </w:p>
    <w:p w:rsidRPr="00D77487" w:rsidR="005A002F" w:rsidP="00F65DEC" w:rsidRDefault="00727ADE" w14:paraId="4EC0D4FA" w14:textId="5CCD27BD">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5A002F">
        <w:rPr>
          <w:rFonts w:ascii="Arial" w:hAnsi="Arial" w:cs="Arial"/>
          <w:sz w:val="24"/>
          <w:szCs w:val="24"/>
        </w:rPr>
        <w:tab/>
      </w:r>
      <w:r w:rsidRPr="00D77487" w:rsidR="005A002F">
        <w:rPr>
          <w:rFonts w:ascii="Arial" w:hAnsi="Arial" w:cs="Arial"/>
          <w:sz w:val="24"/>
          <w:szCs w:val="24"/>
        </w:rPr>
        <w:t>This.</w:t>
      </w:r>
    </w:p>
    <w:p w:rsidRPr="00D77487" w:rsidR="005A002F" w:rsidP="00F65DEC" w:rsidRDefault="005A002F" w14:paraId="791A37EA" w14:textId="77777777">
      <w:pPr>
        <w:spacing w:after="0" w:line="240" w:lineRule="auto"/>
        <w:ind w:left="1843" w:hanging="1843"/>
        <w:jc w:val="both"/>
        <w:rPr>
          <w:rFonts w:ascii="Arial" w:hAnsi="Arial" w:cs="Arial"/>
          <w:sz w:val="24"/>
          <w:szCs w:val="24"/>
        </w:rPr>
      </w:pPr>
    </w:p>
    <w:p w:rsidRPr="00D77487" w:rsidR="005A002F" w:rsidP="00F65DEC" w:rsidRDefault="00727ADE" w14:paraId="13C06DB7" w14:textId="536A724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Yes. Oh, sorry. But yes… So… </w:t>
      </w:r>
    </w:p>
    <w:p w:rsidRPr="00D77487" w:rsidR="005A002F" w:rsidP="00F65DEC" w:rsidRDefault="005A002F" w14:paraId="02FA46B9" w14:textId="77777777">
      <w:pPr>
        <w:spacing w:after="0" w:line="240" w:lineRule="auto"/>
        <w:ind w:left="1843" w:hanging="1843"/>
        <w:jc w:val="both"/>
        <w:rPr>
          <w:rFonts w:ascii="Arial" w:hAnsi="Arial" w:cs="Arial"/>
          <w:sz w:val="24"/>
          <w:szCs w:val="24"/>
        </w:rPr>
      </w:pPr>
    </w:p>
    <w:p w:rsidRPr="00D77487" w:rsidR="005A002F" w:rsidP="00F65DEC" w:rsidRDefault="00727ADE" w14:paraId="4F85F7D1" w14:textId="0302899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5A002F">
        <w:rPr>
          <w:rFonts w:ascii="Arial" w:hAnsi="Arial" w:cs="Arial"/>
          <w:sz w:val="24"/>
          <w:szCs w:val="24"/>
        </w:rPr>
        <w:tab/>
      </w:r>
      <w:r w:rsidRPr="00D77487" w:rsidR="005A002F">
        <w:rPr>
          <w:rFonts w:ascii="Arial" w:hAnsi="Arial" w:cs="Arial"/>
          <w:sz w:val="24"/>
          <w:szCs w:val="24"/>
        </w:rPr>
        <w:t xml:space="preserve">Okay, so far…I’m going to review all of them again, maybe put them together like from one to 19 and make sure… </w:t>
      </w:r>
      <w:r w:rsidRPr="00D77487" w:rsidR="005A002F">
        <w:rPr>
          <w:rFonts w:ascii="Arial" w:hAnsi="Arial" w:cs="Arial"/>
          <w:sz w:val="24"/>
          <w:szCs w:val="24"/>
          <w:highlight w:val="yellow"/>
        </w:rPr>
        <w:t>[Inaudible 00:50:40]</w:t>
      </w:r>
      <w:r w:rsidRPr="00D77487" w:rsidR="005A002F">
        <w:rPr>
          <w:rFonts w:ascii="Arial" w:hAnsi="Arial" w:cs="Arial"/>
          <w:sz w:val="24"/>
          <w:szCs w:val="24"/>
        </w:rPr>
        <w:t>.</w:t>
      </w:r>
    </w:p>
    <w:p w:rsidRPr="00D77487" w:rsidR="005A002F" w:rsidP="00F65DEC" w:rsidRDefault="005A002F" w14:paraId="6074AE5C" w14:textId="77777777">
      <w:pPr>
        <w:spacing w:after="0" w:line="240" w:lineRule="auto"/>
        <w:ind w:left="1843" w:hanging="1843"/>
        <w:jc w:val="both"/>
        <w:rPr>
          <w:rFonts w:ascii="Arial" w:hAnsi="Arial" w:cs="Arial"/>
          <w:sz w:val="24"/>
          <w:szCs w:val="24"/>
        </w:rPr>
      </w:pPr>
    </w:p>
    <w:p w:rsidRPr="00D77487" w:rsidR="005A002F" w:rsidP="00F65DEC" w:rsidRDefault="00727ADE" w14:paraId="1AC94859" w14:textId="4BB9023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Yes, that would have been… </w:t>
      </w:r>
      <w:r w:rsidR="00F65DEC">
        <w:rPr>
          <w:rFonts w:ascii="Arial" w:hAnsi="Arial" w:cs="Arial"/>
          <w:sz w:val="24"/>
          <w:szCs w:val="24"/>
        </w:rPr>
        <w:t xml:space="preserve">So, </w:t>
      </w:r>
      <w:r w:rsidRPr="00D77487" w:rsidR="005A002F">
        <w:rPr>
          <w:rFonts w:ascii="Arial" w:hAnsi="Arial" w:cs="Arial"/>
          <w:sz w:val="24"/>
          <w:szCs w:val="24"/>
        </w:rPr>
        <w:t xml:space="preserve">114, which is…the Websters since…that’s the thing from their wedding. </w:t>
      </w:r>
    </w:p>
    <w:p w:rsidRPr="00D77487" w:rsidR="005A002F" w:rsidP="00F65DEC" w:rsidRDefault="005A002F" w14:paraId="6049A586" w14:textId="77777777">
      <w:pPr>
        <w:spacing w:after="0" w:line="240" w:lineRule="auto"/>
        <w:ind w:left="1843" w:hanging="1843"/>
        <w:jc w:val="both"/>
        <w:rPr>
          <w:rFonts w:ascii="Arial" w:hAnsi="Arial" w:cs="Arial"/>
          <w:sz w:val="24"/>
          <w:szCs w:val="24"/>
        </w:rPr>
      </w:pPr>
    </w:p>
    <w:p w:rsidRPr="00D77487" w:rsidR="005A002F" w:rsidP="00F65DEC" w:rsidRDefault="00727ADE" w14:paraId="6FC0A3F3" w14:textId="2C303F5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Oh, yes. </w:t>
      </w:r>
    </w:p>
    <w:p w:rsidRPr="00D77487" w:rsidR="005A002F" w:rsidP="00F65DEC" w:rsidRDefault="005A002F" w14:paraId="0275E56D" w14:textId="77777777">
      <w:pPr>
        <w:spacing w:after="0" w:line="240" w:lineRule="auto"/>
        <w:ind w:left="1843" w:hanging="1843"/>
        <w:jc w:val="both"/>
        <w:rPr>
          <w:rFonts w:ascii="Arial" w:hAnsi="Arial" w:cs="Arial"/>
          <w:sz w:val="24"/>
          <w:szCs w:val="24"/>
        </w:rPr>
      </w:pPr>
    </w:p>
    <w:p w:rsidRPr="00D77487" w:rsidR="005A002F" w:rsidP="00F65DEC" w:rsidRDefault="00727ADE" w14:paraId="17B63B07" w14:textId="344EF41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Okay. They got married on 11/4, the date you can’t forget, also makes sense because he literally wrote to himself do not forget your wedding anniversary like you did last year. </w:t>
      </w:r>
    </w:p>
    <w:p w:rsidRPr="00D77487" w:rsidR="005A002F" w:rsidP="00F65DEC" w:rsidRDefault="005A002F" w14:paraId="38168454" w14:textId="77777777">
      <w:pPr>
        <w:spacing w:after="0" w:line="240" w:lineRule="auto"/>
        <w:ind w:left="1843" w:hanging="1843"/>
        <w:jc w:val="both"/>
        <w:rPr>
          <w:rFonts w:ascii="Arial" w:hAnsi="Arial" w:cs="Arial"/>
          <w:sz w:val="24"/>
          <w:szCs w:val="24"/>
        </w:rPr>
      </w:pPr>
    </w:p>
    <w:p w:rsidRPr="00D77487" w:rsidR="005A002F" w:rsidP="00F65DEC" w:rsidRDefault="00727ADE" w14:paraId="5B1A76C5" w14:textId="7B9E910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A002F">
        <w:rPr>
          <w:rFonts w:ascii="Arial" w:hAnsi="Arial" w:cs="Arial"/>
          <w:sz w:val="24"/>
          <w:szCs w:val="24"/>
        </w:rPr>
        <w:tab/>
      </w:r>
      <w:r w:rsidRPr="00D77487" w:rsidR="005A002F">
        <w:rPr>
          <w:rFonts w:ascii="Arial" w:hAnsi="Arial" w:cs="Arial"/>
          <w:sz w:val="24"/>
          <w:szCs w:val="24"/>
        </w:rPr>
        <w:t xml:space="preserve">Yes. </w:t>
      </w:r>
    </w:p>
    <w:p w:rsidRPr="00D77487" w:rsidR="005A002F" w:rsidP="00F65DEC" w:rsidRDefault="005A002F" w14:paraId="5280896B" w14:textId="77777777">
      <w:pPr>
        <w:spacing w:after="0" w:line="240" w:lineRule="auto"/>
        <w:ind w:left="1843" w:hanging="1843"/>
        <w:jc w:val="both"/>
        <w:rPr>
          <w:rFonts w:ascii="Arial" w:hAnsi="Arial" w:cs="Arial"/>
          <w:sz w:val="24"/>
          <w:szCs w:val="24"/>
        </w:rPr>
      </w:pPr>
    </w:p>
    <w:p w:rsidRPr="00D77487" w:rsidR="005A002F" w:rsidP="00F65DEC" w:rsidRDefault="00727ADE" w14:paraId="24A11BFE" w14:textId="1EEE440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A002F">
        <w:rPr>
          <w:rFonts w:ascii="Arial" w:hAnsi="Arial" w:cs="Arial"/>
          <w:sz w:val="24"/>
          <w:szCs w:val="24"/>
        </w:rPr>
        <w:tab/>
      </w:r>
      <w:r w:rsidRPr="00D77487" w:rsidR="005A002F">
        <w:rPr>
          <w:rFonts w:ascii="Arial" w:hAnsi="Arial" w:cs="Arial"/>
          <w:sz w:val="24"/>
          <w:szCs w:val="24"/>
        </w:rPr>
        <w:t xml:space="preserve">Oh, and then Donna saying stuff about her knowing things she should have stopped, Donna works at </w:t>
      </w:r>
      <w:r w:rsidRPr="00D77487" w:rsidR="005A002F">
        <w:rPr>
          <w:rFonts w:ascii="Arial" w:hAnsi="Arial" w:cs="Arial"/>
          <w:sz w:val="24"/>
          <w:szCs w:val="24"/>
          <w:highlight w:val="yellow"/>
        </w:rPr>
        <w:t>[Hosier 00:51:27]</w:t>
      </w:r>
      <w:r w:rsidRPr="00D77487" w:rsidR="005A002F">
        <w:rPr>
          <w:rFonts w:ascii="Arial" w:hAnsi="Arial" w:cs="Arial"/>
          <w:sz w:val="24"/>
          <w:szCs w:val="24"/>
        </w:rPr>
        <w:t xml:space="preserve"> realtor</w:t>
      </w:r>
      <w:r w:rsidRPr="00D77487" w:rsidR="00C7191C">
        <w:rPr>
          <w:rFonts w:ascii="Arial" w:hAnsi="Arial" w:cs="Arial"/>
          <w:sz w:val="24"/>
          <w:szCs w:val="24"/>
        </w:rPr>
        <w:t xml:space="preserve">. She probably would have been given a head’s up about…she was trying to stop something but couldn’t. She’s a realtor, there probably would have been rumblings about someone trying to sell the bar. </w:t>
      </w:r>
    </w:p>
    <w:p w:rsidRPr="00D77487" w:rsidR="00C7191C" w:rsidP="00F65DEC" w:rsidRDefault="00C7191C" w14:paraId="27FAD21D" w14:textId="77777777">
      <w:pPr>
        <w:spacing w:after="0" w:line="240" w:lineRule="auto"/>
        <w:ind w:left="1843" w:hanging="1843"/>
        <w:jc w:val="both"/>
        <w:rPr>
          <w:rFonts w:ascii="Arial" w:hAnsi="Arial" w:cs="Arial"/>
          <w:sz w:val="24"/>
          <w:szCs w:val="24"/>
        </w:rPr>
      </w:pPr>
    </w:p>
    <w:p w:rsidRPr="00D77487" w:rsidR="00C7191C" w:rsidP="00F65DEC" w:rsidRDefault="00727ADE" w14:paraId="3B5DB074" w14:textId="6941B82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Oh…</w:t>
      </w:r>
    </w:p>
    <w:p w:rsidRPr="00D77487" w:rsidR="00C7191C" w:rsidP="00F65DEC" w:rsidRDefault="00C7191C" w14:paraId="26A2027B" w14:textId="77777777">
      <w:pPr>
        <w:spacing w:after="0" w:line="240" w:lineRule="auto"/>
        <w:ind w:left="1843" w:hanging="1843"/>
        <w:jc w:val="both"/>
        <w:rPr>
          <w:rFonts w:ascii="Arial" w:hAnsi="Arial" w:cs="Arial"/>
          <w:sz w:val="24"/>
          <w:szCs w:val="24"/>
        </w:rPr>
      </w:pPr>
    </w:p>
    <w:p w:rsidRPr="00D77487" w:rsidR="00C7191C" w:rsidP="00F65DEC" w:rsidRDefault="00727ADE" w14:paraId="0760316D" w14:textId="5B5719C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Because it’s not unheard of that, you know, word would travel. </w:t>
      </w:r>
    </w:p>
    <w:p w:rsidRPr="00D77487" w:rsidR="00C7191C" w:rsidP="00F65DEC" w:rsidRDefault="00C7191C" w14:paraId="0605977E" w14:textId="77777777">
      <w:pPr>
        <w:spacing w:after="0" w:line="240" w:lineRule="auto"/>
        <w:ind w:left="1843" w:hanging="1843"/>
        <w:jc w:val="both"/>
        <w:rPr>
          <w:rFonts w:ascii="Arial" w:hAnsi="Arial" w:cs="Arial"/>
          <w:sz w:val="24"/>
          <w:szCs w:val="24"/>
        </w:rPr>
      </w:pPr>
    </w:p>
    <w:p w:rsidRPr="00D77487" w:rsidR="00C7191C" w:rsidP="00F65DEC" w:rsidRDefault="00727ADE" w14:paraId="2BD67E8A" w14:textId="082ABB3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 xml:space="preserve">Yes. </w:t>
      </w:r>
      <w:r w:rsidR="00F65DEC">
        <w:rPr>
          <w:rFonts w:ascii="Arial" w:hAnsi="Arial" w:cs="Arial"/>
          <w:sz w:val="24"/>
          <w:szCs w:val="24"/>
        </w:rPr>
        <w:t xml:space="preserve">So, </w:t>
      </w:r>
      <w:r w:rsidRPr="00D77487" w:rsidR="00C7191C">
        <w:rPr>
          <w:rFonts w:ascii="Arial" w:hAnsi="Arial" w:cs="Arial"/>
          <w:sz w:val="24"/>
          <w:szCs w:val="24"/>
        </w:rPr>
        <w:t xml:space="preserve">that’s why she wants to talk about land with him. </w:t>
      </w:r>
    </w:p>
    <w:p w:rsidRPr="00D77487" w:rsidR="00C7191C" w:rsidP="00F65DEC" w:rsidRDefault="00C7191C" w14:paraId="7B6B51BF" w14:textId="77777777">
      <w:pPr>
        <w:spacing w:after="0" w:line="240" w:lineRule="auto"/>
        <w:ind w:left="1843" w:hanging="1843"/>
        <w:jc w:val="both"/>
        <w:rPr>
          <w:rFonts w:ascii="Arial" w:hAnsi="Arial" w:cs="Arial"/>
          <w:sz w:val="24"/>
          <w:szCs w:val="24"/>
        </w:rPr>
      </w:pPr>
    </w:p>
    <w:p w:rsidRPr="00D77487" w:rsidR="00C7191C" w:rsidP="00F65DEC" w:rsidRDefault="00727ADE" w14:paraId="37C3906A" w14:textId="0B81E84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Yes. Oh, and then she asks about the drive, she said we shouldn’t talk here, she was really nervous, and then ran off. Why would someone be super nervous if she didn’t potentially spot…because she got stopped near the time…</w:t>
      </w:r>
    </w:p>
    <w:p w:rsidRPr="00D77487" w:rsidR="00C7191C" w:rsidP="00F65DEC" w:rsidRDefault="00C7191C" w14:paraId="4E1CC046" w14:textId="77777777">
      <w:pPr>
        <w:spacing w:after="0" w:line="240" w:lineRule="auto"/>
        <w:ind w:left="1843" w:hanging="1843"/>
        <w:jc w:val="both"/>
        <w:rPr>
          <w:rFonts w:ascii="Arial" w:hAnsi="Arial" w:cs="Arial"/>
          <w:sz w:val="24"/>
          <w:szCs w:val="24"/>
        </w:rPr>
      </w:pPr>
    </w:p>
    <w:p w:rsidRPr="00D77487" w:rsidR="00C7191C" w:rsidP="00F65DEC" w:rsidRDefault="00727ADE" w14:paraId="3A0D69E0" w14:textId="0679EA0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She got stopped, oh, yes.</w:t>
      </w:r>
    </w:p>
    <w:p w:rsidRPr="00D77487" w:rsidR="00C7191C" w:rsidP="00F65DEC" w:rsidRDefault="00C7191C" w14:paraId="4DA73741" w14:textId="77777777">
      <w:pPr>
        <w:spacing w:after="0" w:line="240" w:lineRule="auto"/>
        <w:ind w:left="1843" w:hanging="1843"/>
        <w:jc w:val="both"/>
        <w:rPr>
          <w:rFonts w:ascii="Arial" w:hAnsi="Arial" w:cs="Arial"/>
          <w:sz w:val="24"/>
          <w:szCs w:val="24"/>
        </w:rPr>
      </w:pPr>
    </w:p>
    <w:p w:rsidRPr="00D77487" w:rsidR="00C7191C" w:rsidP="00F65DEC" w:rsidRDefault="00727ADE" w14:paraId="413222DB" w14:textId="6A5FAC5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…by Chris. </w:t>
      </w:r>
    </w:p>
    <w:p w:rsidRPr="00D77487" w:rsidR="00C7191C" w:rsidP="00F65DEC" w:rsidRDefault="00C7191C" w14:paraId="624B87B3" w14:textId="77777777">
      <w:pPr>
        <w:spacing w:after="0" w:line="240" w:lineRule="auto"/>
        <w:ind w:left="1843" w:hanging="1843"/>
        <w:jc w:val="both"/>
        <w:rPr>
          <w:rFonts w:ascii="Arial" w:hAnsi="Arial" w:cs="Arial"/>
          <w:sz w:val="24"/>
          <w:szCs w:val="24"/>
        </w:rPr>
      </w:pPr>
    </w:p>
    <w:p w:rsidRPr="00D77487" w:rsidR="00C7191C" w:rsidP="00F65DEC" w:rsidRDefault="00727ADE" w14:paraId="071FD9EB" w14:textId="4C56FDB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 xml:space="preserve">Because she was in the flashlight…the taillights. </w:t>
      </w:r>
    </w:p>
    <w:p w:rsidRPr="00D77487" w:rsidR="00C7191C" w:rsidP="00F65DEC" w:rsidRDefault="00C7191C" w14:paraId="420A1B87" w14:textId="77777777">
      <w:pPr>
        <w:spacing w:after="0" w:line="240" w:lineRule="auto"/>
        <w:ind w:left="1843" w:hanging="1843"/>
        <w:jc w:val="both"/>
        <w:rPr>
          <w:rFonts w:ascii="Arial" w:hAnsi="Arial" w:cs="Arial"/>
          <w:sz w:val="24"/>
          <w:szCs w:val="24"/>
        </w:rPr>
      </w:pPr>
    </w:p>
    <w:p w:rsidRPr="00D77487" w:rsidR="00C7191C" w:rsidP="00F65DEC" w:rsidRDefault="00727ADE" w14:paraId="53EC6811" w14:textId="4D67387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She went for a drive but it was made worse, probably because that happened right before this, and then she ran away, basically. I suspect that Donna probably…I mean, this is again assuming that Chris is the killer, if Donna spotted Chris and knew that he did, she probably would be terrified to tell anyone, because, one, the man’s capable of murder, and, two, she is not in a position where she would be safe…you know? Because </w:t>
      </w:r>
      <w:r w:rsidRPr="00D77487" w:rsidR="00C7191C">
        <w:rPr>
          <w:rFonts w:ascii="Arial" w:hAnsi="Arial" w:cs="Arial"/>
          <w:sz w:val="24"/>
          <w:szCs w:val="24"/>
          <w:highlight w:val="yellow"/>
        </w:rPr>
        <w:t>[inaudible 00:52:55]</w:t>
      </w:r>
      <w:r w:rsidRPr="00D77487" w:rsidR="00C7191C">
        <w:rPr>
          <w:rFonts w:ascii="Arial" w:hAnsi="Arial" w:cs="Arial"/>
          <w:sz w:val="24"/>
          <w:szCs w:val="24"/>
        </w:rPr>
        <w:t xml:space="preserve"> America… Yes, that’s…</w:t>
      </w:r>
    </w:p>
    <w:p w:rsidRPr="00D77487" w:rsidR="00C7191C" w:rsidP="00F65DEC" w:rsidRDefault="00C7191C" w14:paraId="52EA4C2A" w14:textId="77777777">
      <w:pPr>
        <w:spacing w:after="0" w:line="240" w:lineRule="auto"/>
        <w:ind w:left="1843" w:hanging="1843"/>
        <w:jc w:val="both"/>
        <w:rPr>
          <w:rFonts w:ascii="Arial" w:hAnsi="Arial" w:cs="Arial"/>
          <w:sz w:val="24"/>
          <w:szCs w:val="24"/>
        </w:rPr>
      </w:pPr>
    </w:p>
    <w:p w:rsidRPr="00D77487" w:rsidR="00C7191C" w:rsidP="00F65DEC" w:rsidRDefault="00C7191C" w14:paraId="13D08883" w14:textId="4AEDBBCB">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Only got worse from there, yes, that…</w:t>
      </w:r>
    </w:p>
    <w:p w:rsidRPr="00D77487" w:rsidR="00C7191C" w:rsidP="00F65DEC" w:rsidRDefault="00C7191C" w14:paraId="43CD24C9" w14:textId="77777777">
      <w:pPr>
        <w:spacing w:after="0" w:line="240" w:lineRule="auto"/>
        <w:ind w:left="1843" w:hanging="1843"/>
        <w:jc w:val="both"/>
        <w:rPr>
          <w:rFonts w:ascii="Arial" w:hAnsi="Arial" w:cs="Arial"/>
          <w:sz w:val="24"/>
          <w:szCs w:val="24"/>
        </w:rPr>
      </w:pPr>
    </w:p>
    <w:p w:rsidRPr="00D77487" w:rsidR="00C7191C" w:rsidP="00F65DEC" w:rsidRDefault="00727ADE" w14:paraId="6393045F" w14:textId="16FC6ED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00F65DEC">
        <w:rPr>
          <w:rFonts w:ascii="Arial" w:hAnsi="Arial" w:cs="Arial"/>
          <w:sz w:val="24"/>
          <w:szCs w:val="24"/>
        </w:rPr>
        <w:t xml:space="preserve">So, </w:t>
      </w:r>
      <w:r w:rsidRPr="00D77487" w:rsidR="00C7191C">
        <w:rPr>
          <w:rFonts w:ascii="Arial" w:hAnsi="Arial" w:cs="Arial"/>
          <w:sz w:val="24"/>
          <w:szCs w:val="24"/>
        </w:rPr>
        <w:t xml:space="preserve">you think it’s Chris? </w:t>
      </w:r>
    </w:p>
    <w:p w:rsidRPr="00D77487" w:rsidR="00C7191C" w:rsidP="00F65DEC" w:rsidRDefault="00C7191C" w14:paraId="71C9A41A" w14:textId="77777777">
      <w:pPr>
        <w:spacing w:after="0" w:line="240" w:lineRule="auto"/>
        <w:ind w:left="1843" w:hanging="1843"/>
        <w:jc w:val="both"/>
        <w:rPr>
          <w:rFonts w:ascii="Arial" w:hAnsi="Arial" w:cs="Arial"/>
          <w:sz w:val="24"/>
          <w:szCs w:val="24"/>
        </w:rPr>
      </w:pPr>
    </w:p>
    <w:p w:rsidRPr="00D77487" w:rsidR="00C7191C" w:rsidP="00F65DEC" w:rsidRDefault="00727ADE" w14:paraId="04AC8702" w14:textId="5DC1B8A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I think it might be Chris. I mean, how much time do we have left? </w:t>
      </w:r>
    </w:p>
    <w:p w:rsidRPr="00D77487" w:rsidR="00C7191C" w:rsidP="00F65DEC" w:rsidRDefault="00C7191C" w14:paraId="1252524F" w14:textId="77777777">
      <w:pPr>
        <w:spacing w:after="0" w:line="240" w:lineRule="auto"/>
        <w:ind w:left="1843" w:hanging="1843"/>
        <w:jc w:val="both"/>
        <w:rPr>
          <w:rFonts w:ascii="Arial" w:hAnsi="Arial" w:cs="Arial"/>
          <w:sz w:val="24"/>
          <w:szCs w:val="24"/>
        </w:rPr>
      </w:pPr>
    </w:p>
    <w:p w:rsidRPr="00D77487" w:rsidR="00C7191C" w:rsidP="00F65DEC" w:rsidRDefault="00727ADE" w14:paraId="71D0AF8C" w14:textId="07465F36">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C7191C">
        <w:rPr>
          <w:rFonts w:ascii="Arial" w:hAnsi="Arial" w:cs="Arial"/>
          <w:sz w:val="24"/>
          <w:szCs w:val="24"/>
        </w:rPr>
        <w:tab/>
      </w:r>
      <w:r w:rsidRPr="00D77487" w:rsidR="00C7191C">
        <w:rPr>
          <w:rFonts w:ascii="Arial" w:hAnsi="Arial" w:cs="Arial"/>
          <w:sz w:val="24"/>
          <w:szCs w:val="24"/>
        </w:rPr>
        <w:t xml:space="preserve">Forty minutes. </w:t>
      </w:r>
    </w:p>
    <w:p w:rsidRPr="00D77487" w:rsidR="00C7191C" w:rsidP="00F65DEC" w:rsidRDefault="00C7191C" w14:paraId="154A9682" w14:textId="77777777">
      <w:pPr>
        <w:spacing w:after="0" w:line="240" w:lineRule="auto"/>
        <w:ind w:left="1843" w:hanging="1843"/>
        <w:jc w:val="both"/>
        <w:rPr>
          <w:rFonts w:ascii="Arial" w:hAnsi="Arial" w:cs="Arial"/>
          <w:sz w:val="24"/>
          <w:szCs w:val="24"/>
        </w:rPr>
      </w:pPr>
    </w:p>
    <w:p w:rsidRPr="00D77487" w:rsidR="00C7191C" w:rsidP="00F65DEC" w:rsidRDefault="00727ADE" w14:paraId="6DAFB5EF" w14:textId="734A43B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Fourteen or…? </w:t>
      </w:r>
    </w:p>
    <w:p w:rsidRPr="00D77487" w:rsidR="00C7191C" w:rsidP="00F65DEC" w:rsidRDefault="00C7191C" w14:paraId="34D6FEF2" w14:textId="77777777">
      <w:pPr>
        <w:spacing w:after="0" w:line="240" w:lineRule="auto"/>
        <w:ind w:left="1843" w:hanging="1843"/>
        <w:jc w:val="both"/>
        <w:rPr>
          <w:rFonts w:ascii="Arial" w:hAnsi="Arial" w:cs="Arial"/>
          <w:sz w:val="24"/>
          <w:szCs w:val="24"/>
        </w:rPr>
      </w:pPr>
    </w:p>
    <w:p w:rsidRPr="00D77487" w:rsidR="00C7191C" w:rsidP="00F65DEC" w:rsidRDefault="00727ADE" w14:paraId="7B1C1D64" w14:textId="155CE6C9">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C7191C">
        <w:rPr>
          <w:rFonts w:ascii="Arial" w:hAnsi="Arial" w:cs="Arial"/>
          <w:sz w:val="24"/>
          <w:szCs w:val="24"/>
        </w:rPr>
        <w:tab/>
      </w:r>
      <w:r w:rsidRPr="00D77487" w:rsidR="00C7191C">
        <w:rPr>
          <w:rFonts w:ascii="Arial" w:hAnsi="Arial" w:cs="Arial"/>
          <w:sz w:val="24"/>
          <w:szCs w:val="24"/>
        </w:rPr>
        <w:t xml:space="preserve">Forty. </w:t>
      </w:r>
    </w:p>
    <w:p w:rsidRPr="00D77487" w:rsidR="00C7191C" w:rsidP="00F65DEC" w:rsidRDefault="00C7191C" w14:paraId="7E16A722" w14:textId="77777777">
      <w:pPr>
        <w:spacing w:after="0" w:line="240" w:lineRule="auto"/>
        <w:ind w:left="1843" w:hanging="1843"/>
        <w:jc w:val="both"/>
        <w:rPr>
          <w:rFonts w:ascii="Arial" w:hAnsi="Arial" w:cs="Arial"/>
          <w:sz w:val="24"/>
          <w:szCs w:val="24"/>
        </w:rPr>
      </w:pPr>
    </w:p>
    <w:p w:rsidRPr="00D77487" w:rsidR="00C7191C" w:rsidP="00F65DEC" w:rsidRDefault="00727ADE" w14:paraId="7308485E" w14:textId="429A6CF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Okay. </w:t>
      </w:r>
    </w:p>
    <w:p w:rsidRPr="00D77487" w:rsidR="00C7191C" w:rsidP="00F65DEC" w:rsidRDefault="00C7191C" w14:paraId="2EB989AE" w14:textId="77777777">
      <w:pPr>
        <w:spacing w:after="0" w:line="240" w:lineRule="auto"/>
        <w:ind w:left="1843" w:hanging="1843"/>
        <w:jc w:val="both"/>
        <w:rPr>
          <w:rFonts w:ascii="Arial" w:hAnsi="Arial" w:cs="Arial"/>
          <w:sz w:val="24"/>
          <w:szCs w:val="24"/>
        </w:rPr>
      </w:pPr>
    </w:p>
    <w:p w:rsidRPr="00D77487" w:rsidR="00C7191C" w:rsidP="00F65DEC" w:rsidRDefault="00727ADE" w14:paraId="20F8C579" w14:textId="24F78CAE">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C7191C">
        <w:rPr>
          <w:rFonts w:ascii="Arial" w:hAnsi="Arial" w:cs="Arial"/>
          <w:sz w:val="24"/>
          <w:szCs w:val="24"/>
        </w:rPr>
        <w:tab/>
      </w:r>
      <w:r w:rsidRPr="00D77487" w:rsidR="00C7191C">
        <w:rPr>
          <w:rFonts w:ascii="Arial" w:hAnsi="Arial" w:cs="Arial"/>
          <w:sz w:val="24"/>
          <w:szCs w:val="24"/>
        </w:rPr>
        <w:t xml:space="preserve">Four-zero. </w:t>
      </w:r>
    </w:p>
    <w:p w:rsidRPr="00D77487" w:rsidR="00C7191C" w:rsidP="00F65DEC" w:rsidRDefault="00C7191C" w14:paraId="42F1D9A9" w14:textId="77777777">
      <w:pPr>
        <w:spacing w:after="0" w:line="240" w:lineRule="auto"/>
        <w:ind w:left="1843" w:hanging="1843"/>
        <w:jc w:val="both"/>
        <w:rPr>
          <w:rFonts w:ascii="Arial" w:hAnsi="Arial" w:cs="Arial"/>
          <w:sz w:val="24"/>
          <w:szCs w:val="24"/>
        </w:rPr>
      </w:pPr>
    </w:p>
    <w:p w:rsidRPr="00D77487" w:rsidR="00C7191C" w:rsidP="00F65DEC" w:rsidRDefault="00727ADE" w14:paraId="2558F961" w14:textId="3A696D8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Four-zero? Oh.</w:t>
      </w:r>
    </w:p>
    <w:p w:rsidRPr="00D77487" w:rsidR="00C7191C" w:rsidP="00F65DEC" w:rsidRDefault="00C7191C" w14:paraId="39A67488" w14:textId="77777777">
      <w:pPr>
        <w:spacing w:after="0" w:line="240" w:lineRule="auto"/>
        <w:ind w:left="1843" w:hanging="1843"/>
        <w:jc w:val="both"/>
        <w:rPr>
          <w:rFonts w:ascii="Arial" w:hAnsi="Arial" w:cs="Arial"/>
          <w:sz w:val="24"/>
          <w:szCs w:val="24"/>
        </w:rPr>
      </w:pPr>
    </w:p>
    <w:p w:rsidRPr="00D77487" w:rsidR="00C7191C" w:rsidP="00F65DEC" w:rsidRDefault="00727ADE" w14:paraId="1922DB58" w14:textId="4EBA8A37">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C7191C">
        <w:rPr>
          <w:rFonts w:ascii="Arial" w:hAnsi="Arial" w:cs="Arial"/>
          <w:sz w:val="24"/>
          <w:szCs w:val="24"/>
        </w:rPr>
        <w:tab/>
      </w:r>
      <w:r w:rsidRPr="00D77487" w:rsidR="00C7191C">
        <w:rPr>
          <w:rFonts w:ascii="Arial" w:hAnsi="Arial" w:cs="Arial"/>
          <w:sz w:val="24"/>
          <w:szCs w:val="24"/>
        </w:rPr>
        <w:t xml:space="preserve">Yes, plenty of time. </w:t>
      </w:r>
    </w:p>
    <w:p w:rsidRPr="00D77487" w:rsidR="00C7191C" w:rsidP="00F65DEC" w:rsidRDefault="00C7191C" w14:paraId="1AB0A3EF" w14:textId="77777777">
      <w:pPr>
        <w:spacing w:after="0" w:line="240" w:lineRule="auto"/>
        <w:ind w:left="1843" w:hanging="1843"/>
        <w:jc w:val="both"/>
        <w:rPr>
          <w:rFonts w:ascii="Arial" w:hAnsi="Arial" w:cs="Arial"/>
          <w:sz w:val="24"/>
          <w:szCs w:val="24"/>
        </w:rPr>
      </w:pPr>
    </w:p>
    <w:p w:rsidRPr="00D77487" w:rsidR="00C7191C" w:rsidP="00F65DEC" w:rsidRDefault="00727ADE" w14:paraId="2CA184C1" w14:textId="00154A1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Plenty of time, so we’ve got time to…we could make a full presentation about this, if we want to. Oh, so with the whole noise-making thing, there was a random message of, why so judgemental, Nancy, I agree they could be more considerate, that’s later on, so… </w:t>
      </w:r>
    </w:p>
    <w:p w:rsidRPr="00D77487" w:rsidR="00C7191C" w:rsidP="00F65DEC" w:rsidRDefault="00C7191C" w14:paraId="5BF5886A" w14:textId="77777777">
      <w:pPr>
        <w:spacing w:after="0" w:line="240" w:lineRule="auto"/>
        <w:ind w:left="1843" w:hanging="1843"/>
        <w:jc w:val="both"/>
        <w:rPr>
          <w:rFonts w:ascii="Arial" w:hAnsi="Arial" w:cs="Arial"/>
          <w:sz w:val="24"/>
          <w:szCs w:val="24"/>
        </w:rPr>
      </w:pPr>
    </w:p>
    <w:p w:rsidRPr="00D77487" w:rsidR="00C7191C" w:rsidP="00F65DEC" w:rsidRDefault="00C7191C" w14:paraId="2B292A6B" w14:textId="07C3228E">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 xml:space="preserve">Nancy Belton, Perdition, was the one that made… Was there a Nancy in any of these names earlier? No, I don’t think so, but I’ll just double-check. </w:t>
      </w:r>
      <w:r w:rsidR="00F65DEC">
        <w:rPr>
          <w:rFonts w:ascii="Arial" w:hAnsi="Arial" w:cs="Arial"/>
          <w:sz w:val="24"/>
          <w:szCs w:val="24"/>
        </w:rPr>
        <w:t xml:space="preserve">So, </w:t>
      </w:r>
      <w:r w:rsidRPr="00D77487">
        <w:rPr>
          <w:rFonts w:ascii="Arial" w:hAnsi="Arial" w:cs="Arial"/>
          <w:sz w:val="24"/>
          <w:szCs w:val="24"/>
        </w:rPr>
        <w:t>yes…</w:t>
      </w:r>
    </w:p>
    <w:p w:rsidRPr="00D77487" w:rsidR="00C7191C" w:rsidP="00F65DEC" w:rsidRDefault="00C7191C" w14:paraId="42518BA0" w14:textId="77777777">
      <w:pPr>
        <w:spacing w:after="0" w:line="240" w:lineRule="auto"/>
        <w:ind w:left="1843" w:hanging="1843"/>
        <w:jc w:val="both"/>
        <w:rPr>
          <w:rFonts w:ascii="Arial" w:hAnsi="Arial" w:cs="Arial"/>
          <w:sz w:val="24"/>
          <w:szCs w:val="24"/>
        </w:rPr>
      </w:pPr>
    </w:p>
    <w:p w:rsidRPr="00D77487" w:rsidR="00C7191C" w:rsidP="00F65DEC" w:rsidRDefault="00727ADE" w14:paraId="6BBFE5EC" w14:textId="7AA6FA13">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C7191C">
        <w:rPr>
          <w:rFonts w:ascii="Arial" w:hAnsi="Arial" w:cs="Arial"/>
          <w:sz w:val="24"/>
          <w:szCs w:val="24"/>
        </w:rPr>
        <w:tab/>
      </w:r>
      <w:r w:rsidRPr="00D77487" w:rsidR="00C7191C">
        <w:rPr>
          <w:rFonts w:ascii="Arial" w:hAnsi="Arial" w:cs="Arial"/>
          <w:sz w:val="24"/>
          <w:szCs w:val="24"/>
        </w:rPr>
        <w:t xml:space="preserve">We can put all of them back together in one bag, which will be easier to find. </w:t>
      </w:r>
    </w:p>
    <w:p w:rsidRPr="00D77487" w:rsidR="00C7191C" w:rsidP="00F65DEC" w:rsidRDefault="00C7191C" w14:paraId="27165EBD" w14:textId="77777777">
      <w:pPr>
        <w:spacing w:after="0" w:line="240" w:lineRule="auto"/>
        <w:ind w:left="1843" w:hanging="1843"/>
        <w:jc w:val="both"/>
        <w:rPr>
          <w:rFonts w:ascii="Arial" w:hAnsi="Arial" w:cs="Arial"/>
          <w:sz w:val="24"/>
          <w:szCs w:val="24"/>
        </w:rPr>
      </w:pPr>
    </w:p>
    <w:p w:rsidRPr="00D77487" w:rsidR="00C7191C" w:rsidP="00F65DEC" w:rsidRDefault="00727ADE" w14:paraId="6BB5489E" w14:textId="07FED83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00F65DEC">
        <w:rPr>
          <w:rFonts w:ascii="Arial" w:hAnsi="Arial" w:cs="Arial"/>
          <w:sz w:val="24"/>
          <w:szCs w:val="24"/>
        </w:rPr>
        <w:t xml:space="preserve">So, </w:t>
      </w:r>
      <w:r w:rsidRPr="00D77487" w:rsidR="00C7191C">
        <w:rPr>
          <w:rFonts w:ascii="Arial" w:hAnsi="Arial" w:cs="Arial"/>
          <w:sz w:val="24"/>
          <w:szCs w:val="24"/>
        </w:rPr>
        <w:t>we have…timeline of events of the night, at 3:12, reports of suspicious person at number 16, Country Road 66, no sign of unusual activity on arrival, searched property, called in all clear after confirming building secure. This occurred just before…sorry, apologies, on the road, Old Devil’s Tavern…does it have like an address specifically for it? I’ll double-check. Perdition is the state, Carmichael Road. Then at 3:33, the headlights…</w:t>
      </w:r>
    </w:p>
    <w:p w:rsidRPr="00D77487" w:rsidR="00C7191C" w:rsidP="00F65DEC" w:rsidRDefault="00C7191C" w14:paraId="5A06F118" w14:textId="77777777">
      <w:pPr>
        <w:spacing w:after="0" w:line="240" w:lineRule="auto"/>
        <w:ind w:left="1843" w:hanging="1843"/>
        <w:jc w:val="both"/>
        <w:rPr>
          <w:rFonts w:ascii="Arial" w:hAnsi="Arial" w:cs="Arial"/>
          <w:sz w:val="24"/>
          <w:szCs w:val="24"/>
        </w:rPr>
      </w:pPr>
    </w:p>
    <w:p w:rsidRPr="00D77487" w:rsidR="00C7191C" w:rsidP="00F65DEC" w:rsidRDefault="00727ADE" w14:paraId="02A0DD82" w14:textId="53EEB9B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 xml:space="preserve">Here, sorry, I’ve got that. </w:t>
      </w:r>
    </w:p>
    <w:p w:rsidRPr="00D77487" w:rsidR="00C7191C" w:rsidP="00F65DEC" w:rsidRDefault="00C7191C" w14:paraId="0F503B32" w14:textId="77777777">
      <w:pPr>
        <w:spacing w:after="0" w:line="240" w:lineRule="auto"/>
        <w:ind w:left="1843" w:hanging="1843"/>
        <w:jc w:val="both"/>
        <w:rPr>
          <w:rFonts w:ascii="Arial" w:hAnsi="Arial" w:cs="Arial"/>
          <w:sz w:val="24"/>
          <w:szCs w:val="24"/>
        </w:rPr>
      </w:pPr>
    </w:p>
    <w:p w:rsidRPr="00D77487" w:rsidR="00C7191C" w:rsidP="00F65DEC" w:rsidRDefault="00727ADE" w14:paraId="35D5F631" w14:textId="37C1055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00F65DEC">
        <w:rPr>
          <w:rFonts w:ascii="Arial" w:hAnsi="Arial" w:cs="Arial"/>
          <w:sz w:val="24"/>
          <w:szCs w:val="24"/>
        </w:rPr>
        <w:t xml:space="preserve">So, </w:t>
      </w:r>
      <w:r w:rsidRPr="00D77487" w:rsidR="00C7191C">
        <w:rPr>
          <w:rFonts w:ascii="Arial" w:hAnsi="Arial" w:cs="Arial"/>
          <w:sz w:val="24"/>
          <w:szCs w:val="24"/>
        </w:rPr>
        <w:t>whereabouts was that…then that occurs, then that occurs. Meanwhile weird shenanigans, 30 or 40 minutes after they started burning the herbs, they heard a crash…</w:t>
      </w:r>
    </w:p>
    <w:p w:rsidRPr="00D77487" w:rsidR="00C7191C" w:rsidP="00F65DEC" w:rsidRDefault="00C7191C" w14:paraId="4D88B71D" w14:textId="77777777">
      <w:pPr>
        <w:spacing w:after="0" w:line="240" w:lineRule="auto"/>
        <w:ind w:left="1843" w:hanging="1843"/>
        <w:jc w:val="both"/>
        <w:rPr>
          <w:rFonts w:ascii="Arial" w:hAnsi="Arial" w:cs="Arial"/>
          <w:sz w:val="24"/>
          <w:szCs w:val="24"/>
        </w:rPr>
      </w:pPr>
    </w:p>
    <w:p w:rsidRPr="00D77487" w:rsidR="00C7191C" w:rsidP="00F65DEC" w:rsidRDefault="00727ADE" w14:paraId="58107856" w14:textId="2D8BFAA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00F65DEC">
        <w:rPr>
          <w:rFonts w:ascii="Arial" w:hAnsi="Arial" w:cs="Arial"/>
          <w:sz w:val="24"/>
          <w:szCs w:val="24"/>
        </w:rPr>
        <w:t xml:space="preserve">So, </w:t>
      </w:r>
      <w:r w:rsidRPr="00D77487" w:rsidR="00C7191C">
        <w:rPr>
          <w:rFonts w:ascii="Arial" w:hAnsi="Arial" w:cs="Arial"/>
          <w:sz w:val="24"/>
          <w:szCs w:val="24"/>
        </w:rPr>
        <w:t>that…</w:t>
      </w:r>
    </w:p>
    <w:p w:rsidRPr="00D77487" w:rsidR="00C7191C" w:rsidP="00F65DEC" w:rsidRDefault="00C7191C" w14:paraId="1F08F7E8" w14:textId="77777777">
      <w:pPr>
        <w:spacing w:after="0" w:line="240" w:lineRule="auto"/>
        <w:ind w:left="1843" w:hanging="1843"/>
        <w:jc w:val="both"/>
        <w:rPr>
          <w:rFonts w:ascii="Arial" w:hAnsi="Arial" w:cs="Arial"/>
          <w:sz w:val="24"/>
          <w:szCs w:val="24"/>
        </w:rPr>
      </w:pPr>
    </w:p>
    <w:p w:rsidRPr="00D77487" w:rsidR="00C7191C" w:rsidP="00F65DEC" w:rsidRDefault="00727ADE" w14:paraId="4EE56226" w14:textId="4F92861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I think that’s the murder happening. </w:t>
      </w:r>
    </w:p>
    <w:p w:rsidRPr="00D77487" w:rsidR="00C7191C" w:rsidP="00F65DEC" w:rsidRDefault="00C7191C" w14:paraId="7EDE9588" w14:textId="77777777">
      <w:pPr>
        <w:spacing w:after="0" w:line="240" w:lineRule="auto"/>
        <w:ind w:left="1843" w:hanging="1843"/>
        <w:jc w:val="both"/>
        <w:rPr>
          <w:rFonts w:ascii="Arial" w:hAnsi="Arial" w:cs="Arial"/>
          <w:sz w:val="24"/>
          <w:szCs w:val="24"/>
        </w:rPr>
      </w:pPr>
    </w:p>
    <w:p w:rsidRPr="00D77487" w:rsidR="00C7191C" w:rsidP="00F65DEC" w:rsidRDefault="00727ADE" w14:paraId="058876C5" w14:textId="2A89672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 xml:space="preserve">Oh, yes. </w:t>
      </w:r>
    </w:p>
    <w:p w:rsidRPr="00D77487" w:rsidR="00C7191C" w:rsidP="00F65DEC" w:rsidRDefault="00C7191C" w14:paraId="430BA024" w14:textId="77777777">
      <w:pPr>
        <w:spacing w:after="0" w:line="240" w:lineRule="auto"/>
        <w:ind w:left="1843" w:hanging="1843"/>
        <w:jc w:val="both"/>
        <w:rPr>
          <w:rFonts w:ascii="Arial" w:hAnsi="Arial" w:cs="Arial"/>
          <w:sz w:val="24"/>
          <w:szCs w:val="24"/>
        </w:rPr>
      </w:pPr>
    </w:p>
    <w:p w:rsidRPr="00D77487" w:rsidR="00C7191C" w:rsidP="00F65DEC" w:rsidRDefault="00727ADE" w14:paraId="3CCFAB5E" w14:textId="16BB889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00F65DEC">
        <w:rPr>
          <w:rFonts w:ascii="Arial" w:hAnsi="Arial" w:cs="Arial"/>
          <w:sz w:val="24"/>
          <w:szCs w:val="24"/>
        </w:rPr>
        <w:t xml:space="preserve">So, </w:t>
      </w:r>
      <w:r w:rsidRPr="00D77487" w:rsidR="00C7191C">
        <w:rPr>
          <w:rFonts w:ascii="Arial" w:hAnsi="Arial" w:cs="Arial"/>
          <w:sz w:val="24"/>
          <w:szCs w:val="24"/>
        </w:rPr>
        <w:t xml:space="preserve">I’m pretty sure, based on this, that Joan is in the clear. </w:t>
      </w:r>
    </w:p>
    <w:p w:rsidRPr="00D77487" w:rsidR="00C7191C" w:rsidP="00F65DEC" w:rsidRDefault="00C7191C" w14:paraId="402EEECB" w14:textId="77777777">
      <w:pPr>
        <w:spacing w:after="0" w:line="240" w:lineRule="auto"/>
        <w:ind w:left="1843" w:hanging="1843"/>
        <w:jc w:val="both"/>
        <w:rPr>
          <w:rFonts w:ascii="Arial" w:hAnsi="Arial" w:cs="Arial"/>
          <w:sz w:val="24"/>
          <w:szCs w:val="24"/>
        </w:rPr>
      </w:pPr>
    </w:p>
    <w:p w:rsidRPr="00D77487" w:rsidR="00C7191C" w:rsidP="00F65DEC" w:rsidRDefault="00727ADE" w14:paraId="040CAB22" w14:textId="6BC572A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C7191C">
        <w:rPr>
          <w:rFonts w:ascii="Arial" w:hAnsi="Arial" w:cs="Arial"/>
          <w:sz w:val="24"/>
          <w:szCs w:val="24"/>
        </w:rPr>
        <w:tab/>
      </w:r>
      <w:r w:rsidRPr="00D77487" w:rsidR="00C7191C">
        <w:rPr>
          <w:rFonts w:ascii="Arial" w:hAnsi="Arial" w:cs="Arial"/>
          <w:sz w:val="24"/>
          <w:szCs w:val="24"/>
        </w:rPr>
        <w:t xml:space="preserve">Yes, we’ve not heard much about Joan. </w:t>
      </w:r>
    </w:p>
    <w:p w:rsidRPr="00D77487" w:rsidR="00C7191C" w:rsidP="00F65DEC" w:rsidRDefault="00C7191C" w14:paraId="23DD811A" w14:textId="77777777">
      <w:pPr>
        <w:spacing w:after="0" w:line="240" w:lineRule="auto"/>
        <w:ind w:left="1843" w:hanging="1843"/>
        <w:jc w:val="both"/>
        <w:rPr>
          <w:rFonts w:ascii="Arial" w:hAnsi="Arial" w:cs="Arial"/>
          <w:sz w:val="24"/>
          <w:szCs w:val="24"/>
        </w:rPr>
      </w:pPr>
    </w:p>
    <w:p w:rsidRPr="00D77487" w:rsidR="00C7191C" w:rsidP="00F65DEC" w:rsidRDefault="00727ADE" w14:paraId="5A10AC53" w14:textId="4DB09206">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C7191C">
        <w:rPr>
          <w:rFonts w:ascii="Arial" w:hAnsi="Arial" w:cs="Arial"/>
          <w:sz w:val="24"/>
          <w:szCs w:val="24"/>
        </w:rPr>
        <w:tab/>
      </w:r>
      <w:r w:rsidRPr="00D77487" w:rsidR="00C7191C">
        <w:rPr>
          <w:rFonts w:ascii="Arial" w:hAnsi="Arial" w:cs="Arial"/>
          <w:sz w:val="24"/>
          <w:szCs w:val="24"/>
        </w:rPr>
        <w:t xml:space="preserve">We’ve not heard much about Joan, yes, she was doing the weird burning shit, but someone was with her when the murder took place, so… Handed me a shovel, told me to start walking, then they go off to the highway, old dive bar, for Vinegar Tom, thanks for the support, you know… Yes. </w:t>
      </w:r>
    </w:p>
    <w:p w:rsidRPr="00D77487" w:rsidR="00C7191C" w:rsidP="00F65DEC" w:rsidRDefault="00C7191C" w14:paraId="06B5B784" w14:textId="77777777">
      <w:pPr>
        <w:spacing w:after="0" w:line="240" w:lineRule="auto"/>
        <w:ind w:left="1843" w:hanging="1843"/>
        <w:jc w:val="both"/>
        <w:rPr>
          <w:rFonts w:ascii="Arial" w:hAnsi="Arial" w:cs="Arial"/>
          <w:sz w:val="24"/>
          <w:szCs w:val="24"/>
        </w:rPr>
      </w:pPr>
    </w:p>
    <w:p w:rsidRPr="00D77487" w:rsidR="00C7191C" w:rsidP="00F65DEC" w:rsidRDefault="00C7191C" w14:paraId="3DB46E7A" w14:textId="5EF1D2BE">
      <w:pPr>
        <w:spacing w:after="0" w:line="240" w:lineRule="auto"/>
        <w:ind w:left="1843" w:hanging="1843"/>
        <w:jc w:val="both"/>
        <w:rPr>
          <w:rFonts w:ascii="Arial" w:hAnsi="Arial" w:cs="Arial"/>
          <w:sz w:val="24"/>
          <w:szCs w:val="24"/>
        </w:rPr>
      </w:pPr>
      <w:r w:rsidRPr="00D77487">
        <w:rPr>
          <w:rFonts w:ascii="Arial" w:hAnsi="Arial" w:cs="Arial"/>
          <w:sz w:val="24"/>
          <w:szCs w:val="24"/>
        </w:rPr>
        <w:tab/>
      </w:r>
      <w:r w:rsidR="00F65DEC">
        <w:rPr>
          <w:rFonts w:ascii="Arial" w:hAnsi="Arial" w:cs="Arial"/>
          <w:sz w:val="24"/>
          <w:szCs w:val="24"/>
        </w:rPr>
        <w:t xml:space="preserve">So, </w:t>
      </w:r>
      <w:r w:rsidRPr="00D77487">
        <w:rPr>
          <w:rFonts w:ascii="Arial" w:hAnsi="Arial" w:cs="Arial"/>
          <w:sz w:val="24"/>
          <w:szCs w:val="24"/>
        </w:rPr>
        <w:t>at the same time all of this is going down, this starts up, and then yes, half an hour later, it would make sense for him running after the devil, crashing</w:t>
      </w:r>
      <w:r w:rsidRPr="00D77487" w:rsidR="00005858">
        <w:rPr>
          <w:rFonts w:ascii="Arial" w:hAnsi="Arial" w:cs="Arial"/>
          <w:sz w:val="24"/>
          <w:szCs w:val="24"/>
        </w:rPr>
        <w:t xml:space="preserve">, falling somewhere, because he basically ran after someone and that’s when he died. </w:t>
      </w:r>
    </w:p>
    <w:p w:rsidRPr="00D77487" w:rsidR="00005858" w:rsidP="00F65DEC" w:rsidRDefault="00005858" w14:paraId="5B6CE7A1" w14:textId="77777777">
      <w:pPr>
        <w:spacing w:after="0" w:line="240" w:lineRule="auto"/>
        <w:ind w:left="1843" w:hanging="1843"/>
        <w:jc w:val="both"/>
        <w:rPr>
          <w:rFonts w:ascii="Arial" w:hAnsi="Arial" w:cs="Arial"/>
          <w:sz w:val="24"/>
          <w:szCs w:val="24"/>
        </w:rPr>
      </w:pPr>
    </w:p>
    <w:p w:rsidRPr="00D77487" w:rsidR="00005858" w:rsidP="00F65DEC" w:rsidRDefault="00727ADE" w14:paraId="003A1074" w14:textId="6C85EF2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 xml:space="preserve">Yes. </w:t>
      </w:r>
    </w:p>
    <w:p w:rsidRPr="00D77487" w:rsidR="00005858" w:rsidP="00F65DEC" w:rsidRDefault="00005858" w14:paraId="6034EA4D" w14:textId="77777777">
      <w:pPr>
        <w:spacing w:after="0" w:line="240" w:lineRule="auto"/>
        <w:ind w:left="1843" w:hanging="1843"/>
        <w:jc w:val="both"/>
        <w:rPr>
          <w:rFonts w:ascii="Arial" w:hAnsi="Arial" w:cs="Arial"/>
          <w:sz w:val="24"/>
          <w:szCs w:val="24"/>
        </w:rPr>
      </w:pPr>
    </w:p>
    <w:p w:rsidRPr="00D77487" w:rsidR="00005858" w:rsidP="00F65DEC" w:rsidRDefault="00727ADE" w14:paraId="45D62265" w14:textId="43B98AD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The boot print lines up with…</w:t>
      </w:r>
    </w:p>
    <w:p w:rsidRPr="00D77487" w:rsidR="00005858" w:rsidP="00F65DEC" w:rsidRDefault="00005858" w14:paraId="3694CF5C" w14:textId="77777777">
      <w:pPr>
        <w:spacing w:after="0" w:line="240" w:lineRule="auto"/>
        <w:ind w:left="1843" w:hanging="1843"/>
        <w:jc w:val="both"/>
        <w:rPr>
          <w:rFonts w:ascii="Arial" w:hAnsi="Arial" w:cs="Arial"/>
          <w:sz w:val="24"/>
          <w:szCs w:val="24"/>
        </w:rPr>
      </w:pPr>
    </w:p>
    <w:p w:rsidRPr="00D77487" w:rsidR="00005858" w:rsidP="00F65DEC" w:rsidRDefault="00727ADE" w14:paraId="0CF3A44E" w14:textId="62D1E6B2">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005858">
        <w:rPr>
          <w:rFonts w:ascii="Arial" w:hAnsi="Arial" w:cs="Arial"/>
          <w:sz w:val="24"/>
          <w:szCs w:val="24"/>
        </w:rPr>
        <w:tab/>
      </w:r>
      <w:r w:rsidRPr="00D77487" w:rsidR="00005858">
        <w:rPr>
          <w:rFonts w:ascii="Arial" w:hAnsi="Arial" w:cs="Arial"/>
          <w:sz w:val="24"/>
          <w:szCs w:val="24"/>
        </w:rPr>
        <w:t xml:space="preserve">The boot print is here because </w:t>
      </w:r>
      <w:r w:rsidRPr="00D77487" w:rsidR="00005858">
        <w:rPr>
          <w:rFonts w:ascii="Arial" w:hAnsi="Arial" w:cs="Arial"/>
          <w:sz w:val="24"/>
          <w:szCs w:val="24"/>
          <w:highlight w:val="yellow"/>
        </w:rPr>
        <w:t>[inaudible 00:56:52]</w:t>
      </w:r>
      <w:r w:rsidRPr="00D77487" w:rsidR="00005858">
        <w:rPr>
          <w:rFonts w:ascii="Arial" w:hAnsi="Arial" w:cs="Arial"/>
          <w:sz w:val="24"/>
          <w:szCs w:val="24"/>
        </w:rPr>
        <w:t>.</w:t>
      </w:r>
    </w:p>
    <w:p w:rsidRPr="00D77487" w:rsidR="00005858" w:rsidP="00F65DEC" w:rsidRDefault="00005858" w14:paraId="49F7C042" w14:textId="77777777">
      <w:pPr>
        <w:spacing w:after="0" w:line="240" w:lineRule="auto"/>
        <w:ind w:left="1843" w:hanging="1843"/>
        <w:jc w:val="both"/>
        <w:rPr>
          <w:rFonts w:ascii="Arial" w:hAnsi="Arial" w:cs="Arial"/>
          <w:sz w:val="24"/>
          <w:szCs w:val="24"/>
        </w:rPr>
      </w:pPr>
    </w:p>
    <w:p w:rsidRPr="00D77487" w:rsidR="00005858" w:rsidP="00F65DEC" w:rsidRDefault="00727ADE" w14:paraId="0CE56212" w14:textId="3073134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Where is the boot print…wait, oh, Toyota…ha…</w:t>
      </w:r>
    </w:p>
    <w:p w:rsidRPr="00D77487" w:rsidR="00005858" w:rsidP="00F65DEC" w:rsidRDefault="00005858" w14:paraId="64DA08A9" w14:textId="77777777">
      <w:pPr>
        <w:spacing w:after="0" w:line="240" w:lineRule="auto"/>
        <w:ind w:left="1843" w:hanging="1843"/>
        <w:jc w:val="both"/>
        <w:rPr>
          <w:rFonts w:ascii="Arial" w:hAnsi="Arial" w:cs="Arial"/>
          <w:sz w:val="24"/>
          <w:szCs w:val="24"/>
        </w:rPr>
      </w:pPr>
    </w:p>
    <w:p w:rsidRPr="00D77487" w:rsidR="00005858" w:rsidP="00F65DEC" w:rsidRDefault="00727ADE" w14:paraId="42E28326" w14:textId="4DB4F42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 xml:space="preserve">Toyota? What is…? </w:t>
      </w:r>
    </w:p>
    <w:p w:rsidRPr="00D77487" w:rsidR="00005858" w:rsidP="00F65DEC" w:rsidRDefault="00005858" w14:paraId="06CAE62D" w14:textId="77777777">
      <w:pPr>
        <w:spacing w:after="0" w:line="240" w:lineRule="auto"/>
        <w:ind w:left="1843" w:hanging="1843"/>
        <w:jc w:val="both"/>
        <w:rPr>
          <w:rFonts w:ascii="Arial" w:hAnsi="Arial" w:cs="Arial"/>
          <w:sz w:val="24"/>
          <w:szCs w:val="24"/>
        </w:rPr>
      </w:pPr>
    </w:p>
    <w:p w:rsidRPr="00D77487" w:rsidR="00005858" w:rsidP="00F65DEC" w:rsidRDefault="00727ADE" w14:paraId="10E25F06" w14:textId="24222A5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 xml:space="preserve">Who owns a Toyota again? </w:t>
      </w:r>
    </w:p>
    <w:p w:rsidRPr="00D77487" w:rsidR="00005858" w:rsidP="00F65DEC" w:rsidRDefault="00005858" w14:paraId="61C21EA1" w14:textId="77777777">
      <w:pPr>
        <w:spacing w:after="0" w:line="240" w:lineRule="auto"/>
        <w:ind w:left="1843" w:hanging="1843"/>
        <w:jc w:val="both"/>
        <w:rPr>
          <w:rFonts w:ascii="Arial" w:hAnsi="Arial" w:cs="Arial"/>
          <w:sz w:val="24"/>
          <w:szCs w:val="24"/>
        </w:rPr>
      </w:pPr>
    </w:p>
    <w:p w:rsidRPr="00D77487" w:rsidR="00005858" w:rsidP="00F65DEC" w:rsidRDefault="00727ADE" w14:paraId="69C63614" w14:textId="3DAEF62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 xml:space="preserve">I think it is Chris. </w:t>
      </w:r>
    </w:p>
    <w:p w:rsidRPr="00D77487" w:rsidR="00005858" w:rsidP="00F65DEC" w:rsidRDefault="00005858" w14:paraId="06DC29E7" w14:textId="77777777">
      <w:pPr>
        <w:spacing w:after="0" w:line="240" w:lineRule="auto"/>
        <w:ind w:left="1843" w:hanging="1843"/>
        <w:jc w:val="both"/>
        <w:rPr>
          <w:rFonts w:ascii="Arial" w:hAnsi="Arial" w:cs="Arial"/>
          <w:sz w:val="24"/>
          <w:szCs w:val="24"/>
        </w:rPr>
      </w:pPr>
    </w:p>
    <w:p w:rsidRPr="00D77487" w:rsidR="00005858" w:rsidP="00F65DEC" w:rsidRDefault="00727ADE" w14:paraId="063FA92F" w14:textId="5E288CA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 xml:space="preserve">Toyota Prius 2016, so these would be Chris’s boots. </w:t>
      </w:r>
    </w:p>
    <w:p w:rsidRPr="00D77487" w:rsidR="00005858" w:rsidP="00F65DEC" w:rsidRDefault="00005858" w14:paraId="34CB2891" w14:textId="77777777">
      <w:pPr>
        <w:spacing w:after="0" w:line="240" w:lineRule="auto"/>
        <w:ind w:left="1843" w:hanging="1843"/>
        <w:jc w:val="both"/>
        <w:rPr>
          <w:rFonts w:ascii="Arial" w:hAnsi="Arial" w:cs="Arial"/>
          <w:sz w:val="24"/>
          <w:szCs w:val="24"/>
        </w:rPr>
      </w:pPr>
    </w:p>
    <w:p w:rsidRPr="00D77487" w:rsidR="00005858" w:rsidP="00F65DEC" w:rsidRDefault="00727ADE" w14:paraId="61E657C9" w14:textId="656A595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Chris’s boots and then Chris was also…</w:t>
      </w:r>
    </w:p>
    <w:p w:rsidRPr="00D77487" w:rsidR="00005858" w:rsidP="00F65DEC" w:rsidRDefault="00005858" w14:paraId="171B91EA" w14:textId="77777777">
      <w:pPr>
        <w:spacing w:after="0" w:line="240" w:lineRule="auto"/>
        <w:ind w:left="1843" w:hanging="1843"/>
        <w:jc w:val="both"/>
        <w:rPr>
          <w:rFonts w:ascii="Arial" w:hAnsi="Arial" w:cs="Arial"/>
          <w:sz w:val="24"/>
          <w:szCs w:val="24"/>
        </w:rPr>
      </w:pPr>
    </w:p>
    <w:p w:rsidRPr="00D77487" w:rsidR="00005858" w:rsidP="00F65DEC" w:rsidRDefault="00727ADE" w14:paraId="41154A47" w14:textId="795774F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 xml:space="preserve">At the bar. </w:t>
      </w:r>
    </w:p>
    <w:p w:rsidRPr="00D77487" w:rsidR="00005858" w:rsidP="00F65DEC" w:rsidRDefault="00005858" w14:paraId="0930E6EB" w14:textId="77777777">
      <w:pPr>
        <w:spacing w:after="0" w:line="240" w:lineRule="auto"/>
        <w:ind w:left="1843" w:hanging="1843"/>
        <w:jc w:val="both"/>
        <w:rPr>
          <w:rFonts w:ascii="Arial" w:hAnsi="Arial" w:cs="Arial"/>
          <w:sz w:val="24"/>
          <w:szCs w:val="24"/>
        </w:rPr>
      </w:pPr>
    </w:p>
    <w:p w:rsidRPr="00D77487" w:rsidR="00005858" w:rsidP="00F65DEC" w:rsidRDefault="00727ADE" w14:paraId="05F69251" w14:textId="71DD830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 xml:space="preserve">At the crime scene. </w:t>
      </w:r>
    </w:p>
    <w:p w:rsidRPr="00D77487" w:rsidR="00005858" w:rsidP="00F65DEC" w:rsidRDefault="00005858" w14:paraId="4EBDBADE" w14:textId="77777777">
      <w:pPr>
        <w:spacing w:after="0" w:line="240" w:lineRule="auto"/>
        <w:ind w:left="1843" w:hanging="1843"/>
        <w:jc w:val="both"/>
        <w:rPr>
          <w:rFonts w:ascii="Arial" w:hAnsi="Arial" w:cs="Arial"/>
          <w:sz w:val="24"/>
          <w:szCs w:val="24"/>
        </w:rPr>
      </w:pPr>
    </w:p>
    <w:p w:rsidRPr="00D77487" w:rsidR="00005858" w:rsidP="00F65DEC" w:rsidRDefault="00727ADE" w14:paraId="7F07D84B" w14:textId="4C831D5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Well, yes, I mean…</w:t>
      </w:r>
    </w:p>
    <w:p w:rsidRPr="00D77487" w:rsidR="00005858" w:rsidP="00F65DEC" w:rsidRDefault="00005858" w14:paraId="6EA25331" w14:textId="77777777">
      <w:pPr>
        <w:spacing w:after="0" w:line="240" w:lineRule="auto"/>
        <w:ind w:left="1843" w:hanging="1843"/>
        <w:jc w:val="both"/>
        <w:rPr>
          <w:rFonts w:ascii="Arial" w:hAnsi="Arial" w:cs="Arial"/>
          <w:sz w:val="24"/>
          <w:szCs w:val="24"/>
        </w:rPr>
      </w:pPr>
    </w:p>
    <w:p w:rsidRPr="00D77487" w:rsidR="00005858" w:rsidP="00F65DEC" w:rsidRDefault="00727ADE" w14:paraId="14332977" w14:textId="1885157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Although he is a…</w:t>
      </w:r>
    </w:p>
    <w:p w:rsidRPr="00D77487" w:rsidR="00005858" w:rsidP="00F65DEC" w:rsidRDefault="00005858" w14:paraId="0FCF8AFB" w14:textId="77777777">
      <w:pPr>
        <w:spacing w:after="0" w:line="240" w:lineRule="auto"/>
        <w:ind w:left="1843" w:hanging="1843"/>
        <w:jc w:val="both"/>
        <w:rPr>
          <w:rFonts w:ascii="Arial" w:hAnsi="Arial" w:cs="Arial"/>
          <w:sz w:val="24"/>
          <w:szCs w:val="24"/>
        </w:rPr>
      </w:pPr>
    </w:p>
    <w:p w:rsidRPr="00D77487" w:rsidR="00005858" w:rsidP="00F65DEC" w:rsidRDefault="00727ADE" w14:paraId="0E0E4477" w14:textId="3F8BE49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Detective. Why on earth would the man…? The man is an idiot regardless, because if he is the murderer, he took a photo of his own boot print. That would be…</w:t>
      </w:r>
    </w:p>
    <w:p w:rsidRPr="00D77487" w:rsidR="00005858" w:rsidP="00F65DEC" w:rsidRDefault="00005858" w14:paraId="161F8455" w14:textId="77777777">
      <w:pPr>
        <w:spacing w:after="0" w:line="240" w:lineRule="auto"/>
        <w:ind w:left="1843" w:hanging="1843"/>
        <w:jc w:val="both"/>
        <w:rPr>
          <w:rFonts w:ascii="Arial" w:hAnsi="Arial" w:cs="Arial"/>
          <w:sz w:val="24"/>
          <w:szCs w:val="24"/>
        </w:rPr>
      </w:pPr>
    </w:p>
    <w:p w:rsidRPr="00D77487" w:rsidR="00005858" w:rsidP="00F65DEC" w:rsidRDefault="00727ADE" w14:paraId="582254A1" w14:textId="00B8CAFC">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005858">
        <w:rPr>
          <w:rFonts w:ascii="Arial" w:hAnsi="Arial" w:cs="Arial"/>
          <w:sz w:val="24"/>
          <w:szCs w:val="24"/>
        </w:rPr>
        <w:tab/>
      </w:r>
      <w:r w:rsidRPr="00D77487" w:rsidR="00005858">
        <w:rPr>
          <w:rFonts w:ascii="Arial" w:hAnsi="Arial" w:cs="Arial"/>
          <w:sz w:val="24"/>
          <w:szCs w:val="24"/>
        </w:rPr>
        <w:t xml:space="preserve">I’m confused. </w:t>
      </w:r>
    </w:p>
    <w:p w:rsidRPr="00D77487" w:rsidR="00005858" w:rsidP="00F65DEC" w:rsidRDefault="00005858" w14:paraId="466D6E38" w14:textId="77777777">
      <w:pPr>
        <w:spacing w:after="0" w:line="240" w:lineRule="auto"/>
        <w:ind w:left="1843" w:hanging="1843"/>
        <w:jc w:val="both"/>
        <w:rPr>
          <w:rFonts w:ascii="Arial" w:hAnsi="Arial" w:cs="Arial"/>
          <w:sz w:val="24"/>
          <w:szCs w:val="24"/>
        </w:rPr>
      </w:pPr>
    </w:p>
    <w:p w:rsidRPr="00D77487" w:rsidR="00005858" w:rsidP="00F65DEC" w:rsidRDefault="00727ADE" w14:paraId="43A1C3E8" w14:textId="26B81C9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That is wild. I mean, let me double-check that no one else has a toe…but I don’t think…</w:t>
      </w:r>
    </w:p>
    <w:p w:rsidRPr="00D77487" w:rsidR="00005858" w:rsidP="00F65DEC" w:rsidRDefault="00005858" w14:paraId="47DAEC2D" w14:textId="77777777">
      <w:pPr>
        <w:spacing w:after="0" w:line="240" w:lineRule="auto"/>
        <w:ind w:left="1843" w:hanging="1843"/>
        <w:jc w:val="both"/>
        <w:rPr>
          <w:rFonts w:ascii="Arial" w:hAnsi="Arial" w:cs="Arial"/>
          <w:sz w:val="24"/>
          <w:szCs w:val="24"/>
        </w:rPr>
      </w:pPr>
    </w:p>
    <w:p w:rsidRPr="00D77487" w:rsidR="00005858" w:rsidP="00F65DEC" w:rsidRDefault="00727ADE" w14:paraId="7B70E99F" w14:textId="2C1717C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005858">
        <w:rPr>
          <w:rFonts w:ascii="Arial" w:hAnsi="Arial" w:cs="Arial"/>
          <w:sz w:val="24"/>
          <w:szCs w:val="24"/>
        </w:rPr>
        <w:tab/>
      </w:r>
      <w:r w:rsidRPr="00D77487" w:rsidR="00005858">
        <w:rPr>
          <w:rFonts w:ascii="Arial" w:hAnsi="Arial" w:cs="Arial"/>
          <w:sz w:val="24"/>
          <w:szCs w:val="24"/>
        </w:rPr>
        <w:t xml:space="preserve">Unless someone’s setting him up. </w:t>
      </w:r>
    </w:p>
    <w:p w:rsidRPr="00D77487" w:rsidR="00005858" w:rsidP="00F65DEC" w:rsidRDefault="00005858" w14:paraId="70985C03" w14:textId="77777777">
      <w:pPr>
        <w:spacing w:after="0" w:line="240" w:lineRule="auto"/>
        <w:ind w:left="1843" w:hanging="1843"/>
        <w:jc w:val="both"/>
        <w:rPr>
          <w:rFonts w:ascii="Arial" w:hAnsi="Arial" w:cs="Arial"/>
          <w:sz w:val="24"/>
          <w:szCs w:val="24"/>
        </w:rPr>
      </w:pPr>
    </w:p>
    <w:p w:rsidRPr="00D77487" w:rsidR="00005858" w:rsidP="00F65DEC" w:rsidRDefault="00727ADE" w14:paraId="70F5E77A" w14:textId="574B844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005858">
        <w:rPr>
          <w:rFonts w:ascii="Arial" w:hAnsi="Arial" w:cs="Arial"/>
          <w:sz w:val="24"/>
          <w:szCs w:val="24"/>
        </w:rPr>
        <w:tab/>
      </w:r>
      <w:r w:rsidRPr="00D77487" w:rsidR="00005858">
        <w:rPr>
          <w:rFonts w:ascii="Arial" w:hAnsi="Arial" w:cs="Arial"/>
          <w:sz w:val="24"/>
          <w:szCs w:val="24"/>
        </w:rPr>
        <w:t xml:space="preserve">Oh, I mean, the only person I can think that would be setting him up would be… No, because someone had to be tall enough to be the devil and he’s about the only person that </w:t>
      </w:r>
      <w:r w:rsidRPr="00D77487" w:rsidR="00005858">
        <w:rPr>
          <w:rFonts w:ascii="Arial" w:hAnsi="Arial" w:cs="Arial"/>
          <w:sz w:val="24"/>
          <w:szCs w:val="24"/>
          <w:highlight w:val="yellow"/>
        </w:rPr>
        <w:t>[inaudible 00:58:01]</w:t>
      </w:r>
      <w:r w:rsidRPr="00D77487" w:rsidR="00005858">
        <w:rPr>
          <w:rFonts w:ascii="Arial" w:hAnsi="Arial" w:cs="Arial"/>
          <w:sz w:val="24"/>
          <w:szCs w:val="24"/>
        </w:rPr>
        <w:t xml:space="preserve"> to be the devil. </w:t>
      </w:r>
      <w:r w:rsidRPr="00D77487" w:rsidR="00453152">
        <w:rPr>
          <w:rFonts w:ascii="Arial" w:hAnsi="Arial" w:cs="Arial"/>
          <w:sz w:val="24"/>
          <w:szCs w:val="24"/>
        </w:rPr>
        <w:t xml:space="preserve">And also if he had stopped someone two minutes before that happened, surely he would have spotted them running away. </w:t>
      </w:r>
    </w:p>
    <w:p w:rsidRPr="00D77487" w:rsidR="00453152" w:rsidP="00F65DEC" w:rsidRDefault="00453152" w14:paraId="6413E0AC" w14:textId="77777777">
      <w:pPr>
        <w:spacing w:after="0" w:line="240" w:lineRule="auto"/>
        <w:ind w:left="1843" w:hanging="1843"/>
        <w:jc w:val="both"/>
        <w:rPr>
          <w:rFonts w:ascii="Arial" w:hAnsi="Arial" w:cs="Arial"/>
          <w:sz w:val="24"/>
          <w:szCs w:val="24"/>
        </w:rPr>
      </w:pPr>
    </w:p>
    <w:p w:rsidRPr="00D77487" w:rsidR="00453152" w:rsidP="00F65DEC" w:rsidRDefault="00727ADE" w14:paraId="1800F21B" w14:textId="1F81B43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53152">
        <w:rPr>
          <w:rFonts w:ascii="Arial" w:hAnsi="Arial" w:cs="Arial"/>
          <w:sz w:val="24"/>
          <w:szCs w:val="24"/>
        </w:rPr>
        <w:tab/>
      </w:r>
      <w:r w:rsidRPr="00D77487" w:rsidR="00453152">
        <w:rPr>
          <w:rFonts w:ascii="Arial" w:hAnsi="Arial" w:cs="Arial"/>
          <w:sz w:val="24"/>
          <w:szCs w:val="24"/>
        </w:rPr>
        <w:t xml:space="preserve">Yes. </w:t>
      </w:r>
    </w:p>
    <w:p w:rsidRPr="00D77487" w:rsidR="00453152" w:rsidP="00F65DEC" w:rsidRDefault="00453152" w14:paraId="7261824C" w14:textId="77777777">
      <w:pPr>
        <w:spacing w:after="0" w:line="240" w:lineRule="auto"/>
        <w:ind w:left="1843" w:hanging="1843"/>
        <w:jc w:val="both"/>
        <w:rPr>
          <w:rFonts w:ascii="Arial" w:hAnsi="Arial" w:cs="Arial"/>
          <w:sz w:val="24"/>
          <w:szCs w:val="24"/>
        </w:rPr>
      </w:pPr>
    </w:p>
    <w:p w:rsidRPr="00D77487" w:rsidR="00453152" w:rsidP="00F65DEC" w:rsidRDefault="00727ADE" w14:paraId="5C233C38" w14:textId="2CFDDB9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53152">
        <w:rPr>
          <w:rFonts w:ascii="Arial" w:hAnsi="Arial" w:cs="Arial"/>
          <w:sz w:val="24"/>
          <w:szCs w:val="24"/>
        </w:rPr>
        <w:tab/>
      </w:r>
      <w:r w:rsidRPr="00D77487" w:rsidR="00453152">
        <w:rPr>
          <w:rFonts w:ascii="Arial" w:hAnsi="Arial" w:cs="Arial"/>
          <w:sz w:val="24"/>
          <w:szCs w:val="24"/>
        </w:rPr>
        <w:t xml:space="preserve">But the only other person that has </w:t>
      </w:r>
      <w:r w:rsidRPr="00D77487" w:rsidR="00453152">
        <w:rPr>
          <w:rFonts w:ascii="Arial" w:hAnsi="Arial" w:cs="Arial"/>
          <w:sz w:val="24"/>
          <w:szCs w:val="24"/>
          <w:highlight w:val="yellow"/>
        </w:rPr>
        <w:t>[inaudible 00:58:15]</w:t>
      </w:r>
      <w:r w:rsidRPr="00D77487" w:rsidR="00453152">
        <w:rPr>
          <w:rFonts w:ascii="Arial" w:hAnsi="Arial" w:cs="Arial"/>
          <w:sz w:val="24"/>
          <w:szCs w:val="24"/>
        </w:rPr>
        <w:t>.</w:t>
      </w:r>
    </w:p>
    <w:p w:rsidRPr="00D77487" w:rsidR="00453152" w:rsidP="00F65DEC" w:rsidRDefault="00453152" w14:paraId="1125FD98" w14:textId="77777777">
      <w:pPr>
        <w:spacing w:after="0" w:line="240" w:lineRule="auto"/>
        <w:ind w:left="1843" w:hanging="1843"/>
        <w:jc w:val="both"/>
        <w:rPr>
          <w:rFonts w:ascii="Arial" w:hAnsi="Arial" w:cs="Arial"/>
          <w:sz w:val="24"/>
          <w:szCs w:val="24"/>
        </w:rPr>
      </w:pPr>
    </w:p>
    <w:p w:rsidRPr="00D77487" w:rsidR="00453152" w:rsidP="00F65DEC" w:rsidRDefault="00727ADE" w14:paraId="01840CAD" w14:textId="2AFEF26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53152">
        <w:rPr>
          <w:rFonts w:ascii="Arial" w:hAnsi="Arial" w:cs="Arial"/>
          <w:sz w:val="24"/>
          <w:szCs w:val="24"/>
        </w:rPr>
        <w:tab/>
      </w:r>
      <w:r w:rsidRPr="00D77487" w:rsidR="00453152">
        <w:rPr>
          <w:rFonts w:ascii="Arial" w:hAnsi="Arial" w:cs="Arial"/>
          <w:sz w:val="24"/>
          <w:szCs w:val="24"/>
        </w:rPr>
        <w:t xml:space="preserve">Yes, he’s the only one with the Toyota. </w:t>
      </w:r>
    </w:p>
    <w:p w:rsidRPr="00D77487" w:rsidR="00453152" w:rsidP="00F65DEC" w:rsidRDefault="00453152" w14:paraId="25DADC49" w14:textId="77777777">
      <w:pPr>
        <w:spacing w:after="0" w:line="240" w:lineRule="auto"/>
        <w:ind w:left="1843" w:hanging="1843"/>
        <w:jc w:val="both"/>
        <w:rPr>
          <w:rFonts w:ascii="Arial" w:hAnsi="Arial" w:cs="Arial"/>
          <w:sz w:val="24"/>
          <w:szCs w:val="24"/>
        </w:rPr>
      </w:pPr>
    </w:p>
    <w:p w:rsidRPr="00D77487" w:rsidR="00453152" w:rsidP="00F65DEC" w:rsidRDefault="00727ADE" w14:paraId="6BB8BC32" w14:textId="66F73DD0">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53152">
        <w:rPr>
          <w:rFonts w:ascii="Arial" w:hAnsi="Arial" w:cs="Arial"/>
          <w:sz w:val="24"/>
          <w:szCs w:val="24"/>
        </w:rPr>
        <w:tab/>
      </w:r>
      <w:r w:rsidRPr="00D77487" w:rsidR="00453152">
        <w:rPr>
          <w:rFonts w:ascii="Arial" w:hAnsi="Arial" w:cs="Arial"/>
          <w:sz w:val="24"/>
          <w:szCs w:val="24"/>
        </w:rPr>
        <w:t xml:space="preserve">Chris. </w:t>
      </w:r>
    </w:p>
    <w:p w:rsidRPr="00D77487" w:rsidR="00453152" w:rsidP="00F65DEC" w:rsidRDefault="00453152" w14:paraId="1D94670D" w14:textId="77777777">
      <w:pPr>
        <w:spacing w:after="0" w:line="240" w:lineRule="auto"/>
        <w:ind w:left="1843" w:hanging="1843"/>
        <w:jc w:val="both"/>
        <w:rPr>
          <w:rFonts w:ascii="Arial" w:hAnsi="Arial" w:cs="Arial"/>
          <w:sz w:val="24"/>
          <w:szCs w:val="24"/>
        </w:rPr>
      </w:pPr>
    </w:p>
    <w:p w:rsidRPr="00D77487" w:rsidR="00453152" w:rsidP="00F65DEC" w:rsidRDefault="00727ADE" w14:paraId="427776B6" w14:textId="5F0507C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53152">
        <w:rPr>
          <w:rFonts w:ascii="Arial" w:hAnsi="Arial" w:cs="Arial"/>
          <w:sz w:val="24"/>
          <w:szCs w:val="24"/>
        </w:rPr>
        <w:tab/>
      </w:r>
      <w:r w:rsidRPr="00D77487" w:rsidR="00453152">
        <w:rPr>
          <w:rFonts w:ascii="Arial" w:hAnsi="Arial" w:cs="Arial"/>
          <w:sz w:val="24"/>
          <w:szCs w:val="24"/>
        </w:rPr>
        <w:t xml:space="preserve">And those are then very likely his boots. Because that would… Oh, yes, also showed up at my house late at night, scared me half to death, banging at the door accusing me of theft, threatened to press charges. </w:t>
      </w:r>
      <w:r w:rsidR="00F65DEC">
        <w:rPr>
          <w:rFonts w:ascii="Arial" w:hAnsi="Arial" w:cs="Arial"/>
          <w:sz w:val="24"/>
          <w:szCs w:val="24"/>
        </w:rPr>
        <w:t xml:space="preserve">So, </w:t>
      </w:r>
      <w:r w:rsidRPr="00D77487" w:rsidR="00453152">
        <w:rPr>
          <w:rFonts w:ascii="Arial" w:hAnsi="Arial" w:cs="Arial"/>
          <w:sz w:val="24"/>
          <w:szCs w:val="24"/>
        </w:rPr>
        <w:t xml:space="preserve">Chris has also gone to someone’s house and been threatening and loud. </w:t>
      </w:r>
    </w:p>
    <w:p w:rsidRPr="00D77487" w:rsidR="00453152" w:rsidP="00F65DEC" w:rsidRDefault="00453152" w14:paraId="7A75B391" w14:textId="77777777">
      <w:pPr>
        <w:spacing w:after="0" w:line="240" w:lineRule="auto"/>
        <w:ind w:left="1843" w:hanging="1843"/>
        <w:jc w:val="both"/>
        <w:rPr>
          <w:rFonts w:ascii="Arial" w:hAnsi="Arial" w:cs="Arial"/>
          <w:sz w:val="24"/>
          <w:szCs w:val="24"/>
        </w:rPr>
      </w:pPr>
    </w:p>
    <w:p w:rsidRPr="00D77487" w:rsidR="00453152" w:rsidP="00F65DEC" w:rsidRDefault="00727ADE" w14:paraId="332192B7" w14:textId="3AC66E6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53152">
        <w:rPr>
          <w:rFonts w:ascii="Arial" w:hAnsi="Arial" w:cs="Arial"/>
          <w:sz w:val="24"/>
          <w:szCs w:val="24"/>
        </w:rPr>
        <w:tab/>
      </w:r>
      <w:r w:rsidRPr="00D77487" w:rsidR="00453152">
        <w:rPr>
          <w:rFonts w:ascii="Arial" w:hAnsi="Arial" w:cs="Arial"/>
          <w:sz w:val="24"/>
          <w:szCs w:val="24"/>
        </w:rPr>
        <w:t>Oh, which was the same as that message, hang on…</w:t>
      </w:r>
    </w:p>
    <w:p w:rsidRPr="00D77487" w:rsidR="00453152" w:rsidP="00F65DEC" w:rsidRDefault="00453152" w14:paraId="6E9EE2D8" w14:textId="77777777">
      <w:pPr>
        <w:spacing w:after="0" w:line="240" w:lineRule="auto"/>
        <w:ind w:left="1843" w:hanging="1843"/>
        <w:jc w:val="both"/>
        <w:rPr>
          <w:rFonts w:ascii="Arial" w:hAnsi="Arial" w:cs="Arial"/>
          <w:sz w:val="24"/>
          <w:szCs w:val="24"/>
        </w:rPr>
      </w:pPr>
    </w:p>
    <w:p w:rsidRPr="00D77487" w:rsidR="00453152" w:rsidP="00F65DEC" w:rsidRDefault="00727ADE" w14:paraId="774708D2" w14:textId="6050934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53152">
        <w:rPr>
          <w:rFonts w:ascii="Arial" w:hAnsi="Arial" w:cs="Arial"/>
          <w:sz w:val="24"/>
          <w:szCs w:val="24"/>
        </w:rPr>
        <w:tab/>
      </w:r>
      <w:r w:rsidRPr="00D77487" w:rsidR="00453152">
        <w:rPr>
          <w:rFonts w:ascii="Arial" w:hAnsi="Arial" w:cs="Arial"/>
          <w:sz w:val="24"/>
          <w:szCs w:val="24"/>
        </w:rPr>
        <w:t xml:space="preserve">No, that’s different. Well, no, that was happening later on but it’s more…the person writing this file said that Chris did that, you know, </w:t>
      </w:r>
      <w:r w:rsidRPr="00D77487" w:rsidR="004C3D82">
        <w:rPr>
          <w:rFonts w:ascii="Arial" w:hAnsi="Arial" w:cs="Arial"/>
          <w:sz w:val="24"/>
          <w:szCs w:val="24"/>
        </w:rPr>
        <w:t xml:space="preserve">more her side of things. </w:t>
      </w:r>
      <w:r w:rsidR="00F65DEC">
        <w:rPr>
          <w:rFonts w:ascii="Arial" w:hAnsi="Arial" w:cs="Arial"/>
          <w:sz w:val="24"/>
          <w:szCs w:val="24"/>
        </w:rPr>
        <w:t xml:space="preserve">So, </w:t>
      </w:r>
      <w:r w:rsidRPr="00D77487" w:rsidR="004C3D82">
        <w:rPr>
          <w:rFonts w:ascii="Arial" w:hAnsi="Arial" w:cs="Arial"/>
          <w:sz w:val="24"/>
          <w:szCs w:val="24"/>
        </w:rPr>
        <w:t xml:space="preserve">I reckon that was him being, like, you’re getting too close, back off or I’ll get you arrested, which would explain Donna’s behaviour. </w:t>
      </w:r>
    </w:p>
    <w:p w:rsidRPr="00D77487" w:rsidR="004C3D82" w:rsidP="00F65DEC" w:rsidRDefault="004C3D82" w14:paraId="1B9775C1" w14:textId="77777777">
      <w:pPr>
        <w:spacing w:after="0" w:line="240" w:lineRule="auto"/>
        <w:ind w:left="1843" w:hanging="1843"/>
        <w:jc w:val="both"/>
        <w:rPr>
          <w:rFonts w:ascii="Arial" w:hAnsi="Arial" w:cs="Arial"/>
          <w:sz w:val="24"/>
          <w:szCs w:val="24"/>
        </w:rPr>
      </w:pPr>
    </w:p>
    <w:p w:rsidRPr="00D77487" w:rsidR="004C3D82" w:rsidP="00F65DEC" w:rsidRDefault="00727ADE" w14:paraId="6D3951C0" w14:textId="570E8B0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C3D82">
        <w:rPr>
          <w:rFonts w:ascii="Arial" w:hAnsi="Arial" w:cs="Arial"/>
          <w:sz w:val="24"/>
          <w:szCs w:val="24"/>
        </w:rPr>
        <w:tab/>
      </w:r>
      <w:r w:rsidRPr="00D77487" w:rsidR="004C3D82">
        <w:rPr>
          <w:rFonts w:ascii="Arial" w:hAnsi="Arial" w:cs="Arial"/>
          <w:sz w:val="24"/>
          <w:szCs w:val="24"/>
        </w:rPr>
        <w:t xml:space="preserve">Yes… How tall is the…? What was the second height that was tallest after him? </w:t>
      </w:r>
    </w:p>
    <w:p w:rsidRPr="00D77487" w:rsidR="004C3D82" w:rsidP="00F65DEC" w:rsidRDefault="004C3D82" w14:paraId="1EFB1184" w14:textId="77777777">
      <w:pPr>
        <w:spacing w:after="0" w:line="240" w:lineRule="auto"/>
        <w:ind w:left="1843" w:hanging="1843"/>
        <w:jc w:val="both"/>
        <w:rPr>
          <w:rFonts w:ascii="Arial" w:hAnsi="Arial" w:cs="Arial"/>
          <w:sz w:val="24"/>
          <w:szCs w:val="24"/>
        </w:rPr>
      </w:pPr>
    </w:p>
    <w:p w:rsidRPr="00D77487" w:rsidR="004C3D82" w:rsidP="00F65DEC" w:rsidRDefault="00727ADE" w14:paraId="27F2DD73" w14:textId="252DFC8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C3D82">
        <w:rPr>
          <w:rFonts w:ascii="Arial" w:hAnsi="Arial" w:cs="Arial"/>
          <w:sz w:val="24"/>
          <w:szCs w:val="24"/>
        </w:rPr>
        <w:t>The next tallest after him would be Donna at 5’8”, but she would have to be wearing some pretty impressive… Well, actually, no, it wouldn’t have to be that impressive, but it’s approximately six foot, but it would have to be about two inches of heigh added to her for that to be…</w:t>
      </w:r>
    </w:p>
    <w:p w:rsidRPr="00D77487" w:rsidR="004C3D82" w:rsidP="00F65DEC" w:rsidRDefault="004C3D82" w14:paraId="376D5A7D" w14:textId="77777777">
      <w:pPr>
        <w:spacing w:after="0" w:line="240" w:lineRule="auto"/>
        <w:ind w:left="1843" w:hanging="1843"/>
        <w:jc w:val="both"/>
        <w:rPr>
          <w:rFonts w:ascii="Arial" w:hAnsi="Arial" w:cs="Arial"/>
          <w:sz w:val="24"/>
          <w:szCs w:val="24"/>
        </w:rPr>
      </w:pPr>
    </w:p>
    <w:p w:rsidRPr="00D77487" w:rsidR="004C3D82" w:rsidP="00F65DEC" w:rsidRDefault="00727ADE" w14:paraId="0B267D7F" w14:textId="4DBA76B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C3D82">
        <w:rPr>
          <w:rFonts w:ascii="Arial" w:hAnsi="Arial" w:cs="Arial"/>
          <w:sz w:val="24"/>
          <w:szCs w:val="24"/>
        </w:rPr>
        <w:tab/>
      </w:r>
      <w:r w:rsidRPr="00D77487" w:rsidR="004C3D82">
        <w:rPr>
          <w:rFonts w:ascii="Arial" w:hAnsi="Arial" w:cs="Arial"/>
          <w:sz w:val="24"/>
          <w:szCs w:val="24"/>
        </w:rPr>
        <w:t xml:space="preserve">I think it’s Donna or Chris, Chris has a lot of evidence. </w:t>
      </w:r>
    </w:p>
    <w:p w:rsidRPr="00D77487" w:rsidR="004C3D82" w:rsidP="00F65DEC" w:rsidRDefault="004C3D82" w14:paraId="661331E8" w14:textId="77777777">
      <w:pPr>
        <w:spacing w:after="0" w:line="240" w:lineRule="auto"/>
        <w:ind w:left="1843" w:hanging="1843"/>
        <w:jc w:val="both"/>
        <w:rPr>
          <w:rFonts w:ascii="Arial" w:hAnsi="Arial" w:cs="Arial"/>
          <w:sz w:val="24"/>
          <w:szCs w:val="24"/>
        </w:rPr>
      </w:pPr>
    </w:p>
    <w:p w:rsidRPr="00D77487" w:rsidR="004C3D82" w:rsidP="00F65DEC" w:rsidRDefault="00727ADE" w14:paraId="6DD0C1C2" w14:textId="30E3310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C3D82">
        <w:rPr>
          <w:rFonts w:ascii="Arial" w:hAnsi="Arial" w:cs="Arial"/>
          <w:sz w:val="24"/>
          <w:szCs w:val="24"/>
        </w:rPr>
        <w:t xml:space="preserve">Yes, why do you think it might be Donna, out of curiosity? </w:t>
      </w:r>
    </w:p>
    <w:p w:rsidRPr="00D77487" w:rsidR="004C3D82" w:rsidP="00F65DEC" w:rsidRDefault="004C3D82" w14:paraId="54688B4F" w14:textId="77777777">
      <w:pPr>
        <w:spacing w:after="0" w:line="240" w:lineRule="auto"/>
        <w:ind w:left="1843" w:hanging="1843"/>
        <w:jc w:val="both"/>
        <w:rPr>
          <w:rFonts w:ascii="Arial" w:hAnsi="Arial" w:cs="Arial"/>
          <w:sz w:val="24"/>
          <w:szCs w:val="24"/>
        </w:rPr>
      </w:pPr>
    </w:p>
    <w:p w:rsidRPr="00D77487" w:rsidR="004C3D82" w:rsidP="00F65DEC" w:rsidRDefault="00727ADE" w14:paraId="463E3AB2" w14:textId="3F8081B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C3D82">
        <w:rPr>
          <w:rFonts w:ascii="Arial" w:hAnsi="Arial" w:cs="Arial"/>
          <w:sz w:val="24"/>
          <w:szCs w:val="24"/>
        </w:rPr>
        <w:tab/>
      </w:r>
      <w:r w:rsidRPr="00D77487" w:rsidR="004C3D82">
        <w:rPr>
          <w:rFonts w:ascii="Arial" w:hAnsi="Arial" w:cs="Arial"/>
          <w:sz w:val="24"/>
          <w:szCs w:val="24"/>
        </w:rPr>
        <w:t>Well, I’m confused with the matchsticks, what was she trying to do with that? And she was trying to meet up with him to talk about the land, which is linked with Cheri trying to sell the pub, but it doesn’t make sense why he would have photos…</w:t>
      </w:r>
    </w:p>
    <w:p w:rsidRPr="00D77487" w:rsidR="004C3D82" w:rsidP="00F65DEC" w:rsidRDefault="004C3D82" w14:paraId="5C6E1203" w14:textId="77777777">
      <w:pPr>
        <w:spacing w:after="0" w:line="240" w:lineRule="auto"/>
        <w:ind w:left="1843" w:hanging="1843"/>
        <w:jc w:val="both"/>
        <w:rPr>
          <w:rFonts w:ascii="Arial" w:hAnsi="Arial" w:cs="Arial"/>
          <w:sz w:val="24"/>
          <w:szCs w:val="24"/>
        </w:rPr>
      </w:pPr>
    </w:p>
    <w:p w:rsidRPr="00D77487" w:rsidR="004C3D82" w:rsidP="00F65DEC" w:rsidRDefault="00727ADE" w14:paraId="2E815D6C" w14:textId="10E7BEA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C3D82">
        <w:rPr>
          <w:rFonts w:ascii="Arial" w:hAnsi="Arial" w:cs="Arial"/>
          <w:sz w:val="24"/>
          <w:szCs w:val="24"/>
        </w:rPr>
        <w:t xml:space="preserve">No, this is the investigator’s stuff, this is evidence we’ve been given. </w:t>
      </w:r>
    </w:p>
    <w:p w:rsidRPr="00D77487" w:rsidR="004C3D82" w:rsidP="00F65DEC" w:rsidRDefault="004C3D82" w14:paraId="49F9B88A" w14:textId="77777777">
      <w:pPr>
        <w:spacing w:after="0" w:line="240" w:lineRule="auto"/>
        <w:ind w:left="1843" w:hanging="1843"/>
        <w:jc w:val="both"/>
        <w:rPr>
          <w:rFonts w:ascii="Arial" w:hAnsi="Arial" w:cs="Arial"/>
          <w:sz w:val="24"/>
          <w:szCs w:val="24"/>
        </w:rPr>
      </w:pPr>
    </w:p>
    <w:p w:rsidRPr="00D77487" w:rsidR="004C3D82" w:rsidP="00F65DEC" w:rsidRDefault="00727ADE" w14:paraId="2B001D5F" w14:textId="5C7773C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C3D82">
        <w:rPr>
          <w:rFonts w:ascii="Arial" w:hAnsi="Arial" w:cs="Arial"/>
          <w:sz w:val="24"/>
          <w:szCs w:val="24"/>
        </w:rPr>
        <w:tab/>
      </w:r>
      <w:r w:rsidRPr="00D77487" w:rsidR="004C3D82">
        <w:rPr>
          <w:rFonts w:ascii="Arial" w:hAnsi="Arial" w:cs="Arial"/>
          <w:sz w:val="24"/>
          <w:szCs w:val="24"/>
        </w:rPr>
        <w:t xml:space="preserve">Oh, yes, that’s true, actually. </w:t>
      </w:r>
    </w:p>
    <w:p w:rsidRPr="00D77487" w:rsidR="004C3D82" w:rsidP="00F65DEC" w:rsidRDefault="004C3D82" w14:paraId="2FE1B2AA" w14:textId="77777777">
      <w:pPr>
        <w:spacing w:after="0" w:line="240" w:lineRule="auto"/>
        <w:ind w:left="1843" w:hanging="1843"/>
        <w:jc w:val="both"/>
        <w:rPr>
          <w:rFonts w:ascii="Arial" w:hAnsi="Arial" w:cs="Arial"/>
          <w:sz w:val="24"/>
          <w:szCs w:val="24"/>
        </w:rPr>
      </w:pPr>
    </w:p>
    <w:p w:rsidRPr="00D77487" w:rsidR="004C3D82" w:rsidP="00F65DEC" w:rsidRDefault="00727ADE" w14:paraId="2BBF0DC3" w14:textId="49D4DF6A">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4C3D82">
        <w:rPr>
          <w:rFonts w:ascii="Arial" w:hAnsi="Arial" w:cs="Arial"/>
          <w:sz w:val="24"/>
          <w:szCs w:val="24"/>
        </w:rPr>
        <w:tab/>
      </w:r>
      <w:r w:rsidR="00F65DEC">
        <w:rPr>
          <w:rFonts w:ascii="Arial" w:hAnsi="Arial" w:cs="Arial"/>
          <w:sz w:val="24"/>
          <w:szCs w:val="24"/>
        </w:rPr>
        <w:t xml:space="preserve">So, </w:t>
      </w:r>
      <w:r w:rsidRPr="00D77487" w:rsidR="004C3D82">
        <w:rPr>
          <w:rFonts w:ascii="Arial" w:hAnsi="Arial" w:cs="Arial"/>
          <w:sz w:val="24"/>
          <w:szCs w:val="24"/>
        </w:rPr>
        <w:t xml:space="preserve">this is one hour, so you have half an hour left. </w:t>
      </w:r>
    </w:p>
    <w:p w:rsidRPr="00D77487" w:rsidR="004C3D82" w:rsidP="00F65DEC" w:rsidRDefault="004C3D82" w14:paraId="31E64E24" w14:textId="77777777">
      <w:pPr>
        <w:spacing w:after="0" w:line="240" w:lineRule="auto"/>
        <w:ind w:left="1843" w:hanging="1843"/>
        <w:jc w:val="both"/>
        <w:rPr>
          <w:rFonts w:ascii="Arial" w:hAnsi="Arial" w:cs="Arial"/>
          <w:sz w:val="24"/>
          <w:szCs w:val="24"/>
        </w:rPr>
      </w:pPr>
    </w:p>
    <w:p w:rsidRPr="00D77487" w:rsidR="004C3D82" w:rsidP="00F65DEC" w:rsidRDefault="00727ADE" w14:paraId="0D3CEF3F" w14:textId="3AF765E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C3D82">
        <w:rPr>
          <w:rFonts w:ascii="Arial" w:hAnsi="Arial" w:cs="Arial"/>
          <w:sz w:val="24"/>
          <w:szCs w:val="24"/>
        </w:rPr>
        <w:t xml:space="preserve">Oh, well, the address of the bar is 6, CR66, so yes, he was right near…the person being loud and disruptive was right before the traffic stop, well, not far from it. I’m going to see if I can find… It would be really cool if there was a phone number we could try and call to be, like, what number is that, or something. </w:t>
      </w:r>
    </w:p>
    <w:p w:rsidRPr="00D77487" w:rsidR="004C3D82" w:rsidP="00F65DEC" w:rsidRDefault="004C3D82" w14:paraId="4DFFB628" w14:textId="77777777">
      <w:pPr>
        <w:spacing w:after="0" w:line="240" w:lineRule="auto"/>
        <w:ind w:left="1843" w:hanging="1843"/>
        <w:jc w:val="both"/>
        <w:rPr>
          <w:rFonts w:ascii="Arial" w:hAnsi="Arial" w:cs="Arial"/>
          <w:sz w:val="24"/>
          <w:szCs w:val="24"/>
        </w:rPr>
      </w:pPr>
    </w:p>
    <w:p w:rsidRPr="00D77487" w:rsidR="004C3D82" w:rsidP="00F65DEC" w:rsidRDefault="00727ADE" w14:paraId="0E49EAA3" w14:textId="69CE6B3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C3D82">
        <w:rPr>
          <w:rFonts w:ascii="Arial" w:hAnsi="Arial" w:cs="Arial"/>
          <w:sz w:val="24"/>
          <w:szCs w:val="24"/>
        </w:rPr>
        <w:tab/>
      </w:r>
      <w:r w:rsidRPr="00D77487" w:rsidR="004C3D82">
        <w:rPr>
          <w:rFonts w:ascii="Arial" w:hAnsi="Arial" w:cs="Arial"/>
          <w:sz w:val="24"/>
          <w:szCs w:val="24"/>
          <w:highlight w:val="yellow"/>
        </w:rPr>
        <w:t>[Inaudible 01:01:16]</w:t>
      </w:r>
      <w:r w:rsidRPr="00D77487" w:rsidR="004C3D82">
        <w:rPr>
          <w:rFonts w:ascii="Arial" w:hAnsi="Arial" w:cs="Arial"/>
          <w:sz w:val="24"/>
          <w:szCs w:val="24"/>
        </w:rPr>
        <w:t>.</w:t>
      </w:r>
    </w:p>
    <w:p w:rsidRPr="00D77487" w:rsidR="004C3D82" w:rsidP="00F65DEC" w:rsidRDefault="004C3D82" w14:paraId="523F457C" w14:textId="77777777">
      <w:pPr>
        <w:spacing w:after="0" w:line="240" w:lineRule="auto"/>
        <w:ind w:left="1843" w:hanging="1843"/>
        <w:jc w:val="both"/>
        <w:rPr>
          <w:rFonts w:ascii="Arial" w:hAnsi="Arial" w:cs="Arial"/>
          <w:sz w:val="24"/>
          <w:szCs w:val="24"/>
        </w:rPr>
      </w:pPr>
    </w:p>
    <w:p w:rsidRPr="00D77487" w:rsidR="004C3D82" w:rsidP="00F65DEC" w:rsidRDefault="00727ADE" w14:paraId="643E5CA0" w14:textId="3805245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C3D82">
        <w:rPr>
          <w:rFonts w:ascii="Arial" w:hAnsi="Arial" w:cs="Arial"/>
          <w:sz w:val="24"/>
          <w:szCs w:val="24"/>
        </w:rPr>
        <w:t xml:space="preserve">Yes, go for it. </w:t>
      </w:r>
      <w:r w:rsidR="00F65DEC">
        <w:rPr>
          <w:rFonts w:ascii="Arial" w:hAnsi="Arial" w:cs="Arial"/>
          <w:sz w:val="24"/>
          <w:szCs w:val="24"/>
        </w:rPr>
        <w:t xml:space="preserve">So, </w:t>
      </w:r>
      <w:r w:rsidRPr="00D77487" w:rsidR="004C3D82">
        <w:rPr>
          <w:rFonts w:ascii="Arial" w:hAnsi="Arial" w:cs="Arial"/>
          <w:sz w:val="24"/>
          <w:szCs w:val="24"/>
        </w:rPr>
        <w:t xml:space="preserve">it could be two different people…because there’s also the talk of all the fires. I do wonder if the fires are someone trying to get under…because the fires…devil’s footprints, the devil was the one setting the fires. Joan was doing some weird shit, but she was burning stuff in the woods and doing things for Tom. He clearly does not think that Donna is the devil, because otherwise why would he leave something in his will to her? He clearly understands why she’s doing what she’s doing. So…and I think she has an alibi, so she’s fine, Joan is doing what she’s doing, she has an alibi, she’s all good. </w:t>
      </w:r>
    </w:p>
    <w:p w:rsidRPr="00D77487" w:rsidR="004C3D82" w:rsidP="00F65DEC" w:rsidRDefault="004C3D82" w14:paraId="19C6DD39" w14:textId="77777777">
      <w:pPr>
        <w:spacing w:after="0" w:line="240" w:lineRule="auto"/>
        <w:ind w:left="1843" w:hanging="1843"/>
        <w:jc w:val="both"/>
        <w:rPr>
          <w:rFonts w:ascii="Arial" w:hAnsi="Arial" w:cs="Arial"/>
          <w:sz w:val="24"/>
          <w:szCs w:val="24"/>
        </w:rPr>
      </w:pPr>
    </w:p>
    <w:p w:rsidRPr="00D77487" w:rsidR="004C3D82" w:rsidP="00F65DEC" w:rsidRDefault="004C3D82" w14:paraId="0C45D0FD" w14:textId="1384AF34">
      <w:pPr>
        <w:spacing w:after="0" w:line="240" w:lineRule="auto"/>
        <w:ind w:left="1843" w:hanging="1843"/>
        <w:jc w:val="both"/>
        <w:rPr>
          <w:rFonts w:ascii="Arial" w:hAnsi="Arial" w:cs="Arial"/>
          <w:sz w:val="24"/>
          <w:szCs w:val="24"/>
        </w:rPr>
      </w:pPr>
      <w:r w:rsidRPr="00D77487">
        <w:rPr>
          <w:rFonts w:ascii="Arial" w:hAnsi="Arial" w:cs="Arial"/>
          <w:sz w:val="24"/>
          <w:szCs w:val="24"/>
        </w:rPr>
        <w:tab/>
      </w:r>
      <w:r w:rsidRPr="00D77487">
        <w:rPr>
          <w:rFonts w:ascii="Arial" w:hAnsi="Arial" w:cs="Arial"/>
          <w:sz w:val="24"/>
          <w:szCs w:val="24"/>
        </w:rPr>
        <w:t xml:space="preserve">However, someone could then be… </w:t>
      </w:r>
    </w:p>
    <w:p w:rsidRPr="00D77487" w:rsidR="004C3D82" w:rsidP="00F65DEC" w:rsidRDefault="004C3D82" w14:paraId="594A2AA9" w14:textId="77777777">
      <w:pPr>
        <w:spacing w:after="0" w:line="240" w:lineRule="auto"/>
        <w:ind w:left="1843" w:hanging="1843"/>
        <w:jc w:val="both"/>
        <w:rPr>
          <w:rFonts w:ascii="Arial" w:hAnsi="Arial" w:cs="Arial"/>
          <w:sz w:val="24"/>
          <w:szCs w:val="24"/>
        </w:rPr>
      </w:pPr>
    </w:p>
    <w:p w:rsidRPr="00D77487" w:rsidR="004C3D82" w:rsidP="00F65DEC" w:rsidRDefault="00727ADE" w14:paraId="54B12489" w14:textId="0BA49D1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C3D82">
        <w:rPr>
          <w:rFonts w:ascii="Arial" w:hAnsi="Arial" w:cs="Arial"/>
          <w:sz w:val="24"/>
          <w:szCs w:val="24"/>
        </w:rPr>
        <w:tab/>
      </w:r>
      <w:r w:rsidRPr="00D77487" w:rsidR="004C3D82">
        <w:rPr>
          <w:rFonts w:ascii="Arial" w:hAnsi="Arial" w:cs="Arial"/>
          <w:sz w:val="24"/>
          <w:szCs w:val="24"/>
        </w:rPr>
        <w:t xml:space="preserve">I wonder if Cheri knows about the will. </w:t>
      </w:r>
    </w:p>
    <w:p w:rsidRPr="00D77487" w:rsidR="004C3D82" w:rsidP="00F65DEC" w:rsidRDefault="004C3D82" w14:paraId="6B1B66B2" w14:textId="77777777">
      <w:pPr>
        <w:spacing w:after="0" w:line="240" w:lineRule="auto"/>
        <w:ind w:left="1843" w:hanging="1843"/>
        <w:jc w:val="both"/>
        <w:rPr>
          <w:rFonts w:ascii="Arial" w:hAnsi="Arial" w:cs="Arial"/>
          <w:sz w:val="24"/>
          <w:szCs w:val="24"/>
        </w:rPr>
      </w:pPr>
    </w:p>
    <w:p w:rsidRPr="00D77487" w:rsidR="004C3D82" w:rsidP="00F65DEC" w:rsidRDefault="00727ADE" w14:paraId="45617177" w14:textId="0570FB0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C3D82">
        <w:rPr>
          <w:rFonts w:ascii="Arial" w:hAnsi="Arial" w:cs="Arial"/>
          <w:sz w:val="24"/>
          <w:szCs w:val="24"/>
        </w:rPr>
        <w:tab/>
      </w:r>
      <w:r w:rsidRPr="00D77487" w:rsidR="00475D03">
        <w:rPr>
          <w:rFonts w:ascii="Arial" w:hAnsi="Arial" w:cs="Arial"/>
          <w:sz w:val="24"/>
          <w:szCs w:val="24"/>
          <w:highlight w:val="yellow"/>
        </w:rPr>
        <w:t>[Inaudible 01:02:40]</w:t>
      </w:r>
      <w:r w:rsidRPr="00D77487" w:rsidR="00475D03">
        <w:rPr>
          <w:rFonts w:ascii="Arial" w:hAnsi="Arial" w:cs="Arial"/>
          <w:sz w:val="24"/>
          <w:szCs w:val="24"/>
        </w:rPr>
        <w:t xml:space="preserve"> witnessed for me putting the paper somewhere safe. </w:t>
      </w:r>
      <w:r w:rsidRPr="00D77487" w:rsidR="00475D03">
        <w:rPr>
          <w:rFonts w:ascii="Arial" w:hAnsi="Arial" w:cs="Arial"/>
          <w:sz w:val="24"/>
          <w:szCs w:val="24"/>
          <w:highlight w:val="yellow"/>
        </w:rPr>
        <w:t>[Inaudible 01:02:46]</w:t>
      </w:r>
      <w:r w:rsidRPr="00D77487" w:rsidR="00475D03">
        <w:rPr>
          <w:rFonts w:ascii="Arial" w:hAnsi="Arial" w:cs="Arial"/>
          <w:sz w:val="24"/>
          <w:szCs w:val="24"/>
        </w:rPr>
        <w:t xml:space="preserve"> you’ll be sorry you’re gone. The code repeats, I knew it. </w:t>
      </w:r>
    </w:p>
    <w:p w:rsidRPr="00D77487" w:rsidR="00475D03" w:rsidP="00F65DEC" w:rsidRDefault="00475D03" w14:paraId="092FEE2A" w14:textId="77777777">
      <w:pPr>
        <w:spacing w:after="0" w:line="240" w:lineRule="auto"/>
        <w:ind w:left="1843" w:hanging="1843"/>
        <w:jc w:val="both"/>
        <w:rPr>
          <w:rFonts w:ascii="Arial" w:hAnsi="Arial" w:cs="Arial"/>
          <w:sz w:val="24"/>
          <w:szCs w:val="24"/>
        </w:rPr>
      </w:pPr>
    </w:p>
    <w:p w:rsidRPr="00D77487" w:rsidR="00475D03" w:rsidP="00F65DEC" w:rsidRDefault="00727ADE" w14:paraId="6CA852A6" w14:textId="1198D05A">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75D03">
        <w:rPr>
          <w:rFonts w:ascii="Arial" w:hAnsi="Arial" w:cs="Arial"/>
          <w:sz w:val="24"/>
          <w:szCs w:val="24"/>
        </w:rPr>
        <w:tab/>
      </w:r>
      <w:r w:rsidRPr="00D77487" w:rsidR="00475D03">
        <w:rPr>
          <w:rFonts w:ascii="Arial" w:hAnsi="Arial" w:cs="Arial"/>
          <w:sz w:val="24"/>
          <w:szCs w:val="24"/>
          <w:highlight w:val="yellow"/>
        </w:rPr>
        <w:t>[Inaudible 01:03:01]</w:t>
      </w:r>
      <w:r w:rsidRPr="00D77487" w:rsidR="00475D03">
        <w:rPr>
          <w:rFonts w:ascii="Arial" w:hAnsi="Arial" w:cs="Arial"/>
          <w:sz w:val="24"/>
          <w:szCs w:val="24"/>
        </w:rPr>
        <w:t>. There’s a letter with a code…</w:t>
      </w:r>
    </w:p>
    <w:p w:rsidRPr="00D77487" w:rsidR="00475D03" w:rsidP="00F65DEC" w:rsidRDefault="00475D03" w14:paraId="146B619E" w14:textId="77777777">
      <w:pPr>
        <w:spacing w:after="0" w:line="240" w:lineRule="auto"/>
        <w:ind w:left="1843" w:hanging="1843"/>
        <w:jc w:val="both"/>
        <w:rPr>
          <w:rFonts w:ascii="Arial" w:hAnsi="Arial" w:cs="Arial"/>
          <w:sz w:val="24"/>
          <w:szCs w:val="24"/>
        </w:rPr>
      </w:pPr>
    </w:p>
    <w:p w:rsidRPr="00D77487" w:rsidR="00475D03" w:rsidP="00F65DEC" w:rsidRDefault="00727ADE" w14:paraId="0CE1BCEB" w14:textId="073406A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75D03">
        <w:rPr>
          <w:rFonts w:ascii="Arial" w:hAnsi="Arial" w:cs="Arial"/>
          <w:sz w:val="24"/>
          <w:szCs w:val="24"/>
        </w:rPr>
        <w:tab/>
      </w:r>
      <w:r w:rsidRPr="00D77487" w:rsidR="00475D03">
        <w:rPr>
          <w:rFonts w:ascii="Arial" w:hAnsi="Arial" w:cs="Arial"/>
          <w:sz w:val="24"/>
          <w:szCs w:val="24"/>
        </w:rPr>
        <w:t>Doesn’t he know very early on 7 December…</w:t>
      </w:r>
    </w:p>
    <w:p w:rsidRPr="00D77487" w:rsidR="00475D03" w:rsidP="00F65DEC" w:rsidRDefault="00475D03" w14:paraId="62835D16" w14:textId="77777777">
      <w:pPr>
        <w:spacing w:after="0" w:line="240" w:lineRule="auto"/>
        <w:ind w:left="1843" w:hanging="1843"/>
        <w:jc w:val="both"/>
        <w:rPr>
          <w:rFonts w:ascii="Arial" w:hAnsi="Arial" w:cs="Arial"/>
          <w:sz w:val="24"/>
          <w:szCs w:val="24"/>
        </w:rPr>
      </w:pPr>
    </w:p>
    <w:p w:rsidRPr="00D77487" w:rsidR="00475D03" w:rsidP="00F65DEC" w:rsidRDefault="00727ADE" w14:paraId="112F26B2" w14:textId="467D268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75D03">
        <w:rPr>
          <w:rFonts w:ascii="Arial" w:hAnsi="Arial" w:cs="Arial"/>
          <w:sz w:val="24"/>
          <w:szCs w:val="24"/>
        </w:rPr>
        <w:tab/>
      </w:r>
      <w:r w:rsidRPr="00D77487" w:rsidR="00475D03">
        <w:rPr>
          <w:rFonts w:ascii="Arial" w:hAnsi="Arial" w:cs="Arial"/>
          <w:sz w:val="24"/>
          <w:szCs w:val="24"/>
        </w:rPr>
        <w:t xml:space="preserve">Yes, the code repeats, I knew it, that’s when he ran out, he was, like, I knew it, Carmen, spot the devil, ran out. The code repeats. </w:t>
      </w:r>
    </w:p>
    <w:p w:rsidRPr="00D77487" w:rsidR="00475D03" w:rsidP="00F65DEC" w:rsidRDefault="00475D03" w14:paraId="7581CB4C" w14:textId="77777777">
      <w:pPr>
        <w:spacing w:after="0" w:line="240" w:lineRule="auto"/>
        <w:ind w:left="1843" w:hanging="1843"/>
        <w:jc w:val="both"/>
        <w:rPr>
          <w:rFonts w:ascii="Arial" w:hAnsi="Arial" w:cs="Arial"/>
          <w:sz w:val="24"/>
          <w:szCs w:val="24"/>
        </w:rPr>
      </w:pPr>
    </w:p>
    <w:p w:rsidRPr="00D77487" w:rsidR="00475D03" w:rsidP="00F65DEC" w:rsidRDefault="00727ADE" w14:paraId="18962486" w14:textId="2C3627A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75D03">
        <w:rPr>
          <w:rFonts w:ascii="Arial" w:hAnsi="Arial" w:cs="Arial"/>
          <w:sz w:val="24"/>
          <w:szCs w:val="24"/>
        </w:rPr>
        <w:tab/>
      </w:r>
      <w:r w:rsidRPr="00D77487" w:rsidR="00475D03">
        <w:rPr>
          <w:rFonts w:ascii="Arial" w:hAnsi="Arial" w:cs="Arial"/>
          <w:sz w:val="24"/>
          <w:szCs w:val="24"/>
        </w:rPr>
        <w:t xml:space="preserve">There is a letter that has a code in it. </w:t>
      </w:r>
    </w:p>
    <w:p w:rsidRPr="00D77487" w:rsidR="00475D03" w:rsidP="00F65DEC" w:rsidRDefault="00475D03" w14:paraId="42CEFAE8" w14:textId="77777777">
      <w:pPr>
        <w:spacing w:after="0" w:line="240" w:lineRule="auto"/>
        <w:ind w:left="1843" w:hanging="1843"/>
        <w:jc w:val="both"/>
        <w:rPr>
          <w:rFonts w:ascii="Arial" w:hAnsi="Arial" w:cs="Arial"/>
          <w:sz w:val="24"/>
          <w:szCs w:val="24"/>
        </w:rPr>
      </w:pPr>
    </w:p>
    <w:p w:rsidRPr="00D77487" w:rsidR="00475D03" w:rsidP="00F65DEC" w:rsidRDefault="00727ADE" w14:paraId="56EE9B09" w14:textId="0C6C8D1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75D03">
        <w:rPr>
          <w:rFonts w:ascii="Arial" w:hAnsi="Arial" w:cs="Arial"/>
          <w:sz w:val="24"/>
          <w:szCs w:val="24"/>
        </w:rPr>
        <w:tab/>
      </w:r>
      <w:r w:rsidRPr="00D77487" w:rsidR="00475D03">
        <w:rPr>
          <w:rFonts w:ascii="Arial" w:hAnsi="Arial" w:cs="Arial"/>
          <w:sz w:val="24"/>
          <w:szCs w:val="24"/>
        </w:rPr>
        <w:t>That will probably be something to do with the letters the devil has been…</w:t>
      </w:r>
    </w:p>
    <w:p w:rsidRPr="00D77487" w:rsidR="00475D03" w:rsidP="00F65DEC" w:rsidRDefault="00475D03" w14:paraId="23C81614" w14:textId="77777777">
      <w:pPr>
        <w:spacing w:after="0" w:line="240" w:lineRule="auto"/>
        <w:ind w:left="1843" w:hanging="1843"/>
        <w:jc w:val="both"/>
        <w:rPr>
          <w:rFonts w:ascii="Arial" w:hAnsi="Arial" w:cs="Arial"/>
          <w:sz w:val="24"/>
          <w:szCs w:val="24"/>
        </w:rPr>
      </w:pPr>
    </w:p>
    <w:p w:rsidRPr="00D77487" w:rsidR="00475D03" w:rsidP="00F65DEC" w:rsidRDefault="00727ADE" w14:paraId="008604D8" w14:textId="2D5BD94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75D03">
        <w:rPr>
          <w:rFonts w:ascii="Arial" w:hAnsi="Arial" w:cs="Arial"/>
          <w:sz w:val="24"/>
          <w:szCs w:val="24"/>
        </w:rPr>
        <w:tab/>
      </w:r>
      <w:r w:rsidRPr="00D77487" w:rsidR="00475D03">
        <w:rPr>
          <w:rFonts w:ascii="Arial" w:hAnsi="Arial" w:cs="Arial"/>
          <w:sz w:val="24"/>
          <w:szCs w:val="24"/>
        </w:rPr>
        <w:t xml:space="preserve">Or it could be the code on the matchbox. </w:t>
      </w:r>
    </w:p>
    <w:p w:rsidRPr="00D77487" w:rsidR="00475D03" w:rsidP="00F65DEC" w:rsidRDefault="00475D03" w14:paraId="2DA4F600" w14:textId="77777777">
      <w:pPr>
        <w:spacing w:after="0" w:line="240" w:lineRule="auto"/>
        <w:ind w:left="1843" w:hanging="1843"/>
        <w:jc w:val="both"/>
        <w:rPr>
          <w:rFonts w:ascii="Arial" w:hAnsi="Arial" w:cs="Arial"/>
          <w:sz w:val="24"/>
          <w:szCs w:val="24"/>
        </w:rPr>
      </w:pPr>
    </w:p>
    <w:p w:rsidRPr="00D77487" w:rsidR="00475D03" w:rsidP="00F65DEC" w:rsidRDefault="00727ADE" w14:paraId="7CE9D60C" w14:textId="575B663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75D03">
        <w:rPr>
          <w:rFonts w:ascii="Arial" w:hAnsi="Arial" w:cs="Arial"/>
          <w:sz w:val="24"/>
          <w:szCs w:val="24"/>
        </w:rPr>
        <w:tab/>
      </w:r>
      <w:r w:rsidRPr="00D77487" w:rsidR="00475D03">
        <w:rPr>
          <w:rFonts w:ascii="Arial" w:hAnsi="Arial" w:cs="Arial"/>
          <w:sz w:val="24"/>
          <w:szCs w:val="24"/>
        </w:rPr>
        <w:t xml:space="preserve">812-202-6104. Donna left this for him. He’s been getting threatening messages, that could be tied to… Oh, dear, do either of you two know where the letter with the threat has gone to? Oh, it might be… Apologies, I was the one that moved it somewhere weird. </w:t>
      </w:r>
    </w:p>
    <w:p w:rsidRPr="00D77487" w:rsidR="00475D03" w:rsidP="00F65DEC" w:rsidRDefault="00475D03" w14:paraId="35C07800" w14:textId="77777777">
      <w:pPr>
        <w:spacing w:after="0" w:line="240" w:lineRule="auto"/>
        <w:ind w:left="1843" w:hanging="1843"/>
        <w:jc w:val="both"/>
        <w:rPr>
          <w:rFonts w:ascii="Arial" w:hAnsi="Arial" w:cs="Arial"/>
          <w:sz w:val="24"/>
          <w:szCs w:val="24"/>
        </w:rPr>
      </w:pPr>
    </w:p>
    <w:p w:rsidRPr="00D77487" w:rsidR="00475D03" w:rsidP="00F65DEC" w:rsidRDefault="00727ADE" w14:paraId="2B25FDE4" w14:textId="546EC1C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475D03">
        <w:rPr>
          <w:rFonts w:ascii="Arial" w:hAnsi="Arial" w:cs="Arial"/>
          <w:sz w:val="24"/>
          <w:szCs w:val="24"/>
        </w:rPr>
        <w:tab/>
      </w:r>
      <w:r w:rsidRPr="00D77487" w:rsidR="00475D03">
        <w:rPr>
          <w:rFonts w:ascii="Arial" w:hAnsi="Arial" w:cs="Arial"/>
          <w:sz w:val="24"/>
          <w:szCs w:val="24"/>
          <w:highlight w:val="yellow"/>
        </w:rPr>
        <w:t>[Inaudible 01:04:13]</w:t>
      </w:r>
      <w:r w:rsidRPr="00D77487" w:rsidR="00475D03">
        <w:rPr>
          <w:rFonts w:ascii="Arial" w:hAnsi="Arial" w:cs="Arial"/>
          <w:sz w:val="24"/>
          <w:szCs w:val="24"/>
        </w:rPr>
        <w:t>.</w:t>
      </w:r>
    </w:p>
    <w:p w:rsidRPr="00D77487" w:rsidR="005509AB" w:rsidP="00F65DEC" w:rsidRDefault="005509AB" w14:paraId="66EB50D6" w14:textId="77777777">
      <w:pPr>
        <w:spacing w:after="0" w:line="240" w:lineRule="auto"/>
        <w:ind w:left="1843" w:hanging="1843"/>
        <w:jc w:val="both"/>
        <w:rPr>
          <w:rFonts w:ascii="Arial" w:hAnsi="Arial" w:cs="Arial"/>
          <w:sz w:val="24"/>
          <w:szCs w:val="24"/>
        </w:rPr>
      </w:pPr>
    </w:p>
    <w:p w:rsidRPr="00D77487" w:rsidR="005509AB" w:rsidP="00F65DEC" w:rsidRDefault="00727ADE" w14:paraId="609538DD" w14:textId="4591A76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It’s this one I’m looking at here. </w:t>
      </w:r>
    </w:p>
    <w:p w:rsidRPr="00D77487" w:rsidR="005509AB" w:rsidP="00F65DEC" w:rsidRDefault="005509AB" w14:paraId="426F8D6C" w14:textId="77777777">
      <w:pPr>
        <w:spacing w:after="0" w:line="240" w:lineRule="auto"/>
        <w:ind w:left="1843" w:hanging="1843"/>
        <w:jc w:val="both"/>
        <w:rPr>
          <w:rFonts w:ascii="Arial" w:hAnsi="Arial" w:cs="Arial"/>
          <w:sz w:val="24"/>
          <w:szCs w:val="24"/>
        </w:rPr>
      </w:pPr>
    </w:p>
    <w:p w:rsidRPr="00D77487" w:rsidR="005509AB" w:rsidP="00F65DEC" w:rsidRDefault="00727ADE" w14:paraId="68823794" w14:textId="6BDDEA21">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5509AB">
        <w:rPr>
          <w:rFonts w:ascii="Arial" w:hAnsi="Arial" w:cs="Arial"/>
          <w:sz w:val="24"/>
          <w:szCs w:val="24"/>
        </w:rPr>
        <w:tab/>
      </w:r>
      <w:r w:rsidRPr="00D77487" w:rsidR="005509AB">
        <w:rPr>
          <w:rFonts w:ascii="Arial" w:hAnsi="Arial" w:cs="Arial"/>
          <w:sz w:val="24"/>
          <w:szCs w:val="24"/>
        </w:rPr>
        <w:t xml:space="preserve">This is the one I’m saying that has the code on it. </w:t>
      </w:r>
      <w:r w:rsidRPr="00D77487" w:rsidR="005509AB">
        <w:rPr>
          <w:rFonts w:ascii="Arial" w:hAnsi="Arial" w:cs="Arial"/>
          <w:sz w:val="24"/>
          <w:szCs w:val="24"/>
          <w:highlight w:val="yellow"/>
        </w:rPr>
        <w:t>[Inaudible 01:04:30]</w:t>
      </w:r>
      <w:r w:rsidRPr="00D77487" w:rsidR="005509AB">
        <w:rPr>
          <w:rFonts w:ascii="Arial" w:hAnsi="Arial" w:cs="Arial"/>
          <w:sz w:val="24"/>
          <w:szCs w:val="24"/>
        </w:rPr>
        <w:t>.</w:t>
      </w:r>
    </w:p>
    <w:p w:rsidRPr="00D77487" w:rsidR="005509AB" w:rsidP="00F65DEC" w:rsidRDefault="005509AB" w14:paraId="0F455F2B" w14:textId="77777777">
      <w:pPr>
        <w:spacing w:after="0" w:line="240" w:lineRule="auto"/>
        <w:ind w:left="1843" w:hanging="1843"/>
        <w:jc w:val="both"/>
        <w:rPr>
          <w:rFonts w:ascii="Arial" w:hAnsi="Arial" w:cs="Arial"/>
          <w:sz w:val="24"/>
          <w:szCs w:val="24"/>
        </w:rPr>
      </w:pPr>
    </w:p>
    <w:p w:rsidRPr="00D77487" w:rsidR="005509AB" w:rsidP="00F65DEC" w:rsidRDefault="00727ADE" w14:paraId="60FD77A5" w14:textId="7C836BA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The code repeats itself. The codes are letters to Cheri and Chris, maybe we’ve seen the codes…and he left this in the secure box… </w:t>
      </w:r>
    </w:p>
    <w:p w:rsidRPr="00D77487" w:rsidR="005509AB" w:rsidP="00F65DEC" w:rsidRDefault="005509AB" w14:paraId="5F8CFBE1" w14:textId="77777777">
      <w:pPr>
        <w:spacing w:after="0" w:line="240" w:lineRule="auto"/>
        <w:ind w:left="1843" w:hanging="1843"/>
        <w:jc w:val="both"/>
        <w:rPr>
          <w:rFonts w:ascii="Arial" w:hAnsi="Arial" w:cs="Arial"/>
          <w:sz w:val="24"/>
          <w:szCs w:val="24"/>
        </w:rPr>
      </w:pPr>
    </w:p>
    <w:p w:rsidRPr="00D77487" w:rsidR="005509AB" w:rsidP="00F65DEC" w:rsidRDefault="00727ADE" w14:paraId="49B84435" w14:textId="5D8C2B9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Chris. </w:t>
      </w:r>
    </w:p>
    <w:p w:rsidRPr="00D77487" w:rsidR="005509AB" w:rsidP="00F65DEC" w:rsidRDefault="005509AB" w14:paraId="35695366" w14:textId="77777777">
      <w:pPr>
        <w:spacing w:after="0" w:line="240" w:lineRule="auto"/>
        <w:ind w:left="1843" w:hanging="1843"/>
        <w:jc w:val="both"/>
        <w:rPr>
          <w:rFonts w:ascii="Arial" w:hAnsi="Arial" w:cs="Arial"/>
          <w:sz w:val="24"/>
          <w:szCs w:val="24"/>
        </w:rPr>
      </w:pPr>
    </w:p>
    <w:p w:rsidRPr="00D77487" w:rsidR="005509AB" w:rsidP="00F65DEC" w:rsidRDefault="00727ADE" w14:paraId="40E8424D" w14:textId="6AFCC5C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I think it’s Chris. </w:t>
      </w:r>
    </w:p>
    <w:p w:rsidRPr="00D77487" w:rsidR="005509AB" w:rsidP="00F65DEC" w:rsidRDefault="005509AB" w14:paraId="670BD1E2" w14:textId="77777777">
      <w:pPr>
        <w:spacing w:after="0" w:line="240" w:lineRule="auto"/>
        <w:ind w:left="1843" w:hanging="1843"/>
        <w:jc w:val="both"/>
        <w:rPr>
          <w:rFonts w:ascii="Arial" w:hAnsi="Arial" w:cs="Arial"/>
          <w:sz w:val="24"/>
          <w:szCs w:val="24"/>
        </w:rPr>
      </w:pPr>
    </w:p>
    <w:p w:rsidRPr="00D77487" w:rsidR="005509AB" w:rsidP="00F65DEC" w:rsidRDefault="00727ADE" w14:paraId="7C7CD0FC" w14:textId="713B903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You think it’s Chris. He has a lot of evidence for him. </w:t>
      </w:r>
    </w:p>
    <w:p w:rsidRPr="00D77487" w:rsidR="005509AB" w:rsidP="00F65DEC" w:rsidRDefault="005509AB" w14:paraId="45500440" w14:textId="77777777">
      <w:pPr>
        <w:spacing w:after="0" w:line="240" w:lineRule="auto"/>
        <w:ind w:left="1843" w:hanging="1843"/>
        <w:jc w:val="both"/>
        <w:rPr>
          <w:rFonts w:ascii="Arial" w:hAnsi="Arial" w:cs="Arial"/>
          <w:sz w:val="24"/>
          <w:szCs w:val="24"/>
        </w:rPr>
      </w:pPr>
    </w:p>
    <w:p w:rsidRPr="00D77487" w:rsidR="005509AB" w:rsidP="00F65DEC" w:rsidRDefault="00727ADE" w14:paraId="40CA6047" w14:textId="02FD7C6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A lot of evidence. It would be a hell of a set-up if it wasn’t him. </w:t>
      </w:r>
    </w:p>
    <w:p w:rsidRPr="00D77487" w:rsidR="005509AB" w:rsidP="00F65DEC" w:rsidRDefault="005509AB" w14:paraId="7B843EA7" w14:textId="77777777">
      <w:pPr>
        <w:spacing w:after="0" w:line="240" w:lineRule="auto"/>
        <w:ind w:left="1843" w:hanging="1843"/>
        <w:jc w:val="both"/>
        <w:rPr>
          <w:rFonts w:ascii="Arial" w:hAnsi="Arial" w:cs="Arial"/>
          <w:sz w:val="24"/>
          <w:szCs w:val="24"/>
        </w:rPr>
      </w:pPr>
    </w:p>
    <w:p w:rsidRPr="00D77487" w:rsidR="005509AB" w:rsidP="00F65DEC" w:rsidRDefault="00727ADE" w14:paraId="78219F59" w14:textId="640EB82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w:t>
      </w:r>
    </w:p>
    <w:p w:rsidRPr="00D77487" w:rsidR="005509AB" w:rsidP="00F65DEC" w:rsidRDefault="005509AB" w14:paraId="4E658751" w14:textId="77777777">
      <w:pPr>
        <w:spacing w:after="0" w:line="240" w:lineRule="auto"/>
        <w:ind w:left="1843" w:hanging="1843"/>
        <w:jc w:val="both"/>
        <w:rPr>
          <w:rFonts w:ascii="Arial" w:hAnsi="Arial" w:cs="Arial"/>
          <w:sz w:val="24"/>
          <w:szCs w:val="24"/>
        </w:rPr>
      </w:pPr>
    </w:p>
    <w:p w:rsidRPr="00D77487" w:rsidR="005509AB" w:rsidP="00F65DEC" w:rsidRDefault="00727ADE" w14:paraId="644EA80C" w14:textId="2A07882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But…</w:t>
      </w:r>
    </w:p>
    <w:p w:rsidRPr="00D77487" w:rsidR="005509AB" w:rsidP="00F65DEC" w:rsidRDefault="005509AB" w14:paraId="5C7777F0" w14:textId="77777777">
      <w:pPr>
        <w:spacing w:after="0" w:line="240" w:lineRule="auto"/>
        <w:ind w:left="1843" w:hanging="1843"/>
        <w:jc w:val="both"/>
        <w:rPr>
          <w:rFonts w:ascii="Arial" w:hAnsi="Arial" w:cs="Arial"/>
          <w:sz w:val="24"/>
          <w:szCs w:val="24"/>
        </w:rPr>
      </w:pPr>
    </w:p>
    <w:p w:rsidRPr="00D77487" w:rsidR="005509AB" w:rsidP="00F65DEC" w:rsidRDefault="00727ADE" w14:paraId="52E9DE05" w14:textId="59F837BA">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We should have enough evidence, I think…</w:t>
      </w:r>
    </w:p>
    <w:p w:rsidRPr="00D77487" w:rsidR="005509AB" w:rsidP="00F65DEC" w:rsidRDefault="005509AB" w14:paraId="41D7A5AB" w14:textId="77777777">
      <w:pPr>
        <w:spacing w:after="0" w:line="240" w:lineRule="auto"/>
        <w:ind w:left="1843" w:hanging="1843"/>
        <w:jc w:val="both"/>
        <w:rPr>
          <w:rFonts w:ascii="Arial" w:hAnsi="Arial" w:cs="Arial"/>
          <w:sz w:val="24"/>
          <w:szCs w:val="24"/>
        </w:rPr>
      </w:pPr>
    </w:p>
    <w:p w:rsidRPr="00D77487" w:rsidR="005509AB" w:rsidP="00F65DEC" w:rsidRDefault="00727ADE" w14:paraId="2EEA408F" w14:textId="530804E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Yes, but if you think about just simply purely on a stature basis as well, like Chris would probably be the one that would have the easiest time. </w:t>
      </w:r>
    </w:p>
    <w:p w:rsidRPr="00D77487" w:rsidR="005509AB" w:rsidP="00F65DEC" w:rsidRDefault="005509AB" w14:paraId="1FC7C597" w14:textId="77777777">
      <w:pPr>
        <w:spacing w:after="0" w:line="240" w:lineRule="auto"/>
        <w:ind w:left="1843" w:hanging="1843"/>
        <w:jc w:val="both"/>
        <w:rPr>
          <w:rFonts w:ascii="Arial" w:hAnsi="Arial" w:cs="Arial"/>
          <w:sz w:val="24"/>
          <w:szCs w:val="24"/>
        </w:rPr>
      </w:pPr>
    </w:p>
    <w:p w:rsidRPr="00D77487" w:rsidR="005509AB" w:rsidP="00F65DEC" w:rsidRDefault="00727ADE" w14:paraId="37E1771C" w14:textId="70F8DC0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w:t>
      </w:r>
    </w:p>
    <w:p w:rsidRPr="00D77487" w:rsidR="005509AB" w:rsidP="00F65DEC" w:rsidRDefault="005509AB" w14:paraId="280B9583" w14:textId="77777777">
      <w:pPr>
        <w:spacing w:after="0" w:line="240" w:lineRule="auto"/>
        <w:ind w:left="1843" w:hanging="1843"/>
        <w:jc w:val="both"/>
        <w:rPr>
          <w:rFonts w:ascii="Arial" w:hAnsi="Arial" w:cs="Arial"/>
          <w:sz w:val="24"/>
          <w:szCs w:val="24"/>
        </w:rPr>
      </w:pPr>
    </w:p>
    <w:p w:rsidRPr="00D77487" w:rsidR="005509AB" w:rsidP="00F65DEC" w:rsidRDefault="00727ADE" w14:paraId="717017B1" w14:textId="15F9AEC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Bottom of Devil’s Well. Hmm… Also it makes sense if it was Chris who did it if the law enforcement are kind of ignoring all the weird fires and shit. </w:t>
      </w:r>
    </w:p>
    <w:p w:rsidRPr="00D77487" w:rsidR="005509AB" w:rsidP="00F65DEC" w:rsidRDefault="005509AB" w14:paraId="56E10829" w14:textId="77777777">
      <w:pPr>
        <w:spacing w:after="0" w:line="240" w:lineRule="auto"/>
        <w:ind w:left="1843" w:hanging="1843"/>
        <w:jc w:val="both"/>
        <w:rPr>
          <w:rFonts w:ascii="Arial" w:hAnsi="Arial" w:cs="Arial"/>
          <w:sz w:val="24"/>
          <w:szCs w:val="24"/>
        </w:rPr>
      </w:pPr>
    </w:p>
    <w:p w:rsidRPr="00D77487" w:rsidR="005509AB" w:rsidP="00F65DEC" w:rsidRDefault="00727ADE" w14:paraId="14AB085A" w14:textId="199709C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he’s more easily going to be able to murder him and not even like…because also it said he’d called ten times from September to December and nothing had really been done. </w:t>
      </w:r>
    </w:p>
    <w:p w:rsidRPr="00D77487" w:rsidR="005509AB" w:rsidP="00F65DEC" w:rsidRDefault="005509AB" w14:paraId="08CF9D34" w14:textId="77777777">
      <w:pPr>
        <w:spacing w:after="0" w:line="240" w:lineRule="auto"/>
        <w:ind w:left="1843" w:hanging="1843"/>
        <w:jc w:val="both"/>
        <w:rPr>
          <w:rFonts w:ascii="Arial" w:hAnsi="Arial" w:cs="Arial"/>
          <w:sz w:val="24"/>
          <w:szCs w:val="24"/>
        </w:rPr>
      </w:pPr>
    </w:p>
    <w:p w:rsidRPr="00D77487" w:rsidR="005509AB" w:rsidP="00F65DEC" w:rsidRDefault="00727ADE" w14:paraId="4F4BE86B" w14:textId="0BB87D6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Yes. </w:t>
      </w:r>
    </w:p>
    <w:p w:rsidRPr="00D77487" w:rsidR="005509AB" w:rsidP="00F65DEC" w:rsidRDefault="005509AB" w14:paraId="1C03B456" w14:textId="77777777">
      <w:pPr>
        <w:spacing w:after="0" w:line="240" w:lineRule="auto"/>
        <w:ind w:left="1843" w:hanging="1843"/>
        <w:jc w:val="both"/>
        <w:rPr>
          <w:rFonts w:ascii="Arial" w:hAnsi="Arial" w:cs="Arial"/>
          <w:sz w:val="24"/>
          <w:szCs w:val="24"/>
        </w:rPr>
      </w:pPr>
    </w:p>
    <w:p w:rsidRPr="00D77487" w:rsidR="005509AB" w:rsidP="00F65DEC" w:rsidRDefault="00727ADE" w14:paraId="476D230B" w14:textId="2682446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Emergency services, and that’s him. </w:t>
      </w:r>
    </w:p>
    <w:p w:rsidRPr="00D77487" w:rsidR="005509AB" w:rsidP="00F65DEC" w:rsidRDefault="005509AB" w14:paraId="0EEA1248" w14:textId="77777777">
      <w:pPr>
        <w:spacing w:after="0" w:line="240" w:lineRule="auto"/>
        <w:ind w:left="1843" w:hanging="1843"/>
        <w:jc w:val="both"/>
        <w:rPr>
          <w:rFonts w:ascii="Arial" w:hAnsi="Arial" w:cs="Arial"/>
          <w:sz w:val="24"/>
          <w:szCs w:val="24"/>
        </w:rPr>
      </w:pPr>
    </w:p>
    <w:p w:rsidRPr="00D77487" w:rsidR="005509AB" w:rsidP="00F65DEC" w:rsidRDefault="00727ADE" w14:paraId="63B7D33A" w14:textId="7963DDDA">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He would have been a part of it. </w:t>
      </w:r>
    </w:p>
    <w:p w:rsidRPr="00D77487" w:rsidR="005509AB" w:rsidP="00F65DEC" w:rsidRDefault="005509AB" w14:paraId="77985146" w14:textId="77777777">
      <w:pPr>
        <w:spacing w:after="0" w:line="240" w:lineRule="auto"/>
        <w:ind w:left="1843" w:hanging="1843"/>
        <w:jc w:val="both"/>
        <w:rPr>
          <w:rFonts w:ascii="Arial" w:hAnsi="Arial" w:cs="Arial"/>
          <w:sz w:val="24"/>
          <w:szCs w:val="24"/>
        </w:rPr>
      </w:pPr>
    </w:p>
    <w:p w:rsidRPr="00D77487" w:rsidR="005509AB" w:rsidP="00F65DEC" w:rsidRDefault="00727ADE" w14:paraId="37B18542" w14:textId="30ECB2D5">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Hmm… </w:t>
      </w:r>
    </w:p>
    <w:p w:rsidRPr="00D77487" w:rsidR="005509AB" w:rsidP="00F65DEC" w:rsidRDefault="005509AB" w14:paraId="64456D53" w14:textId="77777777">
      <w:pPr>
        <w:spacing w:after="0" w:line="240" w:lineRule="auto"/>
        <w:ind w:left="1843" w:hanging="1843"/>
        <w:jc w:val="both"/>
        <w:rPr>
          <w:rFonts w:ascii="Arial" w:hAnsi="Arial" w:cs="Arial"/>
          <w:sz w:val="24"/>
          <w:szCs w:val="24"/>
        </w:rPr>
      </w:pPr>
    </w:p>
    <w:p w:rsidRPr="00D77487" w:rsidR="005509AB" w:rsidP="00F65DEC" w:rsidRDefault="00727ADE" w14:paraId="04F747A5" w14:textId="2B0EE83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Yes. Yes, so Nick never got a chance to see the matchbox and the menu, so Chris was not aware of either of those two things. </w:t>
      </w:r>
    </w:p>
    <w:p w:rsidRPr="00D77487" w:rsidR="005509AB" w:rsidP="00F65DEC" w:rsidRDefault="005509AB" w14:paraId="5D10B988" w14:textId="77777777">
      <w:pPr>
        <w:spacing w:after="0" w:line="240" w:lineRule="auto"/>
        <w:ind w:left="1843" w:hanging="1843"/>
        <w:jc w:val="both"/>
        <w:rPr>
          <w:rFonts w:ascii="Arial" w:hAnsi="Arial" w:cs="Arial"/>
          <w:sz w:val="24"/>
          <w:szCs w:val="24"/>
        </w:rPr>
      </w:pPr>
    </w:p>
    <w:p w:rsidRPr="00D77487" w:rsidR="005509AB" w:rsidP="00F65DEC" w:rsidRDefault="00727ADE" w14:paraId="58923C2F" w14:textId="16B60A92">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w:t>
      </w:r>
    </w:p>
    <w:p w:rsidRPr="00D77487" w:rsidR="005509AB" w:rsidP="00F65DEC" w:rsidRDefault="005509AB" w14:paraId="11BED709" w14:textId="77777777">
      <w:pPr>
        <w:spacing w:after="0" w:line="240" w:lineRule="auto"/>
        <w:ind w:left="1843" w:hanging="1843"/>
        <w:jc w:val="both"/>
        <w:rPr>
          <w:rFonts w:ascii="Arial" w:hAnsi="Arial" w:cs="Arial"/>
          <w:sz w:val="24"/>
          <w:szCs w:val="24"/>
        </w:rPr>
      </w:pPr>
    </w:p>
    <w:p w:rsidRPr="00D77487" w:rsidR="005509AB" w:rsidP="00F65DEC" w:rsidRDefault="00727ADE" w14:paraId="42DCADB4" w14:textId="505FDA9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Well, Nick was never aware of those two things. Hmm…</w:t>
      </w:r>
    </w:p>
    <w:p w:rsidRPr="00D77487" w:rsidR="005509AB" w:rsidP="00F65DEC" w:rsidRDefault="005509AB" w14:paraId="7AF11DCC" w14:textId="77777777">
      <w:pPr>
        <w:spacing w:after="0" w:line="240" w:lineRule="auto"/>
        <w:ind w:left="1843" w:hanging="1843"/>
        <w:jc w:val="both"/>
        <w:rPr>
          <w:rFonts w:ascii="Arial" w:hAnsi="Arial" w:cs="Arial"/>
          <w:sz w:val="24"/>
          <w:szCs w:val="24"/>
        </w:rPr>
      </w:pPr>
    </w:p>
    <w:p w:rsidRPr="00D77487" w:rsidR="005509AB" w:rsidP="00F65DEC" w:rsidRDefault="00727ADE" w14:paraId="1E433E89" w14:textId="37A92BCB">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5509AB">
        <w:rPr>
          <w:rFonts w:ascii="Arial" w:hAnsi="Arial" w:cs="Arial"/>
          <w:sz w:val="24"/>
          <w:szCs w:val="24"/>
        </w:rPr>
        <w:tab/>
      </w:r>
      <w:r w:rsidRPr="00D77487" w:rsidR="005509AB">
        <w:rPr>
          <w:rFonts w:ascii="Arial" w:hAnsi="Arial" w:cs="Arial"/>
          <w:sz w:val="24"/>
          <w:szCs w:val="24"/>
        </w:rPr>
        <w:t>We need to think of what the…</w:t>
      </w:r>
      <w:r w:rsidRPr="00D77487" w:rsidR="005509AB">
        <w:rPr>
          <w:rFonts w:ascii="Arial" w:hAnsi="Arial" w:cs="Arial"/>
          <w:sz w:val="24"/>
          <w:szCs w:val="24"/>
          <w:highlight w:val="yellow"/>
        </w:rPr>
        <w:t>[inaudible 01:07:11]</w:t>
      </w:r>
      <w:r w:rsidRPr="00D77487" w:rsidR="005509AB">
        <w:rPr>
          <w:rFonts w:ascii="Arial" w:hAnsi="Arial" w:cs="Arial"/>
          <w:sz w:val="24"/>
          <w:szCs w:val="24"/>
        </w:rPr>
        <w:t>.</w:t>
      </w:r>
    </w:p>
    <w:p w:rsidRPr="00D77487" w:rsidR="005509AB" w:rsidP="00F65DEC" w:rsidRDefault="005509AB" w14:paraId="611B966C" w14:textId="77777777">
      <w:pPr>
        <w:spacing w:after="0" w:line="240" w:lineRule="auto"/>
        <w:ind w:left="1843" w:hanging="1843"/>
        <w:jc w:val="both"/>
        <w:rPr>
          <w:rFonts w:ascii="Arial" w:hAnsi="Arial" w:cs="Arial"/>
          <w:sz w:val="24"/>
          <w:szCs w:val="24"/>
        </w:rPr>
      </w:pPr>
    </w:p>
    <w:p w:rsidRPr="00D77487" w:rsidR="005509AB" w:rsidP="00F65DEC" w:rsidRDefault="00727ADE" w14:paraId="4D60D2A8" w14:textId="4BF7349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This was her, I think, finding out about…</w:t>
      </w:r>
    </w:p>
    <w:p w:rsidRPr="00D77487" w:rsidR="005509AB" w:rsidP="00F65DEC" w:rsidRDefault="005509AB" w14:paraId="2B542AC9" w14:textId="77777777">
      <w:pPr>
        <w:spacing w:after="0" w:line="240" w:lineRule="auto"/>
        <w:ind w:left="1843" w:hanging="1843"/>
        <w:jc w:val="both"/>
        <w:rPr>
          <w:rFonts w:ascii="Arial" w:hAnsi="Arial" w:cs="Arial"/>
          <w:sz w:val="24"/>
          <w:szCs w:val="24"/>
        </w:rPr>
      </w:pPr>
    </w:p>
    <w:p w:rsidRPr="00D77487" w:rsidR="005509AB" w:rsidP="00F65DEC" w:rsidRDefault="00727ADE" w14:paraId="576C0A35" w14:textId="4A906543">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Them selling the…</w:t>
      </w:r>
    </w:p>
    <w:p w:rsidRPr="00D77487" w:rsidR="005509AB" w:rsidP="00F65DEC" w:rsidRDefault="005509AB" w14:paraId="0B4451E9" w14:textId="77777777">
      <w:pPr>
        <w:spacing w:after="0" w:line="240" w:lineRule="auto"/>
        <w:ind w:left="1843" w:hanging="1843"/>
        <w:jc w:val="both"/>
        <w:rPr>
          <w:rFonts w:ascii="Arial" w:hAnsi="Arial" w:cs="Arial"/>
          <w:sz w:val="24"/>
          <w:szCs w:val="24"/>
        </w:rPr>
      </w:pPr>
    </w:p>
    <w:p w:rsidRPr="00D77487" w:rsidR="005509AB" w:rsidP="00F65DEC" w:rsidRDefault="00727ADE" w14:paraId="476751B9" w14:textId="4FA29CB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Them trying to sell things, because it would make sense if… Because she was maybe trying to figure out something else as well, so basically she was one of the regulars at the Old Scratch, she was a regular there, she probably saw lots of what was going on, she may have also been trying to figure it out. </w:t>
      </w:r>
    </w:p>
    <w:p w:rsidRPr="00D77487" w:rsidR="005509AB" w:rsidP="00F65DEC" w:rsidRDefault="005509AB" w14:paraId="1DDBE0CF" w14:textId="77777777">
      <w:pPr>
        <w:spacing w:after="0" w:line="240" w:lineRule="auto"/>
        <w:ind w:left="1843" w:hanging="1843"/>
        <w:jc w:val="both"/>
        <w:rPr>
          <w:rFonts w:ascii="Arial" w:hAnsi="Arial" w:cs="Arial"/>
          <w:sz w:val="24"/>
          <w:szCs w:val="24"/>
        </w:rPr>
      </w:pPr>
    </w:p>
    <w:p w:rsidRPr="00D77487" w:rsidR="005509AB" w:rsidP="00F65DEC" w:rsidRDefault="00727ADE" w14:paraId="61BC8415" w14:textId="57A5E8F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5509AB">
        <w:rPr>
          <w:rFonts w:ascii="Arial" w:hAnsi="Arial" w:cs="Arial"/>
          <w:sz w:val="24"/>
          <w:szCs w:val="24"/>
        </w:rPr>
        <w:tab/>
      </w:r>
      <w:r w:rsidRPr="00D77487" w:rsidR="005509AB">
        <w:rPr>
          <w:rFonts w:ascii="Arial" w:hAnsi="Arial" w:cs="Arial"/>
          <w:sz w:val="24"/>
          <w:szCs w:val="24"/>
        </w:rPr>
        <w:t xml:space="preserve">Yes. </w:t>
      </w:r>
    </w:p>
    <w:p w:rsidRPr="00D77487" w:rsidR="005509AB" w:rsidP="00F65DEC" w:rsidRDefault="005509AB" w14:paraId="3CA96730" w14:textId="77777777">
      <w:pPr>
        <w:spacing w:after="0" w:line="240" w:lineRule="auto"/>
        <w:ind w:left="1843" w:hanging="1843"/>
        <w:jc w:val="both"/>
        <w:rPr>
          <w:rFonts w:ascii="Arial" w:hAnsi="Arial" w:cs="Arial"/>
          <w:sz w:val="24"/>
          <w:szCs w:val="24"/>
        </w:rPr>
      </w:pPr>
    </w:p>
    <w:p w:rsidRPr="00D77487" w:rsidR="005509AB" w:rsidP="00F65DEC" w:rsidRDefault="00727ADE" w14:paraId="7398CFC9" w14:textId="0BD1CB0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5509AB">
        <w:rPr>
          <w:rFonts w:ascii="Arial" w:hAnsi="Arial" w:cs="Arial"/>
          <w:sz w:val="24"/>
          <w:szCs w:val="24"/>
        </w:rPr>
        <w:tab/>
      </w:r>
      <w:r w:rsidRPr="00D77487" w:rsidR="005509AB">
        <w:rPr>
          <w:rFonts w:ascii="Arial" w:hAnsi="Arial" w:cs="Arial"/>
          <w:sz w:val="24"/>
          <w:szCs w:val="24"/>
        </w:rPr>
        <w:t xml:space="preserve">She might have been able to…who were the people that he said witnessed this… Okay, </w:t>
      </w:r>
      <w:r w:rsidRPr="00D77487" w:rsidR="00427743">
        <w:rPr>
          <w:rFonts w:ascii="Arial" w:hAnsi="Arial" w:cs="Arial"/>
          <w:sz w:val="24"/>
          <w:szCs w:val="24"/>
        </w:rPr>
        <w:t xml:space="preserve">what was she thinking? Why would she go behind my back like that? Okay so this is 23 November, I think that was the email he was sent, so it’s true, there’s evidence that Cheri did it without his…wrote those emails without permission. </w:t>
      </w:r>
    </w:p>
    <w:p w:rsidRPr="00D77487" w:rsidR="00427743" w:rsidP="00F65DEC" w:rsidRDefault="00427743" w14:paraId="68555F18" w14:textId="77777777">
      <w:pPr>
        <w:spacing w:after="0" w:line="240" w:lineRule="auto"/>
        <w:ind w:left="1843" w:hanging="1843"/>
        <w:jc w:val="both"/>
        <w:rPr>
          <w:rFonts w:ascii="Arial" w:hAnsi="Arial" w:cs="Arial"/>
          <w:sz w:val="24"/>
          <w:szCs w:val="24"/>
        </w:rPr>
      </w:pPr>
    </w:p>
    <w:p w:rsidRPr="00D77487" w:rsidR="00427743" w:rsidP="00F65DEC" w:rsidRDefault="00727ADE" w14:paraId="38E6AA6F" w14:textId="51C879E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 xml:space="preserve">What was the location of the pub again? </w:t>
      </w:r>
    </w:p>
    <w:p w:rsidRPr="00D77487" w:rsidR="00427743" w:rsidP="00F65DEC" w:rsidRDefault="00427743" w14:paraId="79AFDFF7" w14:textId="77777777">
      <w:pPr>
        <w:spacing w:after="0" w:line="240" w:lineRule="auto"/>
        <w:ind w:left="1843" w:hanging="1843"/>
        <w:jc w:val="both"/>
        <w:rPr>
          <w:rFonts w:ascii="Arial" w:hAnsi="Arial" w:cs="Arial"/>
          <w:sz w:val="24"/>
          <w:szCs w:val="24"/>
        </w:rPr>
      </w:pPr>
    </w:p>
    <w:p w:rsidRPr="00D77487" w:rsidR="00427743" w:rsidP="00F65DEC" w:rsidRDefault="00727ADE" w14:paraId="2AB52586" w14:textId="453EB87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 xml:space="preserve">It was number six, Old Scratch Tavern. </w:t>
      </w:r>
    </w:p>
    <w:p w:rsidRPr="00D77487" w:rsidR="00427743" w:rsidP="00F65DEC" w:rsidRDefault="00427743" w14:paraId="64EBCF66" w14:textId="77777777">
      <w:pPr>
        <w:spacing w:after="0" w:line="240" w:lineRule="auto"/>
        <w:ind w:left="1843" w:hanging="1843"/>
        <w:jc w:val="both"/>
        <w:rPr>
          <w:rFonts w:ascii="Arial" w:hAnsi="Arial" w:cs="Arial"/>
          <w:sz w:val="24"/>
          <w:szCs w:val="24"/>
        </w:rPr>
      </w:pPr>
    </w:p>
    <w:p w:rsidRPr="00D77487" w:rsidR="00427743" w:rsidP="00F65DEC" w:rsidRDefault="00727ADE" w14:paraId="685A9921" w14:textId="23394D51">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Six, Old Scratch Tavern…</w:t>
      </w:r>
    </w:p>
    <w:p w:rsidRPr="00D77487" w:rsidR="00427743" w:rsidP="00F65DEC" w:rsidRDefault="00427743" w14:paraId="46BE82E3" w14:textId="77777777">
      <w:pPr>
        <w:spacing w:after="0" w:line="240" w:lineRule="auto"/>
        <w:ind w:left="1843" w:hanging="1843"/>
        <w:jc w:val="both"/>
        <w:rPr>
          <w:rFonts w:ascii="Arial" w:hAnsi="Arial" w:cs="Arial"/>
          <w:sz w:val="24"/>
          <w:szCs w:val="24"/>
        </w:rPr>
      </w:pPr>
    </w:p>
    <w:p w:rsidRPr="00D77487" w:rsidR="00427743" w:rsidP="00F65DEC" w:rsidRDefault="00727ADE" w14:paraId="21676594" w14:textId="25773B2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 xml:space="preserve">Off 66. </w:t>
      </w:r>
    </w:p>
    <w:p w:rsidRPr="00D77487" w:rsidR="00427743" w:rsidP="00F65DEC" w:rsidRDefault="00427743" w14:paraId="4D473866" w14:textId="77777777">
      <w:pPr>
        <w:spacing w:after="0" w:line="240" w:lineRule="auto"/>
        <w:ind w:left="1843" w:hanging="1843"/>
        <w:jc w:val="both"/>
        <w:rPr>
          <w:rFonts w:ascii="Arial" w:hAnsi="Arial" w:cs="Arial"/>
          <w:sz w:val="24"/>
          <w:szCs w:val="24"/>
        </w:rPr>
      </w:pPr>
    </w:p>
    <w:p w:rsidRPr="00D77487" w:rsidR="00427743" w:rsidP="00F65DEC" w:rsidRDefault="00727ADE" w14:paraId="2A23DB76" w14:textId="0EEEBEA4">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Oh, it was something…yes, it was 66, wasn’t it, because it must have been close to where that happened, which was…</w:t>
      </w:r>
    </w:p>
    <w:p w:rsidRPr="00D77487" w:rsidR="00427743" w:rsidP="00F65DEC" w:rsidRDefault="00427743" w14:paraId="6767E666" w14:textId="77777777">
      <w:pPr>
        <w:spacing w:after="0" w:line="240" w:lineRule="auto"/>
        <w:ind w:left="1843" w:hanging="1843"/>
        <w:jc w:val="both"/>
        <w:rPr>
          <w:rFonts w:ascii="Arial" w:hAnsi="Arial" w:cs="Arial"/>
          <w:sz w:val="24"/>
          <w:szCs w:val="24"/>
        </w:rPr>
      </w:pPr>
    </w:p>
    <w:p w:rsidRPr="00D77487" w:rsidR="00427743" w:rsidP="00F65DEC" w:rsidRDefault="00727ADE" w14:paraId="24AF0682" w14:textId="3EFFD12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 xml:space="preserve">Like two minutes before. </w:t>
      </w:r>
    </w:p>
    <w:p w:rsidRPr="00D77487" w:rsidR="00427743" w:rsidP="00F65DEC" w:rsidRDefault="00427743" w14:paraId="1F6746A0" w14:textId="77777777">
      <w:pPr>
        <w:spacing w:after="0" w:line="240" w:lineRule="auto"/>
        <w:ind w:left="1843" w:hanging="1843"/>
        <w:jc w:val="both"/>
        <w:rPr>
          <w:rFonts w:ascii="Arial" w:hAnsi="Arial" w:cs="Arial"/>
          <w:sz w:val="24"/>
          <w:szCs w:val="24"/>
        </w:rPr>
      </w:pPr>
    </w:p>
    <w:p w:rsidRPr="00D77487" w:rsidR="00427743" w:rsidP="00F65DEC" w:rsidRDefault="00727ADE" w14:paraId="0E805FBA" w14:textId="3E94DB7B">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 xml:space="preserve">Yes. </w:t>
      </w:r>
    </w:p>
    <w:p w:rsidRPr="00D77487" w:rsidR="00427743" w:rsidP="00F65DEC" w:rsidRDefault="00427743" w14:paraId="496E02B9" w14:textId="77777777">
      <w:pPr>
        <w:spacing w:after="0" w:line="240" w:lineRule="auto"/>
        <w:ind w:left="1843" w:hanging="1843"/>
        <w:jc w:val="both"/>
        <w:rPr>
          <w:rFonts w:ascii="Arial" w:hAnsi="Arial" w:cs="Arial"/>
          <w:sz w:val="24"/>
          <w:szCs w:val="24"/>
        </w:rPr>
      </w:pPr>
    </w:p>
    <w:p w:rsidRPr="00D77487" w:rsidR="00427743" w:rsidP="00F65DEC" w:rsidRDefault="00727ADE" w14:paraId="5C4DBD5C" w14:textId="5D906DC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I mean, it would have to have been a very tight turnaround though for traffic stop, or maybe if he stopped her, reported it, wrote down the numbers, went off, did the shit…</w:t>
      </w:r>
    </w:p>
    <w:p w:rsidRPr="00D77487" w:rsidR="00427743" w:rsidP="00F65DEC" w:rsidRDefault="00427743" w14:paraId="57701ABB" w14:textId="77777777">
      <w:pPr>
        <w:spacing w:after="0" w:line="240" w:lineRule="auto"/>
        <w:ind w:left="1843" w:hanging="1843"/>
        <w:jc w:val="both"/>
        <w:rPr>
          <w:rFonts w:ascii="Arial" w:hAnsi="Arial" w:cs="Arial"/>
          <w:sz w:val="24"/>
          <w:szCs w:val="24"/>
        </w:rPr>
      </w:pPr>
    </w:p>
    <w:p w:rsidRPr="00D77487" w:rsidR="00427743" w:rsidP="00F65DEC" w:rsidRDefault="00727ADE" w14:paraId="59DE0FE7" w14:textId="08697999">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And then…</w:t>
      </w:r>
    </w:p>
    <w:p w:rsidRPr="00D77487" w:rsidR="00427743" w:rsidP="00F65DEC" w:rsidRDefault="00427743" w14:paraId="619BA22F" w14:textId="77777777">
      <w:pPr>
        <w:spacing w:after="0" w:line="240" w:lineRule="auto"/>
        <w:ind w:left="1843" w:hanging="1843"/>
        <w:jc w:val="both"/>
        <w:rPr>
          <w:rFonts w:ascii="Arial" w:hAnsi="Arial" w:cs="Arial"/>
          <w:sz w:val="24"/>
          <w:szCs w:val="24"/>
        </w:rPr>
      </w:pPr>
    </w:p>
    <w:p w:rsidRPr="00D77487" w:rsidR="00427743" w:rsidP="00F65DEC" w:rsidRDefault="00727ADE" w14:paraId="4CE2CA9E" w14:textId="2815BD8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 xml:space="preserve">I mean, two minutes is tight, but… </w:t>
      </w:r>
    </w:p>
    <w:p w:rsidRPr="00D77487" w:rsidR="00427743" w:rsidP="00F65DEC" w:rsidRDefault="00427743" w14:paraId="2FAB304C" w14:textId="77777777">
      <w:pPr>
        <w:spacing w:after="0" w:line="240" w:lineRule="auto"/>
        <w:ind w:left="1843" w:hanging="1843"/>
        <w:jc w:val="both"/>
        <w:rPr>
          <w:rFonts w:ascii="Arial" w:hAnsi="Arial" w:cs="Arial"/>
          <w:sz w:val="24"/>
          <w:szCs w:val="24"/>
        </w:rPr>
      </w:pPr>
    </w:p>
    <w:p w:rsidRPr="00D77487" w:rsidR="00427743" w:rsidP="00F65DEC" w:rsidRDefault="00727ADE" w14:paraId="2A771619" w14:textId="7E70AD1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427743">
        <w:rPr>
          <w:rFonts w:ascii="Arial" w:hAnsi="Arial" w:cs="Arial"/>
          <w:sz w:val="24"/>
          <w:szCs w:val="24"/>
        </w:rPr>
        <w:tab/>
      </w:r>
      <w:r w:rsidRPr="00D77487" w:rsidR="00427743">
        <w:rPr>
          <w:rFonts w:ascii="Arial" w:hAnsi="Arial" w:cs="Arial"/>
          <w:sz w:val="24"/>
          <w:szCs w:val="24"/>
        </w:rPr>
        <w:t xml:space="preserve">Yes. </w:t>
      </w:r>
    </w:p>
    <w:p w:rsidRPr="00D77487" w:rsidR="00427743" w:rsidP="00F65DEC" w:rsidRDefault="00427743" w14:paraId="79CAC6AA" w14:textId="77777777">
      <w:pPr>
        <w:spacing w:after="0" w:line="240" w:lineRule="auto"/>
        <w:ind w:left="1843" w:hanging="1843"/>
        <w:jc w:val="both"/>
        <w:rPr>
          <w:rFonts w:ascii="Arial" w:hAnsi="Arial" w:cs="Arial"/>
          <w:sz w:val="24"/>
          <w:szCs w:val="24"/>
        </w:rPr>
      </w:pPr>
    </w:p>
    <w:p w:rsidRPr="00D77487" w:rsidR="00427743" w:rsidP="00F65DEC" w:rsidRDefault="00727ADE" w14:paraId="38A566CF" w14:textId="6AEFF44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427743">
        <w:rPr>
          <w:rFonts w:ascii="Arial" w:hAnsi="Arial" w:cs="Arial"/>
          <w:sz w:val="24"/>
          <w:szCs w:val="24"/>
        </w:rPr>
        <w:tab/>
      </w:r>
      <w:r w:rsidRPr="00D77487" w:rsidR="00427743">
        <w:rPr>
          <w:rFonts w:ascii="Arial" w:hAnsi="Arial" w:cs="Arial"/>
          <w:sz w:val="24"/>
          <w:szCs w:val="24"/>
        </w:rPr>
        <w:t xml:space="preserve">But he’s the only one that really could have been tall enough, unless any of the boots… Oh, actually, could I have a look through the boots a second? I’m going to check, do any of them have a marked heel? Any of them… </w:t>
      </w:r>
      <w:r w:rsidRPr="00D77487" w:rsidR="00897D51">
        <w:rPr>
          <w:rFonts w:ascii="Arial" w:hAnsi="Arial" w:cs="Arial"/>
          <w:sz w:val="24"/>
          <w:szCs w:val="24"/>
        </w:rPr>
        <w:t xml:space="preserve">Several of them do. </w:t>
      </w:r>
    </w:p>
    <w:p w:rsidRPr="00D77487" w:rsidR="00897D51" w:rsidP="00F65DEC" w:rsidRDefault="00897D51" w14:paraId="66BF3BBB" w14:textId="77777777">
      <w:pPr>
        <w:spacing w:after="0" w:line="240" w:lineRule="auto"/>
        <w:ind w:left="1843" w:hanging="1843"/>
        <w:jc w:val="both"/>
        <w:rPr>
          <w:rFonts w:ascii="Arial" w:hAnsi="Arial" w:cs="Arial"/>
          <w:sz w:val="24"/>
          <w:szCs w:val="24"/>
        </w:rPr>
      </w:pPr>
    </w:p>
    <w:p w:rsidRPr="00D77487" w:rsidR="00897D51" w:rsidP="00F65DEC" w:rsidRDefault="00727ADE" w14:paraId="6E0D82D8" w14:textId="17B232EE">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897D51">
        <w:rPr>
          <w:rFonts w:ascii="Arial" w:hAnsi="Arial" w:cs="Arial"/>
          <w:sz w:val="24"/>
          <w:szCs w:val="24"/>
        </w:rPr>
        <w:tab/>
      </w:r>
      <w:r w:rsidRPr="00D77487" w:rsidR="00897D51">
        <w:rPr>
          <w:rFonts w:ascii="Arial" w:hAnsi="Arial" w:cs="Arial"/>
          <w:sz w:val="24"/>
          <w:szCs w:val="24"/>
        </w:rPr>
        <w:t>These ones look like they’ve got a heel on them but I don’t know how much taller it would make…</w:t>
      </w:r>
    </w:p>
    <w:p w:rsidRPr="00D77487" w:rsidR="00897D51" w:rsidP="00F65DEC" w:rsidRDefault="00897D51" w14:paraId="4EB0ED89" w14:textId="77777777">
      <w:pPr>
        <w:spacing w:after="0" w:line="240" w:lineRule="auto"/>
        <w:ind w:left="1843" w:hanging="1843"/>
        <w:jc w:val="both"/>
        <w:rPr>
          <w:rFonts w:ascii="Arial" w:hAnsi="Arial" w:cs="Arial"/>
          <w:sz w:val="24"/>
          <w:szCs w:val="24"/>
        </w:rPr>
      </w:pPr>
    </w:p>
    <w:p w:rsidRPr="00D77487" w:rsidR="00897D51" w:rsidP="00F65DEC" w:rsidRDefault="00727ADE" w14:paraId="274DF02C" w14:textId="3F43DA4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 xml:space="preserve">Yes. </w:t>
      </w:r>
    </w:p>
    <w:p w:rsidRPr="00D77487" w:rsidR="00897D51" w:rsidP="00F65DEC" w:rsidRDefault="00897D51" w14:paraId="791D7491" w14:textId="77777777">
      <w:pPr>
        <w:spacing w:after="0" w:line="240" w:lineRule="auto"/>
        <w:ind w:left="1843" w:hanging="1843"/>
        <w:jc w:val="both"/>
        <w:rPr>
          <w:rFonts w:ascii="Arial" w:hAnsi="Arial" w:cs="Arial"/>
          <w:sz w:val="24"/>
          <w:szCs w:val="24"/>
        </w:rPr>
      </w:pPr>
    </w:p>
    <w:p w:rsidRPr="00D77487" w:rsidR="00897D51" w:rsidP="00F65DEC" w:rsidRDefault="00727ADE" w14:paraId="6554A14A" w14:textId="2207AC7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897D51">
        <w:rPr>
          <w:rFonts w:ascii="Arial" w:hAnsi="Arial" w:cs="Arial"/>
          <w:sz w:val="24"/>
          <w:szCs w:val="24"/>
        </w:rPr>
        <w:tab/>
      </w:r>
      <w:r w:rsidRPr="00D77487" w:rsidR="00897D51">
        <w:rPr>
          <w:rFonts w:ascii="Arial" w:hAnsi="Arial" w:cs="Arial"/>
          <w:sz w:val="24"/>
          <w:szCs w:val="24"/>
        </w:rPr>
        <w:t xml:space="preserve">I don’t know if the other ones have… Yes, these have got a heel on them as well. </w:t>
      </w:r>
    </w:p>
    <w:p w:rsidRPr="00D77487" w:rsidR="00897D51" w:rsidP="00F65DEC" w:rsidRDefault="00897D51" w14:paraId="3A1A2EF9" w14:textId="77777777">
      <w:pPr>
        <w:spacing w:after="0" w:line="240" w:lineRule="auto"/>
        <w:ind w:left="1843" w:hanging="1843"/>
        <w:jc w:val="both"/>
        <w:rPr>
          <w:rFonts w:ascii="Arial" w:hAnsi="Arial" w:cs="Arial"/>
          <w:sz w:val="24"/>
          <w:szCs w:val="24"/>
        </w:rPr>
      </w:pPr>
    </w:p>
    <w:p w:rsidRPr="00D77487" w:rsidR="00897D51" w:rsidP="00F65DEC" w:rsidRDefault="00727ADE" w14:paraId="3350D270" w14:textId="46743CBD">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00F65DEC">
        <w:rPr>
          <w:rFonts w:ascii="Arial" w:hAnsi="Arial" w:cs="Arial"/>
          <w:sz w:val="24"/>
          <w:szCs w:val="24"/>
        </w:rPr>
        <w:t xml:space="preserve">So, </w:t>
      </w:r>
      <w:r w:rsidRPr="00D77487" w:rsidR="00897D51">
        <w:rPr>
          <w:rFonts w:ascii="Arial" w:hAnsi="Arial" w:cs="Arial"/>
          <w:sz w:val="24"/>
          <w:szCs w:val="24"/>
        </w:rPr>
        <w:t xml:space="preserve">those were probably the ones on Cheri’s…there was some weird thing about Joan… </w:t>
      </w:r>
      <w:r w:rsidR="00F65DEC">
        <w:rPr>
          <w:rFonts w:ascii="Arial" w:hAnsi="Arial" w:cs="Arial"/>
          <w:sz w:val="24"/>
          <w:szCs w:val="24"/>
        </w:rPr>
        <w:t xml:space="preserve">So, </w:t>
      </w:r>
      <w:r w:rsidRPr="00D77487" w:rsidR="00897D51">
        <w:rPr>
          <w:rFonts w:ascii="Arial" w:hAnsi="Arial" w:cs="Arial"/>
          <w:sz w:val="24"/>
          <w:szCs w:val="24"/>
        </w:rPr>
        <w:t xml:space="preserve">those boots were Joan’s, probably, and her being out in the mud makes sense. Her boots don’t match the boot prints of the ones that are found at the crime scene though. Oh, that might not have been Chris who took that photo. </w:t>
      </w:r>
    </w:p>
    <w:p w:rsidRPr="00D77487" w:rsidR="00897D51" w:rsidP="00F65DEC" w:rsidRDefault="00897D51" w14:paraId="0C961285" w14:textId="77777777">
      <w:pPr>
        <w:spacing w:after="0" w:line="240" w:lineRule="auto"/>
        <w:ind w:left="1843" w:hanging="1843"/>
        <w:jc w:val="both"/>
        <w:rPr>
          <w:rFonts w:ascii="Arial" w:hAnsi="Arial" w:cs="Arial"/>
          <w:sz w:val="24"/>
          <w:szCs w:val="24"/>
        </w:rPr>
      </w:pPr>
    </w:p>
    <w:p w:rsidRPr="00D77487" w:rsidR="00897D51" w:rsidP="00F65DEC" w:rsidRDefault="00727ADE" w14:paraId="67ED4938" w14:textId="5AE93ED8">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897D51">
        <w:rPr>
          <w:rFonts w:ascii="Arial" w:hAnsi="Arial" w:cs="Arial"/>
          <w:sz w:val="24"/>
          <w:szCs w:val="24"/>
        </w:rPr>
        <w:tab/>
      </w:r>
      <w:r w:rsidRPr="00D77487" w:rsidR="00897D51">
        <w:rPr>
          <w:rFonts w:ascii="Arial" w:hAnsi="Arial" w:cs="Arial"/>
          <w:sz w:val="24"/>
          <w:szCs w:val="24"/>
        </w:rPr>
        <w:t xml:space="preserve">Oh, yes. </w:t>
      </w:r>
    </w:p>
    <w:p w:rsidRPr="00D77487" w:rsidR="00897D51" w:rsidP="00F65DEC" w:rsidRDefault="00897D51" w14:paraId="7FDEEB34" w14:textId="77777777">
      <w:pPr>
        <w:spacing w:after="0" w:line="240" w:lineRule="auto"/>
        <w:ind w:left="1843" w:hanging="1843"/>
        <w:jc w:val="both"/>
        <w:rPr>
          <w:rFonts w:ascii="Arial" w:hAnsi="Arial" w:cs="Arial"/>
          <w:sz w:val="24"/>
          <w:szCs w:val="24"/>
        </w:rPr>
      </w:pPr>
    </w:p>
    <w:p w:rsidRPr="00D77487" w:rsidR="00897D51" w:rsidP="00F65DEC" w:rsidRDefault="00727ADE" w14:paraId="54F27BBA" w14:textId="6421D2A1">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 xml:space="preserve">It could have been the person doing the investigation, because Carmen went back to the scene, and took photos. </w:t>
      </w:r>
    </w:p>
    <w:p w:rsidRPr="00D77487" w:rsidR="00897D51" w:rsidP="00F65DEC" w:rsidRDefault="00897D51" w14:paraId="749EE651" w14:textId="77777777">
      <w:pPr>
        <w:spacing w:after="0" w:line="240" w:lineRule="auto"/>
        <w:ind w:left="1843" w:hanging="1843"/>
        <w:jc w:val="both"/>
        <w:rPr>
          <w:rFonts w:ascii="Arial" w:hAnsi="Arial" w:cs="Arial"/>
          <w:sz w:val="24"/>
          <w:szCs w:val="24"/>
        </w:rPr>
      </w:pPr>
    </w:p>
    <w:p w:rsidRPr="00D77487" w:rsidR="00897D51" w:rsidP="00F65DEC" w:rsidRDefault="00727ADE" w14:paraId="2693BB7C" w14:textId="11525B32">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There is a different one now. </w:t>
      </w:r>
    </w:p>
    <w:p w:rsidRPr="00D77487" w:rsidR="00897D51" w:rsidP="00F65DEC" w:rsidRDefault="00897D51" w14:paraId="4CD0D653" w14:textId="77777777">
      <w:pPr>
        <w:spacing w:after="0" w:line="240" w:lineRule="auto"/>
        <w:ind w:left="1843" w:hanging="1843"/>
        <w:jc w:val="both"/>
        <w:rPr>
          <w:rFonts w:ascii="Arial" w:hAnsi="Arial" w:cs="Arial"/>
          <w:sz w:val="24"/>
          <w:szCs w:val="24"/>
        </w:rPr>
      </w:pPr>
    </w:p>
    <w:p w:rsidRPr="00D77487" w:rsidR="00897D51" w:rsidP="00F65DEC" w:rsidRDefault="00727ADE" w14:paraId="5B1A795C" w14:textId="39673A4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Those are the…</w:t>
      </w:r>
    </w:p>
    <w:p w:rsidRPr="00D77487" w:rsidR="00897D51" w:rsidP="00F65DEC" w:rsidRDefault="00897D51" w14:paraId="76BC55AE" w14:textId="77777777">
      <w:pPr>
        <w:spacing w:after="0" w:line="240" w:lineRule="auto"/>
        <w:ind w:left="1843" w:hanging="1843"/>
        <w:jc w:val="both"/>
        <w:rPr>
          <w:rFonts w:ascii="Arial" w:hAnsi="Arial" w:cs="Arial"/>
          <w:sz w:val="24"/>
          <w:szCs w:val="24"/>
        </w:rPr>
      </w:pPr>
    </w:p>
    <w:p w:rsidRPr="00D77487" w:rsidR="00897D51" w:rsidP="00F65DEC" w:rsidRDefault="00727ADE" w14:paraId="51D4B940" w14:textId="3F23480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The centre of it is the same but the edges…</w:t>
      </w:r>
    </w:p>
    <w:p w:rsidRPr="00D77487" w:rsidR="00897D51" w:rsidP="00F65DEC" w:rsidRDefault="00897D51" w14:paraId="6A9714C6" w14:textId="77777777">
      <w:pPr>
        <w:spacing w:after="0" w:line="240" w:lineRule="auto"/>
        <w:ind w:left="1843" w:hanging="1843"/>
        <w:jc w:val="both"/>
        <w:rPr>
          <w:rFonts w:ascii="Arial" w:hAnsi="Arial" w:cs="Arial"/>
          <w:sz w:val="24"/>
          <w:szCs w:val="24"/>
        </w:rPr>
      </w:pPr>
    </w:p>
    <w:p w:rsidRPr="00D77487" w:rsidR="00897D51" w:rsidP="00F65DEC" w:rsidRDefault="00727ADE" w14:paraId="743288E5" w14:textId="5146EFBF">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Oh, good…well…</w:t>
      </w:r>
    </w:p>
    <w:p w:rsidRPr="00D77487" w:rsidR="00897D51" w:rsidP="00F65DEC" w:rsidRDefault="00897D51" w14:paraId="6E1C3B05" w14:textId="77777777">
      <w:pPr>
        <w:spacing w:after="0" w:line="240" w:lineRule="auto"/>
        <w:ind w:left="1843" w:hanging="1843"/>
        <w:jc w:val="both"/>
        <w:rPr>
          <w:rFonts w:ascii="Arial" w:hAnsi="Arial" w:cs="Arial"/>
          <w:sz w:val="24"/>
          <w:szCs w:val="24"/>
        </w:rPr>
      </w:pPr>
    </w:p>
    <w:p w:rsidRPr="00D77487" w:rsidR="00897D51" w:rsidP="00F65DEC" w:rsidRDefault="00727ADE" w14:paraId="49B8CAFA" w14:textId="4EBE6CA1">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It looks different. </w:t>
      </w:r>
    </w:p>
    <w:p w:rsidRPr="00D77487" w:rsidR="00897D51" w:rsidP="00F65DEC" w:rsidRDefault="00897D51" w14:paraId="491DE10D" w14:textId="77777777">
      <w:pPr>
        <w:spacing w:after="0" w:line="240" w:lineRule="auto"/>
        <w:ind w:left="1843" w:hanging="1843"/>
        <w:jc w:val="both"/>
        <w:rPr>
          <w:rFonts w:ascii="Arial" w:hAnsi="Arial" w:cs="Arial"/>
          <w:sz w:val="24"/>
          <w:szCs w:val="24"/>
        </w:rPr>
      </w:pPr>
    </w:p>
    <w:p w:rsidRPr="00D77487" w:rsidR="00897D51" w:rsidP="00F65DEC" w:rsidRDefault="00727ADE" w14:paraId="77B3A0FF" w14:textId="21861BA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 xml:space="preserve">Oh, wait, no, it has the little line there, the line there, if you look at this edge, it matches up slightly more. It’s a very weirdly clean footprint, like someone would have to had very purposefully stamp their foot in to get that in right. </w:t>
      </w:r>
    </w:p>
    <w:p w:rsidRPr="00D77487" w:rsidR="00897D51" w:rsidP="00F65DEC" w:rsidRDefault="00897D51" w14:paraId="0AAF0E2F" w14:textId="77777777">
      <w:pPr>
        <w:spacing w:after="0" w:line="240" w:lineRule="auto"/>
        <w:ind w:left="1843" w:hanging="1843"/>
        <w:jc w:val="both"/>
        <w:rPr>
          <w:rFonts w:ascii="Arial" w:hAnsi="Arial" w:cs="Arial"/>
          <w:sz w:val="24"/>
          <w:szCs w:val="24"/>
        </w:rPr>
      </w:pPr>
    </w:p>
    <w:p w:rsidRPr="00D77487" w:rsidR="00897D51" w:rsidP="00F65DEC" w:rsidRDefault="00727ADE" w14:paraId="73AE66DB" w14:textId="713C4DB0">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Yes, because I think there’s one in the paper that is closer because now look at the down part and it’s not showing here, so it’s not showing in this picture, so you’re not sure it’s this. Right, have you seen a different…? Here. </w:t>
      </w:r>
    </w:p>
    <w:p w:rsidRPr="00D77487" w:rsidR="00897D51" w:rsidP="00F65DEC" w:rsidRDefault="00897D51" w14:paraId="4322D99E" w14:textId="77777777">
      <w:pPr>
        <w:spacing w:after="0" w:line="240" w:lineRule="auto"/>
        <w:ind w:left="1843" w:hanging="1843"/>
        <w:jc w:val="both"/>
        <w:rPr>
          <w:rFonts w:ascii="Arial" w:hAnsi="Arial" w:cs="Arial"/>
          <w:sz w:val="24"/>
          <w:szCs w:val="24"/>
        </w:rPr>
      </w:pPr>
    </w:p>
    <w:p w:rsidRPr="00D77487" w:rsidR="00897D51" w:rsidP="00F65DEC" w:rsidRDefault="00727ADE" w14:paraId="3C101529" w14:textId="7BB98D9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That’s the same as this. That’s this boot, I think, and then I think that…</w:t>
      </w:r>
    </w:p>
    <w:p w:rsidRPr="00D77487" w:rsidR="00897D51" w:rsidP="00F65DEC" w:rsidRDefault="00897D51" w14:paraId="5E0A482F" w14:textId="77777777">
      <w:pPr>
        <w:spacing w:after="0" w:line="240" w:lineRule="auto"/>
        <w:ind w:left="1843" w:hanging="1843"/>
        <w:jc w:val="both"/>
        <w:rPr>
          <w:rFonts w:ascii="Arial" w:hAnsi="Arial" w:cs="Arial"/>
          <w:sz w:val="24"/>
          <w:szCs w:val="24"/>
        </w:rPr>
      </w:pPr>
    </w:p>
    <w:p w:rsidRPr="00D77487" w:rsidR="00897D51" w:rsidP="00F65DEC" w:rsidRDefault="00727ADE" w14:paraId="0C64E8B3" w14:textId="2C53BF8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Because it’s showing here, but this one is not showing, this part is not showing here. </w:t>
      </w:r>
    </w:p>
    <w:p w:rsidRPr="00D77487" w:rsidR="00897D51" w:rsidP="00F65DEC" w:rsidRDefault="00897D51" w14:paraId="4D4A9D29" w14:textId="77777777">
      <w:pPr>
        <w:spacing w:after="0" w:line="240" w:lineRule="auto"/>
        <w:ind w:left="1843" w:hanging="1843"/>
        <w:jc w:val="both"/>
        <w:rPr>
          <w:rFonts w:ascii="Arial" w:hAnsi="Arial" w:cs="Arial"/>
          <w:sz w:val="24"/>
          <w:szCs w:val="24"/>
        </w:rPr>
      </w:pPr>
    </w:p>
    <w:p w:rsidRPr="00D77487" w:rsidR="00897D51" w:rsidP="00F65DEC" w:rsidRDefault="00727ADE" w14:paraId="296FDDEC" w14:textId="1DE7648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Yes, but I think that’s that boot, unless…there is one that was weirdly, like, infringement on copyright…ah, this one, but it’s not…</w:t>
      </w:r>
    </w:p>
    <w:p w:rsidRPr="00D77487" w:rsidR="00897D51" w:rsidP="00F65DEC" w:rsidRDefault="00897D51" w14:paraId="67E18E24" w14:textId="77777777">
      <w:pPr>
        <w:spacing w:after="0" w:line="240" w:lineRule="auto"/>
        <w:ind w:left="1843" w:hanging="1843"/>
        <w:jc w:val="both"/>
        <w:rPr>
          <w:rFonts w:ascii="Arial" w:hAnsi="Arial" w:cs="Arial"/>
          <w:sz w:val="24"/>
          <w:szCs w:val="24"/>
        </w:rPr>
      </w:pPr>
    </w:p>
    <w:p w:rsidRPr="00D77487" w:rsidR="00897D51" w:rsidP="00F65DEC" w:rsidRDefault="00727ADE" w14:paraId="2EAB04C4" w14:textId="2AF9321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Not the same print. </w:t>
      </w:r>
    </w:p>
    <w:p w:rsidRPr="00D77487" w:rsidR="00897D51" w:rsidP="00F65DEC" w:rsidRDefault="00897D51" w14:paraId="4B9DD6C7" w14:textId="77777777">
      <w:pPr>
        <w:spacing w:after="0" w:line="240" w:lineRule="auto"/>
        <w:ind w:left="1843" w:hanging="1843"/>
        <w:jc w:val="both"/>
        <w:rPr>
          <w:rFonts w:ascii="Arial" w:hAnsi="Arial" w:cs="Arial"/>
          <w:sz w:val="24"/>
          <w:szCs w:val="24"/>
        </w:rPr>
      </w:pPr>
    </w:p>
    <w:p w:rsidRPr="00D77487" w:rsidR="00897D51" w:rsidP="00F65DEC" w:rsidRDefault="00727ADE" w14:paraId="5FBD63BF" w14:textId="4DC2F43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 xml:space="preserve">Not the same print, so it’s probably this type. </w:t>
      </w:r>
    </w:p>
    <w:p w:rsidRPr="00D77487" w:rsidR="00897D51" w:rsidP="00F65DEC" w:rsidRDefault="00897D51" w14:paraId="0BE44D0D" w14:textId="77777777">
      <w:pPr>
        <w:spacing w:after="0" w:line="240" w:lineRule="auto"/>
        <w:ind w:left="1843" w:hanging="1843"/>
        <w:jc w:val="both"/>
        <w:rPr>
          <w:rFonts w:ascii="Arial" w:hAnsi="Arial" w:cs="Arial"/>
          <w:sz w:val="24"/>
          <w:szCs w:val="24"/>
        </w:rPr>
      </w:pPr>
    </w:p>
    <w:p w:rsidRPr="00D77487" w:rsidR="00897D51" w:rsidP="00F65DEC" w:rsidRDefault="00727ADE" w14:paraId="74B39BB6" w14:textId="5D2E3820">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But I’m just thinking about this here not showing because it came out here but not here. </w:t>
      </w:r>
    </w:p>
    <w:p w:rsidRPr="00D77487" w:rsidR="00897D51" w:rsidP="00F65DEC" w:rsidRDefault="00897D51" w14:paraId="27193D0A" w14:textId="77777777">
      <w:pPr>
        <w:spacing w:after="0" w:line="240" w:lineRule="auto"/>
        <w:ind w:left="1843" w:hanging="1843"/>
        <w:jc w:val="both"/>
        <w:rPr>
          <w:rFonts w:ascii="Arial" w:hAnsi="Arial" w:cs="Arial"/>
          <w:sz w:val="24"/>
          <w:szCs w:val="24"/>
        </w:rPr>
      </w:pPr>
    </w:p>
    <w:p w:rsidRPr="00D77487" w:rsidR="00897D51" w:rsidP="00F65DEC" w:rsidRDefault="00727ADE" w14:paraId="676DF8C0" w14:textId="1287FFC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Well, I mean, the rest of the boot design is very similar to the image, and it seems like due to the information about the lawsuit, it’s unlikely that there’s going to be… Yes… Sorry, yes, that’s…</w:t>
      </w:r>
    </w:p>
    <w:p w:rsidRPr="00D77487" w:rsidR="00897D51" w:rsidP="00F65DEC" w:rsidRDefault="00897D51" w14:paraId="44F9AA7F" w14:textId="77777777">
      <w:pPr>
        <w:spacing w:after="0" w:line="240" w:lineRule="auto"/>
        <w:ind w:left="1843" w:hanging="1843"/>
        <w:jc w:val="both"/>
        <w:rPr>
          <w:rFonts w:ascii="Arial" w:hAnsi="Arial" w:cs="Arial"/>
          <w:sz w:val="24"/>
          <w:szCs w:val="24"/>
        </w:rPr>
      </w:pPr>
    </w:p>
    <w:p w:rsidRPr="00D77487" w:rsidR="00897D51" w:rsidP="00F65DEC" w:rsidRDefault="00727ADE" w14:paraId="00652EA1" w14:textId="2051284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897D51">
        <w:rPr>
          <w:rFonts w:ascii="Arial" w:hAnsi="Arial" w:cs="Arial"/>
          <w:sz w:val="24"/>
          <w:szCs w:val="24"/>
        </w:rPr>
        <w:tab/>
      </w:r>
      <w:r w:rsidRPr="00D77487" w:rsidR="00897D51">
        <w:rPr>
          <w:rFonts w:ascii="Arial" w:hAnsi="Arial" w:cs="Arial"/>
          <w:sz w:val="24"/>
          <w:szCs w:val="24"/>
        </w:rPr>
        <w:t xml:space="preserve">This is quite confusing, isn’t it? </w:t>
      </w:r>
    </w:p>
    <w:p w:rsidRPr="00D77487" w:rsidR="00897D51" w:rsidP="00F65DEC" w:rsidRDefault="00897D51" w14:paraId="51ED67F4" w14:textId="77777777">
      <w:pPr>
        <w:spacing w:after="0" w:line="240" w:lineRule="auto"/>
        <w:ind w:left="1843" w:hanging="1843"/>
        <w:jc w:val="both"/>
        <w:rPr>
          <w:rFonts w:ascii="Arial" w:hAnsi="Arial" w:cs="Arial"/>
          <w:sz w:val="24"/>
          <w:szCs w:val="24"/>
        </w:rPr>
      </w:pPr>
    </w:p>
    <w:p w:rsidRPr="00D77487" w:rsidR="00897D51" w:rsidP="00F65DEC" w:rsidRDefault="00727ADE" w14:paraId="422E8DA4" w14:textId="00A0E58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897D51">
        <w:rPr>
          <w:rFonts w:ascii="Arial" w:hAnsi="Arial" w:cs="Arial"/>
          <w:sz w:val="24"/>
          <w:szCs w:val="24"/>
        </w:rPr>
        <w:tab/>
      </w:r>
      <w:r w:rsidRPr="00D77487" w:rsidR="00897D51">
        <w:rPr>
          <w:rFonts w:ascii="Arial" w:hAnsi="Arial" w:cs="Arial"/>
          <w:sz w:val="24"/>
          <w:szCs w:val="24"/>
        </w:rPr>
        <w:t>Yes, it is a bit weird. I don’t know. Hmm… Okay, 27 November, found proof right there in the open.</w:t>
      </w:r>
      <w:r w:rsidRPr="00D77487" w:rsidR="007A59EE">
        <w:rPr>
          <w:rFonts w:ascii="Arial" w:hAnsi="Arial" w:cs="Arial"/>
          <w:sz w:val="24"/>
          <w:szCs w:val="24"/>
        </w:rPr>
        <w:t xml:space="preserve"> C at mother’s, thank god. Cheri was staying at a friend’s house. Unless the friend was Chris, that could be her alibi is the friend’s house part, Chris is working. </w:t>
      </w:r>
    </w:p>
    <w:p w:rsidRPr="00D77487" w:rsidR="007A59EE" w:rsidP="00F65DEC" w:rsidRDefault="007A59EE" w14:paraId="67862050" w14:textId="5374D03B">
      <w:pPr>
        <w:spacing w:after="0" w:line="240" w:lineRule="auto"/>
        <w:ind w:left="1843" w:hanging="1843"/>
        <w:jc w:val="both"/>
        <w:rPr>
          <w:rFonts w:ascii="Arial" w:hAnsi="Arial" w:cs="Arial"/>
          <w:sz w:val="24"/>
          <w:szCs w:val="24"/>
        </w:rPr>
      </w:pPr>
    </w:p>
    <w:p w:rsidRPr="00D77487" w:rsidR="007A59EE" w:rsidP="00F65DEC" w:rsidRDefault="00727ADE" w14:paraId="21FE2424" w14:textId="090AF3DD">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A59EE">
        <w:rPr>
          <w:rFonts w:ascii="Arial" w:hAnsi="Arial" w:cs="Arial"/>
          <w:sz w:val="24"/>
          <w:szCs w:val="24"/>
        </w:rPr>
        <w:tab/>
      </w:r>
      <w:r w:rsidRPr="00D77487" w:rsidR="007A59EE">
        <w:rPr>
          <w:rFonts w:ascii="Arial" w:hAnsi="Arial" w:cs="Arial"/>
          <w:sz w:val="24"/>
          <w:szCs w:val="24"/>
        </w:rPr>
        <w:t>Yes, where was Cheri…</w:t>
      </w:r>
    </w:p>
    <w:p w:rsidRPr="00D77487" w:rsidR="007A59EE" w:rsidP="00F65DEC" w:rsidRDefault="007A59EE" w14:paraId="6259A2FE" w14:textId="77777777">
      <w:pPr>
        <w:spacing w:after="0" w:line="240" w:lineRule="auto"/>
        <w:ind w:left="1843" w:hanging="1843"/>
        <w:jc w:val="both"/>
        <w:rPr>
          <w:rFonts w:ascii="Arial" w:hAnsi="Arial" w:cs="Arial"/>
          <w:sz w:val="24"/>
          <w:szCs w:val="24"/>
        </w:rPr>
      </w:pPr>
    </w:p>
    <w:p w:rsidRPr="00D77487" w:rsidR="007A59EE" w:rsidP="00F65DEC" w:rsidRDefault="00727ADE" w14:paraId="5100DEC8" w14:textId="5CD547CC">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Cheri was claimed to be staying at a friend’s house, I believe. May I have a look at this thing? Oops, sorry, that’s </w:t>
      </w:r>
      <w:r w:rsidRPr="00D77487" w:rsidR="007A59EE">
        <w:rPr>
          <w:rFonts w:ascii="Arial" w:hAnsi="Arial" w:cs="Arial"/>
          <w:sz w:val="24"/>
          <w:szCs w:val="24"/>
          <w:highlight w:val="yellow"/>
        </w:rPr>
        <w:t>[inaudible 01:14:10]</w:t>
      </w:r>
      <w:r w:rsidRPr="00D77487" w:rsidR="007A59EE">
        <w:rPr>
          <w:rFonts w:ascii="Arial" w:hAnsi="Arial" w:cs="Arial"/>
          <w:sz w:val="24"/>
          <w:szCs w:val="24"/>
        </w:rPr>
        <w:t xml:space="preserve">. On the night of the death, she was staying at a friend’s house the night Nick died. Yes…does not specify who the friend was. </w:t>
      </w:r>
    </w:p>
    <w:p w:rsidRPr="00D77487" w:rsidR="007A59EE" w:rsidP="00F65DEC" w:rsidRDefault="007A59EE" w14:paraId="4E899A59" w14:textId="77777777">
      <w:pPr>
        <w:spacing w:after="0" w:line="240" w:lineRule="auto"/>
        <w:ind w:left="1843" w:hanging="1843"/>
        <w:jc w:val="both"/>
        <w:rPr>
          <w:rFonts w:ascii="Arial" w:hAnsi="Arial" w:cs="Arial"/>
          <w:sz w:val="24"/>
          <w:szCs w:val="24"/>
        </w:rPr>
      </w:pPr>
    </w:p>
    <w:p w:rsidRPr="00D77487" w:rsidR="007A59EE" w:rsidP="00F65DEC" w:rsidRDefault="00727ADE" w14:paraId="7F5E4D8A" w14:textId="69DABC26">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7A59EE">
        <w:rPr>
          <w:rFonts w:ascii="Arial" w:hAnsi="Arial" w:cs="Arial"/>
          <w:sz w:val="24"/>
          <w:szCs w:val="24"/>
        </w:rPr>
        <w:tab/>
      </w:r>
      <w:r w:rsidRPr="00D77487" w:rsidR="007A59EE">
        <w:rPr>
          <w:rFonts w:ascii="Arial" w:hAnsi="Arial" w:cs="Arial"/>
          <w:sz w:val="24"/>
          <w:szCs w:val="24"/>
        </w:rPr>
        <w:t xml:space="preserve">You have around 15 minutes left. </w:t>
      </w:r>
    </w:p>
    <w:p w:rsidRPr="00D77487" w:rsidR="007A59EE" w:rsidP="00F65DEC" w:rsidRDefault="007A59EE" w14:paraId="6B682C37" w14:textId="77777777">
      <w:pPr>
        <w:spacing w:after="0" w:line="240" w:lineRule="auto"/>
        <w:ind w:left="1843" w:hanging="1843"/>
        <w:jc w:val="both"/>
        <w:rPr>
          <w:rFonts w:ascii="Arial" w:hAnsi="Arial" w:cs="Arial"/>
          <w:sz w:val="24"/>
          <w:szCs w:val="24"/>
        </w:rPr>
      </w:pPr>
    </w:p>
    <w:p w:rsidRPr="00D77487" w:rsidR="007A59EE" w:rsidP="00F65DEC" w:rsidRDefault="00727ADE" w14:paraId="26C5172C" w14:textId="418A2DF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But at the same time, she’s also way shorter…</w:t>
      </w:r>
    </w:p>
    <w:p w:rsidRPr="00D77487" w:rsidR="007A59EE" w:rsidP="00F65DEC" w:rsidRDefault="007A59EE" w14:paraId="329EC363" w14:textId="77777777">
      <w:pPr>
        <w:spacing w:after="0" w:line="240" w:lineRule="auto"/>
        <w:ind w:left="1843" w:hanging="1843"/>
        <w:jc w:val="both"/>
        <w:rPr>
          <w:rFonts w:ascii="Arial" w:hAnsi="Arial" w:cs="Arial"/>
          <w:sz w:val="24"/>
          <w:szCs w:val="24"/>
        </w:rPr>
      </w:pPr>
    </w:p>
    <w:p w:rsidRPr="00D77487" w:rsidR="007A59EE" w:rsidP="00F65DEC" w:rsidRDefault="00727ADE" w14:paraId="7F6E1A0D" w14:textId="43A3E4B6">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A59EE">
        <w:rPr>
          <w:rFonts w:ascii="Arial" w:hAnsi="Arial" w:cs="Arial"/>
          <w:sz w:val="24"/>
          <w:szCs w:val="24"/>
        </w:rPr>
        <w:tab/>
      </w:r>
      <w:r w:rsidRPr="00D77487" w:rsidR="007A59EE">
        <w:rPr>
          <w:rFonts w:ascii="Arial" w:hAnsi="Arial" w:cs="Arial"/>
          <w:sz w:val="24"/>
          <w:szCs w:val="24"/>
        </w:rPr>
        <w:t xml:space="preserve">I can’t think of anyone else that it could be. </w:t>
      </w:r>
    </w:p>
    <w:p w:rsidRPr="00D77487" w:rsidR="007A59EE" w:rsidP="00F65DEC" w:rsidRDefault="007A59EE" w14:paraId="50424CF3" w14:textId="77777777">
      <w:pPr>
        <w:spacing w:after="0" w:line="240" w:lineRule="auto"/>
        <w:ind w:left="1843" w:hanging="1843"/>
        <w:jc w:val="both"/>
        <w:rPr>
          <w:rFonts w:ascii="Arial" w:hAnsi="Arial" w:cs="Arial"/>
          <w:sz w:val="24"/>
          <w:szCs w:val="24"/>
        </w:rPr>
      </w:pPr>
    </w:p>
    <w:p w:rsidRPr="00D77487" w:rsidR="007A59EE" w:rsidP="00F65DEC" w:rsidRDefault="00727ADE" w14:paraId="786EF717" w14:textId="02B56B0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Even just the fact that Chris matches…</w:t>
      </w:r>
    </w:p>
    <w:p w:rsidRPr="00D77487" w:rsidR="007A59EE" w:rsidP="00F65DEC" w:rsidRDefault="007A59EE" w14:paraId="6340D90C" w14:textId="77777777">
      <w:pPr>
        <w:spacing w:after="0" w:line="240" w:lineRule="auto"/>
        <w:ind w:left="1843" w:hanging="1843"/>
        <w:jc w:val="both"/>
        <w:rPr>
          <w:rFonts w:ascii="Arial" w:hAnsi="Arial" w:cs="Arial"/>
          <w:sz w:val="24"/>
          <w:szCs w:val="24"/>
        </w:rPr>
      </w:pPr>
    </w:p>
    <w:p w:rsidRPr="00D77487" w:rsidR="007A59EE" w:rsidP="00F65DEC" w:rsidRDefault="00727ADE" w14:paraId="51EABC89" w14:textId="234FBBF7">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A59EE">
        <w:rPr>
          <w:rFonts w:ascii="Arial" w:hAnsi="Arial" w:cs="Arial"/>
          <w:sz w:val="24"/>
          <w:szCs w:val="24"/>
        </w:rPr>
        <w:tab/>
      </w:r>
      <w:r w:rsidRPr="00D77487" w:rsidR="007A59EE">
        <w:rPr>
          <w:rFonts w:ascii="Arial" w:hAnsi="Arial" w:cs="Arial"/>
          <w:sz w:val="24"/>
          <w:szCs w:val="24"/>
        </w:rPr>
        <w:t xml:space="preserve">He matches so much of it. </w:t>
      </w:r>
    </w:p>
    <w:p w:rsidRPr="00D77487" w:rsidR="007A59EE" w:rsidP="00F65DEC" w:rsidRDefault="007A59EE" w14:paraId="1CB8A40E" w14:textId="77777777">
      <w:pPr>
        <w:spacing w:after="0" w:line="240" w:lineRule="auto"/>
        <w:ind w:left="1843" w:hanging="1843"/>
        <w:jc w:val="both"/>
        <w:rPr>
          <w:rFonts w:ascii="Arial" w:hAnsi="Arial" w:cs="Arial"/>
          <w:sz w:val="24"/>
          <w:szCs w:val="24"/>
        </w:rPr>
      </w:pPr>
    </w:p>
    <w:p w:rsidRPr="00D77487" w:rsidR="007A59EE" w:rsidP="00F65DEC" w:rsidRDefault="00727ADE" w14:paraId="5FA2DA45" w14:textId="65F2844E">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Yes, down to everyone else’s weird behaviour. </w:t>
      </w:r>
    </w:p>
    <w:p w:rsidRPr="00D77487" w:rsidR="007A59EE" w:rsidP="00F65DEC" w:rsidRDefault="007A59EE" w14:paraId="36739664" w14:textId="77777777">
      <w:pPr>
        <w:spacing w:after="0" w:line="240" w:lineRule="auto"/>
        <w:ind w:left="1843" w:hanging="1843"/>
        <w:jc w:val="both"/>
        <w:rPr>
          <w:rFonts w:ascii="Arial" w:hAnsi="Arial" w:cs="Arial"/>
          <w:sz w:val="24"/>
          <w:szCs w:val="24"/>
        </w:rPr>
      </w:pPr>
    </w:p>
    <w:p w:rsidRPr="00D77487" w:rsidR="007A59EE" w:rsidP="00F65DEC" w:rsidRDefault="00727ADE" w14:paraId="1353AB40" w14:textId="7A13AF9F">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A59EE">
        <w:rPr>
          <w:rFonts w:ascii="Arial" w:hAnsi="Arial" w:cs="Arial"/>
          <w:sz w:val="24"/>
          <w:szCs w:val="24"/>
        </w:rPr>
        <w:tab/>
      </w:r>
      <w:r w:rsidRPr="00D77487" w:rsidR="007A59EE">
        <w:rPr>
          <w:rFonts w:ascii="Arial" w:hAnsi="Arial" w:cs="Arial"/>
          <w:sz w:val="24"/>
          <w:szCs w:val="24"/>
        </w:rPr>
        <w:t xml:space="preserve">Yes. </w:t>
      </w:r>
    </w:p>
    <w:p w:rsidRPr="00D77487" w:rsidR="007A59EE" w:rsidP="00F65DEC" w:rsidRDefault="007A59EE" w14:paraId="4E0AC3CE" w14:textId="77777777">
      <w:pPr>
        <w:spacing w:after="0" w:line="240" w:lineRule="auto"/>
        <w:ind w:left="1843" w:hanging="1843"/>
        <w:jc w:val="both"/>
        <w:rPr>
          <w:rFonts w:ascii="Arial" w:hAnsi="Arial" w:cs="Arial"/>
          <w:sz w:val="24"/>
          <w:szCs w:val="24"/>
        </w:rPr>
      </w:pPr>
    </w:p>
    <w:p w:rsidRPr="00D77487" w:rsidR="007A59EE" w:rsidP="00F65DEC" w:rsidRDefault="00727ADE" w14:paraId="2D1EAD62" w14:textId="300298B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Do we want to call it that? </w:t>
      </w:r>
    </w:p>
    <w:p w:rsidRPr="00D77487" w:rsidR="007A59EE" w:rsidP="00F65DEC" w:rsidRDefault="007A59EE" w14:paraId="006CC166" w14:textId="77777777">
      <w:pPr>
        <w:spacing w:after="0" w:line="240" w:lineRule="auto"/>
        <w:ind w:left="1843" w:hanging="1843"/>
        <w:jc w:val="both"/>
        <w:rPr>
          <w:rFonts w:ascii="Arial" w:hAnsi="Arial" w:cs="Arial"/>
          <w:sz w:val="24"/>
          <w:szCs w:val="24"/>
        </w:rPr>
      </w:pPr>
    </w:p>
    <w:p w:rsidRPr="00D77487" w:rsidR="007A59EE" w:rsidP="00F65DEC" w:rsidRDefault="00727ADE" w14:paraId="38A5DE53" w14:textId="6007D4DC">
      <w:pPr>
        <w:spacing w:after="0" w:line="240" w:lineRule="auto"/>
        <w:ind w:left="1843" w:hanging="1843"/>
        <w:jc w:val="both"/>
        <w:rPr>
          <w:rFonts w:ascii="Arial" w:hAnsi="Arial" w:cs="Arial"/>
          <w:sz w:val="24"/>
          <w:szCs w:val="24"/>
        </w:rPr>
      </w:pPr>
      <w:r>
        <w:rPr>
          <w:rFonts w:ascii="Arial" w:hAnsi="Arial" w:cs="Arial"/>
          <w:sz w:val="24"/>
          <w:szCs w:val="24"/>
        </w:rPr>
        <w:t>Participant 19:</w:t>
      </w:r>
      <w:r w:rsidRPr="00D77487" w:rsidR="007A59EE">
        <w:rPr>
          <w:rFonts w:ascii="Arial" w:hAnsi="Arial" w:cs="Arial"/>
          <w:sz w:val="24"/>
          <w:szCs w:val="24"/>
        </w:rPr>
        <w:tab/>
      </w:r>
      <w:r w:rsidRPr="00D77487" w:rsidR="007A59EE">
        <w:rPr>
          <w:rFonts w:ascii="Arial" w:hAnsi="Arial" w:cs="Arial"/>
          <w:sz w:val="24"/>
          <w:szCs w:val="24"/>
        </w:rPr>
        <w:t xml:space="preserve">Yes. </w:t>
      </w:r>
    </w:p>
    <w:p w:rsidRPr="00D77487" w:rsidR="007A59EE" w:rsidP="00F65DEC" w:rsidRDefault="007A59EE" w14:paraId="1C7BAE54" w14:textId="77777777">
      <w:pPr>
        <w:spacing w:after="0" w:line="240" w:lineRule="auto"/>
        <w:ind w:left="1843" w:hanging="1843"/>
        <w:jc w:val="both"/>
        <w:rPr>
          <w:rFonts w:ascii="Arial" w:hAnsi="Arial" w:cs="Arial"/>
          <w:sz w:val="24"/>
          <w:szCs w:val="24"/>
        </w:rPr>
      </w:pPr>
    </w:p>
    <w:p w:rsidRPr="00D77487" w:rsidR="007A59EE" w:rsidP="00F65DEC" w:rsidRDefault="00727ADE" w14:paraId="32514A61" w14:textId="09B9A2E4">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Yes. </w:t>
      </w:r>
    </w:p>
    <w:p w:rsidRPr="00D77487" w:rsidR="007A59EE" w:rsidP="00F65DEC" w:rsidRDefault="007A59EE" w14:paraId="3A16426A" w14:textId="77777777">
      <w:pPr>
        <w:spacing w:after="0" w:line="240" w:lineRule="auto"/>
        <w:ind w:left="1843" w:hanging="1843"/>
        <w:jc w:val="both"/>
        <w:rPr>
          <w:rFonts w:ascii="Arial" w:hAnsi="Arial" w:cs="Arial"/>
          <w:sz w:val="24"/>
          <w:szCs w:val="24"/>
        </w:rPr>
      </w:pPr>
    </w:p>
    <w:p w:rsidRPr="00D77487" w:rsidR="007A59EE" w:rsidP="00F65DEC" w:rsidRDefault="00727ADE" w14:paraId="0152BE40" w14:textId="5E921F24">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Okay, yes, I think…</w:t>
      </w:r>
    </w:p>
    <w:p w:rsidRPr="00D77487" w:rsidR="007A59EE" w:rsidP="00F65DEC" w:rsidRDefault="007A59EE" w14:paraId="3F1B1BEA" w14:textId="77777777">
      <w:pPr>
        <w:spacing w:after="0" w:line="240" w:lineRule="auto"/>
        <w:ind w:left="1843" w:hanging="1843"/>
        <w:jc w:val="both"/>
        <w:rPr>
          <w:rFonts w:ascii="Arial" w:hAnsi="Arial" w:cs="Arial"/>
          <w:sz w:val="24"/>
          <w:szCs w:val="24"/>
        </w:rPr>
      </w:pPr>
    </w:p>
    <w:p w:rsidRPr="00D77487" w:rsidR="007A59EE" w:rsidP="00F65DEC" w:rsidRDefault="00727ADE" w14:paraId="4A946202" w14:textId="0FEDDC87">
      <w:pPr>
        <w:spacing w:after="0" w:line="240" w:lineRule="auto"/>
        <w:ind w:left="1843" w:hanging="1843"/>
        <w:jc w:val="both"/>
        <w:rPr>
          <w:rFonts w:ascii="Arial" w:hAnsi="Arial" w:cs="Arial"/>
          <w:sz w:val="24"/>
          <w:szCs w:val="24"/>
        </w:rPr>
      </w:pPr>
      <w:r>
        <w:rPr>
          <w:rFonts w:ascii="Arial" w:hAnsi="Arial" w:cs="Arial"/>
          <w:sz w:val="24"/>
          <w:szCs w:val="24"/>
        </w:rPr>
        <w:t>Researcher 1:</w:t>
      </w:r>
      <w:r w:rsidRPr="00D77487" w:rsidR="007A59EE">
        <w:rPr>
          <w:rFonts w:ascii="Arial" w:hAnsi="Arial" w:cs="Arial"/>
          <w:sz w:val="24"/>
          <w:szCs w:val="24"/>
        </w:rPr>
        <w:tab/>
      </w:r>
      <w:r w:rsidRPr="00D77487" w:rsidR="007A59EE">
        <w:rPr>
          <w:rFonts w:ascii="Arial" w:hAnsi="Arial" w:cs="Arial"/>
          <w:sz w:val="24"/>
          <w:szCs w:val="24"/>
        </w:rPr>
        <w:t xml:space="preserve">You still have 15 minutes. I mean, you can finish it early, if you want, or use those 15 minutes, it’s up to you. </w:t>
      </w:r>
    </w:p>
    <w:p w:rsidRPr="00D77487" w:rsidR="007A59EE" w:rsidP="00F65DEC" w:rsidRDefault="007A59EE" w14:paraId="16CBF3D5" w14:textId="77777777">
      <w:pPr>
        <w:spacing w:after="0" w:line="240" w:lineRule="auto"/>
        <w:ind w:left="1843" w:hanging="1843"/>
        <w:jc w:val="both"/>
        <w:rPr>
          <w:rFonts w:ascii="Arial" w:hAnsi="Arial" w:cs="Arial"/>
          <w:sz w:val="24"/>
          <w:szCs w:val="24"/>
        </w:rPr>
      </w:pPr>
    </w:p>
    <w:p w:rsidRPr="00D77487" w:rsidR="007A59EE" w:rsidP="00F65DEC" w:rsidRDefault="00727ADE" w14:paraId="5E576020" w14:textId="7EAC6BA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Yes, maybe we can just arrange all of the items together and have a go through from the numbers…</w:t>
      </w:r>
    </w:p>
    <w:p w:rsidRPr="00D77487" w:rsidR="007A59EE" w:rsidP="00F65DEC" w:rsidRDefault="007A59EE" w14:paraId="32B91769" w14:textId="77777777">
      <w:pPr>
        <w:spacing w:after="0" w:line="240" w:lineRule="auto"/>
        <w:ind w:left="1843" w:hanging="1843"/>
        <w:jc w:val="both"/>
        <w:rPr>
          <w:rFonts w:ascii="Arial" w:hAnsi="Arial" w:cs="Arial"/>
          <w:sz w:val="24"/>
          <w:szCs w:val="24"/>
        </w:rPr>
      </w:pPr>
    </w:p>
    <w:p w:rsidRPr="00D77487" w:rsidR="007A59EE" w:rsidP="00F65DEC" w:rsidRDefault="00727ADE" w14:paraId="5357585C" w14:textId="6A459329">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Yes. Start from the top, so…</w:t>
      </w:r>
    </w:p>
    <w:p w:rsidRPr="00D77487" w:rsidR="007A59EE" w:rsidP="00F65DEC" w:rsidRDefault="007A59EE" w14:paraId="4264DBE6" w14:textId="77777777">
      <w:pPr>
        <w:spacing w:after="0" w:line="240" w:lineRule="auto"/>
        <w:ind w:left="1843" w:hanging="1843"/>
        <w:jc w:val="both"/>
        <w:rPr>
          <w:rFonts w:ascii="Arial" w:hAnsi="Arial" w:cs="Arial"/>
          <w:sz w:val="24"/>
          <w:szCs w:val="24"/>
        </w:rPr>
      </w:pPr>
    </w:p>
    <w:p w:rsidRPr="00D77487" w:rsidR="007A59EE" w:rsidP="00F65DEC" w:rsidRDefault="00727ADE" w14:paraId="7EA7038C" w14:textId="2CE08BA2">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Number one, the newspaper article. </w:t>
      </w:r>
    </w:p>
    <w:p w:rsidRPr="00D77487" w:rsidR="007A59EE" w:rsidP="00F65DEC" w:rsidRDefault="007A59EE" w14:paraId="50A76D1E" w14:textId="77777777">
      <w:pPr>
        <w:spacing w:after="0" w:line="240" w:lineRule="auto"/>
        <w:ind w:left="1843" w:hanging="1843"/>
        <w:jc w:val="both"/>
        <w:rPr>
          <w:rFonts w:ascii="Arial" w:hAnsi="Arial" w:cs="Arial"/>
          <w:sz w:val="24"/>
          <w:szCs w:val="24"/>
        </w:rPr>
      </w:pPr>
    </w:p>
    <w:p w:rsidRPr="00D77487" w:rsidR="007A59EE" w:rsidP="00F65DEC" w:rsidRDefault="00727ADE" w14:paraId="4833F1A6" w14:textId="3FAB1ACB">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Yes. </w:t>
      </w:r>
    </w:p>
    <w:p w:rsidRPr="00D77487" w:rsidR="007A59EE" w:rsidP="00F65DEC" w:rsidRDefault="007A59EE" w14:paraId="7E7739A4" w14:textId="77777777">
      <w:pPr>
        <w:spacing w:after="0" w:line="240" w:lineRule="auto"/>
        <w:ind w:left="1843" w:hanging="1843"/>
        <w:jc w:val="both"/>
        <w:rPr>
          <w:rFonts w:ascii="Arial" w:hAnsi="Arial" w:cs="Arial"/>
          <w:sz w:val="24"/>
          <w:szCs w:val="24"/>
        </w:rPr>
      </w:pPr>
    </w:p>
    <w:p w:rsidRPr="00D77487" w:rsidR="007A59EE" w:rsidP="00F65DEC" w:rsidRDefault="00727ADE" w14:paraId="601257E8" w14:textId="2F1CDFD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Two, suspect profile…</w:t>
      </w:r>
    </w:p>
    <w:p w:rsidRPr="00D77487" w:rsidR="007A59EE" w:rsidP="00F65DEC" w:rsidRDefault="007A59EE" w14:paraId="7841F140" w14:textId="77777777">
      <w:pPr>
        <w:spacing w:after="0" w:line="240" w:lineRule="auto"/>
        <w:ind w:left="1843" w:hanging="1843"/>
        <w:jc w:val="both"/>
        <w:rPr>
          <w:rFonts w:ascii="Arial" w:hAnsi="Arial" w:cs="Arial"/>
          <w:sz w:val="24"/>
          <w:szCs w:val="24"/>
        </w:rPr>
      </w:pPr>
    </w:p>
    <w:p w:rsidRPr="00D77487" w:rsidR="007A59EE" w:rsidP="00F65DEC" w:rsidRDefault="00727ADE" w14:paraId="344860B8" w14:textId="1CF5F7E8">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The suspect profile is this thing here. Item four…</w:t>
      </w:r>
    </w:p>
    <w:p w:rsidRPr="00D77487" w:rsidR="007A59EE" w:rsidP="00F65DEC" w:rsidRDefault="007A59EE" w14:paraId="76B30AB7" w14:textId="77777777">
      <w:pPr>
        <w:spacing w:after="0" w:line="240" w:lineRule="auto"/>
        <w:ind w:left="1843" w:hanging="1843"/>
        <w:jc w:val="both"/>
        <w:rPr>
          <w:rFonts w:ascii="Arial" w:hAnsi="Arial" w:cs="Arial"/>
          <w:sz w:val="24"/>
          <w:szCs w:val="24"/>
        </w:rPr>
      </w:pPr>
    </w:p>
    <w:p w:rsidRPr="00D77487" w:rsidR="007A59EE" w:rsidP="00F65DEC" w:rsidRDefault="00727ADE" w14:paraId="503AB398" w14:textId="4C9D5845">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highlight w:val="yellow"/>
        </w:rPr>
        <w:t>[Inaudible 01:15:38]</w:t>
      </w:r>
      <w:r w:rsidRPr="00D77487" w:rsidR="007A59EE">
        <w:rPr>
          <w:rFonts w:ascii="Arial" w:hAnsi="Arial" w:cs="Arial"/>
          <w:sz w:val="24"/>
          <w:szCs w:val="24"/>
        </w:rPr>
        <w:t>.</w:t>
      </w:r>
    </w:p>
    <w:p w:rsidRPr="00D77487" w:rsidR="007A59EE" w:rsidP="00F65DEC" w:rsidRDefault="007A59EE" w14:paraId="617681E5" w14:textId="77777777">
      <w:pPr>
        <w:spacing w:after="0" w:line="240" w:lineRule="auto"/>
        <w:ind w:left="1843" w:hanging="1843"/>
        <w:jc w:val="both"/>
        <w:rPr>
          <w:rFonts w:ascii="Arial" w:hAnsi="Arial" w:cs="Arial"/>
          <w:sz w:val="24"/>
          <w:szCs w:val="24"/>
        </w:rPr>
      </w:pPr>
    </w:p>
    <w:p w:rsidRPr="00D77487" w:rsidR="007A59EE" w:rsidP="00F65DEC" w:rsidRDefault="00727ADE" w14:paraId="43025138" w14:textId="2657F97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That’s here. </w:t>
      </w:r>
    </w:p>
    <w:p w:rsidRPr="00D77487" w:rsidR="007A59EE" w:rsidP="00F65DEC" w:rsidRDefault="007A59EE" w14:paraId="2B7DAE6F" w14:textId="77777777">
      <w:pPr>
        <w:spacing w:after="0" w:line="240" w:lineRule="auto"/>
        <w:ind w:left="1843" w:hanging="1843"/>
        <w:jc w:val="both"/>
        <w:rPr>
          <w:rFonts w:ascii="Arial" w:hAnsi="Arial" w:cs="Arial"/>
          <w:sz w:val="24"/>
          <w:szCs w:val="24"/>
        </w:rPr>
      </w:pPr>
    </w:p>
    <w:p w:rsidRPr="00D77487" w:rsidR="007A59EE" w:rsidP="00F65DEC" w:rsidRDefault="00727ADE" w14:paraId="16660628" w14:textId="5C106289">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Crime scene photo, five. </w:t>
      </w:r>
    </w:p>
    <w:p w:rsidRPr="00D77487" w:rsidR="007A59EE" w:rsidP="00F65DEC" w:rsidRDefault="007A59EE" w14:paraId="7E4D3C4D" w14:textId="77777777">
      <w:pPr>
        <w:spacing w:after="0" w:line="240" w:lineRule="auto"/>
        <w:ind w:left="1843" w:hanging="1843"/>
        <w:jc w:val="both"/>
        <w:rPr>
          <w:rFonts w:ascii="Arial" w:hAnsi="Arial" w:cs="Arial"/>
          <w:sz w:val="24"/>
          <w:szCs w:val="24"/>
        </w:rPr>
      </w:pPr>
    </w:p>
    <w:p w:rsidRPr="00D77487" w:rsidR="007A59EE" w:rsidP="00F65DEC" w:rsidRDefault="00727ADE" w14:paraId="0BC00A38" w14:textId="4B71E9D5">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Threatening note is number six. Nick’s notes are these. </w:t>
      </w:r>
    </w:p>
    <w:p w:rsidRPr="00D77487" w:rsidR="007A59EE" w:rsidP="00F65DEC" w:rsidRDefault="007A59EE" w14:paraId="6FE58F8F" w14:textId="77777777">
      <w:pPr>
        <w:spacing w:after="0" w:line="240" w:lineRule="auto"/>
        <w:ind w:left="1843" w:hanging="1843"/>
        <w:jc w:val="both"/>
        <w:rPr>
          <w:rFonts w:ascii="Arial" w:hAnsi="Arial" w:cs="Arial"/>
          <w:sz w:val="24"/>
          <w:szCs w:val="24"/>
        </w:rPr>
      </w:pPr>
    </w:p>
    <w:p w:rsidRPr="00D77487" w:rsidR="007A59EE" w:rsidP="00F65DEC" w:rsidRDefault="00727ADE" w14:paraId="170FA5A5" w14:textId="6A0F5F46">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Coaster from bar. </w:t>
      </w:r>
    </w:p>
    <w:p w:rsidRPr="00D77487" w:rsidR="007A59EE" w:rsidP="00F65DEC" w:rsidRDefault="007A59EE" w14:paraId="64D00D77" w14:textId="77777777">
      <w:pPr>
        <w:spacing w:after="0" w:line="240" w:lineRule="auto"/>
        <w:ind w:left="1843" w:hanging="1843"/>
        <w:jc w:val="both"/>
        <w:rPr>
          <w:rFonts w:ascii="Arial" w:hAnsi="Arial" w:cs="Arial"/>
          <w:sz w:val="24"/>
          <w:szCs w:val="24"/>
        </w:rPr>
      </w:pPr>
    </w:p>
    <w:p w:rsidRPr="00D77487" w:rsidR="007A59EE" w:rsidP="00F65DEC" w:rsidRDefault="00727ADE" w14:paraId="7C638FAF" w14:textId="4BBB3BA3">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That. </w:t>
      </w:r>
    </w:p>
    <w:p w:rsidRPr="00D77487" w:rsidR="007A59EE" w:rsidP="00F65DEC" w:rsidRDefault="007A59EE" w14:paraId="65A47A0D" w14:textId="77777777">
      <w:pPr>
        <w:spacing w:after="0" w:line="240" w:lineRule="auto"/>
        <w:ind w:left="1843" w:hanging="1843"/>
        <w:jc w:val="both"/>
        <w:rPr>
          <w:rFonts w:ascii="Arial" w:hAnsi="Arial" w:cs="Arial"/>
          <w:sz w:val="24"/>
          <w:szCs w:val="24"/>
        </w:rPr>
      </w:pPr>
    </w:p>
    <w:p w:rsidRPr="00D77487" w:rsidR="007A59EE" w:rsidP="00F65DEC" w:rsidRDefault="00727ADE" w14:paraId="659B597D" w14:textId="6B42C8A1">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Bar menu. </w:t>
      </w:r>
    </w:p>
    <w:p w:rsidRPr="00D77487" w:rsidR="007A59EE" w:rsidP="00F65DEC" w:rsidRDefault="007A59EE" w14:paraId="7244A277" w14:textId="77777777">
      <w:pPr>
        <w:spacing w:after="0" w:line="240" w:lineRule="auto"/>
        <w:ind w:left="1843" w:hanging="1843"/>
        <w:jc w:val="both"/>
        <w:rPr>
          <w:rFonts w:ascii="Arial" w:hAnsi="Arial" w:cs="Arial"/>
          <w:sz w:val="24"/>
          <w:szCs w:val="24"/>
        </w:rPr>
      </w:pPr>
    </w:p>
    <w:p w:rsidRPr="00D77487" w:rsidR="007A59EE" w:rsidP="00F65DEC" w:rsidRDefault="00727ADE" w14:paraId="4A52284F" w14:textId="35B408C2">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That. </w:t>
      </w:r>
    </w:p>
    <w:p w:rsidRPr="00D77487" w:rsidR="007A59EE" w:rsidP="00F65DEC" w:rsidRDefault="007A59EE" w14:paraId="0C7EAD82" w14:textId="77777777">
      <w:pPr>
        <w:spacing w:after="0" w:line="240" w:lineRule="auto"/>
        <w:ind w:left="1843" w:hanging="1843"/>
        <w:jc w:val="both"/>
        <w:rPr>
          <w:rFonts w:ascii="Arial" w:hAnsi="Arial" w:cs="Arial"/>
          <w:sz w:val="24"/>
          <w:szCs w:val="24"/>
        </w:rPr>
      </w:pPr>
    </w:p>
    <w:p w:rsidRPr="00D77487" w:rsidR="007A59EE" w:rsidP="00F65DEC" w:rsidRDefault="00727ADE" w14:paraId="22F86BCB" w14:textId="37360327">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Traffic citation. </w:t>
      </w:r>
      <w:r w:rsidRPr="00D77487" w:rsidR="007A59EE">
        <w:rPr>
          <w:rFonts w:ascii="Arial" w:hAnsi="Arial" w:cs="Arial"/>
          <w:sz w:val="24"/>
          <w:szCs w:val="24"/>
          <w:highlight w:val="yellow"/>
        </w:rPr>
        <w:t>[Inaudible 01:16:05]</w:t>
      </w:r>
      <w:r w:rsidRPr="00D77487" w:rsidR="007A59EE">
        <w:rPr>
          <w:rFonts w:ascii="Arial" w:hAnsi="Arial" w:cs="Arial"/>
          <w:sz w:val="24"/>
          <w:szCs w:val="24"/>
        </w:rPr>
        <w:t xml:space="preserve">. Boot photos. </w:t>
      </w:r>
    </w:p>
    <w:p w:rsidRPr="00D77487" w:rsidR="007A59EE" w:rsidP="00F65DEC" w:rsidRDefault="007A59EE" w14:paraId="558E766A" w14:textId="77777777">
      <w:pPr>
        <w:spacing w:after="0" w:line="240" w:lineRule="auto"/>
        <w:ind w:left="1843" w:hanging="1843"/>
        <w:jc w:val="both"/>
        <w:rPr>
          <w:rFonts w:ascii="Arial" w:hAnsi="Arial" w:cs="Arial"/>
          <w:sz w:val="24"/>
          <w:szCs w:val="24"/>
        </w:rPr>
      </w:pPr>
    </w:p>
    <w:p w:rsidRPr="00D77487" w:rsidR="007A59EE" w:rsidP="00F65DEC" w:rsidRDefault="00727ADE" w14:paraId="1B8DC3F7" w14:textId="3E8CB9E0">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Boot photos are these ones. </w:t>
      </w:r>
    </w:p>
    <w:p w:rsidRPr="00D77487" w:rsidR="007A59EE" w:rsidP="00F65DEC" w:rsidRDefault="007A59EE" w14:paraId="1AA4189D" w14:textId="77777777">
      <w:pPr>
        <w:spacing w:after="0" w:line="240" w:lineRule="auto"/>
        <w:ind w:left="1843" w:hanging="1843"/>
        <w:jc w:val="both"/>
        <w:rPr>
          <w:rFonts w:ascii="Arial" w:hAnsi="Arial" w:cs="Arial"/>
          <w:sz w:val="24"/>
          <w:szCs w:val="24"/>
        </w:rPr>
      </w:pPr>
    </w:p>
    <w:p w:rsidRPr="00D77487" w:rsidR="007A59EE" w:rsidP="00F65DEC" w:rsidRDefault="00727ADE" w14:paraId="4F8B87BD" w14:textId="2C7333F4">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Okay, addressed envelope. </w:t>
      </w:r>
    </w:p>
    <w:p w:rsidRPr="00D77487" w:rsidR="007A59EE" w:rsidP="00F65DEC" w:rsidRDefault="007A59EE" w14:paraId="6E7862A3" w14:textId="77777777">
      <w:pPr>
        <w:spacing w:after="0" w:line="240" w:lineRule="auto"/>
        <w:ind w:left="1843" w:hanging="1843"/>
        <w:jc w:val="both"/>
        <w:rPr>
          <w:rFonts w:ascii="Arial" w:hAnsi="Arial" w:cs="Arial"/>
          <w:sz w:val="24"/>
          <w:szCs w:val="24"/>
        </w:rPr>
      </w:pPr>
    </w:p>
    <w:p w:rsidRPr="00D77487" w:rsidR="007A59EE" w:rsidP="00F65DEC" w:rsidRDefault="00727ADE" w14:paraId="3C24FAB2" w14:textId="64C9C7F7">
      <w:pPr>
        <w:spacing w:after="0" w:line="240" w:lineRule="auto"/>
        <w:ind w:left="1843" w:hanging="1843"/>
        <w:jc w:val="both"/>
        <w:rPr>
          <w:rFonts w:ascii="Arial" w:hAnsi="Arial" w:cs="Arial"/>
          <w:sz w:val="24"/>
          <w:szCs w:val="24"/>
        </w:rPr>
      </w:pPr>
      <w:r>
        <w:rPr>
          <w:rFonts w:ascii="Arial" w:hAnsi="Arial" w:cs="Arial"/>
          <w:sz w:val="24"/>
          <w:szCs w:val="24"/>
        </w:rPr>
        <w:t>Participant 20:</w:t>
      </w:r>
      <w:r w:rsidRPr="00D77487" w:rsidR="007A59EE">
        <w:rPr>
          <w:rFonts w:ascii="Arial" w:hAnsi="Arial" w:cs="Arial"/>
          <w:sz w:val="24"/>
          <w:szCs w:val="24"/>
        </w:rPr>
        <w:tab/>
      </w:r>
      <w:r w:rsidRPr="00D77487" w:rsidR="007A59EE">
        <w:rPr>
          <w:rFonts w:ascii="Arial" w:hAnsi="Arial" w:cs="Arial"/>
          <w:sz w:val="24"/>
          <w:szCs w:val="24"/>
        </w:rPr>
        <w:t xml:space="preserve">This one. </w:t>
      </w:r>
    </w:p>
    <w:p w:rsidRPr="00D77487" w:rsidR="007A59EE" w:rsidP="00F65DEC" w:rsidRDefault="007A59EE" w14:paraId="2DD30765" w14:textId="77777777">
      <w:pPr>
        <w:spacing w:after="0" w:line="240" w:lineRule="auto"/>
        <w:ind w:left="1843" w:hanging="1843"/>
        <w:jc w:val="both"/>
        <w:rPr>
          <w:rFonts w:ascii="Arial" w:hAnsi="Arial" w:cs="Arial"/>
          <w:sz w:val="24"/>
          <w:szCs w:val="24"/>
        </w:rPr>
      </w:pPr>
    </w:p>
    <w:p w:rsidRPr="00D77487" w:rsidR="007A59EE" w:rsidP="00F65DEC" w:rsidRDefault="00727ADE" w14:paraId="199554D8" w14:textId="50679EAF">
      <w:pPr>
        <w:spacing w:after="0" w:line="240" w:lineRule="auto"/>
        <w:ind w:left="1843" w:hanging="1843"/>
        <w:jc w:val="both"/>
        <w:rPr>
          <w:rFonts w:ascii="Arial" w:hAnsi="Arial" w:cs="Arial"/>
          <w:sz w:val="24"/>
          <w:szCs w:val="24"/>
        </w:rPr>
      </w:pPr>
      <w:r>
        <w:rPr>
          <w:rFonts w:ascii="Arial" w:hAnsi="Arial" w:cs="Arial"/>
          <w:sz w:val="24"/>
          <w:szCs w:val="24"/>
        </w:rPr>
        <w:t>Participant 21:</w:t>
      </w:r>
      <w:r w:rsidRPr="00D77487" w:rsidR="007A59EE">
        <w:rPr>
          <w:rFonts w:ascii="Arial" w:hAnsi="Arial" w:cs="Arial"/>
          <w:sz w:val="24"/>
          <w:szCs w:val="24"/>
        </w:rPr>
        <w:tab/>
      </w:r>
      <w:r w:rsidRPr="00D77487" w:rsidR="007A59EE">
        <w:rPr>
          <w:rFonts w:ascii="Arial" w:hAnsi="Arial" w:cs="Arial"/>
          <w:sz w:val="24"/>
          <w:szCs w:val="24"/>
        </w:rPr>
        <w:t xml:space="preserve">Deputy notes. </w:t>
      </w:r>
      <w:r w:rsidRPr="00D77487" w:rsidR="007A59EE">
        <w:rPr>
          <w:rFonts w:ascii="Arial" w:hAnsi="Arial" w:cs="Arial"/>
          <w:sz w:val="24"/>
          <w:szCs w:val="24"/>
          <w:highlight w:val="yellow"/>
        </w:rPr>
        <w:t>[Inaudible 01:16:26]</w:t>
      </w:r>
      <w:r w:rsidRPr="00D77487" w:rsidR="007A59EE">
        <w:rPr>
          <w:rFonts w:ascii="Arial" w:hAnsi="Arial" w:cs="Arial"/>
          <w:sz w:val="24"/>
          <w:szCs w:val="24"/>
        </w:rPr>
        <w:t xml:space="preserve"> print-outs.</w:t>
      </w:r>
    </w:p>
    <w:p w:rsidRPr="00D77487" w:rsidR="00D77487" w:rsidP="00F65DEC" w:rsidRDefault="00D77487" w14:paraId="216A5CAE" w14:textId="77777777">
      <w:pPr>
        <w:spacing w:after="0" w:line="240" w:lineRule="auto"/>
        <w:ind w:left="1843" w:hanging="1843"/>
        <w:jc w:val="both"/>
        <w:rPr>
          <w:rFonts w:ascii="Arial" w:hAnsi="Arial" w:cs="Arial"/>
          <w:sz w:val="24"/>
          <w:szCs w:val="24"/>
        </w:rPr>
      </w:pPr>
    </w:p>
    <w:p w:rsidR="00D77487" w:rsidP="00F65DEC" w:rsidRDefault="00727ADE" w14:paraId="1E53583C" w14:textId="77746E8D">
      <w:pPr>
        <w:spacing w:after="0" w:line="240" w:lineRule="auto"/>
        <w:ind w:left="1843" w:hanging="1843"/>
        <w:jc w:val="both"/>
        <w:rPr>
          <w:rFonts w:ascii="Arial" w:hAnsi="Arial" w:cs="Arial"/>
          <w:sz w:val="24"/>
          <w:szCs w:val="24"/>
        </w:rPr>
      </w:pPr>
      <w:r>
        <w:rPr>
          <w:rFonts w:ascii="Arial" w:hAnsi="Arial" w:cs="Arial"/>
          <w:sz w:val="24"/>
          <w:szCs w:val="24"/>
        </w:rPr>
        <w:t>Participant 20:</w:t>
      </w:r>
      <w:r w:rsidR="00D77487">
        <w:rPr>
          <w:rFonts w:ascii="Arial" w:hAnsi="Arial" w:cs="Arial"/>
          <w:sz w:val="24"/>
          <w:szCs w:val="24"/>
        </w:rPr>
        <w:tab/>
      </w:r>
      <w:r w:rsidR="00D77487">
        <w:rPr>
          <w:rFonts w:ascii="Arial" w:hAnsi="Arial" w:cs="Arial"/>
          <w:sz w:val="24"/>
          <w:szCs w:val="24"/>
        </w:rPr>
        <w:t xml:space="preserve">This one’s… </w:t>
      </w:r>
      <w:r w:rsidRPr="00727ADE" w:rsidR="00D77487">
        <w:rPr>
          <w:rFonts w:ascii="Arial" w:hAnsi="Arial" w:cs="Arial"/>
          <w:sz w:val="24"/>
          <w:szCs w:val="24"/>
        </w:rPr>
        <w:t xml:space="preserve">Oh, </w:t>
      </w:r>
      <w:r w:rsidRPr="00727ADE" w:rsidR="00D77487">
        <w:rPr>
          <w:rFonts w:ascii="Arial" w:hAnsi="Arial" w:cs="Arial"/>
          <w:sz w:val="24"/>
          <w:szCs w:val="24"/>
          <w:highlight w:val="yellow"/>
        </w:rPr>
        <w:t>[inaudible 01:16:36]</w:t>
      </w:r>
      <w:r w:rsidRPr="00727ADE" w:rsidR="00D77487">
        <w:rPr>
          <w:rFonts w:ascii="Arial" w:hAnsi="Arial" w:cs="Arial"/>
          <w:sz w:val="24"/>
          <w:szCs w:val="24"/>
        </w:rPr>
        <w:t xml:space="preserve">. </w:t>
      </w:r>
      <w:r w:rsidRPr="00D77487" w:rsidR="00D77487">
        <w:rPr>
          <w:rFonts w:ascii="Arial" w:hAnsi="Arial" w:cs="Arial"/>
          <w:sz w:val="24"/>
          <w:szCs w:val="24"/>
        </w:rPr>
        <w:t>Oh, apologies, yes. Boot tr</w:t>
      </w:r>
      <w:r w:rsidR="00D77487">
        <w:rPr>
          <w:rFonts w:ascii="Arial" w:hAnsi="Arial" w:cs="Arial"/>
          <w:sz w:val="24"/>
          <w:szCs w:val="24"/>
        </w:rPr>
        <w:t xml:space="preserve">ead list., </w:t>
      </w:r>
    </w:p>
    <w:p w:rsidR="00D77487" w:rsidP="00F65DEC" w:rsidRDefault="00D77487" w14:paraId="742A3790" w14:textId="77777777">
      <w:pPr>
        <w:spacing w:after="0" w:line="240" w:lineRule="auto"/>
        <w:ind w:left="1843" w:hanging="1843"/>
        <w:jc w:val="both"/>
        <w:rPr>
          <w:rFonts w:ascii="Arial" w:hAnsi="Arial" w:cs="Arial"/>
          <w:sz w:val="24"/>
          <w:szCs w:val="24"/>
        </w:rPr>
      </w:pPr>
    </w:p>
    <w:p w:rsidR="00D77487" w:rsidP="00F65DEC" w:rsidRDefault="00727ADE" w14:paraId="7D4F5BFA" w14:textId="4A550FD5">
      <w:pPr>
        <w:spacing w:after="0" w:line="240" w:lineRule="auto"/>
        <w:ind w:left="1843" w:hanging="1843"/>
        <w:jc w:val="both"/>
        <w:rPr>
          <w:rFonts w:ascii="Arial" w:hAnsi="Arial" w:cs="Arial"/>
          <w:sz w:val="24"/>
          <w:szCs w:val="24"/>
        </w:rPr>
      </w:pPr>
      <w:r>
        <w:rPr>
          <w:rFonts w:ascii="Arial" w:hAnsi="Arial" w:cs="Arial"/>
          <w:sz w:val="24"/>
          <w:szCs w:val="24"/>
        </w:rPr>
        <w:t>Participant 21:</w:t>
      </w:r>
      <w:r w:rsidR="00D77487">
        <w:rPr>
          <w:rFonts w:ascii="Arial" w:hAnsi="Arial" w:cs="Arial"/>
          <w:sz w:val="24"/>
          <w:szCs w:val="24"/>
        </w:rPr>
        <w:tab/>
      </w:r>
      <w:r w:rsidR="00D77487">
        <w:rPr>
          <w:rFonts w:ascii="Arial" w:hAnsi="Arial" w:cs="Arial"/>
          <w:sz w:val="24"/>
          <w:szCs w:val="24"/>
        </w:rPr>
        <w:t xml:space="preserve">Boot tread list, yes. </w:t>
      </w:r>
    </w:p>
    <w:p w:rsidR="00D77487" w:rsidP="00F65DEC" w:rsidRDefault="00D77487" w14:paraId="55781F32" w14:textId="77777777">
      <w:pPr>
        <w:spacing w:after="0" w:line="240" w:lineRule="auto"/>
        <w:ind w:left="1843" w:hanging="1843"/>
        <w:jc w:val="both"/>
        <w:rPr>
          <w:rFonts w:ascii="Arial" w:hAnsi="Arial" w:cs="Arial"/>
          <w:sz w:val="24"/>
          <w:szCs w:val="24"/>
        </w:rPr>
      </w:pPr>
    </w:p>
    <w:p w:rsidR="00D77487" w:rsidP="00F65DEC" w:rsidRDefault="00727ADE" w14:paraId="63831236" w14:textId="58688996">
      <w:pPr>
        <w:spacing w:after="0" w:line="240" w:lineRule="auto"/>
        <w:ind w:left="1843" w:hanging="1843"/>
        <w:jc w:val="both"/>
        <w:rPr>
          <w:rFonts w:ascii="Arial" w:hAnsi="Arial" w:cs="Arial"/>
          <w:sz w:val="24"/>
          <w:szCs w:val="24"/>
        </w:rPr>
      </w:pPr>
      <w:r>
        <w:rPr>
          <w:rFonts w:ascii="Arial" w:hAnsi="Arial" w:cs="Arial"/>
          <w:sz w:val="24"/>
          <w:szCs w:val="24"/>
        </w:rPr>
        <w:t>Participant 20:</w:t>
      </w:r>
      <w:r w:rsidR="00D77487">
        <w:rPr>
          <w:rFonts w:ascii="Arial" w:hAnsi="Arial" w:cs="Arial"/>
          <w:sz w:val="24"/>
          <w:szCs w:val="24"/>
        </w:rPr>
        <w:tab/>
      </w:r>
      <w:r w:rsidR="00D77487">
        <w:rPr>
          <w:rFonts w:ascii="Arial" w:hAnsi="Arial" w:cs="Arial"/>
          <w:sz w:val="24"/>
          <w:szCs w:val="24"/>
        </w:rPr>
        <w:t xml:space="preserve">This one. </w:t>
      </w:r>
    </w:p>
    <w:p w:rsidR="00D77487" w:rsidP="00F65DEC" w:rsidRDefault="00D77487" w14:paraId="37E3CA39" w14:textId="77777777">
      <w:pPr>
        <w:spacing w:after="0" w:line="240" w:lineRule="auto"/>
        <w:ind w:left="1843" w:hanging="1843"/>
        <w:jc w:val="both"/>
        <w:rPr>
          <w:rFonts w:ascii="Arial" w:hAnsi="Arial" w:cs="Arial"/>
          <w:sz w:val="24"/>
          <w:szCs w:val="24"/>
        </w:rPr>
      </w:pPr>
    </w:p>
    <w:p w:rsidR="00D77487" w:rsidP="00F65DEC" w:rsidRDefault="00727ADE" w14:paraId="60A6F274" w14:textId="7910D269">
      <w:pPr>
        <w:spacing w:after="0" w:line="240" w:lineRule="auto"/>
        <w:ind w:left="1843" w:hanging="1843"/>
        <w:jc w:val="both"/>
        <w:rPr>
          <w:rFonts w:ascii="Arial" w:hAnsi="Arial" w:cs="Arial"/>
          <w:sz w:val="24"/>
          <w:szCs w:val="24"/>
        </w:rPr>
      </w:pPr>
      <w:r>
        <w:rPr>
          <w:rFonts w:ascii="Arial" w:hAnsi="Arial" w:cs="Arial"/>
          <w:sz w:val="24"/>
          <w:szCs w:val="24"/>
        </w:rPr>
        <w:t>Participant 21:</w:t>
      </w:r>
      <w:r w:rsidR="00D77487">
        <w:rPr>
          <w:rFonts w:ascii="Arial" w:hAnsi="Arial" w:cs="Arial"/>
          <w:sz w:val="24"/>
          <w:szCs w:val="24"/>
        </w:rPr>
        <w:tab/>
      </w:r>
      <w:r w:rsidR="00D77487">
        <w:rPr>
          <w:rFonts w:ascii="Arial" w:hAnsi="Arial" w:cs="Arial"/>
          <w:sz w:val="24"/>
          <w:szCs w:val="24"/>
        </w:rPr>
        <w:t xml:space="preserve">Empty matchbox. </w:t>
      </w:r>
    </w:p>
    <w:p w:rsidR="00D77487" w:rsidP="00F65DEC" w:rsidRDefault="00D77487" w14:paraId="627FABF9" w14:textId="77777777">
      <w:pPr>
        <w:spacing w:after="0" w:line="240" w:lineRule="auto"/>
        <w:ind w:left="1843" w:hanging="1843"/>
        <w:jc w:val="both"/>
        <w:rPr>
          <w:rFonts w:ascii="Arial" w:hAnsi="Arial" w:cs="Arial"/>
          <w:sz w:val="24"/>
          <w:szCs w:val="24"/>
        </w:rPr>
      </w:pPr>
    </w:p>
    <w:p w:rsidR="00D77487" w:rsidP="00F65DEC" w:rsidRDefault="00727ADE" w14:paraId="1DBE7B1E" w14:textId="04B0B745">
      <w:pPr>
        <w:spacing w:after="0" w:line="240" w:lineRule="auto"/>
        <w:ind w:left="1843" w:hanging="1843"/>
        <w:jc w:val="both"/>
        <w:rPr>
          <w:rFonts w:ascii="Arial" w:hAnsi="Arial" w:cs="Arial"/>
          <w:sz w:val="24"/>
          <w:szCs w:val="24"/>
        </w:rPr>
      </w:pPr>
      <w:r>
        <w:rPr>
          <w:rFonts w:ascii="Arial" w:hAnsi="Arial" w:cs="Arial"/>
          <w:sz w:val="24"/>
          <w:szCs w:val="24"/>
        </w:rPr>
        <w:t>Participant 20:</w:t>
      </w:r>
      <w:r w:rsidR="00D77487">
        <w:rPr>
          <w:rFonts w:ascii="Arial" w:hAnsi="Arial" w:cs="Arial"/>
          <w:sz w:val="24"/>
          <w:szCs w:val="24"/>
        </w:rPr>
        <w:tab/>
      </w:r>
      <w:r w:rsidR="00D77487">
        <w:rPr>
          <w:rFonts w:ascii="Arial" w:hAnsi="Arial" w:cs="Arial"/>
          <w:sz w:val="24"/>
          <w:szCs w:val="24"/>
        </w:rPr>
        <w:t xml:space="preserve">This one. </w:t>
      </w:r>
    </w:p>
    <w:p w:rsidR="00D77487" w:rsidP="00F65DEC" w:rsidRDefault="00D77487" w14:paraId="26F138F4" w14:textId="77777777">
      <w:pPr>
        <w:spacing w:after="0" w:line="240" w:lineRule="auto"/>
        <w:ind w:left="1843" w:hanging="1843"/>
        <w:jc w:val="both"/>
        <w:rPr>
          <w:rFonts w:ascii="Arial" w:hAnsi="Arial" w:cs="Arial"/>
          <w:sz w:val="24"/>
          <w:szCs w:val="24"/>
        </w:rPr>
      </w:pPr>
    </w:p>
    <w:p w:rsidR="00D77487" w:rsidP="00F65DEC" w:rsidRDefault="00727ADE" w14:paraId="3F054E79" w14:textId="5DA06DE0">
      <w:pPr>
        <w:spacing w:after="0" w:line="240" w:lineRule="auto"/>
        <w:ind w:left="1843" w:hanging="1843"/>
        <w:jc w:val="both"/>
        <w:rPr>
          <w:rFonts w:ascii="Arial" w:hAnsi="Arial" w:cs="Arial"/>
          <w:sz w:val="24"/>
          <w:szCs w:val="24"/>
        </w:rPr>
      </w:pPr>
      <w:r>
        <w:rPr>
          <w:rFonts w:ascii="Arial" w:hAnsi="Arial" w:cs="Arial"/>
          <w:sz w:val="24"/>
          <w:szCs w:val="24"/>
        </w:rPr>
        <w:t>Participant 21:</w:t>
      </w:r>
      <w:r w:rsidR="00D77487">
        <w:rPr>
          <w:rFonts w:ascii="Arial" w:hAnsi="Arial" w:cs="Arial"/>
          <w:sz w:val="24"/>
          <w:szCs w:val="24"/>
        </w:rPr>
        <w:tab/>
      </w:r>
      <w:r w:rsidR="00D77487">
        <w:rPr>
          <w:rFonts w:ascii="Arial" w:hAnsi="Arial" w:cs="Arial"/>
          <w:sz w:val="24"/>
          <w:szCs w:val="24"/>
        </w:rPr>
        <w:t xml:space="preserve">And locked deposit bag. </w:t>
      </w:r>
    </w:p>
    <w:p w:rsidR="00D77487" w:rsidP="00F65DEC" w:rsidRDefault="00D77487" w14:paraId="44854C67" w14:textId="77777777">
      <w:pPr>
        <w:spacing w:after="0" w:line="240" w:lineRule="auto"/>
        <w:ind w:left="1843" w:hanging="1843"/>
        <w:jc w:val="both"/>
        <w:rPr>
          <w:rFonts w:ascii="Arial" w:hAnsi="Arial" w:cs="Arial"/>
          <w:sz w:val="24"/>
          <w:szCs w:val="24"/>
        </w:rPr>
      </w:pPr>
    </w:p>
    <w:p w:rsidR="00D77487" w:rsidP="00F65DEC" w:rsidRDefault="00727ADE" w14:paraId="3B3B4425" w14:textId="663F9B40">
      <w:pPr>
        <w:spacing w:after="0" w:line="240" w:lineRule="auto"/>
        <w:ind w:left="1843" w:hanging="1843"/>
        <w:jc w:val="both"/>
        <w:rPr>
          <w:rFonts w:ascii="Arial" w:hAnsi="Arial" w:cs="Arial"/>
          <w:sz w:val="24"/>
          <w:szCs w:val="24"/>
        </w:rPr>
      </w:pPr>
      <w:r>
        <w:rPr>
          <w:rFonts w:ascii="Arial" w:hAnsi="Arial" w:cs="Arial"/>
          <w:sz w:val="24"/>
          <w:szCs w:val="24"/>
        </w:rPr>
        <w:t>Participant 20:</w:t>
      </w:r>
      <w:r w:rsidR="00D77487">
        <w:rPr>
          <w:rFonts w:ascii="Arial" w:hAnsi="Arial" w:cs="Arial"/>
          <w:sz w:val="24"/>
          <w:szCs w:val="24"/>
        </w:rPr>
        <w:tab/>
      </w:r>
      <w:r w:rsidR="00D77487">
        <w:rPr>
          <w:rFonts w:ascii="Arial" w:hAnsi="Arial" w:cs="Arial"/>
          <w:sz w:val="24"/>
          <w:szCs w:val="24"/>
        </w:rPr>
        <w:t xml:space="preserve">With these in it. </w:t>
      </w:r>
      <w:r w:rsidR="00F65DEC">
        <w:rPr>
          <w:rFonts w:ascii="Arial" w:hAnsi="Arial" w:cs="Arial"/>
          <w:sz w:val="24"/>
          <w:szCs w:val="24"/>
        </w:rPr>
        <w:t xml:space="preserve">So, </w:t>
      </w:r>
      <w:r w:rsidR="00D77487">
        <w:rPr>
          <w:rFonts w:ascii="Arial" w:hAnsi="Arial" w:cs="Arial"/>
          <w:sz w:val="24"/>
          <w:szCs w:val="24"/>
        </w:rPr>
        <w:t xml:space="preserve">we want to make sure of means, motive, opportunity, only the combination of all three will reveal the killer. </w:t>
      </w:r>
      <w:r w:rsidR="00F65DEC">
        <w:rPr>
          <w:rFonts w:ascii="Arial" w:hAnsi="Arial" w:cs="Arial"/>
          <w:sz w:val="24"/>
          <w:szCs w:val="24"/>
        </w:rPr>
        <w:t xml:space="preserve">So, </w:t>
      </w:r>
      <w:r w:rsidR="00D77487">
        <w:rPr>
          <w:rFonts w:ascii="Arial" w:hAnsi="Arial" w:cs="Arial"/>
          <w:sz w:val="24"/>
          <w:szCs w:val="24"/>
        </w:rPr>
        <w:t xml:space="preserve">starting from the top of the first letter, Carmen reported this guy, Nick, had been acting weird, someone has been doing weird shit to the bar, on the night of 3 December, Nick figured out what the code was, spotted the devil, ran after the devil then died. She went back to the crime scene and…oh, she started getting threatening letters as well, closed up, saw someone outside, ran off into the woods, back was to the door, didn’t see anything… Death was ruled an accident, keeping locked deposit bag, still haven’t figured out how to open it, caught this on camera that Nick had been trying to for months, took evidence to the Sheriff, hoping to change his mind, but he didn’t care that Nick was really chasing after someone on the night, official determination is that Nick slipped and fell off the cliff. </w:t>
      </w:r>
    </w:p>
    <w:p w:rsidR="00D77487" w:rsidP="00F65DEC" w:rsidRDefault="00D77487" w14:paraId="150D33A1" w14:textId="77777777">
      <w:pPr>
        <w:spacing w:after="0" w:line="240" w:lineRule="auto"/>
        <w:ind w:left="1843" w:hanging="1843"/>
        <w:jc w:val="both"/>
        <w:rPr>
          <w:rFonts w:ascii="Arial" w:hAnsi="Arial" w:cs="Arial"/>
          <w:sz w:val="24"/>
          <w:szCs w:val="24"/>
        </w:rPr>
      </w:pPr>
    </w:p>
    <w:p w:rsidR="00D77487" w:rsidP="00F65DEC" w:rsidRDefault="00D77487" w14:paraId="442A4D68" w14:textId="115F5D61">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Went to the place he died, don’t think the </w:t>
      </w:r>
      <w:r w:rsidR="00073AD5">
        <w:rPr>
          <w:rFonts w:ascii="Arial" w:hAnsi="Arial" w:cs="Arial"/>
          <w:sz w:val="24"/>
          <w:szCs w:val="24"/>
        </w:rPr>
        <w:t xml:space="preserve">authorities even bothered to look any further than the spot where he found Nick’s body. There is caution tape down on the rocks but nothing on the top of the cliff. The ground near the ledge didn’t look like it had been disturbed since Saturday night and if the authorities had been there, there’s no way they’d count out foul play. Someone in a devil’s mask was around that night. </w:t>
      </w:r>
    </w:p>
    <w:p w:rsidR="00073AD5" w:rsidP="00F65DEC" w:rsidRDefault="00073AD5" w14:paraId="7018F125" w14:textId="77777777">
      <w:pPr>
        <w:spacing w:after="0" w:line="240" w:lineRule="auto"/>
        <w:ind w:left="1843" w:hanging="1843"/>
        <w:jc w:val="both"/>
        <w:rPr>
          <w:rFonts w:ascii="Arial" w:hAnsi="Arial" w:cs="Arial"/>
          <w:sz w:val="24"/>
          <w:szCs w:val="24"/>
        </w:rPr>
      </w:pPr>
    </w:p>
    <w:p w:rsidR="00073AD5" w:rsidP="00F65DEC" w:rsidRDefault="00073AD5" w14:paraId="6E67FF4A" w14:textId="2AFDD147">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Okay, she’s been getting threatening letters, weird shit has been happening and the authorities are ignoring her. </w:t>
      </w:r>
      <w:r w:rsidR="00F65DEC">
        <w:rPr>
          <w:rFonts w:ascii="Arial" w:hAnsi="Arial" w:cs="Arial"/>
          <w:sz w:val="24"/>
          <w:szCs w:val="24"/>
        </w:rPr>
        <w:t xml:space="preserve">So, </w:t>
      </w:r>
      <w:r>
        <w:rPr>
          <w:rFonts w:ascii="Arial" w:hAnsi="Arial" w:cs="Arial"/>
          <w:sz w:val="24"/>
          <w:szCs w:val="24"/>
        </w:rPr>
        <w:t>the thing about the fire…</w:t>
      </w:r>
    </w:p>
    <w:p w:rsidR="00073AD5" w:rsidP="00F65DEC" w:rsidRDefault="00073AD5" w14:paraId="11EAE1F2" w14:textId="77777777">
      <w:pPr>
        <w:spacing w:after="0" w:line="240" w:lineRule="auto"/>
        <w:ind w:left="1843" w:hanging="1843"/>
        <w:jc w:val="both"/>
        <w:rPr>
          <w:rFonts w:ascii="Arial" w:hAnsi="Arial" w:cs="Arial"/>
          <w:sz w:val="24"/>
          <w:szCs w:val="24"/>
        </w:rPr>
      </w:pPr>
    </w:p>
    <w:p w:rsidR="00073AD5" w:rsidP="00F65DEC" w:rsidRDefault="00727ADE" w14:paraId="19480FCE" w14:textId="24E3A7EC">
      <w:pPr>
        <w:spacing w:after="0" w:line="240" w:lineRule="auto"/>
        <w:ind w:left="1843" w:hanging="1843"/>
        <w:jc w:val="both"/>
        <w:rPr>
          <w:rFonts w:ascii="Arial" w:hAnsi="Arial" w:cs="Arial"/>
          <w:sz w:val="24"/>
          <w:szCs w:val="24"/>
        </w:rPr>
      </w:pPr>
      <w:r>
        <w:rPr>
          <w:rFonts w:ascii="Arial" w:hAnsi="Arial" w:cs="Arial"/>
          <w:sz w:val="24"/>
          <w:szCs w:val="24"/>
        </w:rPr>
        <w:t>Participant 21:</w:t>
      </w:r>
      <w:r w:rsidR="00073AD5">
        <w:rPr>
          <w:rFonts w:ascii="Arial" w:hAnsi="Arial" w:cs="Arial"/>
          <w:sz w:val="24"/>
          <w:szCs w:val="24"/>
        </w:rPr>
        <w:tab/>
      </w:r>
      <w:r w:rsidR="00073AD5">
        <w:rPr>
          <w:rFonts w:ascii="Arial" w:hAnsi="Arial" w:cs="Arial"/>
          <w:sz w:val="24"/>
          <w:szCs w:val="24"/>
        </w:rPr>
        <w:t xml:space="preserve">Newspaper article. </w:t>
      </w:r>
    </w:p>
    <w:p w:rsidR="00073AD5" w:rsidP="00F65DEC" w:rsidRDefault="00073AD5" w14:paraId="2672B69D" w14:textId="77777777">
      <w:pPr>
        <w:spacing w:after="0" w:line="240" w:lineRule="auto"/>
        <w:ind w:left="1843" w:hanging="1843"/>
        <w:jc w:val="both"/>
        <w:rPr>
          <w:rFonts w:ascii="Arial" w:hAnsi="Arial" w:cs="Arial"/>
          <w:sz w:val="24"/>
          <w:szCs w:val="24"/>
        </w:rPr>
      </w:pPr>
    </w:p>
    <w:p w:rsidR="00073AD5" w:rsidP="00F65DEC" w:rsidRDefault="00727ADE" w14:paraId="04C70F13" w14:textId="244FEB0E">
      <w:pPr>
        <w:spacing w:after="0" w:line="240" w:lineRule="auto"/>
        <w:ind w:left="1843" w:hanging="1843"/>
        <w:jc w:val="both"/>
        <w:rPr>
          <w:rFonts w:ascii="Arial" w:hAnsi="Arial" w:cs="Arial"/>
          <w:sz w:val="24"/>
          <w:szCs w:val="24"/>
        </w:rPr>
      </w:pPr>
      <w:r>
        <w:rPr>
          <w:rFonts w:ascii="Arial" w:hAnsi="Arial" w:cs="Arial"/>
          <w:sz w:val="24"/>
          <w:szCs w:val="24"/>
        </w:rPr>
        <w:t>Participant 19:</w:t>
      </w:r>
      <w:r w:rsidR="00073AD5">
        <w:rPr>
          <w:rFonts w:ascii="Arial" w:hAnsi="Arial" w:cs="Arial"/>
          <w:sz w:val="24"/>
          <w:szCs w:val="24"/>
        </w:rPr>
        <w:tab/>
      </w:r>
      <w:r w:rsidR="00073AD5">
        <w:rPr>
          <w:rFonts w:ascii="Arial" w:hAnsi="Arial" w:cs="Arial"/>
          <w:sz w:val="24"/>
          <w:szCs w:val="24"/>
        </w:rPr>
        <w:t xml:space="preserve">If he’d ran and fallen then maybe he’d been carried to the well and then thrown, if the ground wasn’t moved or anything. </w:t>
      </w:r>
    </w:p>
    <w:p w:rsidR="00073AD5" w:rsidP="00F65DEC" w:rsidRDefault="00073AD5" w14:paraId="6105160D" w14:textId="77777777">
      <w:pPr>
        <w:spacing w:after="0" w:line="240" w:lineRule="auto"/>
        <w:ind w:left="1843" w:hanging="1843"/>
        <w:jc w:val="both"/>
        <w:rPr>
          <w:rFonts w:ascii="Arial" w:hAnsi="Arial" w:cs="Arial"/>
          <w:sz w:val="24"/>
          <w:szCs w:val="24"/>
        </w:rPr>
      </w:pPr>
    </w:p>
    <w:p w:rsidR="00073AD5" w:rsidP="00F65DEC" w:rsidRDefault="00727ADE" w14:paraId="7B76B76D" w14:textId="723DA8CE">
      <w:pPr>
        <w:spacing w:after="0" w:line="240" w:lineRule="auto"/>
        <w:ind w:left="1843" w:hanging="1843"/>
        <w:jc w:val="both"/>
        <w:rPr>
          <w:rFonts w:ascii="Arial" w:hAnsi="Arial" w:cs="Arial"/>
          <w:sz w:val="24"/>
          <w:szCs w:val="24"/>
        </w:rPr>
      </w:pPr>
      <w:r>
        <w:rPr>
          <w:rFonts w:ascii="Arial" w:hAnsi="Arial" w:cs="Arial"/>
          <w:sz w:val="24"/>
          <w:szCs w:val="24"/>
        </w:rPr>
        <w:t>Participant 20:</w:t>
      </w:r>
      <w:r w:rsidR="00073AD5">
        <w:rPr>
          <w:rFonts w:ascii="Arial" w:hAnsi="Arial" w:cs="Arial"/>
          <w:sz w:val="24"/>
          <w:szCs w:val="24"/>
        </w:rPr>
        <w:tab/>
      </w:r>
      <w:r w:rsidR="00073AD5">
        <w:rPr>
          <w:rFonts w:ascii="Arial" w:hAnsi="Arial" w:cs="Arial"/>
          <w:sz w:val="24"/>
          <w:szCs w:val="24"/>
        </w:rPr>
        <w:t xml:space="preserve">The disturbance would have been, like, if he had fallen then the ground would have been, like…I think is what’s meant. Tragic and difficult year…ten times between 1 September and 7 December. Oh, Sheriff, the claims are groundless, I’m sure my deputy would have discovered any signs of foul play, he said. The sheriff claims that the deputy would have found signs of foul play. </w:t>
      </w:r>
    </w:p>
    <w:p w:rsidR="00073AD5" w:rsidP="00F65DEC" w:rsidRDefault="00073AD5" w14:paraId="4F0FEF1C" w14:textId="77777777">
      <w:pPr>
        <w:spacing w:after="0" w:line="240" w:lineRule="auto"/>
        <w:ind w:left="1843" w:hanging="1843"/>
        <w:jc w:val="both"/>
        <w:rPr>
          <w:rFonts w:ascii="Arial" w:hAnsi="Arial" w:cs="Arial"/>
          <w:sz w:val="24"/>
          <w:szCs w:val="24"/>
        </w:rPr>
      </w:pPr>
    </w:p>
    <w:p w:rsidR="00073AD5" w:rsidP="00F65DEC" w:rsidRDefault="00073AD5" w14:paraId="2104BBDE" w14:textId="31CDEA97">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And the well would be included in the sale of the land, which is why… Okay. Then we’ve got the profiles. Donna, no criminal offences, fan of the bar, was investigating stuff as well or had found something out and tried to tell Nick about it but didn’t have time to. Joan, the witch, petitioning against the bar, been having issues with it, was definitely the one leaving out the dead animals and stuff like that, so she was also part of the witch thing, to an extent, it seems. </w:t>
      </w:r>
    </w:p>
    <w:p w:rsidR="00073AD5" w:rsidP="00F65DEC" w:rsidRDefault="00073AD5" w14:paraId="72841F99" w14:textId="77777777">
      <w:pPr>
        <w:spacing w:after="0" w:line="240" w:lineRule="auto"/>
        <w:ind w:left="1843" w:hanging="1843"/>
        <w:jc w:val="both"/>
        <w:rPr>
          <w:rFonts w:ascii="Arial" w:hAnsi="Arial" w:cs="Arial"/>
          <w:sz w:val="24"/>
          <w:szCs w:val="24"/>
        </w:rPr>
      </w:pPr>
    </w:p>
    <w:p w:rsidR="00073AD5" w:rsidP="00F65DEC" w:rsidRDefault="00073AD5" w14:paraId="626FBBE8" w14:textId="795A81B0">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Chris Thompson… Tendency to be threatening but no criminal record, popular with the </w:t>
      </w:r>
      <w:r w:rsidR="002F10FA">
        <w:rPr>
          <w:rFonts w:ascii="Arial" w:hAnsi="Arial" w:cs="Arial"/>
          <w:sz w:val="24"/>
          <w:szCs w:val="24"/>
        </w:rPr>
        <w:t>women and… Nick’s blood alcohol level was not off the charts, 0.06 is tipsy but not seriously impaired. Because they would have taken blood alcohol when he died, and they were, like, he was drunk, he slipped and fell…</w:t>
      </w:r>
    </w:p>
    <w:p w:rsidR="002F10FA" w:rsidP="00F65DEC" w:rsidRDefault="002F10FA" w14:paraId="26D897D4" w14:textId="77777777">
      <w:pPr>
        <w:spacing w:after="0" w:line="240" w:lineRule="auto"/>
        <w:ind w:left="1843" w:hanging="1843"/>
        <w:jc w:val="both"/>
        <w:rPr>
          <w:rFonts w:ascii="Arial" w:hAnsi="Arial" w:cs="Arial"/>
          <w:sz w:val="24"/>
          <w:szCs w:val="24"/>
        </w:rPr>
      </w:pPr>
    </w:p>
    <w:p w:rsidR="002F10FA" w:rsidP="00F65DEC" w:rsidRDefault="00727ADE" w14:paraId="25EB6B93" w14:textId="7A2E634D">
      <w:pPr>
        <w:spacing w:after="0" w:line="240" w:lineRule="auto"/>
        <w:ind w:left="1843" w:hanging="1843"/>
        <w:jc w:val="both"/>
        <w:rPr>
          <w:rFonts w:ascii="Arial" w:hAnsi="Arial" w:cs="Arial"/>
          <w:sz w:val="24"/>
          <w:szCs w:val="24"/>
        </w:rPr>
      </w:pPr>
      <w:r>
        <w:rPr>
          <w:rFonts w:ascii="Arial" w:hAnsi="Arial" w:cs="Arial"/>
          <w:sz w:val="24"/>
          <w:szCs w:val="24"/>
        </w:rPr>
        <w:t>Participant 19:</w:t>
      </w:r>
      <w:r w:rsidR="002F10FA">
        <w:rPr>
          <w:rFonts w:ascii="Arial" w:hAnsi="Arial" w:cs="Arial"/>
          <w:sz w:val="24"/>
          <w:szCs w:val="24"/>
        </w:rPr>
        <w:tab/>
      </w:r>
      <w:r w:rsidR="002F10FA">
        <w:rPr>
          <w:rFonts w:ascii="Arial" w:hAnsi="Arial" w:cs="Arial"/>
          <w:sz w:val="24"/>
          <w:szCs w:val="24"/>
        </w:rPr>
        <w:t xml:space="preserve">Yes, they said he was very drunk. </w:t>
      </w:r>
    </w:p>
    <w:p w:rsidR="002F10FA" w:rsidP="00F65DEC" w:rsidRDefault="002F10FA" w14:paraId="13817DE2" w14:textId="77777777">
      <w:pPr>
        <w:spacing w:after="0" w:line="240" w:lineRule="auto"/>
        <w:ind w:left="1843" w:hanging="1843"/>
        <w:jc w:val="both"/>
        <w:rPr>
          <w:rFonts w:ascii="Arial" w:hAnsi="Arial" w:cs="Arial"/>
          <w:sz w:val="24"/>
          <w:szCs w:val="24"/>
        </w:rPr>
      </w:pPr>
    </w:p>
    <w:p w:rsidR="002F10FA" w:rsidP="00F65DEC" w:rsidRDefault="00727ADE" w14:paraId="1236B7DF" w14:textId="7F706172">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 xml:space="preserve">When pressed for it, he told me details aren’t being made available to the public, said Nick’s death was tragic but accidents just happen sometimes. Yes, right. The image of the boots, the person went and took a photo of the boots in the car, noticed they might be useful. </w:t>
      </w:r>
      <w:r w:rsidR="00F65DEC">
        <w:rPr>
          <w:rFonts w:ascii="Arial" w:hAnsi="Arial" w:cs="Arial"/>
          <w:sz w:val="24"/>
          <w:szCs w:val="24"/>
        </w:rPr>
        <w:t xml:space="preserve">So, </w:t>
      </w:r>
      <w:r w:rsidR="002F10FA">
        <w:rPr>
          <w:rFonts w:ascii="Arial" w:hAnsi="Arial" w:cs="Arial"/>
          <w:sz w:val="24"/>
          <w:szCs w:val="24"/>
        </w:rPr>
        <w:t xml:space="preserve">the boots were definitely Chris’s. </w:t>
      </w:r>
    </w:p>
    <w:p w:rsidR="002F10FA" w:rsidP="00F65DEC" w:rsidRDefault="002F10FA" w14:paraId="5F7CDDC4" w14:textId="77777777">
      <w:pPr>
        <w:spacing w:after="0" w:line="240" w:lineRule="auto"/>
        <w:ind w:left="1843" w:hanging="1843"/>
        <w:jc w:val="both"/>
        <w:rPr>
          <w:rFonts w:ascii="Arial" w:hAnsi="Arial" w:cs="Arial"/>
          <w:sz w:val="24"/>
          <w:szCs w:val="24"/>
        </w:rPr>
      </w:pPr>
    </w:p>
    <w:p w:rsidR="002F10FA" w:rsidP="00F65DEC" w:rsidRDefault="00727ADE" w14:paraId="49C5A964" w14:textId="1FA3A833">
      <w:pPr>
        <w:spacing w:after="0" w:line="240" w:lineRule="auto"/>
        <w:ind w:left="1843" w:hanging="1843"/>
        <w:jc w:val="both"/>
        <w:rPr>
          <w:rFonts w:ascii="Arial" w:hAnsi="Arial" w:cs="Arial"/>
          <w:sz w:val="24"/>
          <w:szCs w:val="24"/>
        </w:rPr>
      </w:pPr>
      <w:r>
        <w:rPr>
          <w:rFonts w:ascii="Arial" w:hAnsi="Arial" w:cs="Arial"/>
          <w:sz w:val="24"/>
          <w:szCs w:val="24"/>
        </w:rPr>
        <w:t>Participant 19:</w:t>
      </w:r>
      <w:r w:rsidR="002F10FA">
        <w:rPr>
          <w:rFonts w:ascii="Arial" w:hAnsi="Arial" w:cs="Arial"/>
          <w:sz w:val="24"/>
          <w:szCs w:val="24"/>
        </w:rPr>
        <w:tab/>
      </w:r>
      <w:r w:rsidR="002F10FA">
        <w:rPr>
          <w:rFonts w:ascii="Arial" w:hAnsi="Arial" w:cs="Arial"/>
          <w:sz w:val="24"/>
          <w:szCs w:val="24"/>
        </w:rPr>
        <w:t xml:space="preserve">Yes. </w:t>
      </w:r>
    </w:p>
    <w:p w:rsidR="002F10FA" w:rsidP="00F65DEC" w:rsidRDefault="002F10FA" w14:paraId="22390B24" w14:textId="77777777">
      <w:pPr>
        <w:spacing w:after="0" w:line="240" w:lineRule="auto"/>
        <w:ind w:left="1843" w:hanging="1843"/>
        <w:jc w:val="both"/>
        <w:rPr>
          <w:rFonts w:ascii="Arial" w:hAnsi="Arial" w:cs="Arial"/>
          <w:sz w:val="24"/>
          <w:szCs w:val="24"/>
        </w:rPr>
      </w:pPr>
    </w:p>
    <w:p w:rsidR="002F10FA" w:rsidP="00F65DEC" w:rsidRDefault="00727ADE" w14:paraId="539D3831" w14:textId="58540C58">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 xml:space="preserve">He’s been spending a lot of time with Cheri. I wonder if this is a phone number Donna left for someone to try and get in contact. </w:t>
      </w:r>
    </w:p>
    <w:p w:rsidR="002F10FA" w:rsidP="00F65DEC" w:rsidRDefault="002F10FA" w14:paraId="5E1ECE9B" w14:textId="77777777">
      <w:pPr>
        <w:spacing w:after="0" w:line="240" w:lineRule="auto"/>
        <w:ind w:left="1843" w:hanging="1843"/>
        <w:jc w:val="both"/>
        <w:rPr>
          <w:rFonts w:ascii="Arial" w:hAnsi="Arial" w:cs="Arial"/>
          <w:sz w:val="24"/>
          <w:szCs w:val="24"/>
        </w:rPr>
      </w:pPr>
    </w:p>
    <w:p w:rsidR="002F10FA" w:rsidP="00F65DEC" w:rsidRDefault="00727ADE" w14:paraId="2B76826E" w14:textId="432DD1DB">
      <w:pPr>
        <w:spacing w:after="0" w:line="240" w:lineRule="auto"/>
        <w:ind w:left="1843" w:hanging="1843"/>
        <w:jc w:val="both"/>
        <w:rPr>
          <w:rFonts w:ascii="Arial" w:hAnsi="Arial" w:cs="Arial"/>
          <w:sz w:val="24"/>
          <w:szCs w:val="24"/>
        </w:rPr>
      </w:pPr>
      <w:r>
        <w:rPr>
          <w:rFonts w:ascii="Arial" w:hAnsi="Arial" w:cs="Arial"/>
          <w:sz w:val="24"/>
          <w:szCs w:val="24"/>
        </w:rPr>
        <w:t>Participant 21:</w:t>
      </w:r>
      <w:r w:rsidR="002F10FA">
        <w:rPr>
          <w:rFonts w:ascii="Arial" w:hAnsi="Arial" w:cs="Arial"/>
          <w:sz w:val="24"/>
          <w:szCs w:val="24"/>
        </w:rPr>
        <w:tab/>
      </w:r>
      <w:r w:rsidR="002F10FA">
        <w:rPr>
          <w:rFonts w:ascii="Arial" w:hAnsi="Arial" w:cs="Arial"/>
          <w:sz w:val="24"/>
          <w:szCs w:val="24"/>
        </w:rPr>
        <w:t>How many numbers…</w:t>
      </w:r>
    </w:p>
    <w:p w:rsidR="002F10FA" w:rsidP="00F65DEC" w:rsidRDefault="002F10FA" w14:paraId="151AD6B1" w14:textId="77777777">
      <w:pPr>
        <w:spacing w:after="0" w:line="240" w:lineRule="auto"/>
        <w:ind w:left="1843" w:hanging="1843"/>
        <w:jc w:val="both"/>
        <w:rPr>
          <w:rFonts w:ascii="Arial" w:hAnsi="Arial" w:cs="Arial"/>
          <w:sz w:val="24"/>
          <w:szCs w:val="24"/>
        </w:rPr>
      </w:pPr>
    </w:p>
    <w:p w:rsidR="002F10FA" w:rsidP="00F65DEC" w:rsidRDefault="00727ADE" w14:paraId="55FC09F5" w14:textId="2BBC68C7">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 xml:space="preserve">Ten. </w:t>
      </w:r>
    </w:p>
    <w:p w:rsidR="002F10FA" w:rsidP="00F65DEC" w:rsidRDefault="002F10FA" w14:paraId="7A1A152C" w14:textId="77777777">
      <w:pPr>
        <w:spacing w:after="0" w:line="240" w:lineRule="auto"/>
        <w:ind w:left="1843" w:hanging="1843"/>
        <w:jc w:val="both"/>
        <w:rPr>
          <w:rFonts w:ascii="Arial" w:hAnsi="Arial" w:cs="Arial"/>
          <w:sz w:val="24"/>
          <w:szCs w:val="24"/>
        </w:rPr>
      </w:pPr>
    </w:p>
    <w:p w:rsidR="002F10FA" w:rsidP="00F65DEC" w:rsidRDefault="00727ADE" w14:paraId="21FD77F2" w14:textId="40CBF037">
      <w:pPr>
        <w:spacing w:after="0" w:line="240" w:lineRule="auto"/>
        <w:ind w:left="1843" w:hanging="1843"/>
        <w:jc w:val="both"/>
        <w:rPr>
          <w:rFonts w:ascii="Arial" w:hAnsi="Arial" w:cs="Arial"/>
          <w:sz w:val="24"/>
          <w:szCs w:val="24"/>
        </w:rPr>
      </w:pPr>
      <w:r>
        <w:rPr>
          <w:rFonts w:ascii="Arial" w:hAnsi="Arial" w:cs="Arial"/>
          <w:sz w:val="24"/>
          <w:szCs w:val="24"/>
        </w:rPr>
        <w:t>Participant 21:</w:t>
      </w:r>
      <w:r w:rsidR="002F10FA">
        <w:rPr>
          <w:rFonts w:ascii="Arial" w:hAnsi="Arial" w:cs="Arial"/>
          <w:sz w:val="24"/>
          <w:szCs w:val="24"/>
        </w:rPr>
        <w:tab/>
      </w:r>
      <w:r w:rsidR="002F10FA">
        <w:rPr>
          <w:rFonts w:ascii="Arial" w:hAnsi="Arial" w:cs="Arial"/>
          <w:sz w:val="24"/>
          <w:szCs w:val="24"/>
        </w:rPr>
        <w:t>Ten, so the code…</w:t>
      </w:r>
    </w:p>
    <w:p w:rsidR="002F10FA" w:rsidP="00F65DEC" w:rsidRDefault="002F10FA" w14:paraId="625C04D1" w14:textId="77777777">
      <w:pPr>
        <w:spacing w:after="0" w:line="240" w:lineRule="auto"/>
        <w:ind w:left="1843" w:hanging="1843"/>
        <w:jc w:val="both"/>
        <w:rPr>
          <w:rFonts w:ascii="Arial" w:hAnsi="Arial" w:cs="Arial"/>
          <w:sz w:val="24"/>
          <w:szCs w:val="24"/>
        </w:rPr>
      </w:pPr>
    </w:p>
    <w:p w:rsidR="002F10FA" w:rsidP="00F65DEC" w:rsidRDefault="00727ADE" w14:paraId="2DEA9274" w14:textId="5551BF39">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That’s the…unless…</w:t>
      </w:r>
    </w:p>
    <w:p w:rsidR="002F10FA" w:rsidP="00F65DEC" w:rsidRDefault="002F10FA" w14:paraId="0693B1A7" w14:textId="77777777">
      <w:pPr>
        <w:spacing w:after="0" w:line="240" w:lineRule="auto"/>
        <w:ind w:left="1843" w:hanging="1843"/>
        <w:jc w:val="both"/>
        <w:rPr>
          <w:rFonts w:ascii="Arial" w:hAnsi="Arial" w:cs="Arial"/>
          <w:sz w:val="24"/>
          <w:szCs w:val="24"/>
        </w:rPr>
      </w:pPr>
    </w:p>
    <w:p w:rsidR="002F10FA" w:rsidP="00F65DEC" w:rsidRDefault="00727ADE" w14:paraId="534FBB35" w14:textId="1092775D">
      <w:pPr>
        <w:spacing w:after="0" w:line="240" w:lineRule="auto"/>
        <w:ind w:left="1843" w:hanging="1843"/>
        <w:jc w:val="both"/>
        <w:rPr>
          <w:rFonts w:ascii="Arial" w:hAnsi="Arial" w:cs="Arial"/>
          <w:sz w:val="24"/>
          <w:szCs w:val="24"/>
        </w:rPr>
      </w:pPr>
      <w:r>
        <w:rPr>
          <w:rFonts w:ascii="Arial" w:hAnsi="Arial" w:cs="Arial"/>
          <w:sz w:val="24"/>
          <w:szCs w:val="24"/>
        </w:rPr>
        <w:t>Participant 21:</w:t>
      </w:r>
      <w:r w:rsidR="002F10FA">
        <w:rPr>
          <w:rFonts w:ascii="Arial" w:hAnsi="Arial" w:cs="Arial"/>
          <w:sz w:val="24"/>
          <w:szCs w:val="24"/>
        </w:rPr>
        <w:tab/>
      </w:r>
      <w:r w:rsidRPr="002F10FA" w:rsidR="002F10FA">
        <w:rPr>
          <w:rFonts w:ascii="Arial" w:hAnsi="Arial" w:cs="Arial"/>
          <w:sz w:val="24"/>
          <w:szCs w:val="24"/>
          <w:highlight w:val="yellow"/>
        </w:rPr>
        <w:t>[Inaudible 01:21:47]</w:t>
      </w:r>
      <w:r w:rsidR="002F10FA">
        <w:rPr>
          <w:rFonts w:ascii="Arial" w:hAnsi="Arial" w:cs="Arial"/>
          <w:sz w:val="24"/>
          <w:szCs w:val="24"/>
        </w:rPr>
        <w:t>.</w:t>
      </w:r>
    </w:p>
    <w:p w:rsidR="002F10FA" w:rsidP="00F65DEC" w:rsidRDefault="002F10FA" w14:paraId="542E9E5A" w14:textId="77777777">
      <w:pPr>
        <w:spacing w:after="0" w:line="240" w:lineRule="auto"/>
        <w:ind w:left="1843" w:hanging="1843"/>
        <w:jc w:val="both"/>
        <w:rPr>
          <w:rFonts w:ascii="Arial" w:hAnsi="Arial" w:cs="Arial"/>
          <w:sz w:val="24"/>
          <w:szCs w:val="24"/>
        </w:rPr>
      </w:pPr>
    </w:p>
    <w:p w:rsidR="002F10FA" w:rsidP="00F65DEC" w:rsidRDefault="00727ADE" w14:paraId="445A270D" w14:textId="7889452A">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We don’t have to do any of the code-breaking though is what they were saying, so it could be the code but we’re not supposed to be doing any of the code-breaking for the…</w:t>
      </w:r>
    </w:p>
    <w:p w:rsidR="002F10FA" w:rsidP="00F65DEC" w:rsidRDefault="002F10FA" w14:paraId="7D92BF56" w14:textId="77777777">
      <w:pPr>
        <w:spacing w:after="0" w:line="240" w:lineRule="auto"/>
        <w:ind w:left="1843" w:hanging="1843"/>
        <w:jc w:val="both"/>
        <w:rPr>
          <w:rFonts w:ascii="Arial" w:hAnsi="Arial" w:cs="Arial"/>
          <w:sz w:val="24"/>
          <w:szCs w:val="24"/>
        </w:rPr>
      </w:pPr>
    </w:p>
    <w:p w:rsidR="002F10FA" w:rsidP="00F65DEC" w:rsidRDefault="00727ADE" w14:paraId="3872D79E" w14:textId="590C5CC4">
      <w:pPr>
        <w:spacing w:after="0" w:line="240" w:lineRule="auto"/>
        <w:ind w:left="1843" w:hanging="1843"/>
        <w:jc w:val="both"/>
        <w:rPr>
          <w:rFonts w:ascii="Arial" w:hAnsi="Arial" w:cs="Arial"/>
          <w:sz w:val="24"/>
          <w:szCs w:val="24"/>
        </w:rPr>
      </w:pPr>
      <w:r>
        <w:rPr>
          <w:rFonts w:ascii="Arial" w:hAnsi="Arial" w:cs="Arial"/>
          <w:sz w:val="24"/>
          <w:szCs w:val="24"/>
        </w:rPr>
        <w:t>Participant 21:</w:t>
      </w:r>
      <w:r w:rsidR="002F10FA">
        <w:rPr>
          <w:rFonts w:ascii="Arial" w:hAnsi="Arial" w:cs="Arial"/>
          <w:sz w:val="24"/>
          <w:szCs w:val="24"/>
        </w:rPr>
        <w:tab/>
      </w:r>
      <w:r w:rsidR="002F10FA">
        <w:rPr>
          <w:rFonts w:ascii="Arial" w:hAnsi="Arial" w:cs="Arial"/>
          <w:sz w:val="24"/>
          <w:szCs w:val="24"/>
        </w:rPr>
        <w:t xml:space="preserve">Okay, that’s fine. </w:t>
      </w:r>
    </w:p>
    <w:p w:rsidR="002F10FA" w:rsidP="00F65DEC" w:rsidRDefault="002F10FA" w14:paraId="0DC7F641" w14:textId="77777777">
      <w:pPr>
        <w:spacing w:after="0" w:line="240" w:lineRule="auto"/>
        <w:ind w:left="1843" w:hanging="1843"/>
        <w:jc w:val="both"/>
        <w:rPr>
          <w:rFonts w:ascii="Arial" w:hAnsi="Arial" w:cs="Arial"/>
          <w:sz w:val="24"/>
          <w:szCs w:val="24"/>
        </w:rPr>
      </w:pPr>
    </w:p>
    <w:p w:rsidR="002F10FA" w:rsidP="00F65DEC" w:rsidRDefault="00727ADE" w14:paraId="472AAE08" w14:textId="4373FE34">
      <w:pPr>
        <w:spacing w:after="0" w:line="240" w:lineRule="auto"/>
        <w:ind w:left="1843" w:hanging="1843"/>
        <w:jc w:val="both"/>
        <w:rPr>
          <w:rFonts w:ascii="Arial" w:hAnsi="Arial" w:cs="Arial"/>
          <w:sz w:val="24"/>
          <w:szCs w:val="24"/>
        </w:rPr>
      </w:pPr>
      <w:r>
        <w:rPr>
          <w:rFonts w:ascii="Arial" w:hAnsi="Arial" w:cs="Arial"/>
          <w:sz w:val="24"/>
          <w:szCs w:val="24"/>
        </w:rPr>
        <w:t>Participant 20:</w:t>
      </w:r>
      <w:r w:rsidR="002F10FA">
        <w:rPr>
          <w:rFonts w:ascii="Arial" w:hAnsi="Arial" w:cs="Arial"/>
          <w:sz w:val="24"/>
          <w:szCs w:val="24"/>
        </w:rPr>
        <w:tab/>
      </w:r>
      <w:r w:rsidR="002F10FA">
        <w:rPr>
          <w:rFonts w:ascii="Arial" w:hAnsi="Arial" w:cs="Arial"/>
          <w:sz w:val="24"/>
          <w:szCs w:val="24"/>
        </w:rPr>
        <w:t xml:space="preserve">This is what she left for Chris, potentially being like a call me on this number kind of thing. I don’t know, or it could be a hint to the codes that he was trying to decode. </w:t>
      </w:r>
    </w:p>
    <w:p w:rsidR="002F10FA" w:rsidP="00F65DEC" w:rsidRDefault="002F10FA" w14:paraId="557BD746" w14:textId="77777777">
      <w:pPr>
        <w:spacing w:after="0" w:line="240" w:lineRule="auto"/>
        <w:ind w:left="1843" w:hanging="1843"/>
        <w:jc w:val="both"/>
        <w:rPr>
          <w:rFonts w:ascii="Arial" w:hAnsi="Arial" w:cs="Arial"/>
          <w:sz w:val="24"/>
          <w:szCs w:val="24"/>
        </w:rPr>
      </w:pPr>
    </w:p>
    <w:p w:rsidR="002F10FA" w:rsidP="00F65DEC" w:rsidRDefault="00727ADE" w14:paraId="5E41B4EF" w14:textId="6CC6254E">
      <w:pPr>
        <w:spacing w:after="0" w:line="240" w:lineRule="auto"/>
        <w:ind w:left="1843" w:hanging="1843"/>
        <w:jc w:val="both"/>
        <w:rPr>
          <w:rFonts w:ascii="Arial" w:hAnsi="Arial" w:cs="Arial"/>
          <w:sz w:val="24"/>
          <w:szCs w:val="24"/>
        </w:rPr>
      </w:pPr>
      <w:r>
        <w:rPr>
          <w:rFonts w:ascii="Arial" w:hAnsi="Arial" w:cs="Arial"/>
          <w:sz w:val="24"/>
          <w:szCs w:val="24"/>
        </w:rPr>
        <w:t>Participant 21:</w:t>
      </w:r>
      <w:r w:rsidR="002F10FA">
        <w:rPr>
          <w:rFonts w:ascii="Arial" w:hAnsi="Arial" w:cs="Arial"/>
          <w:sz w:val="24"/>
          <w:szCs w:val="24"/>
        </w:rPr>
        <w:tab/>
      </w:r>
      <w:r w:rsidR="002F10FA">
        <w:rPr>
          <w:rFonts w:ascii="Arial" w:hAnsi="Arial" w:cs="Arial"/>
          <w:sz w:val="24"/>
          <w:szCs w:val="24"/>
        </w:rPr>
        <w:t xml:space="preserve">Unless </w:t>
      </w:r>
      <w:r w:rsidRPr="002F10FA" w:rsidR="002F10FA">
        <w:rPr>
          <w:rFonts w:ascii="Arial" w:hAnsi="Arial" w:cs="Arial"/>
          <w:sz w:val="24"/>
          <w:szCs w:val="24"/>
          <w:highlight w:val="yellow"/>
        </w:rPr>
        <w:t>[inaudible 01:22:28]</w:t>
      </w:r>
      <w:r w:rsidR="002F10FA">
        <w:rPr>
          <w:rFonts w:ascii="Arial" w:hAnsi="Arial" w:cs="Arial"/>
          <w:sz w:val="24"/>
          <w:szCs w:val="24"/>
        </w:rPr>
        <w:t xml:space="preserve"> as an empty matchbox, maybe for security reasons. </w:t>
      </w:r>
      <w:r w:rsidR="00193C28">
        <w:rPr>
          <w:rFonts w:ascii="Arial" w:hAnsi="Arial" w:cs="Arial"/>
          <w:sz w:val="24"/>
          <w:szCs w:val="24"/>
        </w:rPr>
        <w:t>Once you open it like this, you’re looking at an empty matchbox, when you look at it the other way around…</w:t>
      </w:r>
    </w:p>
    <w:p w:rsidR="00193C28" w:rsidP="00F65DEC" w:rsidRDefault="00193C28" w14:paraId="683DCB76" w14:textId="77777777">
      <w:pPr>
        <w:spacing w:after="0" w:line="240" w:lineRule="auto"/>
        <w:ind w:left="1843" w:hanging="1843"/>
        <w:jc w:val="both"/>
        <w:rPr>
          <w:rFonts w:ascii="Arial" w:hAnsi="Arial" w:cs="Arial"/>
          <w:sz w:val="24"/>
          <w:szCs w:val="24"/>
        </w:rPr>
      </w:pPr>
    </w:p>
    <w:p w:rsidR="00193C28" w:rsidP="00F65DEC" w:rsidRDefault="00727ADE" w14:paraId="6D3C951C" w14:textId="1B540839">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It’s got the number on it. </w:t>
      </w:r>
    </w:p>
    <w:p w:rsidR="00193C28" w:rsidP="00F65DEC" w:rsidRDefault="00193C28" w14:paraId="453E8E7F" w14:textId="77777777">
      <w:pPr>
        <w:spacing w:after="0" w:line="240" w:lineRule="auto"/>
        <w:ind w:left="1843" w:hanging="1843"/>
        <w:jc w:val="both"/>
        <w:rPr>
          <w:rFonts w:ascii="Arial" w:hAnsi="Arial" w:cs="Arial"/>
          <w:sz w:val="24"/>
          <w:szCs w:val="24"/>
        </w:rPr>
      </w:pPr>
    </w:p>
    <w:p w:rsidR="00193C28" w:rsidP="00F65DEC" w:rsidRDefault="00727ADE" w14:paraId="30B5FCC5" w14:textId="647D3229">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It has a meaning…maybe if he sees this…</w:t>
      </w:r>
    </w:p>
    <w:p w:rsidR="00193C28" w:rsidP="00F65DEC" w:rsidRDefault="00193C28" w14:paraId="32A756D2" w14:textId="77777777">
      <w:pPr>
        <w:spacing w:after="0" w:line="240" w:lineRule="auto"/>
        <w:ind w:left="1843" w:hanging="1843"/>
        <w:jc w:val="both"/>
        <w:rPr>
          <w:rFonts w:ascii="Arial" w:hAnsi="Arial" w:cs="Arial"/>
          <w:sz w:val="24"/>
          <w:szCs w:val="24"/>
        </w:rPr>
      </w:pPr>
    </w:p>
    <w:p w:rsidR="00193C28" w:rsidP="00F65DEC" w:rsidRDefault="00727ADE" w14:paraId="07F8D682" w14:textId="109C8258">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Chris didn’t see…not Chris, Nick never saw the matchbox, it said, on the night he died. Chris might have spotted it. </w:t>
      </w:r>
    </w:p>
    <w:p w:rsidR="00193C28" w:rsidP="00F65DEC" w:rsidRDefault="00193C28" w14:paraId="0DF8032D" w14:textId="77777777">
      <w:pPr>
        <w:spacing w:after="0" w:line="240" w:lineRule="auto"/>
        <w:ind w:left="1843" w:hanging="1843"/>
        <w:jc w:val="both"/>
        <w:rPr>
          <w:rFonts w:ascii="Arial" w:hAnsi="Arial" w:cs="Arial"/>
          <w:sz w:val="24"/>
          <w:szCs w:val="24"/>
        </w:rPr>
      </w:pPr>
    </w:p>
    <w:p w:rsidR="00193C28" w:rsidP="00F65DEC" w:rsidRDefault="00727ADE" w14:paraId="2491C5B4" w14:textId="676F09A5">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He never saw the matchbox. You mean he saw it? </w:t>
      </w:r>
    </w:p>
    <w:p w:rsidR="00193C28" w:rsidP="00F65DEC" w:rsidRDefault="00193C28" w14:paraId="7CCE2E13" w14:textId="77777777">
      <w:pPr>
        <w:spacing w:after="0" w:line="240" w:lineRule="auto"/>
        <w:ind w:left="1843" w:hanging="1843"/>
        <w:jc w:val="both"/>
        <w:rPr>
          <w:rFonts w:ascii="Arial" w:hAnsi="Arial" w:cs="Arial"/>
          <w:sz w:val="24"/>
          <w:szCs w:val="24"/>
        </w:rPr>
      </w:pPr>
    </w:p>
    <w:p w:rsidR="00193C28" w:rsidP="00F65DEC" w:rsidRDefault="00727ADE" w14:paraId="53989CB1" w14:textId="601C26B3">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Nick never did. </w:t>
      </w:r>
    </w:p>
    <w:p w:rsidR="00193C28" w:rsidP="00F65DEC" w:rsidRDefault="00193C28" w14:paraId="09064CF3" w14:textId="77777777">
      <w:pPr>
        <w:spacing w:after="0" w:line="240" w:lineRule="auto"/>
        <w:ind w:left="1843" w:hanging="1843"/>
        <w:jc w:val="both"/>
        <w:rPr>
          <w:rFonts w:ascii="Arial" w:hAnsi="Arial" w:cs="Arial"/>
          <w:sz w:val="24"/>
          <w:szCs w:val="24"/>
        </w:rPr>
      </w:pPr>
    </w:p>
    <w:p w:rsidR="00193C28" w:rsidP="00F65DEC" w:rsidRDefault="00727ADE" w14:paraId="382E9DD6" w14:textId="751F83AD">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Okay. </w:t>
      </w:r>
    </w:p>
    <w:p w:rsidR="00193C28" w:rsidP="00F65DEC" w:rsidRDefault="00193C28" w14:paraId="2C1F04F2" w14:textId="77777777">
      <w:pPr>
        <w:spacing w:after="0" w:line="240" w:lineRule="auto"/>
        <w:ind w:left="1843" w:hanging="1843"/>
        <w:jc w:val="both"/>
        <w:rPr>
          <w:rFonts w:ascii="Arial" w:hAnsi="Arial" w:cs="Arial"/>
          <w:sz w:val="24"/>
          <w:szCs w:val="24"/>
        </w:rPr>
      </w:pPr>
    </w:p>
    <w:p w:rsidR="00193C28" w:rsidP="00F65DEC" w:rsidRDefault="00727ADE" w14:paraId="4BCB943A" w14:textId="76BFCBDE">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No, it was said that she left the stuff, the menu and the matchbox, but Nick ran off before he could have seen those. Hmm…but the matchbox, she’s definitely been acting weird. </w:t>
      </w:r>
    </w:p>
    <w:p w:rsidR="00193C28" w:rsidP="00F65DEC" w:rsidRDefault="00193C28" w14:paraId="0DB3CECF" w14:textId="77777777">
      <w:pPr>
        <w:spacing w:after="0" w:line="240" w:lineRule="auto"/>
        <w:ind w:left="1843" w:hanging="1843"/>
        <w:jc w:val="both"/>
        <w:rPr>
          <w:rFonts w:ascii="Arial" w:hAnsi="Arial" w:cs="Arial"/>
          <w:sz w:val="24"/>
          <w:szCs w:val="24"/>
        </w:rPr>
      </w:pPr>
    </w:p>
    <w:p w:rsidR="00193C28" w:rsidP="00F65DEC" w:rsidRDefault="00727ADE" w14:paraId="2BE8C585" w14:textId="7DA542E1">
      <w:pPr>
        <w:spacing w:after="0" w:line="240" w:lineRule="auto"/>
        <w:ind w:left="1843" w:hanging="1843"/>
        <w:jc w:val="both"/>
        <w:rPr>
          <w:rFonts w:ascii="Arial" w:hAnsi="Arial" w:cs="Arial"/>
          <w:sz w:val="24"/>
          <w:szCs w:val="24"/>
        </w:rPr>
      </w:pPr>
      <w:r>
        <w:rPr>
          <w:rFonts w:ascii="Arial" w:hAnsi="Arial" w:cs="Arial"/>
          <w:sz w:val="24"/>
          <w:szCs w:val="24"/>
        </w:rPr>
        <w:t>Participant 19:</w:t>
      </w:r>
      <w:r w:rsidR="00193C28">
        <w:rPr>
          <w:rFonts w:ascii="Arial" w:hAnsi="Arial" w:cs="Arial"/>
          <w:sz w:val="24"/>
          <w:szCs w:val="24"/>
        </w:rPr>
        <w:tab/>
      </w:r>
      <w:r w:rsidR="00193C28">
        <w:rPr>
          <w:rFonts w:ascii="Arial" w:hAnsi="Arial" w:cs="Arial"/>
          <w:sz w:val="24"/>
          <w:szCs w:val="24"/>
        </w:rPr>
        <w:t xml:space="preserve">Yes. </w:t>
      </w:r>
    </w:p>
    <w:p w:rsidR="00193C28" w:rsidP="00F65DEC" w:rsidRDefault="00193C28" w14:paraId="093CB0C3" w14:textId="77777777">
      <w:pPr>
        <w:spacing w:after="0" w:line="240" w:lineRule="auto"/>
        <w:ind w:left="1843" w:hanging="1843"/>
        <w:jc w:val="both"/>
        <w:rPr>
          <w:rFonts w:ascii="Arial" w:hAnsi="Arial" w:cs="Arial"/>
          <w:sz w:val="24"/>
          <w:szCs w:val="24"/>
        </w:rPr>
      </w:pPr>
    </w:p>
    <w:p w:rsidR="00193C28" w:rsidP="00F65DEC" w:rsidRDefault="00727ADE" w14:paraId="0F009779" w14:textId="3320F7B7">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Because of this vital information that was put in here…we should look at it. </w:t>
      </w:r>
    </w:p>
    <w:p w:rsidR="00193C28" w:rsidP="00F65DEC" w:rsidRDefault="00193C28" w14:paraId="0E9DE909" w14:textId="77777777">
      <w:pPr>
        <w:spacing w:after="0" w:line="240" w:lineRule="auto"/>
        <w:ind w:left="1843" w:hanging="1843"/>
        <w:jc w:val="both"/>
        <w:rPr>
          <w:rFonts w:ascii="Arial" w:hAnsi="Arial" w:cs="Arial"/>
          <w:sz w:val="24"/>
          <w:szCs w:val="24"/>
        </w:rPr>
      </w:pPr>
    </w:p>
    <w:p w:rsidR="00193C28" w:rsidP="00F65DEC" w:rsidRDefault="00727ADE" w14:paraId="6B4092BB" w14:textId="1FD4FE9F">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Yes, but we don’t know…we know that she’s been acting weird and, yes…</w:t>
      </w:r>
    </w:p>
    <w:p w:rsidR="00193C28" w:rsidP="00F65DEC" w:rsidRDefault="00193C28" w14:paraId="45AF10CC" w14:textId="77777777">
      <w:pPr>
        <w:spacing w:after="0" w:line="240" w:lineRule="auto"/>
        <w:ind w:left="1843" w:hanging="1843"/>
        <w:jc w:val="both"/>
        <w:rPr>
          <w:rFonts w:ascii="Arial" w:hAnsi="Arial" w:cs="Arial"/>
          <w:sz w:val="24"/>
          <w:szCs w:val="24"/>
        </w:rPr>
      </w:pPr>
    </w:p>
    <w:p w:rsidR="00193C28" w:rsidP="00F65DEC" w:rsidRDefault="00727ADE" w14:paraId="4FC97A36" w14:textId="32FD4AC5">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Because it’s been mentioned and it’s available and it has appeared in one of the photos. </w:t>
      </w:r>
    </w:p>
    <w:p w:rsidR="00193C28" w:rsidP="00F65DEC" w:rsidRDefault="00193C28" w14:paraId="54DD17DB" w14:textId="77777777">
      <w:pPr>
        <w:spacing w:after="0" w:line="240" w:lineRule="auto"/>
        <w:ind w:left="1843" w:hanging="1843"/>
        <w:jc w:val="both"/>
        <w:rPr>
          <w:rFonts w:ascii="Arial" w:hAnsi="Arial" w:cs="Arial"/>
          <w:sz w:val="24"/>
          <w:szCs w:val="24"/>
        </w:rPr>
      </w:pPr>
    </w:p>
    <w:p w:rsidR="00193C28" w:rsidP="00F65DEC" w:rsidRDefault="00727ADE" w14:paraId="4892D29D" w14:textId="26B5A5D6">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Yes, it did appear, that is actually very weird why a matchbox is there. I think…I mean…</w:t>
      </w:r>
    </w:p>
    <w:p w:rsidR="00193C28" w:rsidP="00F65DEC" w:rsidRDefault="00193C28" w14:paraId="758814DF" w14:textId="77777777">
      <w:pPr>
        <w:spacing w:after="0" w:line="240" w:lineRule="auto"/>
        <w:ind w:left="1843" w:hanging="1843"/>
        <w:jc w:val="both"/>
        <w:rPr>
          <w:rFonts w:ascii="Arial" w:hAnsi="Arial" w:cs="Arial"/>
          <w:sz w:val="24"/>
          <w:szCs w:val="24"/>
        </w:rPr>
      </w:pPr>
    </w:p>
    <w:p w:rsidR="00193C28" w:rsidP="00F65DEC" w:rsidRDefault="00727ADE" w14:paraId="0A725717" w14:textId="00D17354">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This must be one of the key points. </w:t>
      </w:r>
    </w:p>
    <w:p w:rsidR="00193C28" w:rsidP="00F65DEC" w:rsidRDefault="00193C28" w14:paraId="6E40ED1D" w14:textId="77777777">
      <w:pPr>
        <w:spacing w:after="0" w:line="240" w:lineRule="auto"/>
        <w:ind w:left="1843" w:hanging="1843"/>
        <w:jc w:val="both"/>
        <w:rPr>
          <w:rFonts w:ascii="Arial" w:hAnsi="Arial" w:cs="Arial"/>
          <w:sz w:val="24"/>
          <w:szCs w:val="24"/>
        </w:rPr>
      </w:pPr>
    </w:p>
    <w:p w:rsidR="00193C28" w:rsidP="00F65DEC" w:rsidRDefault="00727ADE" w14:paraId="553CFFA2" w14:textId="3F673612">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It was something that was left behind, but why would she want to kill Nick is the question? She has no motive to want to kill him that I can figure out, because it’s not even her property company that Cheri tries to sell with. It’s a completely different company. </w:t>
      </w:r>
    </w:p>
    <w:p w:rsidR="00193C28" w:rsidP="00F65DEC" w:rsidRDefault="00193C28" w14:paraId="405ABB5D" w14:textId="77777777">
      <w:pPr>
        <w:spacing w:after="0" w:line="240" w:lineRule="auto"/>
        <w:ind w:left="1843" w:hanging="1843"/>
        <w:jc w:val="both"/>
        <w:rPr>
          <w:rFonts w:ascii="Arial" w:hAnsi="Arial" w:cs="Arial"/>
          <w:sz w:val="24"/>
          <w:szCs w:val="24"/>
        </w:rPr>
      </w:pPr>
    </w:p>
    <w:p w:rsidR="00193C28" w:rsidP="00F65DEC" w:rsidRDefault="00727ADE" w14:paraId="731EE508" w14:textId="4989BB50">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Because if it’s not relevant, it wouldn’t have appeared as an evidence here in the photo. </w:t>
      </w:r>
    </w:p>
    <w:p w:rsidR="00193C28" w:rsidP="00F65DEC" w:rsidRDefault="00193C28" w14:paraId="02084F56" w14:textId="77777777">
      <w:pPr>
        <w:spacing w:after="0" w:line="240" w:lineRule="auto"/>
        <w:ind w:left="1843" w:hanging="1843"/>
        <w:jc w:val="both"/>
        <w:rPr>
          <w:rFonts w:ascii="Arial" w:hAnsi="Arial" w:cs="Arial"/>
          <w:sz w:val="24"/>
          <w:szCs w:val="24"/>
        </w:rPr>
      </w:pPr>
    </w:p>
    <w:p w:rsidR="00193C28" w:rsidP="00F65DEC" w:rsidRDefault="00727ADE" w14:paraId="6CE6FA20" w14:textId="00C19BD3">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I mean…</w:t>
      </w:r>
    </w:p>
    <w:p w:rsidR="00193C28" w:rsidP="00F65DEC" w:rsidRDefault="00193C28" w14:paraId="79EF6059" w14:textId="77777777">
      <w:pPr>
        <w:spacing w:after="0" w:line="240" w:lineRule="auto"/>
        <w:ind w:left="1843" w:hanging="1843"/>
        <w:jc w:val="both"/>
        <w:rPr>
          <w:rFonts w:ascii="Arial" w:hAnsi="Arial" w:cs="Arial"/>
          <w:sz w:val="24"/>
          <w:szCs w:val="24"/>
        </w:rPr>
      </w:pPr>
    </w:p>
    <w:p w:rsidR="00193C28" w:rsidP="00F65DEC" w:rsidRDefault="00727ADE" w14:paraId="74F8241D" w14:textId="17006001">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Because it’s right here. </w:t>
      </w:r>
    </w:p>
    <w:p w:rsidR="00193C28" w:rsidP="00F65DEC" w:rsidRDefault="00193C28" w14:paraId="58944887" w14:textId="77777777">
      <w:pPr>
        <w:spacing w:after="0" w:line="240" w:lineRule="auto"/>
        <w:ind w:left="1843" w:hanging="1843"/>
        <w:jc w:val="both"/>
        <w:rPr>
          <w:rFonts w:ascii="Arial" w:hAnsi="Arial" w:cs="Arial"/>
          <w:sz w:val="24"/>
          <w:szCs w:val="24"/>
        </w:rPr>
      </w:pPr>
    </w:p>
    <w:p w:rsidR="00193C28" w:rsidP="00F65DEC" w:rsidRDefault="00727ADE" w14:paraId="1E4C29EE" w14:textId="38DAD6E8">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Yes, the only weird thing would be if…but that’s…yes…</w:t>
      </w:r>
    </w:p>
    <w:p w:rsidR="00193C28" w:rsidP="00F65DEC" w:rsidRDefault="00193C28" w14:paraId="28C5CCC5" w14:textId="77777777">
      <w:pPr>
        <w:spacing w:after="0" w:line="240" w:lineRule="auto"/>
        <w:ind w:left="1843" w:hanging="1843"/>
        <w:jc w:val="both"/>
        <w:rPr>
          <w:rFonts w:ascii="Arial" w:hAnsi="Arial" w:cs="Arial"/>
          <w:sz w:val="24"/>
          <w:szCs w:val="24"/>
        </w:rPr>
      </w:pPr>
    </w:p>
    <w:p w:rsidR="00193C28" w:rsidP="00F65DEC" w:rsidRDefault="00727ADE" w14:paraId="7FA7176D" w14:textId="4FDFA6F5">
      <w:pPr>
        <w:spacing w:after="0" w:line="240" w:lineRule="auto"/>
        <w:ind w:left="1843" w:hanging="1843"/>
        <w:jc w:val="both"/>
        <w:rPr>
          <w:rFonts w:ascii="Arial" w:hAnsi="Arial" w:cs="Arial"/>
          <w:sz w:val="24"/>
          <w:szCs w:val="24"/>
        </w:rPr>
      </w:pPr>
      <w:r>
        <w:rPr>
          <w:rFonts w:ascii="Arial" w:hAnsi="Arial" w:cs="Arial"/>
          <w:sz w:val="24"/>
          <w:szCs w:val="24"/>
        </w:rPr>
        <w:t>Participant 19:</w:t>
      </w:r>
      <w:r w:rsidR="00193C28">
        <w:rPr>
          <w:rFonts w:ascii="Arial" w:hAnsi="Arial" w:cs="Arial"/>
          <w:sz w:val="24"/>
          <w:szCs w:val="24"/>
        </w:rPr>
        <w:tab/>
      </w:r>
      <w:r w:rsidR="00193C28">
        <w:rPr>
          <w:rFonts w:ascii="Arial" w:hAnsi="Arial" w:cs="Arial"/>
          <w:sz w:val="24"/>
          <w:szCs w:val="24"/>
        </w:rPr>
        <w:t>Has Donna got the…</w:t>
      </w:r>
    </w:p>
    <w:p w:rsidR="00193C28" w:rsidP="00F65DEC" w:rsidRDefault="00193C28" w14:paraId="282AAAC3" w14:textId="77777777">
      <w:pPr>
        <w:spacing w:after="0" w:line="240" w:lineRule="auto"/>
        <w:ind w:left="1843" w:hanging="1843"/>
        <w:jc w:val="both"/>
        <w:rPr>
          <w:rFonts w:ascii="Arial" w:hAnsi="Arial" w:cs="Arial"/>
          <w:sz w:val="24"/>
          <w:szCs w:val="24"/>
        </w:rPr>
      </w:pPr>
    </w:p>
    <w:p w:rsidR="00193C28" w:rsidP="00F65DEC" w:rsidRDefault="00727ADE" w14:paraId="13C16F8E" w14:textId="4CC08435">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Or maybe it fell off from the pocket of someone…</w:t>
      </w:r>
    </w:p>
    <w:p w:rsidR="00193C28" w:rsidP="00F65DEC" w:rsidRDefault="00193C28" w14:paraId="18F1B13D" w14:textId="77777777">
      <w:pPr>
        <w:spacing w:after="0" w:line="240" w:lineRule="auto"/>
        <w:ind w:left="1843" w:hanging="1843"/>
        <w:jc w:val="both"/>
        <w:rPr>
          <w:rFonts w:ascii="Arial" w:hAnsi="Arial" w:cs="Arial"/>
          <w:sz w:val="24"/>
          <w:szCs w:val="24"/>
        </w:rPr>
      </w:pPr>
    </w:p>
    <w:p w:rsidR="00193C28" w:rsidP="00F65DEC" w:rsidRDefault="00727ADE" w14:paraId="480A095F" w14:textId="6947828D">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Someone, yes. I mean, because…</w:t>
      </w:r>
    </w:p>
    <w:p w:rsidR="00193C28" w:rsidP="00F65DEC" w:rsidRDefault="00193C28" w14:paraId="5845EC45" w14:textId="77777777">
      <w:pPr>
        <w:spacing w:after="0" w:line="240" w:lineRule="auto"/>
        <w:ind w:left="1843" w:hanging="1843"/>
        <w:jc w:val="both"/>
        <w:rPr>
          <w:rFonts w:ascii="Arial" w:hAnsi="Arial" w:cs="Arial"/>
          <w:sz w:val="24"/>
          <w:szCs w:val="24"/>
        </w:rPr>
      </w:pPr>
    </w:p>
    <w:p w:rsidR="00193C28" w:rsidP="00F65DEC" w:rsidRDefault="00727ADE" w14:paraId="652C19F8" w14:textId="6B3BAC48">
      <w:pPr>
        <w:spacing w:after="0" w:line="240" w:lineRule="auto"/>
        <w:ind w:left="1843" w:hanging="1843"/>
        <w:jc w:val="both"/>
        <w:rPr>
          <w:rFonts w:ascii="Arial" w:hAnsi="Arial" w:cs="Arial"/>
          <w:sz w:val="24"/>
          <w:szCs w:val="24"/>
        </w:rPr>
      </w:pPr>
      <w:r>
        <w:rPr>
          <w:rFonts w:ascii="Arial" w:hAnsi="Arial" w:cs="Arial"/>
          <w:sz w:val="24"/>
          <w:szCs w:val="24"/>
        </w:rPr>
        <w:t>Participant 21:</w:t>
      </w:r>
      <w:r w:rsidR="00193C28">
        <w:rPr>
          <w:rFonts w:ascii="Arial" w:hAnsi="Arial" w:cs="Arial"/>
          <w:sz w:val="24"/>
          <w:szCs w:val="24"/>
        </w:rPr>
        <w:tab/>
      </w:r>
      <w:r w:rsidR="00193C28">
        <w:rPr>
          <w:rFonts w:ascii="Arial" w:hAnsi="Arial" w:cs="Arial"/>
          <w:sz w:val="24"/>
          <w:szCs w:val="24"/>
        </w:rPr>
        <w:t xml:space="preserve">Maybe the investigator. </w:t>
      </w:r>
    </w:p>
    <w:p w:rsidR="00193C28" w:rsidP="00F65DEC" w:rsidRDefault="00193C28" w14:paraId="1B02A2F5" w14:textId="77777777">
      <w:pPr>
        <w:spacing w:after="0" w:line="240" w:lineRule="auto"/>
        <w:ind w:left="1843" w:hanging="1843"/>
        <w:jc w:val="both"/>
        <w:rPr>
          <w:rFonts w:ascii="Arial" w:hAnsi="Arial" w:cs="Arial"/>
          <w:sz w:val="24"/>
          <w:szCs w:val="24"/>
        </w:rPr>
      </w:pPr>
    </w:p>
    <w:p w:rsidR="00193C28" w:rsidP="00F65DEC" w:rsidRDefault="00727ADE" w14:paraId="59C70E55" w14:textId="79AAB4B7">
      <w:pPr>
        <w:spacing w:after="0" w:line="240" w:lineRule="auto"/>
        <w:ind w:left="1843" w:hanging="1843"/>
        <w:jc w:val="both"/>
        <w:rPr>
          <w:rFonts w:ascii="Arial" w:hAnsi="Arial" w:cs="Arial"/>
          <w:sz w:val="24"/>
          <w:szCs w:val="24"/>
        </w:rPr>
      </w:pPr>
      <w:r>
        <w:rPr>
          <w:rFonts w:ascii="Arial" w:hAnsi="Arial" w:cs="Arial"/>
          <w:sz w:val="24"/>
          <w:szCs w:val="24"/>
        </w:rPr>
        <w:t>Participant 20:</w:t>
      </w:r>
      <w:r w:rsidR="00193C28">
        <w:rPr>
          <w:rFonts w:ascii="Arial" w:hAnsi="Arial" w:cs="Arial"/>
          <w:sz w:val="24"/>
          <w:szCs w:val="24"/>
        </w:rPr>
        <w:tab/>
      </w:r>
      <w:r w:rsidR="00193C28">
        <w:rPr>
          <w:rFonts w:ascii="Arial" w:hAnsi="Arial" w:cs="Arial"/>
          <w:sz w:val="24"/>
          <w:szCs w:val="24"/>
        </w:rPr>
        <w:t xml:space="preserve">Yes, because I think this is the photo that Carmen went and took later, someone like Donna could have been there, dropped the matchbox and that’s how she figured out, or some weird shit was happening. I don’t think it’s her though who did it. </w:t>
      </w:r>
    </w:p>
    <w:p w:rsidR="00193C28" w:rsidP="00F65DEC" w:rsidRDefault="00193C28" w14:paraId="39470D98" w14:textId="77777777">
      <w:pPr>
        <w:spacing w:after="0" w:line="240" w:lineRule="auto"/>
        <w:ind w:left="1843" w:hanging="1843"/>
        <w:jc w:val="both"/>
        <w:rPr>
          <w:rFonts w:ascii="Arial" w:hAnsi="Arial" w:cs="Arial"/>
          <w:sz w:val="24"/>
          <w:szCs w:val="24"/>
        </w:rPr>
      </w:pPr>
    </w:p>
    <w:p w:rsidR="00193C28" w:rsidP="00F65DEC" w:rsidRDefault="00727ADE" w14:paraId="6145E340" w14:textId="1E19C9A4">
      <w:pPr>
        <w:spacing w:after="0" w:line="240" w:lineRule="auto"/>
        <w:ind w:left="1843" w:hanging="1843"/>
        <w:jc w:val="both"/>
        <w:rPr>
          <w:rFonts w:ascii="Arial" w:hAnsi="Arial" w:cs="Arial"/>
          <w:sz w:val="24"/>
          <w:szCs w:val="24"/>
        </w:rPr>
      </w:pPr>
      <w:r>
        <w:rPr>
          <w:rFonts w:ascii="Arial" w:hAnsi="Arial" w:cs="Arial"/>
          <w:sz w:val="24"/>
          <w:szCs w:val="24"/>
        </w:rPr>
        <w:t>Researcher 1:</w:t>
      </w:r>
      <w:r w:rsidR="00193C28">
        <w:rPr>
          <w:rFonts w:ascii="Arial" w:hAnsi="Arial" w:cs="Arial"/>
          <w:sz w:val="24"/>
          <w:szCs w:val="24"/>
        </w:rPr>
        <w:tab/>
      </w:r>
      <w:r w:rsidR="00193C28">
        <w:rPr>
          <w:rFonts w:ascii="Arial" w:hAnsi="Arial" w:cs="Arial"/>
          <w:sz w:val="24"/>
          <w:szCs w:val="24"/>
        </w:rPr>
        <w:t xml:space="preserve">You have five minutes left, so try to wrap up, please. At the end I want to hear who you think did it and reasons for it. </w:t>
      </w:r>
    </w:p>
    <w:p w:rsidR="009555D6" w:rsidP="00F65DEC" w:rsidRDefault="009555D6" w14:paraId="72D788EF" w14:textId="77777777">
      <w:pPr>
        <w:spacing w:after="0" w:line="240" w:lineRule="auto"/>
        <w:ind w:left="1843" w:hanging="1843"/>
        <w:jc w:val="both"/>
        <w:rPr>
          <w:rFonts w:ascii="Arial" w:hAnsi="Arial" w:cs="Arial"/>
          <w:sz w:val="24"/>
          <w:szCs w:val="24"/>
        </w:rPr>
      </w:pPr>
    </w:p>
    <w:p w:rsidR="009555D6" w:rsidP="00F65DEC" w:rsidRDefault="00727ADE" w14:paraId="78F986C2" w14:textId="5114AEFA">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Because we need…</w:t>
      </w:r>
    </w:p>
    <w:p w:rsidR="009555D6" w:rsidP="00F65DEC" w:rsidRDefault="009555D6" w14:paraId="4872C6D3" w14:textId="77777777">
      <w:pPr>
        <w:spacing w:after="0" w:line="240" w:lineRule="auto"/>
        <w:ind w:left="1843" w:hanging="1843"/>
        <w:jc w:val="both"/>
        <w:rPr>
          <w:rFonts w:ascii="Arial" w:hAnsi="Arial" w:cs="Arial"/>
          <w:sz w:val="24"/>
          <w:szCs w:val="24"/>
        </w:rPr>
      </w:pPr>
    </w:p>
    <w:p w:rsidR="009555D6" w:rsidP="00F65DEC" w:rsidRDefault="00727ADE" w14:paraId="6E488B96" w14:textId="53E393BB">
      <w:pPr>
        <w:spacing w:after="0" w:line="240" w:lineRule="auto"/>
        <w:ind w:left="1843" w:hanging="1843"/>
        <w:jc w:val="both"/>
        <w:rPr>
          <w:rFonts w:ascii="Arial" w:hAnsi="Arial" w:cs="Arial"/>
          <w:sz w:val="24"/>
          <w:szCs w:val="24"/>
        </w:rPr>
      </w:pPr>
      <w:r>
        <w:rPr>
          <w:rFonts w:ascii="Arial" w:hAnsi="Arial" w:cs="Arial"/>
          <w:sz w:val="24"/>
          <w:szCs w:val="24"/>
        </w:rPr>
        <w:t>Participant 21:</w:t>
      </w:r>
      <w:r w:rsidR="009555D6">
        <w:rPr>
          <w:rFonts w:ascii="Arial" w:hAnsi="Arial" w:cs="Arial"/>
          <w:sz w:val="24"/>
          <w:szCs w:val="24"/>
        </w:rPr>
        <w:tab/>
      </w:r>
      <w:r w:rsidR="00F65DEC">
        <w:rPr>
          <w:rFonts w:ascii="Arial" w:hAnsi="Arial" w:cs="Arial"/>
          <w:sz w:val="24"/>
          <w:szCs w:val="24"/>
        </w:rPr>
        <w:t xml:space="preserve">So, </w:t>
      </w:r>
      <w:r w:rsidR="009555D6">
        <w:rPr>
          <w:rFonts w:ascii="Arial" w:hAnsi="Arial" w:cs="Arial"/>
          <w:sz w:val="24"/>
          <w:szCs w:val="24"/>
        </w:rPr>
        <w:t xml:space="preserve">to summarise, I think it’s Chris, but I’m not sure </w:t>
      </w:r>
      <w:r w:rsidRPr="009555D6" w:rsidR="009555D6">
        <w:rPr>
          <w:rFonts w:ascii="Arial" w:hAnsi="Arial" w:cs="Arial"/>
          <w:sz w:val="24"/>
          <w:szCs w:val="24"/>
          <w:highlight w:val="yellow"/>
        </w:rPr>
        <w:t>[inaudible 01:25:20]</w:t>
      </w:r>
      <w:r w:rsidR="009555D6">
        <w:rPr>
          <w:rFonts w:ascii="Arial" w:hAnsi="Arial" w:cs="Arial"/>
          <w:sz w:val="24"/>
          <w:szCs w:val="24"/>
        </w:rPr>
        <w:t xml:space="preserve">. </w:t>
      </w:r>
    </w:p>
    <w:p w:rsidR="009555D6" w:rsidP="00F65DEC" w:rsidRDefault="009555D6" w14:paraId="59B49F8F" w14:textId="77777777">
      <w:pPr>
        <w:spacing w:after="0" w:line="240" w:lineRule="auto"/>
        <w:ind w:left="1843" w:hanging="1843"/>
        <w:jc w:val="both"/>
        <w:rPr>
          <w:rFonts w:ascii="Arial" w:hAnsi="Arial" w:cs="Arial"/>
          <w:sz w:val="24"/>
          <w:szCs w:val="24"/>
        </w:rPr>
      </w:pPr>
    </w:p>
    <w:p w:rsidR="009555D6" w:rsidP="00F65DEC" w:rsidRDefault="00727ADE" w14:paraId="798A3474" w14:textId="36DCD217">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I mean, Donna was nearby, she went for a drive to clear some air, so Chris might have taken it…well, no, she left the matchbox behind. Oh, so Donna left the matchbox at the bar, so she didn’t have it. </w:t>
      </w:r>
    </w:p>
    <w:p w:rsidR="009555D6" w:rsidP="00F65DEC" w:rsidRDefault="009555D6" w14:paraId="5B6F21CA" w14:textId="77777777">
      <w:pPr>
        <w:spacing w:after="0" w:line="240" w:lineRule="auto"/>
        <w:ind w:left="1843" w:hanging="1843"/>
        <w:jc w:val="both"/>
        <w:rPr>
          <w:rFonts w:ascii="Arial" w:hAnsi="Arial" w:cs="Arial"/>
          <w:sz w:val="24"/>
          <w:szCs w:val="24"/>
        </w:rPr>
      </w:pPr>
    </w:p>
    <w:p w:rsidR="009555D6" w:rsidP="00F65DEC" w:rsidRDefault="00727ADE" w14:paraId="590AF96F" w14:textId="0528FC7B">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What time did she leave the bar, do we know? </w:t>
      </w:r>
    </w:p>
    <w:p w:rsidR="009555D6" w:rsidP="00F65DEC" w:rsidRDefault="009555D6" w14:paraId="5167EE2B" w14:textId="77777777">
      <w:pPr>
        <w:spacing w:after="0" w:line="240" w:lineRule="auto"/>
        <w:ind w:left="1843" w:hanging="1843"/>
        <w:jc w:val="both"/>
        <w:rPr>
          <w:rFonts w:ascii="Arial" w:hAnsi="Arial" w:cs="Arial"/>
          <w:sz w:val="24"/>
          <w:szCs w:val="24"/>
        </w:rPr>
      </w:pPr>
    </w:p>
    <w:p w:rsidR="009555D6" w:rsidP="00F65DEC" w:rsidRDefault="00727ADE" w14:paraId="08ABF9D9" w14:textId="19D6FA25">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Before it closed. She was gone and then Nick ran away afterwards. </w:t>
      </w:r>
      <w:r w:rsidR="00F65DEC">
        <w:rPr>
          <w:rFonts w:ascii="Arial" w:hAnsi="Arial" w:cs="Arial"/>
          <w:sz w:val="24"/>
          <w:szCs w:val="24"/>
        </w:rPr>
        <w:t xml:space="preserve">So, </w:t>
      </w:r>
      <w:r w:rsidR="009555D6">
        <w:rPr>
          <w:rFonts w:ascii="Arial" w:hAnsi="Arial" w:cs="Arial"/>
          <w:sz w:val="24"/>
          <w:szCs w:val="24"/>
        </w:rPr>
        <w:t>she left…</w:t>
      </w:r>
    </w:p>
    <w:p w:rsidR="009555D6" w:rsidP="00F65DEC" w:rsidRDefault="009555D6" w14:paraId="25CCA7CE" w14:textId="77777777">
      <w:pPr>
        <w:spacing w:after="0" w:line="240" w:lineRule="auto"/>
        <w:ind w:left="1843" w:hanging="1843"/>
        <w:jc w:val="both"/>
        <w:rPr>
          <w:rFonts w:ascii="Arial" w:hAnsi="Arial" w:cs="Arial"/>
          <w:sz w:val="24"/>
          <w:szCs w:val="24"/>
        </w:rPr>
      </w:pPr>
    </w:p>
    <w:p w:rsidR="009555D6" w:rsidP="00F65DEC" w:rsidRDefault="00727ADE" w14:paraId="51CC1E21" w14:textId="691AFBE2">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Who was left in the bar?</w:t>
      </w:r>
    </w:p>
    <w:p w:rsidR="009555D6" w:rsidP="00F65DEC" w:rsidRDefault="009555D6" w14:paraId="56BF3E25" w14:textId="77777777">
      <w:pPr>
        <w:spacing w:after="0" w:line="240" w:lineRule="auto"/>
        <w:ind w:left="1843" w:hanging="1843"/>
        <w:jc w:val="both"/>
        <w:rPr>
          <w:rFonts w:ascii="Arial" w:hAnsi="Arial" w:cs="Arial"/>
          <w:sz w:val="24"/>
          <w:szCs w:val="24"/>
        </w:rPr>
      </w:pPr>
    </w:p>
    <w:p w:rsidR="009555D6" w:rsidP="00F65DEC" w:rsidRDefault="00727ADE" w14:paraId="3B1C560B" w14:textId="764C609A">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Carmen. She did lock-up and she waited for Chris but never saw him come back. I’m pretty sure it’s not her, although she would also have a lot of motive, but she wouldn’t be flagging it up as… She wouldn’t be the one being, like, ah, something suspicious here if she basically inherited it and everything, fine. </w:t>
      </w:r>
    </w:p>
    <w:p w:rsidR="009555D6" w:rsidP="00F65DEC" w:rsidRDefault="009555D6" w14:paraId="764102FF" w14:textId="77777777">
      <w:pPr>
        <w:spacing w:after="0" w:line="240" w:lineRule="auto"/>
        <w:ind w:left="1843" w:hanging="1843"/>
        <w:jc w:val="both"/>
        <w:rPr>
          <w:rFonts w:ascii="Arial" w:hAnsi="Arial" w:cs="Arial"/>
          <w:sz w:val="24"/>
          <w:szCs w:val="24"/>
        </w:rPr>
      </w:pPr>
    </w:p>
    <w:p w:rsidR="009555D6" w:rsidP="00F65DEC" w:rsidRDefault="00727ADE" w14:paraId="6881C59E" w14:textId="2192148F">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Yes. </w:t>
      </w:r>
    </w:p>
    <w:p w:rsidR="009555D6" w:rsidP="00F65DEC" w:rsidRDefault="009555D6" w14:paraId="623D936C" w14:textId="77777777">
      <w:pPr>
        <w:spacing w:after="0" w:line="240" w:lineRule="auto"/>
        <w:ind w:left="1843" w:hanging="1843"/>
        <w:jc w:val="both"/>
        <w:rPr>
          <w:rFonts w:ascii="Arial" w:hAnsi="Arial" w:cs="Arial"/>
          <w:sz w:val="24"/>
          <w:szCs w:val="24"/>
        </w:rPr>
      </w:pPr>
    </w:p>
    <w:p w:rsidR="009555D6" w:rsidP="00F65DEC" w:rsidRDefault="00727ADE" w14:paraId="0C74B0AD" w14:textId="2F2C98D8">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F65DEC">
        <w:rPr>
          <w:rFonts w:ascii="Arial" w:hAnsi="Arial" w:cs="Arial"/>
          <w:sz w:val="24"/>
          <w:szCs w:val="24"/>
        </w:rPr>
        <w:t xml:space="preserve">So, </w:t>
      </w:r>
      <w:r w:rsidR="009555D6">
        <w:rPr>
          <w:rFonts w:ascii="Arial" w:hAnsi="Arial" w:cs="Arial"/>
          <w:sz w:val="24"/>
          <w:szCs w:val="24"/>
        </w:rPr>
        <w:t xml:space="preserve">Chris had the motive of wanting Cheri, wanting Nick out of the picture, wanting to help Cheri with getting the bar sold. Means of being there, and the opportunity of… Yes, means, he’s tall enough, probably pretty strong, so could shove someone quite easily, and he was around there at the scene of the crime and has a tendency of acting threatening, which would mean he’d be likely, and would have the influence to bury potential murder. </w:t>
      </w:r>
    </w:p>
    <w:p w:rsidR="009555D6" w:rsidP="00F65DEC" w:rsidRDefault="009555D6" w14:paraId="129B62AC" w14:textId="77777777">
      <w:pPr>
        <w:spacing w:after="0" w:line="240" w:lineRule="auto"/>
        <w:ind w:left="1843" w:hanging="1843"/>
        <w:jc w:val="both"/>
        <w:rPr>
          <w:rFonts w:ascii="Arial" w:hAnsi="Arial" w:cs="Arial"/>
          <w:sz w:val="24"/>
          <w:szCs w:val="24"/>
        </w:rPr>
      </w:pPr>
    </w:p>
    <w:p w:rsidR="009555D6" w:rsidP="00F65DEC" w:rsidRDefault="009555D6" w14:paraId="21D45B03" w14:textId="79DCDC8A">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I mean, you know, unless somehow because Cheri did borrow the car from Nick, and she left the boots in his car…but at the same time, she’s not tall enough to be the devil, not even with those boots on. </w:t>
      </w:r>
    </w:p>
    <w:p w:rsidR="009555D6" w:rsidP="00F65DEC" w:rsidRDefault="009555D6" w14:paraId="58B67320" w14:textId="77777777">
      <w:pPr>
        <w:spacing w:after="0" w:line="240" w:lineRule="auto"/>
        <w:ind w:left="1843" w:hanging="1843"/>
        <w:jc w:val="both"/>
        <w:rPr>
          <w:rFonts w:ascii="Arial" w:hAnsi="Arial" w:cs="Arial"/>
          <w:sz w:val="24"/>
          <w:szCs w:val="24"/>
        </w:rPr>
      </w:pPr>
    </w:p>
    <w:p w:rsidR="009555D6" w:rsidP="00F65DEC" w:rsidRDefault="00727ADE" w14:paraId="395A5E4E" w14:textId="2C6B03E5">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She’s not tall enough. </w:t>
      </w:r>
    </w:p>
    <w:p w:rsidR="009555D6" w:rsidP="00F65DEC" w:rsidRDefault="009555D6" w14:paraId="29AF5F0E" w14:textId="77777777">
      <w:pPr>
        <w:spacing w:after="0" w:line="240" w:lineRule="auto"/>
        <w:ind w:left="1843" w:hanging="1843"/>
        <w:jc w:val="both"/>
        <w:rPr>
          <w:rFonts w:ascii="Arial" w:hAnsi="Arial" w:cs="Arial"/>
          <w:sz w:val="24"/>
          <w:szCs w:val="24"/>
        </w:rPr>
      </w:pPr>
    </w:p>
    <w:p w:rsidR="009555D6" w:rsidP="00F65DEC" w:rsidRDefault="00727ADE" w14:paraId="3A1D10C4" w14:textId="48C2B464">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I mean, he might have driven the car with her, she might have cleaned up the boots. </w:t>
      </w:r>
    </w:p>
    <w:p w:rsidR="009555D6" w:rsidP="00F65DEC" w:rsidRDefault="009555D6" w14:paraId="7588328F" w14:textId="77777777">
      <w:pPr>
        <w:spacing w:after="0" w:line="240" w:lineRule="auto"/>
        <w:ind w:left="1843" w:hanging="1843"/>
        <w:jc w:val="both"/>
        <w:rPr>
          <w:rFonts w:ascii="Arial" w:hAnsi="Arial" w:cs="Arial"/>
          <w:sz w:val="24"/>
          <w:szCs w:val="24"/>
        </w:rPr>
      </w:pPr>
    </w:p>
    <w:p w:rsidR="009555D6" w:rsidP="00F65DEC" w:rsidRDefault="00727ADE" w14:paraId="33D657F5" w14:textId="16D820B9">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Is the photo zoomed in? </w:t>
      </w:r>
    </w:p>
    <w:p w:rsidR="009555D6" w:rsidP="00F65DEC" w:rsidRDefault="009555D6" w14:paraId="456BEAF6" w14:textId="77777777">
      <w:pPr>
        <w:spacing w:after="0" w:line="240" w:lineRule="auto"/>
        <w:ind w:left="1843" w:hanging="1843"/>
        <w:jc w:val="both"/>
        <w:rPr>
          <w:rFonts w:ascii="Arial" w:hAnsi="Arial" w:cs="Arial"/>
          <w:sz w:val="24"/>
          <w:szCs w:val="24"/>
        </w:rPr>
      </w:pPr>
    </w:p>
    <w:p w:rsidR="009555D6" w:rsidP="00F65DEC" w:rsidRDefault="00727ADE" w14:paraId="2004A0DA" w14:textId="3F786F29">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Of the car?</w:t>
      </w:r>
    </w:p>
    <w:p w:rsidR="009555D6" w:rsidP="00F65DEC" w:rsidRDefault="009555D6" w14:paraId="2A9C8606" w14:textId="77777777">
      <w:pPr>
        <w:spacing w:after="0" w:line="240" w:lineRule="auto"/>
        <w:ind w:left="1843" w:hanging="1843"/>
        <w:jc w:val="both"/>
        <w:rPr>
          <w:rFonts w:ascii="Arial" w:hAnsi="Arial" w:cs="Arial"/>
          <w:sz w:val="24"/>
          <w:szCs w:val="24"/>
        </w:rPr>
      </w:pPr>
    </w:p>
    <w:p w:rsidR="009555D6" w:rsidP="00F65DEC" w:rsidRDefault="00727ADE" w14:paraId="76D88491" w14:textId="5A2F103A">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The CCTV, like…oh, no, probably not. Who’s that shadow? Do you see the red face and then there’s a shadow as well?</w:t>
      </w:r>
    </w:p>
    <w:p w:rsidR="009555D6" w:rsidP="00F65DEC" w:rsidRDefault="009555D6" w14:paraId="51E984E2" w14:textId="77777777">
      <w:pPr>
        <w:spacing w:after="0" w:line="240" w:lineRule="auto"/>
        <w:ind w:left="1843" w:hanging="1843"/>
        <w:jc w:val="both"/>
        <w:rPr>
          <w:rFonts w:ascii="Arial" w:hAnsi="Arial" w:cs="Arial"/>
          <w:sz w:val="24"/>
          <w:szCs w:val="24"/>
        </w:rPr>
      </w:pPr>
    </w:p>
    <w:p w:rsidR="009555D6" w:rsidP="00F65DEC" w:rsidRDefault="00727ADE" w14:paraId="1D1A4E7C" w14:textId="50430DA1">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That might be the reflection of the light. Because the light will be inside the place as well as outside. </w:t>
      </w:r>
    </w:p>
    <w:p w:rsidR="009555D6" w:rsidP="00F65DEC" w:rsidRDefault="009555D6" w14:paraId="6B3833FC" w14:textId="77777777">
      <w:pPr>
        <w:spacing w:after="0" w:line="240" w:lineRule="auto"/>
        <w:ind w:left="1843" w:hanging="1843"/>
        <w:jc w:val="both"/>
        <w:rPr>
          <w:rFonts w:ascii="Arial" w:hAnsi="Arial" w:cs="Arial"/>
          <w:sz w:val="24"/>
          <w:szCs w:val="24"/>
        </w:rPr>
      </w:pPr>
    </w:p>
    <w:p w:rsidR="009555D6" w:rsidP="00F65DEC" w:rsidRDefault="00727ADE" w14:paraId="3C037F93" w14:textId="217EF71D">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Oh, it could be. Hmm…</w:t>
      </w:r>
    </w:p>
    <w:p w:rsidR="009555D6" w:rsidP="00F65DEC" w:rsidRDefault="009555D6" w14:paraId="4B4B3346" w14:textId="77777777">
      <w:pPr>
        <w:spacing w:after="0" w:line="240" w:lineRule="auto"/>
        <w:ind w:left="1843" w:hanging="1843"/>
        <w:jc w:val="both"/>
        <w:rPr>
          <w:rFonts w:ascii="Arial" w:hAnsi="Arial" w:cs="Arial"/>
          <w:sz w:val="24"/>
          <w:szCs w:val="24"/>
        </w:rPr>
      </w:pPr>
    </w:p>
    <w:p w:rsidR="009555D6" w:rsidP="00F65DEC" w:rsidRDefault="00727ADE" w14:paraId="17258626" w14:textId="2B9ABDEF">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Because someone would have had to have been standing very close to the devil to cast that shadow otherwise. </w:t>
      </w:r>
    </w:p>
    <w:p w:rsidR="009555D6" w:rsidP="00F65DEC" w:rsidRDefault="009555D6" w14:paraId="340C9625" w14:textId="77777777">
      <w:pPr>
        <w:spacing w:after="0" w:line="240" w:lineRule="auto"/>
        <w:ind w:left="1843" w:hanging="1843"/>
        <w:jc w:val="both"/>
        <w:rPr>
          <w:rFonts w:ascii="Arial" w:hAnsi="Arial" w:cs="Arial"/>
          <w:sz w:val="24"/>
          <w:szCs w:val="24"/>
        </w:rPr>
      </w:pPr>
    </w:p>
    <w:p w:rsidR="009555D6" w:rsidP="00F65DEC" w:rsidRDefault="00727ADE" w14:paraId="3F108B12" w14:textId="4BC0BC5D">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Yes. </w:t>
      </w:r>
    </w:p>
    <w:p w:rsidR="009555D6" w:rsidP="00F65DEC" w:rsidRDefault="009555D6" w14:paraId="658160D6" w14:textId="77777777">
      <w:pPr>
        <w:spacing w:after="0" w:line="240" w:lineRule="auto"/>
        <w:ind w:left="1843" w:hanging="1843"/>
        <w:jc w:val="both"/>
        <w:rPr>
          <w:rFonts w:ascii="Arial" w:hAnsi="Arial" w:cs="Arial"/>
          <w:sz w:val="24"/>
          <w:szCs w:val="24"/>
        </w:rPr>
      </w:pPr>
    </w:p>
    <w:p w:rsidR="009555D6" w:rsidP="00F65DEC" w:rsidRDefault="00727ADE" w14:paraId="7CAB1AB6" w14:textId="2DB0A520">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At the end of the day, if we got it wrong, it’s not the end of the world, you know? We have a logical train of thought. </w:t>
      </w:r>
    </w:p>
    <w:p w:rsidR="009555D6" w:rsidP="00F65DEC" w:rsidRDefault="009555D6" w14:paraId="3564BAA8" w14:textId="77777777">
      <w:pPr>
        <w:spacing w:after="0" w:line="240" w:lineRule="auto"/>
        <w:ind w:left="1843" w:hanging="1843"/>
        <w:jc w:val="both"/>
        <w:rPr>
          <w:rFonts w:ascii="Arial" w:hAnsi="Arial" w:cs="Arial"/>
          <w:sz w:val="24"/>
          <w:szCs w:val="24"/>
        </w:rPr>
      </w:pPr>
    </w:p>
    <w:p w:rsidR="009555D6" w:rsidP="00F65DEC" w:rsidRDefault="00727ADE" w14:paraId="29875480" w14:textId="761D7512">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Shall we just finish time? </w:t>
      </w:r>
    </w:p>
    <w:p w:rsidR="009555D6" w:rsidP="00F65DEC" w:rsidRDefault="009555D6" w14:paraId="0ABF91B5" w14:textId="77777777">
      <w:pPr>
        <w:spacing w:after="0" w:line="240" w:lineRule="auto"/>
        <w:ind w:left="1843" w:hanging="1843"/>
        <w:jc w:val="both"/>
        <w:rPr>
          <w:rFonts w:ascii="Arial" w:hAnsi="Arial" w:cs="Arial"/>
          <w:sz w:val="24"/>
          <w:szCs w:val="24"/>
        </w:rPr>
      </w:pPr>
    </w:p>
    <w:p w:rsidR="009555D6" w:rsidP="00F65DEC" w:rsidRDefault="00727ADE" w14:paraId="6D2D41EF" w14:textId="7417DE6F">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Yes. </w:t>
      </w:r>
    </w:p>
    <w:p w:rsidR="009555D6" w:rsidP="00F65DEC" w:rsidRDefault="009555D6" w14:paraId="700060FD" w14:textId="77777777">
      <w:pPr>
        <w:spacing w:after="0" w:line="240" w:lineRule="auto"/>
        <w:ind w:left="1843" w:hanging="1843"/>
        <w:jc w:val="both"/>
        <w:rPr>
          <w:rFonts w:ascii="Arial" w:hAnsi="Arial" w:cs="Arial"/>
          <w:sz w:val="24"/>
          <w:szCs w:val="24"/>
        </w:rPr>
      </w:pPr>
    </w:p>
    <w:p w:rsidR="009555D6" w:rsidP="00F65DEC" w:rsidRDefault="00727ADE" w14:paraId="62D947E2" w14:textId="257F2776">
      <w:pPr>
        <w:spacing w:after="0" w:line="240" w:lineRule="auto"/>
        <w:ind w:left="1843" w:hanging="1843"/>
        <w:jc w:val="both"/>
        <w:rPr>
          <w:rFonts w:ascii="Arial" w:hAnsi="Arial" w:cs="Arial"/>
          <w:sz w:val="24"/>
          <w:szCs w:val="24"/>
        </w:rPr>
      </w:pPr>
      <w:r>
        <w:rPr>
          <w:rFonts w:ascii="Arial" w:hAnsi="Arial" w:cs="Arial"/>
          <w:sz w:val="24"/>
          <w:szCs w:val="24"/>
        </w:rPr>
        <w:t>Researcher 1:</w:t>
      </w:r>
      <w:r w:rsidR="009555D6">
        <w:rPr>
          <w:rFonts w:ascii="Arial" w:hAnsi="Arial" w:cs="Arial"/>
          <w:sz w:val="24"/>
          <w:szCs w:val="24"/>
        </w:rPr>
        <w:tab/>
      </w:r>
      <w:r w:rsidR="009555D6">
        <w:rPr>
          <w:rFonts w:ascii="Arial" w:hAnsi="Arial" w:cs="Arial"/>
          <w:sz w:val="24"/>
          <w:szCs w:val="24"/>
        </w:rPr>
        <w:t xml:space="preserve">Yes? Have you decided as a group? </w:t>
      </w:r>
    </w:p>
    <w:p w:rsidR="009555D6" w:rsidP="00F65DEC" w:rsidRDefault="009555D6" w14:paraId="3DEF94B7" w14:textId="77777777">
      <w:pPr>
        <w:spacing w:after="0" w:line="240" w:lineRule="auto"/>
        <w:ind w:left="1843" w:hanging="1843"/>
        <w:jc w:val="both"/>
        <w:rPr>
          <w:rFonts w:ascii="Arial" w:hAnsi="Arial" w:cs="Arial"/>
          <w:sz w:val="24"/>
          <w:szCs w:val="24"/>
        </w:rPr>
      </w:pPr>
    </w:p>
    <w:p w:rsidR="009555D6" w:rsidP="00F65DEC" w:rsidRDefault="00727ADE" w14:paraId="6249A8C4" w14:textId="29AAB009">
      <w:pPr>
        <w:spacing w:after="0" w:line="240" w:lineRule="auto"/>
        <w:ind w:left="1843" w:hanging="1843"/>
        <w:jc w:val="both"/>
        <w:rPr>
          <w:rFonts w:ascii="Arial" w:hAnsi="Arial" w:cs="Arial"/>
          <w:sz w:val="24"/>
          <w:szCs w:val="24"/>
        </w:rPr>
      </w:pPr>
      <w:r>
        <w:rPr>
          <w:rFonts w:ascii="Arial" w:hAnsi="Arial" w:cs="Arial"/>
          <w:sz w:val="24"/>
          <w:szCs w:val="24"/>
        </w:rPr>
        <w:t>Participant 21:</w:t>
      </w:r>
      <w:r w:rsidR="009555D6">
        <w:rPr>
          <w:rFonts w:ascii="Arial" w:hAnsi="Arial" w:cs="Arial"/>
          <w:sz w:val="24"/>
          <w:szCs w:val="24"/>
        </w:rPr>
        <w:tab/>
      </w:r>
      <w:r w:rsidR="009555D6">
        <w:rPr>
          <w:rFonts w:ascii="Arial" w:hAnsi="Arial" w:cs="Arial"/>
          <w:sz w:val="24"/>
          <w:szCs w:val="24"/>
        </w:rPr>
        <w:t xml:space="preserve">Yes. </w:t>
      </w:r>
    </w:p>
    <w:p w:rsidR="009555D6" w:rsidP="00F65DEC" w:rsidRDefault="009555D6" w14:paraId="583E978F" w14:textId="77777777">
      <w:pPr>
        <w:spacing w:after="0" w:line="240" w:lineRule="auto"/>
        <w:ind w:left="1843" w:hanging="1843"/>
        <w:jc w:val="both"/>
        <w:rPr>
          <w:rFonts w:ascii="Arial" w:hAnsi="Arial" w:cs="Arial"/>
          <w:sz w:val="24"/>
          <w:szCs w:val="24"/>
        </w:rPr>
      </w:pPr>
    </w:p>
    <w:p w:rsidR="009555D6" w:rsidP="00F65DEC" w:rsidRDefault="00727ADE" w14:paraId="363E203E" w14:textId="0B019AD4">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I think so. </w:t>
      </w:r>
    </w:p>
    <w:p w:rsidR="009555D6" w:rsidP="00F65DEC" w:rsidRDefault="009555D6" w14:paraId="09C09CB5" w14:textId="77777777">
      <w:pPr>
        <w:spacing w:after="0" w:line="240" w:lineRule="auto"/>
        <w:ind w:left="1843" w:hanging="1843"/>
        <w:jc w:val="both"/>
        <w:rPr>
          <w:rFonts w:ascii="Arial" w:hAnsi="Arial" w:cs="Arial"/>
          <w:sz w:val="24"/>
          <w:szCs w:val="24"/>
        </w:rPr>
      </w:pPr>
    </w:p>
    <w:p w:rsidR="009555D6" w:rsidP="00F65DEC" w:rsidRDefault="00727ADE" w14:paraId="2079B54A" w14:textId="4060CE23">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Yes. We believe it was Chris. </w:t>
      </w:r>
    </w:p>
    <w:p w:rsidR="009555D6" w:rsidP="00F65DEC" w:rsidRDefault="009555D6" w14:paraId="37947385" w14:textId="77777777">
      <w:pPr>
        <w:spacing w:after="0" w:line="240" w:lineRule="auto"/>
        <w:ind w:left="1843" w:hanging="1843"/>
        <w:jc w:val="both"/>
        <w:rPr>
          <w:rFonts w:ascii="Arial" w:hAnsi="Arial" w:cs="Arial"/>
          <w:sz w:val="24"/>
          <w:szCs w:val="24"/>
        </w:rPr>
      </w:pPr>
    </w:p>
    <w:p w:rsidR="009555D6" w:rsidP="00F65DEC" w:rsidRDefault="00727ADE" w14:paraId="5B2F7993" w14:textId="670478F1">
      <w:pPr>
        <w:spacing w:after="0" w:line="240" w:lineRule="auto"/>
        <w:ind w:left="1843" w:hanging="1843"/>
        <w:jc w:val="both"/>
        <w:rPr>
          <w:rFonts w:ascii="Arial" w:hAnsi="Arial" w:cs="Arial"/>
          <w:sz w:val="24"/>
          <w:szCs w:val="24"/>
        </w:rPr>
      </w:pPr>
      <w:r>
        <w:rPr>
          <w:rFonts w:ascii="Arial" w:hAnsi="Arial" w:cs="Arial"/>
          <w:sz w:val="24"/>
          <w:szCs w:val="24"/>
        </w:rPr>
        <w:t>Researcher 1:</w:t>
      </w:r>
      <w:r w:rsidR="009555D6">
        <w:rPr>
          <w:rFonts w:ascii="Arial" w:hAnsi="Arial" w:cs="Arial"/>
          <w:sz w:val="24"/>
          <w:szCs w:val="24"/>
        </w:rPr>
        <w:tab/>
      </w:r>
      <w:r w:rsidR="009555D6">
        <w:rPr>
          <w:rFonts w:ascii="Arial" w:hAnsi="Arial" w:cs="Arial"/>
          <w:sz w:val="24"/>
          <w:szCs w:val="24"/>
        </w:rPr>
        <w:t xml:space="preserve">Okay, if you’re ready with one minute to spare, please give me your group answer and the reasons. </w:t>
      </w:r>
    </w:p>
    <w:p w:rsidR="009555D6" w:rsidP="00F65DEC" w:rsidRDefault="009555D6" w14:paraId="10677D41" w14:textId="77777777">
      <w:pPr>
        <w:spacing w:after="0" w:line="240" w:lineRule="auto"/>
        <w:ind w:left="1843" w:hanging="1843"/>
        <w:jc w:val="both"/>
        <w:rPr>
          <w:rFonts w:ascii="Arial" w:hAnsi="Arial" w:cs="Arial"/>
          <w:sz w:val="24"/>
          <w:szCs w:val="24"/>
        </w:rPr>
      </w:pPr>
    </w:p>
    <w:p w:rsidR="009555D6" w:rsidP="00F65DEC" w:rsidRDefault="00727ADE" w14:paraId="518D6147" w14:textId="57A72062">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We believe it’s Chris. He was near the scene of the crime, he was in the area right before the devil man showed up, with evidence of he’s about the right height to be the devil man. Motivation-wise, he has been getting very close to Nick’s wife, who’s been wanting to sell the bar but Nick’s not been letting her, and also Nick wrote her out the will as well, so she probably doesn’t want him around the picture very much. He would have been tall enough, strong enough and able to also cover up the murder as well because it was all mentioned he did sports and stuff like that, but, you know, young guy, tall enough, could push him off the cliff, you know? </w:t>
      </w:r>
    </w:p>
    <w:p w:rsidR="009555D6" w:rsidP="00F65DEC" w:rsidRDefault="009555D6" w14:paraId="3F158441" w14:textId="77777777">
      <w:pPr>
        <w:spacing w:after="0" w:line="240" w:lineRule="auto"/>
        <w:ind w:left="1843" w:hanging="1843"/>
        <w:jc w:val="both"/>
        <w:rPr>
          <w:rFonts w:ascii="Arial" w:hAnsi="Arial" w:cs="Arial"/>
          <w:sz w:val="24"/>
          <w:szCs w:val="24"/>
        </w:rPr>
      </w:pPr>
    </w:p>
    <w:p w:rsidR="009555D6" w:rsidP="00F65DEC" w:rsidRDefault="009555D6" w14:paraId="31FBFF7D" w14:textId="77B31F41">
      <w:pPr>
        <w:spacing w:after="0" w:line="240" w:lineRule="auto"/>
        <w:ind w:left="1843" w:hanging="1843"/>
        <w:jc w:val="both"/>
        <w:rPr>
          <w:rFonts w:ascii="Arial" w:hAnsi="Arial" w:cs="Arial"/>
          <w:sz w:val="24"/>
          <w:szCs w:val="24"/>
        </w:rPr>
      </w:pPr>
      <w:r>
        <w:rPr>
          <w:rFonts w:ascii="Arial" w:hAnsi="Arial" w:cs="Arial"/>
          <w:sz w:val="24"/>
          <w:szCs w:val="24"/>
        </w:rPr>
        <w:tab/>
      </w:r>
      <w:r>
        <w:rPr>
          <w:rFonts w:ascii="Arial" w:hAnsi="Arial" w:cs="Arial"/>
          <w:sz w:val="24"/>
          <w:szCs w:val="24"/>
        </w:rPr>
        <w:t xml:space="preserve">He was the one in charge of investigating the dead body and there were no signs of foul play, whatsoever. He was also known to be threatening to people who had been investigating stuff a little too closely. </w:t>
      </w:r>
    </w:p>
    <w:p w:rsidR="009555D6" w:rsidP="00F65DEC" w:rsidRDefault="009555D6" w14:paraId="2A0C45D1" w14:textId="77777777">
      <w:pPr>
        <w:spacing w:after="0" w:line="240" w:lineRule="auto"/>
        <w:ind w:left="1843" w:hanging="1843"/>
        <w:jc w:val="both"/>
        <w:rPr>
          <w:rFonts w:ascii="Arial" w:hAnsi="Arial" w:cs="Arial"/>
          <w:sz w:val="24"/>
          <w:szCs w:val="24"/>
        </w:rPr>
      </w:pPr>
    </w:p>
    <w:p w:rsidR="009555D6" w:rsidP="00F65DEC" w:rsidRDefault="00727ADE" w14:paraId="13763C0C" w14:textId="7A10E552">
      <w:pPr>
        <w:spacing w:after="0" w:line="240" w:lineRule="auto"/>
        <w:ind w:left="1843" w:hanging="1843"/>
        <w:jc w:val="both"/>
        <w:rPr>
          <w:rFonts w:ascii="Arial" w:hAnsi="Arial" w:cs="Arial"/>
          <w:sz w:val="24"/>
          <w:szCs w:val="24"/>
        </w:rPr>
      </w:pPr>
      <w:r>
        <w:rPr>
          <w:rFonts w:ascii="Arial" w:hAnsi="Arial" w:cs="Arial"/>
          <w:sz w:val="24"/>
          <w:szCs w:val="24"/>
        </w:rPr>
        <w:t>Researcher 1:</w:t>
      </w:r>
      <w:r w:rsidR="009555D6">
        <w:rPr>
          <w:rFonts w:ascii="Arial" w:hAnsi="Arial" w:cs="Arial"/>
          <w:sz w:val="24"/>
          <w:szCs w:val="24"/>
        </w:rPr>
        <w:tab/>
      </w:r>
      <w:r w:rsidR="009555D6">
        <w:rPr>
          <w:rFonts w:ascii="Arial" w:hAnsi="Arial" w:cs="Arial"/>
          <w:sz w:val="24"/>
          <w:szCs w:val="24"/>
        </w:rPr>
        <w:t xml:space="preserve">Okay, is there anything you would like to add? </w:t>
      </w:r>
    </w:p>
    <w:p w:rsidR="009555D6" w:rsidP="00F65DEC" w:rsidRDefault="009555D6" w14:paraId="5C016662" w14:textId="77777777">
      <w:pPr>
        <w:spacing w:after="0" w:line="240" w:lineRule="auto"/>
        <w:ind w:left="1843" w:hanging="1843"/>
        <w:jc w:val="both"/>
        <w:rPr>
          <w:rFonts w:ascii="Arial" w:hAnsi="Arial" w:cs="Arial"/>
          <w:sz w:val="24"/>
          <w:szCs w:val="24"/>
        </w:rPr>
      </w:pPr>
    </w:p>
    <w:p w:rsidR="009555D6" w:rsidP="00F65DEC" w:rsidRDefault="00727ADE" w14:paraId="690F84E7" w14:textId="4B422A02">
      <w:pPr>
        <w:spacing w:after="0" w:line="240" w:lineRule="auto"/>
        <w:ind w:left="1843" w:hanging="1843"/>
        <w:jc w:val="both"/>
        <w:rPr>
          <w:rFonts w:ascii="Arial" w:hAnsi="Arial" w:cs="Arial"/>
          <w:sz w:val="24"/>
          <w:szCs w:val="24"/>
        </w:rPr>
      </w:pPr>
      <w:r>
        <w:rPr>
          <w:rFonts w:ascii="Arial" w:hAnsi="Arial" w:cs="Arial"/>
          <w:sz w:val="24"/>
          <w:szCs w:val="24"/>
        </w:rPr>
        <w:t>Participant 19:</w:t>
      </w:r>
      <w:r w:rsidR="009555D6">
        <w:rPr>
          <w:rFonts w:ascii="Arial" w:hAnsi="Arial" w:cs="Arial"/>
          <w:sz w:val="24"/>
          <w:szCs w:val="24"/>
        </w:rPr>
        <w:tab/>
      </w:r>
      <w:r w:rsidR="009555D6">
        <w:rPr>
          <w:rFonts w:ascii="Arial" w:hAnsi="Arial" w:cs="Arial"/>
          <w:sz w:val="24"/>
          <w:szCs w:val="24"/>
        </w:rPr>
        <w:t xml:space="preserve">I don’t think so. </w:t>
      </w:r>
    </w:p>
    <w:p w:rsidR="009555D6" w:rsidP="00F65DEC" w:rsidRDefault="009555D6" w14:paraId="6C88D62F" w14:textId="77777777">
      <w:pPr>
        <w:spacing w:after="0" w:line="240" w:lineRule="auto"/>
        <w:ind w:left="1843" w:hanging="1843"/>
        <w:jc w:val="both"/>
        <w:rPr>
          <w:rFonts w:ascii="Arial" w:hAnsi="Arial" w:cs="Arial"/>
          <w:sz w:val="24"/>
          <w:szCs w:val="24"/>
        </w:rPr>
      </w:pPr>
    </w:p>
    <w:p w:rsidR="009555D6" w:rsidP="00F65DEC" w:rsidRDefault="00727ADE" w14:paraId="50E5AC55" w14:textId="22F2DBB2">
      <w:pPr>
        <w:spacing w:after="0" w:line="240" w:lineRule="auto"/>
        <w:ind w:left="1843" w:hanging="1843"/>
        <w:jc w:val="both"/>
        <w:rPr>
          <w:rFonts w:ascii="Arial" w:hAnsi="Arial" w:cs="Arial"/>
          <w:sz w:val="24"/>
          <w:szCs w:val="24"/>
        </w:rPr>
      </w:pPr>
      <w:r>
        <w:rPr>
          <w:rFonts w:ascii="Arial" w:hAnsi="Arial" w:cs="Arial"/>
          <w:sz w:val="24"/>
          <w:szCs w:val="24"/>
        </w:rPr>
        <w:t>Participant 20:</w:t>
      </w:r>
      <w:r w:rsidR="009555D6">
        <w:rPr>
          <w:rFonts w:ascii="Arial" w:hAnsi="Arial" w:cs="Arial"/>
          <w:sz w:val="24"/>
          <w:szCs w:val="24"/>
        </w:rPr>
        <w:tab/>
      </w:r>
      <w:r w:rsidR="009555D6">
        <w:rPr>
          <w:rFonts w:ascii="Arial" w:hAnsi="Arial" w:cs="Arial"/>
          <w:sz w:val="24"/>
          <w:szCs w:val="24"/>
        </w:rPr>
        <w:t xml:space="preserve">There is some weird things with Donna and the matchbox and things like that but I think Chris has got the easiest storyline to follow. </w:t>
      </w:r>
    </w:p>
    <w:p w:rsidR="00CA7FD4" w:rsidP="00F65DEC" w:rsidRDefault="00CA7FD4" w14:paraId="228B32F8" w14:textId="77777777">
      <w:pPr>
        <w:spacing w:after="0" w:line="240" w:lineRule="auto"/>
        <w:ind w:left="1843" w:hanging="1843"/>
        <w:jc w:val="both"/>
        <w:rPr>
          <w:rFonts w:ascii="Arial" w:hAnsi="Arial" w:cs="Arial"/>
          <w:sz w:val="24"/>
          <w:szCs w:val="24"/>
        </w:rPr>
      </w:pPr>
    </w:p>
    <w:p w:rsidR="00CA7FD4" w:rsidP="00F65DEC" w:rsidRDefault="00727ADE" w14:paraId="1724FC7A" w14:textId="0AB32AAF">
      <w:pPr>
        <w:spacing w:after="0" w:line="240" w:lineRule="auto"/>
        <w:ind w:left="1843" w:hanging="1843"/>
        <w:jc w:val="both"/>
        <w:rPr>
          <w:rFonts w:ascii="Arial" w:hAnsi="Arial" w:cs="Arial"/>
          <w:sz w:val="24"/>
          <w:szCs w:val="24"/>
        </w:rPr>
      </w:pPr>
      <w:r>
        <w:rPr>
          <w:rFonts w:ascii="Arial" w:hAnsi="Arial" w:cs="Arial"/>
          <w:sz w:val="24"/>
          <w:szCs w:val="24"/>
        </w:rPr>
        <w:t>Researcher 1:</w:t>
      </w:r>
      <w:r w:rsidR="00CA7FD4">
        <w:rPr>
          <w:rFonts w:ascii="Arial" w:hAnsi="Arial" w:cs="Arial"/>
          <w:sz w:val="24"/>
          <w:szCs w:val="24"/>
        </w:rPr>
        <w:tab/>
      </w:r>
      <w:r w:rsidR="00CA7FD4">
        <w:rPr>
          <w:rFonts w:ascii="Arial" w:hAnsi="Arial" w:cs="Arial"/>
          <w:sz w:val="24"/>
          <w:szCs w:val="24"/>
        </w:rPr>
        <w:t xml:space="preserve">Okay, if that’s it, then I will stop the timer, pause the recording. </w:t>
      </w:r>
      <w:r w:rsidR="00F65DEC">
        <w:rPr>
          <w:rFonts w:ascii="Arial" w:hAnsi="Arial" w:cs="Arial"/>
          <w:sz w:val="24"/>
          <w:szCs w:val="24"/>
        </w:rPr>
        <w:t xml:space="preserve">So, </w:t>
      </w:r>
      <w:r w:rsidR="00CA7FD4">
        <w:rPr>
          <w:rFonts w:ascii="Arial" w:hAnsi="Arial" w:cs="Arial"/>
          <w:sz w:val="24"/>
          <w:szCs w:val="24"/>
        </w:rPr>
        <w:t xml:space="preserve">we’re recording again, and here is the solution. </w:t>
      </w:r>
    </w:p>
    <w:p w:rsidR="00CA7FD4" w:rsidP="00F65DEC" w:rsidRDefault="00CA7FD4" w14:paraId="7824BA9C" w14:textId="77777777">
      <w:pPr>
        <w:spacing w:after="0" w:line="240" w:lineRule="auto"/>
        <w:ind w:left="1843" w:hanging="1843"/>
        <w:jc w:val="both"/>
        <w:rPr>
          <w:rFonts w:ascii="Arial" w:hAnsi="Arial" w:cs="Arial"/>
          <w:sz w:val="24"/>
          <w:szCs w:val="24"/>
        </w:rPr>
      </w:pPr>
    </w:p>
    <w:p w:rsidR="00CA7FD4" w:rsidP="00F65DEC" w:rsidRDefault="00727ADE" w14:paraId="122CD6D2" w14:textId="726D24B4">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Oh, god. Cheri was the one that did it. Okay, that makes sense, actually. Cheri Webster is behind bars. Okay…</w:t>
      </w:r>
    </w:p>
    <w:p w:rsidR="00CA7FD4" w:rsidP="00F65DEC" w:rsidRDefault="00CA7FD4" w14:paraId="56199E41" w14:textId="77777777">
      <w:pPr>
        <w:spacing w:after="0" w:line="240" w:lineRule="auto"/>
        <w:ind w:left="1843" w:hanging="1843"/>
        <w:jc w:val="both"/>
        <w:rPr>
          <w:rFonts w:ascii="Arial" w:hAnsi="Arial" w:cs="Arial"/>
          <w:sz w:val="24"/>
          <w:szCs w:val="24"/>
        </w:rPr>
      </w:pPr>
    </w:p>
    <w:p w:rsidR="00CA7FD4" w:rsidP="00F65DEC" w:rsidRDefault="00727ADE" w14:paraId="36C18BCD" w14:textId="28E6EFD3">
      <w:pPr>
        <w:spacing w:after="0" w:line="240" w:lineRule="auto"/>
        <w:ind w:left="1843" w:hanging="1843"/>
        <w:jc w:val="both"/>
        <w:rPr>
          <w:rFonts w:ascii="Arial" w:hAnsi="Arial" w:cs="Arial"/>
          <w:sz w:val="24"/>
          <w:szCs w:val="24"/>
        </w:rPr>
      </w:pPr>
      <w:r>
        <w:rPr>
          <w:rFonts w:ascii="Arial" w:hAnsi="Arial" w:cs="Arial"/>
          <w:sz w:val="24"/>
          <w:szCs w:val="24"/>
        </w:rPr>
        <w:t>Participant 19:</w:t>
      </w:r>
      <w:r w:rsidR="00CA7FD4">
        <w:rPr>
          <w:rFonts w:ascii="Arial" w:hAnsi="Arial" w:cs="Arial"/>
          <w:sz w:val="24"/>
          <w:szCs w:val="24"/>
        </w:rPr>
        <w:tab/>
      </w:r>
      <w:r w:rsidR="00CA7FD4">
        <w:rPr>
          <w:rFonts w:ascii="Arial" w:hAnsi="Arial" w:cs="Arial"/>
          <w:sz w:val="24"/>
          <w:szCs w:val="24"/>
        </w:rPr>
        <w:t xml:space="preserve">Damn. </w:t>
      </w:r>
    </w:p>
    <w:p w:rsidR="00CA7FD4" w:rsidP="00F65DEC" w:rsidRDefault="00CA7FD4" w14:paraId="59CEEE1D" w14:textId="77777777">
      <w:pPr>
        <w:spacing w:after="0" w:line="240" w:lineRule="auto"/>
        <w:ind w:left="1843" w:hanging="1843"/>
        <w:jc w:val="both"/>
        <w:rPr>
          <w:rFonts w:ascii="Arial" w:hAnsi="Arial" w:cs="Arial"/>
          <w:sz w:val="24"/>
          <w:szCs w:val="24"/>
        </w:rPr>
      </w:pPr>
    </w:p>
    <w:p w:rsidR="00CA7FD4" w:rsidP="00F65DEC" w:rsidRDefault="00727ADE" w14:paraId="58A4C02B" w14:textId="2DBC3F36">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I mean, it could have been a joint effort thing, let me double-check. Homicide…Cheri Webster has been charged with the murder of her husband, the motive would be financial gain. Cool. Cheri kind of…I mean, I was actually starting to think towards the end there that it was weird that the car thing, and the boots in the car…</w:t>
      </w:r>
    </w:p>
    <w:p w:rsidR="00CA7FD4" w:rsidP="00F65DEC" w:rsidRDefault="00CA7FD4" w14:paraId="70525889" w14:textId="77777777">
      <w:pPr>
        <w:spacing w:after="0" w:line="240" w:lineRule="auto"/>
        <w:ind w:left="1843" w:hanging="1843"/>
        <w:jc w:val="both"/>
        <w:rPr>
          <w:rFonts w:ascii="Arial" w:hAnsi="Arial" w:cs="Arial"/>
          <w:sz w:val="24"/>
          <w:szCs w:val="24"/>
        </w:rPr>
      </w:pPr>
    </w:p>
    <w:p w:rsidR="00CA7FD4" w:rsidP="00F65DEC" w:rsidRDefault="00727ADE" w14:paraId="124319A4" w14:textId="7C6C8587">
      <w:pPr>
        <w:spacing w:after="0" w:line="240" w:lineRule="auto"/>
        <w:ind w:left="1843" w:hanging="1843"/>
        <w:jc w:val="both"/>
        <w:rPr>
          <w:rFonts w:ascii="Arial" w:hAnsi="Arial" w:cs="Arial"/>
          <w:sz w:val="24"/>
          <w:szCs w:val="24"/>
        </w:rPr>
      </w:pPr>
      <w:r>
        <w:rPr>
          <w:rFonts w:ascii="Arial" w:hAnsi="Arial" w:cs="Arial"/>
          <w:sz w:val="24"/>
          <w:szCs w:val="24"/>
        </w:rPr>
        <w:t>Participant 19:</w:t>
      </w:r>
      <w:r w:rsidR="00CA7FD4">
        <w:rPr>
          <w:rFonts w:ascii="Arial" w:hAnsi="Arial" w:cs="Arial"/>
          <w:sz w:val="24"/>
          <w:szCs w:val="24"/>
        </w:rPr>
        <w:tab/>
      </w:r>
      <w:r w:rsidR="00CA7FD4">
        <w:rPr>
          <w:rFonts w:ascii="Arial" w:hAnsi="Arial" w:cs="Arial"/>
          <w:sz w:val="24"/>
          <w:szCs w:val="24"/>
        </w:rPr>
        <w:t xml:space="preserve">Yes. </w:t>
      </w:r>
    </w:p>
    <w:p w:rsidR="00CA7FD4" w:rsidP="00F65DEC" w:rsidRDefault="00CA7FD4" w14:paraId="7E9821EA" w14:textId="77777777">
      <w:pPr>
        <w:spacing w:after="0" w:line="240" w:lineRule="auto"/>
        <w:ind w:left="1843" w:hanging="1843"/>
        <w:jc w:val="both"/>
        <w:rPr>
          <w:rFonts w:ascii="Arial" w:hAnsi="Arial" w:cs="Arial"/>
          <w:sz w:val="24"/>
          <w:szCs w:val="24"/>
        </w:rPr>
      </w:pPr>
    </w:p>
    <w:p w:rsidR="00CA7FD4" w:rsidP="00F65DEC" w:rsidRDefault="00727ADE" w14:paraId="728123B4" w14:textId="721DFAAE">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But, like…</w:t>
      </w:r>
    </w:p>
    <w:p w:rsidR="00CA7FD4" w:rsidP="00F65DEC" w:rsidRDefault="00CA7FD4" w14:paraId="7A28EDAE" w14:textId="77777777">
      <w:pPr>
        <w:spacing w:after="0" w:line="240" w:lineRule="auto"/>
        <w:ind w:left="1843" w:hanging="1843"/>
        <w:jc w:val="both"/>
        <w:rPr>
          <w:rFonts w:ascii="Arial" w:hAnsi="Arial" w:cs="Arial"/>
          <w:sz w:val="24"/>
          <w:szCs w:val="24"/>
        </w:rPr>
      </w:pPr>
    </w:p>
    <w:p w:rsidR="00CA7FD4" w:rsidP="00F65DEC" w:rsidRDefault="00727ADE" w14:paraId="389D974B" w14:textId="6BFA651E">
      <w:pPr>
        <w:spacing w:after="0" w:line="240" w:lineRule="auto"/>
        <w:ind w:left="1843" w:hanging="1843"/>
        <w:jc w:val="both"/>
        <w:rPr>
          <w:rFonts w:ascii="Arial" w:hAnsi="Arial" w:cs="Arial"/>
          <w:sz w:val="24"/>
          <w:szCs w:val="24"/>
        </w:rPr>
      </w:pPr>
      <w:r>
        <w:rPr>
          <w:rFonts w:ascii="Arial" w:hAnsi="Arial" w:cs="Arial"/>
          <w:sz w:val="24"/>
          <w:szCs w:val="24"/>
        </w:rPr>
        <w:t>Participant 19:</w:t>
      </w:r>
      <w:r w:rsidR="00CA7FD4">
        <w:rPr>
          <w:rFonts w:ascii="Arial" w:hAnsi="Arial" w:cs="Arial"/>
          <w:sz w:val="24"/>
          <w:szCs w:val="24"/>
        </w:rPr>
        <w:tab/>
      </w:r>
      <w:r w:rsidR="00CA7FD4">
        <w:rPr>
          <w:rFonts w:ascii="Arial" w:hAnsi="Arial" w:cs="Arial"/>
          <w:sz w:val="24"/>
          <w:szCs w:val="24"/>
        </w:rPr>
        <w:t xml:space="preserve">It’s weird though with her height though. </w:t>
      </w:r>
    </w:p>
    <w:p w:rsidR="00CA7FD4" w:rsidP="00F65DEC" w:rsidRDefault="00CA7FD4" w14:paraId="05049EEE" w14:textId="77777777">
      <w:pPr>
        <w:spacing w:after="0" w:line="240" w:lineRule="auto"/>
        <w:ind w:left="1843" w:hanging="1843"/>
        <w:jc w:val="both"/>
        <w:rPr>
          <w:rFonts w:ascii="Arial" w:hAnsi="Arial" w:cs="Arial"/>
          <w:sz w:val="24"/>
          <w:szCs w:val="24"/>
        </w:rPr>
      </w:pPr>
    </w:p>
    <w:p w:rsidR="00CA7FD4" w:rsidP="00F65DEC" w:rsidRDefault="00727ADE" w14:paraId="62FF3511" w14:textId="06BD3F5D">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 xml:space="preserve">Yes. </w:t>
      </w:r>
    </w:p>
    <w:p w:rsidR="00CA7FD4" w:rsidP="00F65DEC" w:rsidRDefault="00CA7FD4" w14:paraId="4CD838D3" w14:textId="77777777">
      <w:pPr>
        <w:spacing w:after="0" w:line="240" w:lineRule="auto"/>
        <w:ind w:left="1843" w:hanging="1843"/>
        <w:jc w:val="both"/>
        <w:rPr>
          <w:rFonts w:ascii="Arial" w:hAnsi="Arial" w:cs="Arial"/>
          <w:sz w:val="24"/>
          <w:szCs w:val="24"/>
        </w:rPr>
      </w:pPr>
    </w:p>
    <w:p w:rsidR="00CA7FD4" w:rsidP="00F65DEC" w:rsidRDefault="00727ADE" w14:paraId="558EE849" w14:textId="0428F88B">
      <w:pPr>
        <w:spacing w:after="0" w:line="240" w:lineRule="auto"/>
        <w:ind w:left="1843" w:hanging="1843"/>
        <w:jc w:val="both"/>
        <w:rPr>
          <w:rFonts w:ascii="Arial" w:hAnsi="Arial" w:cs="Arial"/>
          <w:sz w:val="24"/>
          <w:szCs w:val="24"/>
        </w:rPr>
      </w:pPr>
      <w:r>
        <w:rPr>
          <w:rFonts w:ascii="Arial" w:hAnsi="Arial" w:cs="Arial"/>
          <w:sz w:val="24"/>
          <w:szCs w:val="24"/>
        </w:rPr>
        <w:t>Participant 19:</w:t>
      </w:r>
      <w:r w:rsidR="00CA7FD4">
        <w:rPr>
          <w:rFonts w:ascii="Arial" w:hAnsi="Arial" w:cs="Arial"/>
          <w:sz w:val="24"/>
          <w:szCs w:val="24"/>
        </w:rPr>
        <w:tab/>
      </w:r>
      <w:r w:rsidR="00CA7FD4">
        <w:rPr>
          <w:rFonts w:ascii="Arial" w:hAnsi="Arial" w:cs="Arial"/>
          <w:sz w:val="24"/>
          <w:szCs w:val="24"/>
        </w:rPr>
        <w:t xml:space="preserve">And with the CCTV was, like, is that not Cheri there? </w:t>
      </w:r>
    </w:p>
    <w:p w:rsidR="00CA7FD4" w:rsidP="00F65DEC" w:rsidRDefault="00CA7FD4" w14:paraId="43152A30" w14:textId="77777777">
      <w:pPr>
        <w:spacing w:after="0" w:line="240" w:lineRule="auto"/>
        <w:ind w:left="1843" w:hanging="1843"/>
        <w:jc w:val="both"/>
        <w:rPr>
          <w:rFonts w:ascii="Arial" w:hAnsi="Arial" w:cs="Arial"/>
          <w:sz w:val="24"/>
          <w:szCs w:val="24"/>
        </w:rPr>
      </w:pPr>
    </w:p>
    <w:p w:rsidR="00CA7FD4" w:rsidP="00F65DEC" w:rsidRDefault="00727ADE" w14:paraId="0B905AC1" w14:textId="6BF2B6C9">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 xml:space="preserve">No, that’s Carmen. </w:t>
      </w:r>
    </w:p>
    <w:p w:rsidR="00CA7FD4" w:rsidP="00F65DEC" w:rsidRDefault="00CA7FD4" w14:paraId="246B5757" w14:textId="77777777">
      <w:pPr>
        <w:spacing w:after="0" w:line="240" w:lineRule="auto"/>
        <w:ind w:left="1843" w:hanging="1843"/>
        <w:jc w:val="both"/>
        <w:rPr>
          <w:rFonts w:ascii="Arial" w:hAnsi="Arial" w:cs="Arial"/>
          <w:sz w:val="24"/>
          <w:szCs w:val="24"/>
        </w:rPr>
      </w:pPr>
    </w:p>
    <w:p w:rsidR="00CA7FD4" w:rsidP="00F65DEC" w:rsidRDefault="00727ADE" w14:paraId="090D8BDE" w14:textId="7D48004A">
      <w:pPr>
        <w:spacing w:after="0" w:line="240" w:lineRule="auto"/>
        <w:ind w:left="1843" w:hanging="1843"/>
        <w:jc w:val="both"/>
        <w:rPr>
          <w:rFonts w:ascii="Arial" w:hAnsi="Arial" w:cs="Arial"/>
          <w:sz w:val="24"/>
          <w:szCs w:val="24"/>
        </w:rPr>
      </w:pPr>
      <w:r>
        <w:rPr>
          <w:rFonts w:ascii="Arial" w:hAnsi="Arial" w:cs="Arial"/>
          <w:sz w:val="24"/>
          <w:szCs w:val="24"/>
        </w:rPr>
        <w:t>Participant 19:</w:t>
      </w:r>
      <w:r w:rsidR="00CA7FD4">
        <w:rPr>
          <w:rFonts w:ascii="Arial" w:hAnsi="Arial" w:cs="Arial"/>
          <w:sz w:val="24"/>
          <w:szCs w:val="24"/>
        </w:rPr>
        <w:tab/>
      </w:r>
      <w:r w:rsidR="00CA7FD4">
        <w:rPr>
          <w:rFonts w:ascii="Arial" w:hAnsi="Arial" w:cs="Arial"/>
          <w:sz w:val="24"/>
          <w:szCs w:val="24"/>
        </w:rPr>
        <w:t xml:space="preserve">Oh, I kept getting them mixed up. </w:t>
      </w:r>
    </w:p>
    <w:p w:rsidR="00CA7FD4" w:rsidP="00F65DEC" w:rsidRDefault="00CA7FD4" w14:paraId="1C0E5371" w14:textId="77777777">
      <w:pPr>
        <w:spacing w:after="0" w:line="240" w:lineRule="auto"/>
        <w:ind w:left="1843" w:hanging="1843"/>
        <w:jc w:val="both"/>
        <w:rPr>
          <w:rFonts w:ascii="Arial" w:hAnsi="Arial" w:cs="Arial"/>
          <w:sz w:val="24"/>
          <w:szCs w:val="24"/>
        </w:rPr>
      </w:pPr>
    </w:p>
    <w:p w:rsidR="00CA7FD4" w:rsidP="00F65DEC" w:rsidRDefault="00727ADE" w14:paraId="632669D3" w14:textId="1B867E26">
      <w:pPr>
        <w:spacing w:after="0" w:line="240" w:lineRule="auto"/>
        <w:ind w:left="1843" w:hanging="1843"/>
        <w:jc w:val="both"/>
        <w:rPr>
          <w:rFonts w:ascii="Arial" w:hAnsi="Arial" w:cs="Arial"/>
          <w:sz w:val="24"/>
          <w:szCs w:val="24"/>
        </w:rPr>
      </w:pPr>
      <w:r>
        <w:rPr>
          <w:rFonts w:ascii="Arial" w:hAnsi="Arial" w:cs="Arial"/>
          <w:sz w:val="24"/>
          <w:szCs w:val="24"/>
        </w:rPr>
        <w:t>Participant 20:</w:t>
      </w:r>
      <w:r w:rsidR="00CA7FD4">
        <w:rPr>
          <w:rFonts w:ascii="Arial" w:hAnsi="Arial" w:cs="Arial"/>
          <w:sz w:val="24"/>
          <w:szCs w:val="24"/>
        </w:rPr>
        <w:tab/>
      </w:r>
      <w:r w:rsidR="00CA7FD4">
        <w:rPr>
          <w:rFonts w:ascii="Arial" w:hAnsi="Arial" w:cs="Arial"/>
          <w:sz w:val="24"/>
          <w:szCs w:val="24"/>
        </w:rPr>
        <w:t xml:space="preserve">I mean, yes, it does make sense, it would have had to have been a very tight turnaround for Chris to do it, but also, yes, and she didn’t know about the… Oh, well, we got close. </w:t>
      </w:r>
    </w:p>
    <w:p w:rsidR="00CA7FD4" w:rsidP="00F65DEC" w:rsidRDefault="00CA7FD4" w14:paraId="518F073E" w14:textId="77777777">
      <w:pPr>
        <w:spacing w:after="0" w:line="240" w:lineRule="auto"/>
        <w:ind w:left="1843" w:hanging="1843"/>
        <w:jc w:val="both"/>
        <w:rPr>
          <w:rFonts w:ascii="Arial" w:hAnsi="Arial" w:cs="Arial"/>
          <w:sz w:val="24"/>
          <w:szCs w:val="24"/>
        </w:rPr>
      </w:pPr>
    </w:p>
    <w:p w:rsidRPr="00D77487" w:rsidR="00CA7FD4" w:rsidP="00F65DEC" w:rsidRDefault="00727ADE" w14:paraId="15CA3666" w14:textId="060B5C54">
      <w:pPr>
        <w:spacing w:after="0" w:line="240" w:lineRule="auto"/>
        <w:ind w:left="1843" w:hanging="1843"/>
        <w:jc w:val="both"/>
        <w:rPr>
          <w:rFonts w:ascii="Arial" w:hAnsi="Arial" w:cs="Arial"/>
          <w:sz w:val="24"/>
          <w:szCs w:val="24"/>
        </w:rPr>
      </w:pPr>
      <w:r>
        <w:rPr>
          <w:rFonts w:ascii="Arial" w:hAnsi="Arial" w:cs="Arial"/>
          <w:sz w:val="24"/>
          <w:szCs w:val="24"/>
        </w:rPr>
        <w:t>Researcher 1:</w:t>
      </w:r>
      <w:r w:rsidR="00CA7FD4">
        <w:rPr>
          <w:rFonts w:ascii="Arial" w:hAnsi="Arial" w:cs="Arial"/>
          <w:sz w:val="24"/>
          <w:szCs w:val="24"/>
        </w:rPr>
        <w:tab/>
      </w:r>
      <w:r w:rsidR="00CA7FD4">
        <w:rPr>
          <w:rFonts w:ascii="Arial" w:hAnsi="Arial" w:cs="Arial"/>
          <w:sz w:val="24"/>
          <w:szCs w:val="24"/>
        </w:rPr>
        <w:t xml:space="preserve">Fair enough, okay, I will stop the recording. </w:t>
      </w:r>
    </w:p>
    <w:p w:rsidRPr="00D77487" w:rsidR="00AF68A9" w:rsidP="00F65DEC" w:rsidRDefault="00AF68A9" w14:paraId="1953BB62" w14:textId="77777777">
      <w:pPr>
        <w:spacing w:after="0" w:line="240" w:lineRule="auto"/>
        <w:ind w:left="1843" w:hanging="1843"/>
        <w:jc w:val="both"/>
        <w:rPr>
          <w:rFonts w:ascii="Arial" w:hAnsi="Arial" w:cs="Arial"/>
          <w:sz w:val="24"/>
          <w:szCs w:val="24"/>
        </w:rPr>
      </w:pPr>
    </w:p>
    <w:p w:rsidRPr="003F4170" w:rsidR="003F4170" w:rsidP="00F65DEC" w:rsidRDefault="003F4170" w14:paraId="3C485AB2" w14:textId="77777777">
      <w:pPr>
        <w:spacing w:after="0" w:line="240" w:lineRule="auto"/>
        <w:ind w:left="1843" w:hanging="1843"/>
        <w:rPr>
          <w:rFonts w:ascii="Arial" w:hAnsi="Arial" w:cs="Arial"/>
          <w:b/>
          <w:sz w:val="24"/>
          <w:szCs w:val="24"/>
        </w:rPr>
      </w:pPr>
      <w:r w:rsidRPr="00D77487">
        <w:rPr>
          <w:rFonts w:ascii="Arial" w:hAnsi="Arial" w:cs="Arial"/>
          <w:b/>
          <w:sz w:val="24"/>
          <w:szCs w:val="24"/>
        </w:rPr>
        <w:t>End of transcript</w:t>
      </w:r>
    </w:p>
    <w:sectPr w:rsidRPr="003F4170" w:rsidR="003F4170">
      <w:headerReference w:type="default" r:id="rId12"/>
      <w:footerReference w:type="defaul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D77487" w:rsidR="001B5D48" w:rsidP="00B75E20" w:rsidRDefault="001B5D48" w14:paraId="30499DF6" w14:textId="77777777">
      <w:pPr>
        <w:spacing w:after="0" w:line="240" w:lineRule="auto"/>
      </w:pPr>
      <w:r w:rsidRPr="00D77487">
        <w:separator/>
      </w:r>
    </w:p>
  </w:endnote>
  <w:endnote w:type="continuationSeparator" w:id="0">
    <w:p w:rsidRPr="00D77487" w:rsidR="001B5D48" w:rsidP="00B75E20" w:rsidRDefault="001B5D48" w14:paraId="43767DC1" w14:textId="77777777">
      <w:pPr>
        <w:spacing w:after="0" w:line="240" w:lineRule="auto"/>
      </w:pPr>
      <w:r w:rsidRPr="00D774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487" w:rsidR="008F1E96" w:rsidRDefault="008F1E96" w14:paraId="482620A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D77487" w:rsidR="00EE3B42" w:rsidP="00EE3B42" w:rsidRDefault="001B5D48" w14:paraId="40DE3C98" w14:textId="570D910B">
    <w:pPr>
      <w:pStyle w:val="Footer"/>
      <w:jc w:val="center"/>
      <w:rPr>
        <w:rFonts w:ascii="Ubuntu Titling Rg" w:hAnsi="Ubuntu Titling Rg"/>
      </w:rPr>
    </w:pPr>
    <w:r w:rsidRPr="00D77487">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F5C4380">
            <v:line id="Straight Connector 2"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349765" strokeweight="1.25pt" from="-70.5pt,-5.5pt" to="521.25pt,-5.5pt" w14:anchorId="4A2A7C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v:stroke joinstyle="miter"/>
              <o:lock v:ext="edit" shapetype="f"/>
            </v:line>
          </w:pict>
        </mc:Fallback>
      </mc:AlternateContent>
    </w:r>
    <w:r w:rsidRPr="00D77487" w:rsidR="00EE3B42">
      <w:rPr>
        <w:rFonts w:ascii="Ubuntu Titling Rg" w:hAnsi="Ubuntu Titling Rg"/>
      </w:rPr>
      <w:t>1st Class Secretarial Services is the trading name of Lawson Hardwick Ltd,</w:t>
    </w:r>
  </w:p>
  <w:p w:rsidRPr="00D77487" w:rsidR="008E7595" w:rsidP="00EE3B42" w:rsidRDefault="00EE3B42" w14:paraId="28C75C6D" w14:textId="77777777">
    <w:pPr>
      <w:pStyle w:val="Footer"/>
      <w:jc w:val="center"/>
      <w:rPr>
        <w:rFonts w:ascii="Ubuntu Titling Rg" w:hAnsi="Ubuntu Titling Rg"/>
      </w:rPr>
    </w:pPr>
    <w:r w:rsidRPr="00D77487">
      <w:rPr>
        <w:rFonts w:ascii="Ubuntu Titling Rg" w:hAnsi="Ubuntu Titling Rg"/>
      </w:rPr>
      <w:t>registered in Scotland: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487" w:rsidR="008F1E96" w:rsidRDefault="008F1E96" w14:paraId="6161729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77487" w:rsidR="00703A2A" w:rsidRDefault="001B5D48" w14:paraId="79EAB407" w14:textId="5E655138">
    <w:pPr>
      <w:pStyle w:val="Footer"/>
      <w:jc w:val="center"/>
      <w:rPr>
        <w:rFonts w:ascii="Arial" w:hAnsi="Arial" w:cs="Arial"/>
        <w:sz w:val="20"/>
        <w:szCs w:val="20"/>
      </w:rPr>
    </w:pPr>
    <w:r w:rsidRPr="00D77487">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Pr="00D77487" w:rsidR="00703A2A">
      <w:rPr>
        <w:rFonts w:ascii="Arial" w:hAnsi="Arial" w:cs="Arial"/>
        <w:sz w:val="20"/>
        <w:szCs w:val="20"/>
      </w:rPr>
      <w:fldChar w:fldCharType="begin"/>
    </w:r>
    <w:r w:rsidRPr="00D77487" w:rsidR="00703A2A">
      <w:rPr>
        <w:rFonts w:ascii="Arial" w:hAnsi="Arial" w:cs="Arial"/>
        <w:sz w:val="20"/>
        <w:szCs w:val="20"/>
      </w:rPr>
      <w:instrText xml:space="preserve"> PAGE   \* MERGEFORMAT </w:instrText>
    </w:r>
    <w:r w:rsidRPr="00D77487" w:rsidR="00703A2A">
      <w:rPr>
        <w:rFonts w:ascii="Arial" w:hAnsi="Arial" w:cs="Arial"/>
        <w:sz w:val="20"/>
        <w:szCs w:val="20"/>
      </w:rPr>
      <w:fldChar w:fldCharType="separate"/>
    </w:r>
    <w:r w:rsidRPr="00D77487" w:rsidR="000C1915">
      <w:rPr>
        <w:rFonts w:ascii="Arial" w:hAnsi="Arial" w:cs="Arial"/>
        <w:sz w:val="20"/>
        <w:szCs w:val="20"/>
      </w:rPr>
      <w:t>2</w:t>
    </w:r>
    <w:r w:rsidRPr="00D77487" w:rsidR="00703A2A">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D77487" w:rsidR="001B5D48" w:rsidP="00B75E20" w:rsidRDefault="001B5D48" w14:paraId="39C35401" w14:textId="77777777">
      <w:pPr>
        <w:spacing w:after="0" w:line="240" w:lineRule="auto"/>
      </w:pPr>
      <w:r w:rsidRPr="00D77487">
        <w:separator/>
      </w:r>
    </w:p>
  </w:footnote>
  <w:footnote w:type="continuationSeparator" w:id="0">
    <w:p w:rsidRPr="00D77487" w:rsidR="001B5D48" w:rsidP="00B75E20" w:rsidRDefault="001B5D48" w14:paraId="17261C77" w14:textId="77777777">
      <w:pPr>
        <w:spacing w:after="0" w:line="240" w:lineRule="auto"/>
      </w:pPr>
      <w:r w:rsidRPr="00D774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487" w:rsidR="008F1E96" w:rsidRDefault="008F1E96" w14:paraId="18CA666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77487" w:rsidR="00EE3B42" w:rsidP="00EE3B42" w:rsidRDefault="001B5D48" w14:paraId="6026ECBF" w14:textId="4B9C79CE">
    <w:pPr>
      <w:pStyle w:val="Header"/>
      <w:jc w:val="right"/>
      <w:rPr>
        <w:rFonts w:ascii="Ubuntu Titling Rg" w:hAnsi="Ubuntu Titling Rg"/>
      </w:rPr>
    </w:pPr>
    <w:r w:rsidRPr="00D77487">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858335625"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Pr="00D77487" w:rsidR="00EE3B42">
      <w:rPr>
        <w:rFonts w:ascii="Ubuntu Titling Rg" w:hAnsi="Ubuntu Titling Rg"/>
      </w:rPr>
      <w:t xml:space="preserve">PO Box 28956, Gorebridge, </w:t>
    </w:r>
  </w:p>
  <w:p w:rsidRPr="00D77487" w:rsidR="00EE3B42" w:rsidP="00EE3B42" w:rsidRDefault="00EE3B42" w14:paraId="505533BA" w14:textId="77777777">
    <w:pPr>
      <w:pStyle w:val="Header"/>
      <w:jc w:val="right"/>
      <w:rPr>
        <w:rFonts w:ascii="Ubuntu Titling Rg" w:hAnsi="Ubuntu Titling Rg"/>
      </w:rPr>
    </w:pPr>
    <w:r w:rsidRPr="00D77487">
      <w:rPr>
        <w:rFonts w:ascii="Ubuntu Titling Rg" w:hAnsi="Ubuntu Titling Rg"/>
      </w:rPr>
      <w:t>Midlothian, EH22 9BP</w:t>
    </w:r>
  </w:p>
  <w:p w:rsidRPr="00D77487" w:rsidR="00EE3B42" w:rsidP="00EE3B42" w:rsidRDefault="00EE3B42" w14:paraId="6FAE4653" w14:textId="77777777">
    <w:pPr>
      <w:pStyle w:val="Header"/>
      <w:jc w:val="right"/>
      <w:rPr>
        <w:rFonts w:ascii="Ubuntu Titling Rg" w:hAnsi="Ubuntu Titling Rg"/>
      </w:rPr>
    </w:pPr>
  </w:p>
  <w:p w:rsidRPr="00D77487" w:rsidR="00EE3B42" w:rsidP="00EE3B42" w:rsidRDefault="00EE3B42" w14:paraId="0BCCE39A" w14:textId="60A29CFE">
    <w:pPr>
      <w:pStyle w:val="Header"/>
      <w:jc w:val="right"/>
      <w:rPr>
        <w:rFonts w:ascii="Ubuntu Titling Rg" w:hAnsi="Ubuntu Titling Rg"/>
      </w:rPr>
    </w:pPr>
    <w:r w:rsidRPr="00D77487">
      <w:rPr>
        <w:rFonts w:ascii="Ubuntu Titling Rg" w:hAnsi="Ubuntu Titling Rg"/>
      </w:rPr>
      <w:t>0131 510 5</w:t>
    </w:r>
    <w:r w:rsidRPr="00D77487" w:rsidR="008F1E96">
      <w:rPr>
        <w:rFonts w:ascii="Ubuntu Titling Rg" w:hAnsi="Ubuntu Titling Rg"/>
      </w:rPr>
      <w:t>10</w:t>
    </w:r>
    <w:r w:rsidRPr="00D77487">
      <w:rPr>
        <w:rFonts w:ascii="Ubuntu Titling Rg" w:hAnsi="Ubuntu Titling Rg"/>
      </w:rPr>
      <w:t>5</w:t>
    </w:r>
  </w:p>
  <w:p w:rsidRPr="00D77487" w:rsidR="00EE3B42" w:rsidP="00EE3B42" w:rsidRDefault="00EE3B42" w14:paraId="4E4451C1" w14:textId="77777777">
    <w:pPr>
      <w:pStyle w:val="Header"/>
      <w:jc w:val="right"/>
      <w:rPr>
        <w:rFonts w:ascii="Ubuntu Titling Rg" w:hAnsi="Ubuntu Titling Rg"/>
      </w:rPr>
    </w:pPr>
  </w:p>
  <w:p w:rsidRPr="00D77487" w:rsidR="00EE3B42" w:rsidP="00EE3B42" w:rsidRDefault="00EE3B42" w14:paraId="2E01258B" w14:textId="77777777">
    <w:pPr>
      <w:pStyle w:val="Header"/>
      <w:jc w:val="right"/>
      <w:rPr>
        <w:rFonts w:ascii="Ubuntu Titling Rg" w:hAnsi="Ubuntu Titling Rg"/>
      </w:rPr>
    </w:pPr>
    <w:hyperlink w:history="1" r:id="rId2">
      <w:r w:rsidRPr="00D77487">
        <w:rPr>
          <w:rFonts w:ascii="Ubuntu Titling Rg" w:hAnsi="Ubuntu Titling Rg"/>
        </w:rPr>
        <w:t>enquiries@1stclass.uk.com</w:t>
      </w:r>
    </w:hyperlink>
  </w:p>
  <w:p w:rsidRPr="00D77487" w:rsidR="00EE3B42" w:rsidP="00EE3B42" w:rsidRDefault="00EE3B42" w14:paraId="7D0A0375" w14:textId="77777777">
    <w:pPr>
      <w:pStyle w:val="Header"/>
      <w:jc w:val="right"/>
      <w:rPr>
        <w:rFonts w:ascii="Ubuntu Titling Rg" w:hAnsi="Ubuntu Titling Rg"/>
      </w:rPr>
    </w:pPr>
    <w:r w:rsidRPr="00D77487">
      <w:rPr>
        <w:rFonts w:ascii="Ubuntu Titling Rg" w:hAnsi="Ubuntu Titling Rg"/>
      </w:rPr>
      <w:t>www.1stclass.uk.com</w:t>
    </w:r>
  </w:p>
  <w:p w:rsidRPr="00D77487" w:rsidR="000C1915" w:rsidP="00EE3B42" w:rsidRDefault="000C1915" w14:paraId="0433A80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487" w:rsidR="008F1E96" w:rsidRDefault="008F1E96" w14:paraId="35A8830C"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487" w:rsidR="000C1915" w:rsidP="000C1915" w:rsidRDefault="000C1915" w14:paraId="1E0E6CED"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05858"/>
    <w:rsid w:val="00036991"/>
    <w:rsid w:val="00073AD5"/>
    <w:rsid w:val="000C1915"/>
    <w:rsid w:val="000D226A"/>
    <w:rsid w:val="001351FE"/>
    <w:rsid w:val="001367C6"/>
    <w:rsid w:val="00137F33"/>
    <w:rsid w:val="0015528A"/>
    <w:rsid w:val="00156F59"/>
    <w:rsid w:val="00162B7C"/>
    <w:rsid w:val="00193C28"/>
    <w:rsid w:val="001B5D48"/>
    <w:rsid w:val="001D496B"/>
    <w:rsid w:val="001E6426"/>
    <w:rsid w:val="00246FB0"/>
    <w:rsid w:val="00291604"/>
    <w:rsid w:val="002A0BE9"/>
    <w:rsid w:val="002F10FA"/>
    <w:rsid w:val="003C2F42"/>
    <w:rsid w:val="003F3B22"/>
    <w:rsid w:val="003F4094"/>
    <w:rsid w:val="003F4170"/>
    <w:rsid w:val="00427743"/>
    <w:rsid w:val="00430B99"/>
    <w:rsid w:val="00453152"/>
    <w:rsid w:val="00466F56"/>
    <w:rsid w:val="004676A5"/>
    <w:rsid w:val="00471DA7"/>
    <w:rsid w:val="00475D03"/>
    <w:rsid w:val="00497993"/>
    <w:rsid w:val="004C3D82"/>
    <w:rsid w:val="004F662E"/>
    <w:rsid w:val="005509AB"/>
    <w:rsid w:val="00567052"/>
    <w:rsid w:val="005A002F"/>
    <w:rsid w:val="005E0523"/>
    <w:rsid w:val="005F5241"/>
    <w:rsid w:val="00614ABF"/>
    <w:rsid w:val="006A0C9A"/>
    <w:rsid w:val="006B3F95"/>
    <w:rsid w:val="006B5ADA"/>
    <w:rsid w:val="00703A2A"/>
    <w:rsid w:val="00727ADE"/>
    <w:rsid w:val="0076452C"/>
    <w:rsid w:val="0078165A"/>
    <w:rsid w:val="0079767A"/>
    <w:rsid w:val="007A59EE"/>
    <w:rsid w:val="0089523D"/>
    <w:rsid w:val="00897D51"/>
    <w:rsid w:val="008E7595"/>
    <w:rsid w:val="008F1E96"/>
    <w:rsid w:val="009144FC"/>
    <w:rsid w:val="009555D6"/>
    <w:rsid w:val="00A343E2"/>
    <w:rsid w:val="00A3736E"/>
    <w:rsid w:val="00A549D8"/>
    <w:rsid w:val="00A646C8"/>
    <w:rsid w:val="00A703EE"/>
    <w:rsid w:val="00A76173"/>
    <w:rsid w:val="00A9119E"/>
    <w:rsid w:val="00AB168B"/>
    <w:rsid w:val="00AE5151"/>
    <w:rsid w:val="00AF68A9"/>
    <w:rsid w:val="00B325BE"/>
    <w:rsid w:val="00B5198B"/>
    <w:rsid w:val="00B75E20"/>
    <w:rsid w:val="00BC582B"/>
    <w:rsid w:val="00BD10C0"/>
    <w:rsid w:val="00BE7792"/>
    <w:rsid w:val="00C33C06"/>
    <w:rsid w:val="00C34A46"/>
    <w:rsid w:val="00C46827"/>
    <w:rsid w:val="00C70C44"/>
    <w:rsid w:val="00C7191C"/>
    <w:rsid w:val="00C860B8"/>
    <w:rsid w:val="00CA4EAB"/>
    <w:rsid w:val="00CA7FD4"/>
    <w:rsid w:val="00D4693F"/>
    <w:rsid w:val="00D51662"/>
    <w:rsid w:val="00D77487"/>
    <w:rsid w:val="00DD4413"/>
    <w:rsid w:val="00DF2A3C"/>
    <w:rsid w:val="00E02385"/>
    <w:rsid w:val="00E33169"/>
    <w:rsid w:val="00ED4614"/>
    <w:rsid w:val="00EE3B42"/>
    <w:rsid w:val="00F211FC"/>
    <w:rsid w:val="00F409E4"/>
    <w:rsid w:val="00F537FD"/>
    <w:rsid w:val="00F6471C"/>
    <w:rsid w:val="00F65DEC"/>
    <w:rsid w:val="00F82BE2"/>
    <w:rsid w:val="00F95F72"/>
    <w:rsid w:val="00FA7F03"/>
    <w:rsid w:val="00FB7566"/>
    <w:rsid w:val="00FC2AD4"/>
    <w:rsid w:val="00FF369F"/>
    <w:rsid w:val="1CCFF646"/>
    <w:rsid w:val="1CF92FB6"/>
    <w:rsid w:val="61EFB9EA"/>
    <w:rsid w:val="7615E6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hAnsi="Cambria" w:eastAsia="Times New Roman"/>
      <w:b/>
      <w:bCs/>
      <w:color w:val="2A6C7D"/>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B75E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B75E20"/>
    <w:pPr>
      <w:pBdr>
        <w:bottom w:val="single" w:color="3891A7" w:sz="8" w:space="4"/>
      </w:pBdr>
      <w:spacing w:after="300" w:line="240" w:lineRule="auto"/>
      <w:contextualSpacing/>
    </w:pPr>
    <w:rPr>
      <w:rFonts w:ascii="Cambria" w:hAnsi="Cambria" w:eastAsia="Times New Roman"/>
      <w:color w:val="3B1D15"/>
      <w:spacing w:val="5"/>
      <w:kern w:val="28"/>
      <w:sz w:val="52"/>
      <w:szCs w:val="52"/>
    </w:rPr>
  </w:style>
  <w:style w:type="character" w:styleId="TitleChar" w:customStyle="1">
    <w:name w:val="Title Char"/>
    <w:link w:val="Title"/>
    <w:uiPriority w:val="10"/>
    <w:rsid w:val="00B75E20"/>
    <w:rPr>
      <w:rFonts w:ascii="Cambria" w:hAnsi="Cambria" w:eastAsia="Times New Roman"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styleId="FooterChar" w:customStyle="1">
    <w:name w:val="Footer Char"/>
    <w:basedOn w:val="DefaultParagraphFont"/>
    <w:link w:val="Footer"/>
    <w:uiPriority w:val="99"/>
    <w:rsid w:val="00B75E20"/>
  </w:style>
  <w:style w:type="character" w:styleId="Heading1Char" w:customStyle="1">
    <w:name w:val="Heading 1 Char"/>
    <w:link w:val="Heading1"/>
    <w:uiPriority w:val="9"/>
    <w:rsid w:val="00703A2A"/>
    <w:rPr>
      <w:rFonts w:ascii="Cambria" w:hAnsi="Cambria" w:eastAsia="Times New Roman"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4.xml" Id="rId13"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header" Target="header4.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footer" Target="footer3.xml" Id="rId11" /><Relationship Type="http://schemas.openxmlformats.org/officeDocument/2006/relationships/endnotes" Target="endnotes.xml" Id="rId5" /><Relationship Type="http://schemas.openxmlformats.org/officeDocument/2006/relationships/theme" Target="theme/theme1.xml" Id="rId1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footer" Target="footer2.xml" Id="rId9" /><Relationship Type="http://schemas.openxmlformats.org/officeDocument/2006/relationships/fontTable" Target="fontTable.xml" Id="rId14" /></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1st%20Class%20Template%20July%202024.dotx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Dawn Lawson</dc:creator>
  <keywords/>
  <lastModifiedBy>Ella Schad (PG Research)</lastModifiedBy>
  <revision>23</revision>
  <dcterms:created xsi:type="dcterms:W3CDTF">2025-06-11T17:11:00.0000000Z</dcterms:created>
  <dcterms:modified xsi:type="dcterms:W3CDTF">2025-06-11T17:13:14.7011894Z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2025-06-11T17:11:55Z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218f1334-bfe3-4ac7-90d4-4e87c573c84a</vt:lpwstr>
  </property>
  <property fmtid="{D5CDD505-2E9C-101B-9397-08002B2CF9AE}" pid="8" name="MSIP_Label_a618d1e0-f5d7-4da7-8ddd-3b83021a2c85_ContentBits">
    <vt:lpwstr>0</vt:lpwstr>
  </property>
  <property fmtid="{D5CDD505-2E9C-101B-9397-08002B2CF9AE}" pid="9" name="MSIP_Label_a618d1e0-f5d7-4da7-8ddd-3b83021a2c85_Tag">
    <vt:lpwstr>10, 3, 0, 2</vt:lpwstr>
  </property>
</Properties>
</file>