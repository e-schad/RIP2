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A724E3">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7"/>
        <w:gridCol w:w="6439"/>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2C328DB1" w:rsidR="00B75E20" w:rsidRPr="00A549D8" w:rsidRDefault="00BC0792" w:rsidP="00703A2A">
            <w:pPr>
              <w:spacing w:after="0" w:line="240" w:lineRule="auto"/>
            </w:pPr>
            <w:r>
              <w:t>104630_</w:t>
            </w:r>
            <w:r w:rsidRPr="00BC0792">
              <w:t>Group</w:t>
            </w:r>
            <w:r w:rsidR="009D04A9">
              <w:t>_</w:t>
            </w:r>
            <w:r w:rsidRPr="00BC0792">
              <w:t>P</w:t>
            </w:r>
            <w:r w:rsidR="009D04A9">
              <w:t>_</w:t>
            </w:r>
            <w:r w:rsidRPr="00BC0792">
              <w:t>Red</w:t>
            </w:r>
            <w:r w:rsidR="009D04A9">
              <w:t>_</w:t>
            </w:r>
            <w:r w:rsidRPr="00BC0792">
              <w:t>6</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1DF3D0A0" w:rsidR="00B75E20" w:rsidRPr="00A549D8" w:rsidRDefault="009D4D26" w:rsidP="00703A2A">
            <w:pPr>
              <w:spacing w:after="0" w:line="240" w:lineRule="auto"/>
            </w:pPr>
            <w:r>
              <w:t>94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2D973BA7" w:rsidR="00B75E20" w:rsidRPr="00A549D8" w:rsidRDefault="009D4D26" w:rsidP="00703A2A">
            <w:pPr>
              <w:spacing w:after="0" w:line="240" w:lineRule="auto"/>
            </w:pPr>
            <w:r>
              <w:t>3</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37718DE1" w:rsidR="00B75E20" w:rsidRPr="00A549D8" w:rsidRDefault="008C5A5B" w:rsidP="00703A2A">
            <w:pPr>
              <w:spacing w:after="0" w:line="240" w:lineRule="auto"/>
            </w:pPr>
            <w:r>
              <w:t>7,1</w:t>
            </w:r>
            <w:r w:rsidR="00B74CAD">
              <w:t>99</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1EF6DE55" w:rsidR="00B75E20" w:rsidRPr="00A549D8" w:rsidRDefault="008C5A5B" w:rsidP="00703A2A">
            <w:pPr>
              <w:spacing w:after="0" w:line="240" w:lineRule="auto"/>
            </w:pPr>
            <w:r>
              <w:t>32</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2A729339" w:rsidR="00B75E20" w:rsidRPr="00A549D8" w:rsidRDefault="009D04A9" w:rsidP="00703A2A">
            <w:pPr>
              <w:spacing w:after="0" w:line="240" w:lineRule="auto"/>
            </w:pPr>
            <w:r>
              <w:t>20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53A784E5" w14:textId="26D13BEC" w:rsidR="00527C11"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Pr>
          <w:rFonts w:ascii="Arial" w:hAnsi="Arial" w:cs="Arial"/>
          <w:sz w:val="24"/>
          <w:szCs w:val="24"/>
        </w:rPr>
        <w:tab/>
        <w:t>Just for ease.  So, this is Researcher 1.</w:t>
      </w:r>
    </w:p>
    <w:p w14:paraId="18CA280E" w14:textId="77777777" w:rsidR="009D4D26" w:rsidRDefault="009D4D26" w:rsidP="009D4D26">
      <w:pPr>
        <w:spacing w:after="0" w:line="240" w:lineRule="auto"/>
        <w:ind w:left="1985" w:hanging="1985"/>
        <w:jc w:val="both"/>
        <w:rPr>
          <w:rFonts w:ascii="Arial" w:hAnsi="Arial" w:cs="Arial"/>
          <w:sz w:val="24"/>
          <w:szCs w:val="24"/>
        </w:rPr>
      </w:pPr>
    </w:p>
    <w:p w14:paraId="323C70C4" w14:textId="6D2A19D9"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And this is Participant 44.</w:t>
      </w:r>
    </w:p>
    <w:p w14:paraId="2D6801FD" w14:textId="77777777" w:rsidR="009D4D26" w:rsidRDefault="009D4D26" w:rsidP="009D4D26">
      <w:pPr>
        <w:spacing w:after="0" w:line="240" w:lineRule="auto"/>
        <w:ind w:left="1985" w:hanging="1985"/>
        <w:jc w:val="both"/>
        <w:rPr>
          <w:rFonts w:ascii="Arial" w:hAnsi="Arial" w:cs="Arial"/>
          <w:sz w:val="24"/>
          <w:szCs w:val="24"/>
        </w:rPr>
      </w:pPr>
    </w:p>
    <w:p w14:paraId="2F3824DF" w14:textId="014B231B"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this is Participant 45.</w:t>
      </w:r>
    </w:p>
    <w:p w14:paraId="089E6634" w14:textId="77777777" w:rsidR="009D4D26" w:rsidRDefault="009D4D26" w:rsidP="009D4D26">
      <w:pPr>
        <w:spacing w:after="0" w:line="240" w:lineRule="auto"/>
        <w:ind w:left="1985" w:hanging="1985"/>
        <w:jc w:val="both"/>
        <w:rPr>
          <w:rFonts w:ascii="Arial" w:hAnsi="Arial" w:cs="Arial"/>
          <w:sz w:val="24"/>
          <w:szCs w:val="24"/>
        </w:rPr>
      </w:pPr>
    </w:p>
    <w:p w14:paraId="4A2C57FF" w14:textId="38E8FFAA"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Thank you, cool.  And, you know, just go ahead.</w:t>
      </w:r>
    </w:p>
    <w:p w14:paraId="1D97D19E" w14:textId="77777777" w:rsidR="009D4D26" w:rsidRDefault="009D4D26" w:rsidP="009D4D26">
      <w:pPr>
        <w:spacing w:after="0" w:line="240" w:lineRule="auto"/>
        <w:ind w:left="1985" w:hanging="1985"/>
        <w:jc w:val="both"/>
        <w:rPr>
          <w:rFonts w:ascii="Arial" w:hAnsi="Arial" w:cs="Arial"/>
          <w:sz w:val="24"/>
          <w:szCs w:val="24"/>
        </w:rPr>
      </w:pPr>
    </w:p>
    <w:p w14:paraId="1FFCC6D7" w14:textId="42D1F004"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Let's see what we've got.</w:t>
      </w:r>
    </w:p>
    <w:p w14:paraId="758209DA" w14:textId="77777777" w:rsidR="009D4D26" w:rsidRDefault="009D4D26" w:rsidP="009D4D26">
      <w:pPr>
        <w:spacing w:after="0" w:line="240" w:lineRule="auto"/>
        <w:ind w:left="1985" w:hanging="1985"/>
        <w:jc w:val="both"/>
        <w:rPr>
          <w:rFonts w:ascii="Arial" w:hAnsi="Arial" w:cs="Arial"/>
          <w:sz w:val="24"/>
          <w:szCs w:val="24"/>
        </w:rPr>
      </w:pPr>
    </w:p>
    <w:p w14:paraId="3AF90037" w14:textId="5904B1E6"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so this is all the evidence, is that right?  [</w:t>
      </w:r>
      <w:r w:rsidRPr="009D4D26">
        <w:rPr>
          <w:rFonts w:ascii="Arial" w:hAnsi="Arial" w:cs="Arial"/>
          <w:sz w:val="24"/>
          <w:szCs w:val="24"/>
          <w:highlight w:val="yellow"/>
        </w:rPr>
        <w:t>Inaudible 0:00:36</w:t>
      </w:r>
      <w:r>
        <w:rPr>
          <w:rFonts w:ascii="Arial" w:hAnsi="Arial" w:cs="Arial"/>
          <w:sz w:val="24"/>
          <w:szCs w:val="24"/>
        </w:rPr>
        <w:t>]</w:t>
      </w:r>
      <w:r w:rsidR="009D04A9">
        <w:rPr>
          <w:rFonts w:ascii="Arial" w:hAnsi="Arial" w:cs="Arial"/>
          <w:sz w:val="24"/>
          <w:szCs w:val="24"/>
        </w:rPr>
        <w:t xml:space="preserve"> Carmen</w:t>
      </w:r>
      <w:r>
        <w:rPr>
          <w:rFonts w:ascii="Arial" w:hAnsi="Arial" w:cs="Arial"/>
          <w:sz w:val="24"/>
          <w:szCs w:val="24"/>
        </w:rPr>
        <w:t xml:space="preserve">.  </w:t>
      </w:r>
      <w:proofErr w:type="gramStart"/>
      <w:r>
        <w:rPr>
          <w:rFonts w:ascii="Arial" w:hAnsi="Arial" w:cs="Arial"/>
          <w:sz w:val="24"/>
          <w:szCs w:val="24"/>
        </w:rPr>
        <w:t>So</w:t>
      </w:r>
      <w:proofErr w:type="gramEnd"/>
      <w:r>
        <w:rPr>
          <w:rFonts w:ascii="Arial" w:hAnsi="Arial" w:cs="Arial"/>
          <w:sz w:val="24"/>
          <w:szCs w:val="24"/>
        </w:rPr>
        <w:t xml:space="preserve"> what happens, do we know?</w:t>
      </w:r>
    </w:p>
    <w:p w14:paraId="76774405" w14:textId="77777777" w:rsidR="009D4D26" w:rsidRDefault="009D4D26" w:rsidP="009D4D26">
      <w:pPr>
        <w:spacing w:after="0" w:line="240" w:lineRule="auto"/>
        <w:ind w:left="1985" w:hanging="1985"/>
        <w:jc w:val="both"/>
        <w:rPr>
          <w:rFonts w:ascii="Arial" w:hAnsi="Arial" w:cs="Arial"/>
          <w:sz w:val="24"/>
          <w:szCs w:val="24"/>
        </w:rPr>
      </w:pPr>
    </w:p>
    <w:p w14:paraId="46BDD1A1" w14:textId="06340CB3"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we've got this letter.</w:t>
      </w:r>
    </w:p>
    <w:p w14:paraId="16331F60" w14:textId="77777777" w:rsidR="009D4D26" w:rsidRDefault="009D4D26" w:rsidP="009D4D26">
      <w:pPr>
        <w:spacing w:after="0" w:line="240" w:lineRule="auto"/>
        <w:ind w:left="1985" w:hanging="1985"/>
        <w:jc w:val="both"/>
        <w:rPr>
          <w:rFonts w:ascii="Arial" w:hAnsi="Arial" w:cs="Arial"/>
          <w:sz w:val="24"/>
          <w:szCs w:val="24"/>
        </w:rPr>
      </w:pPr>
    </w:p>
    <w:p w14:paraId="465B41F2" w14:textId="3BEF018F"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Yeah, that’s a lot of information, 19 things.  Are we going to read this simultaneously, or do you think if we divide jobs…</w:t>
      </w:r>
    </w:p>
    <w:p w14:paraId="4C20C6FD" w14:textId="77777777" w:rsidR="009D4D26" w:rsidRDefault="009D4D26" w:rsidP="009D4D26">
      <w:pPr>
        <w:spacing w:after="0" w:line="240" w:lineRule="auto"/>
        <w:ind w:left="1985" w:hanging="1985"/>
        <w:jc w:val="both"/>
        <w:rPr>
          <w:rFonts w:ascii="Arial" w:hAnsi="Arial" w:cs="Arial"/>
          <w:sz w:val="24"/>
          <w:szCs w:val="24"/>
        </w:rPr>
      </w:pPr>
    </w:p>
    <w:p w14:paraId="388F97C0" w14:textId="4D51C16E"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Maybe, yeah.</w:t>
      </w:r>
    </w:p>
    <w:p w14:paraId="5EF995D3" w14:textId="77777777" w:rsidR="009D4D26" w:rsidRDefault="009D4D26" w:rsidP="009D4D26">
      <w:pPr>
        <w:spacing w:after="0" w:line="240" w:lineRule="auto"/>
        <w:ind w:left="1985" w:hanging="1985"/>
        <w:jc w:val="both"/>
        <w:rPr>
          <w:rFonts w:ascii="Arial" w:hAnsi="Arial" w:cs="Arial"/>
          <w:sz w:val="24"/>
          <w:szCs w:val="24"/>
        </w:rPr>
      </w:pPr>
    </w:p>
    <w:p w14:paraId="16448EF9" w14:textId="43A3105C"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…it will be just quicker.  Okay, thank you.  These bits, if that’s okay?</w:t>
      </w:r>
    </w:p>
    <w:p w14:paraId="56351E5B" w14:textId="77777777" w:rsidR="009D4D26" w:rsidRDefault="009D4D26" w:rsidP="009D4D26">
      <w:pPr>
        <w:spacing w:after="0" w:line="240" w:lineRule="auto"/>
        <w:ind w:left="1985" w:hanging="1985"/>
        <w:jc w:val="both"/>
        <w:rPr>
          <w:rFonts w:ascii="Arial" w:hAnsi="Arial" w:cs="Arial"/>
          <w:sz w:val="24"/>
          <w:szCs w:val="24"/>
        </w:rPr>
      </w:pPr>
    </w:p>
    <w:p w14:paraId="2BC31B36" w14:textId="0C79F78E"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2345A449" w14:textId="77777777" w:rsidR="009D4D26" w:rsidRDefault="009D4D26" w:rsidP="009D4D26">
      <w:pPr>
        <w:spacing w:after="0" w:line="240" w:lineRule="auto"/>
        <w:ind w:left="1985" w:hanging="1985"/>
        <w:jc w:val="both"/>
        <w:rPr>
          <w:rFonts w:ascii="Arial" w:hAnsi="Arial" w:cs="Arial"/>
          <w:sz w:val="24"/>
          <w:szCs w:val="24"/>
        </w:rPr>
      </w:pPr>
    </w:p>
    <w:p w14:paraId="70C4F4E1" w14:textId="2429A67D"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w:t>
      </w:r>
      <w:r w:rsidRPr="009D4D26">
        <w:rPr>
          <w:rFonts w:ascii="Arial" w:hAnsi="Arial" w:cs="Arial"/>
          <w:sz w:val="24"/>
          <w:szCs w:val="24"/>
          <w:highlight w:val="yellow"/>
        </w:rPr>
        <w:t>Inaudible 0:01:14</w:t>
      </w:r>
      <w:r>
        <w:rPr>
          <w:rFonts w:ascii="Arial" w:hAnsi="Arial" w:cs="Arial"/>
          <w:sz w:val="24"/>
          <w:szCs w:val="24"/>
        </w:rPr>
        <w:t>].</w:t>
      </w:r>
    </w:p>
    <w:p w14:paraId="135ED21D" w14:textId="77777777" w:rsidR="009D4D26" w:rsidRDefault="009D4D26" w:rsidP="009D4D26">
      <w:pPr>
        <w:spacing w:after="0" w:line="240" w:lineRule="auto"/>
        <w:ind w:left="1985" w:hanging="1985"/>
        <w:jc w:val="both"/>
        <w:rPr>
          <w:rFonts w:ascii="Arial" w:hAnsi="Arial" w:cs="Arial"/>
          <w:sz w:val="24"/>
          <w:szCs w:val="24"/>
        </w:rPr>
      </w:pPr>
    </w:p>
    <w:p w14:paraId="5F0765CB" w14:textId="6C6975B3"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 you want a piece of paper?</w:t>
      </w:r>
    </w:p>
    <w:p w14:paraId="23025BBD" w14:textId="77777777" w:rsidR="009D4D26" w:rsidRDefault="009D4D26" w:rsidP="009D4D26">
      <w:pPr>
        <w:spacing w:after="0" w:line="240" w:lineRule="auto"/>
        <w:ind w:left="1985" w:hanging="1985"/>
        <w:jc w:val="both"/>
        <w:rPr>
          <w:rFonts w:ascii="Arial" w:hAnsi="Arial" w:cs="Arial"/>
          <w:sz w:val="24"/>
          <w:szCs w:val="24"/>
        </w:rPr>
      </w:pPr>
    </w:p>
    <w:p w14:paraId="33BC99A6" w14:textId="2298F541"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thank you.</w:t>
      </w:r>
    </w:p>
    <w:p w14:paraId="2AFEF69F" w14:textId="77777777" w:rsidR="009D4D26" w:rsidRDefault="009D4D26" w:rsidP="009D4D26">
      <w:pPr>
        <w:spacing w:after="0" w:line="240" w:lineRule="auto"/>
        <w:ind w:left="1985" w:hanging="1985"/>
        <w:jc w:val="both"/>
        <w:rPr>
          <w:rFonts w:ascii="Arial" w:hAnsi="Arial" w:cs="Arial"/>
          <w:sz w:val="24"/>
          <w:szCs w:val="24"/>
        </w:rPr>
      </w:pPr>
    </w:p>
    <w:p w14:paraId="6E5422BF" w14:textId="718409BB"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There you go.  And also, we can write on the board.</w:t>
      </w:r>
    </w:p>
    <w:p w14:paraId="62894B52" w14:textId="77777777" w:rsidR="009D4D26" w:rsidRDefault="009D4D26" w:rsidP="009D4D26">
      <w:pPr>
        <w:spacing w:after="0" w:line="240" w:lineRule="auto"/>
        <w:ind w:left="1985" w:hanging="1985"/>
        <w:jc w:val="both"/>
        <w:rPr>
          <w:rFonts w:ascii="Arial" w:hAnsi="Arial" w:cs="Arial"/>
          <w:sz w:val="24"/>
          <w:szCs w:val="24"/>
        </w:rPr>
      </w:pPr>
    </w:p>
    <w:p w14:paraId="61DC5B88" w14:textId="68D28963"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we could do that.</w:t>
      </w:r>
    </w:p>
    <w:p w14:paraId="0766E951" w14:textId="77777777" w:rsidR="009D4D26" w:rsidRDefault="009D4D26" w:rsidP="009D4D26">
      <w:pPr>
        <w:spacing w:after="0" w:line="240" w:lineRule="auto"/>
        <w:ind w:left="1985" w:hanging="1985"/>
        <w:jc w:val="both"/>
        <w:rPr>
          <w:rFonts w:ascii="Arial" w:hAnsi="Arial" w:cs="Arial"/>
          <w:sz w:val="24"/>
          <w:szCs w:val="24"/>
        </w:rPr>
      </w:pPr>
    </w:p>
    <w:p w14:paraId="446C1759" w14:textId="5A20F4D3" w:rsidR="009D4D26"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 you mind if I start?</w:t>
      </w:r>
    </w:p>
    <w:p w14:paraId="3AE3BF60" w14:textId="77777777" w:rsidR="009D4D26" w:rsidRDefault="009D4D26" w:rsidP="009D4D26">
      <w:pPr>
        <w:spacing w:after="0" w:line="240" w:lineRule="auto"/>
        <w:ind w:left="1985" w:hanging="1985"/>
        <w:jc w:val="both"/>
        <w:rPr>
          <w:rFonts w:ascii="Arial" w:hAnsi="Arial" w:cs="Arial"/>
          <w:sz w:val="24"/>
          <w:szCs w:val="24"/>
        </w:rPr>
      </w:pPr>
    </w:p>
    <w:p w14:paraId="019CD3BD" w14:textId="77777777" w:rsidR="006959AA" w:rsidRDefault="009D4D26"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yeah.  </w:t>
      </w:r>
    </w:p>
    <w:p w14:paraId="089ACB55" w14:textId="77777777" w:rsidR="006959AA" w:rsidRDefault="006959AA" w:rsidP="009D4D26">
      <w:pPr>
        <w:spacing w:after="0" w:line="240" w:lineRule="auto"/>
        <w:ind w:left="1985" w:hanging="1985"/>
        <w:jc w:val="both"/>
        <w:rPr>
          <w:rFonts w:ascii="Arial" w:hAnsi="Arial" w:cs="Arial"/>
          <w:sz w:val="24"/>
          <w:szCs w:val="24"/>
        </w:rPr>
      </w:pPr>
    </w:p>
    <w:p w14:paraId="5D08EC58" w14:textId="761557D3" w:rsidR="009D4D26" w:rsidRDefault="006959AA"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Shaun, I'm go</w:t>
      </w:r>
      <w:r w:rsidR="005B3DF2">
        <w:rPr>
          <w:rFonts w:ascii="Arial" w:hAnsi="Arial" w:cs="Arial"/>
          <w:sz w:val="24"/>
          <w:szCs w:val="24"/>
        </w:rPr>
        <w:t>ing to</w:t>
      </w:r>
      <w:r>
        <w:rPr>
          <w:rFonts w:ascii="Arial" w:hAnsi="Arial" w:cs="Arial"/>
          <w:sz w:val="24"/>
          <w:szCs w:val="24"/>
        </w:rPr>
        <w:t xml:space="preserve"> write it just here [</w:t>
      </w:r>
      <w:r w:rsidRPr="006959AA">
        <w:rPr>
          <w:rFonts w:ascii="Arial" w:hAnsi="Arial" w:cs="Arial"/>
          <w:sz w:val="24"/>
          <w:szCs w:val="24"/>
          <w:highlight w:val="yellow"/>
        </w:rPr>
        <w:t>inaudible 0:03:10</w:t>
      </w:r>
      <w:r>
        <w:rPr>
          <w:rFonts w:ascii="Arial" w:hAnsi="Arial" w:cs="Arial"/>
          <w:sz w:val="24"/>
          <w:szCs w:val="24"/>
        </w:rPr>
        <w:t>].</w:t>
      </w:r>
    </w:p>
    <w:p w14:paraId="7F13E2AC" w14:textId="77777777" w:rsidR="006959AA" w:rsidRDefault="006959AA" w:rsidP="009D4D26">
      <w:pPr>
        <w:spacing w:after="0" w:line="240" w:lineRule="auto"/>
        <w:ind w:left="1985" w:hanging="1985"/>
        <w:jc w:val="both"/>
        <w:rPr>
          <w:rFonts w:ascii="Arial" w:hAnsi="Arial" w:cs="Arial"/>
          <w:sz w:val="24"/>
          <w:szCs w:val="24"/>
        </w:rPr>
      </w:pPr>
    </w:p>
    <w:p w14:paraId="4CC12A21" w14:textId="5C12A6CB" w:rsidR="006959AA" w:rsidRDefault="006959AA"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Right.</w:t>
      </w:r>
    </w:p>
    <w:p w14:paraId="51E3B54A" w14:textId="77777777" w:rsidR="006959AA" w:rsidRDefault="006959AA" w:rsidP="009D4D26">
      <w:pPr>
        <w:spacing w:after="0" w:line="240" w:lineRule="auto"/>
        <w:ind w:left="1985" w:hanging="1985"/>
        <w:jc w:val="both"/>
        <w:rPr>
          <w:rFonts w:ascii="Arial" w:hAnsi="Arial" w:cs="Arial"/>
          <w:sz w:val="24"/>
          <w:szCs w:val="24"/>
        </w:rPr>
      </w:pPr>
    </w:p>
    <w:p w14:paraId="74E4AC5E" w14:textId="400C3634" w:rsidR="006959AA" w:rsidRDefault="006959AA"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then, if you need some space, we can erase the bit…</w:t>
      </w:r>
    </w:p>
    <w:p w14:paraId="19526A2A" w14:textId="77777777" w:rsidR="006959AA" w:rsidRDefault="006959AA" w:rsidP="009D4D26">
      <w:pPr>
        <w:spacing w:after="0" w:line="240" w:lineRule="auto"/>
        <w:ind w:left="1985" w:hanging="1985"/>
        <w:jc w:val="both"/>
        <w:rPr>
          <w:rFonts w:ascii="Arial" w:hAnsi="Arial" w:cs="Arial"/>
          <w:sz w:val="24"/>
          <w:szCs w:val="24"/>
        </w:rPr>
      </w:pPr>
    </w:p>
    <w:p w14:paraId="12F6DB42" w14:textId="31AA515F" w:rsidR="006959AA" w:rsidRDefault="006959AA" w:rsidP="009D4D26">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25D2B8D3" w14:textId="77777777" w:rsidR="006959AA" w:rsidRDefault="006959AA" w:rsidP="009D4D26">
      <w:pPr>
        <w:spacing w:after="0" w:line="240" w:lineRule="auto"/>
        <w:ind w:left="1985" w:hanging="1985"/>
        <w:jc w:val="both"/>
        <w:rPr>
          <w:rFonts w:ascii="Arial" w:hAnsi="Arial" w:cs="Arial"/>
          <w:sz w:val="24"/>
          <w:szCs w:val="24"/>
        </w:rPr>
      </w:pPr>
    </w:p>
    <w:p w14:paraId="1DE95FE6" w14:textId="5BEEC0FC" w:rsidR="006959AA" w:rsidRDefault="006959AA" w:rsidP="009D4D26">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…that I've wrote.  </w:t>
      </w:r>
    </w:p>
    <w:p w14:paraId="58AEDF80" w14:textId="77777777" w:rsidR="00881637" w:rsidRDefault="00881637" w:rsidP="009D4D26">
      <w:pPr>
        <w:spacing w:after="0" w:line="240" w:lineRule="auto"/>
        <w:ind w:left="1985" w:hanging="1985"/>
        <w:jc w:val="both"/>
        <w:rPr>
          <w:rFonts w:ascii="Arial" w:hAnsi="Arial" w:cs="Arial"/>
          <w:sz w:val="24"/>
          <w:szCs w:val="24"/>
        </w:rPr>
      </w:pPr>
    </w:p>
    <w:p w14:paraId="57972F57" w14:textId="4029CD00" w:rsidR="00881637" w:rsidRDefault="00881637" w:rsidP="009D4D26">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Okay, so this says that Nick has been seeing things, from Carmen.  So, she's worried that Nick has been sort of, seeing things up to his accident.  Do you know when he died, because this is December?</w:t>
      </w:r>
    </w:p>
    <w:p w14:paraId="06305FAE" w14:textId="77777777" w:rsidR="00881637" w:rsidRDefault="00881637" w:rsidP="009D4D26">
      <w:pPr>
        <w:spacing w:after="0" w:line="240" w:lineRule="auto"/>
        <w:ind w:left="1985" w:hanging="1985"/>
        <w:jc w:val="both"/>
        <w:rPr>
          <w:rFonts w:ascii="Arial" w:hAnsi="Arial" w:cs="Arial"/>
          <w:sz w:val="24"/>
          <w:szCs w:val="24"/>
        </w:rPr>
      </w:pPr>
    </w:p>
    <w:p w14:paraId="457AD93E" w14:textId="7E2C4520"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Yeah, he died…sorry, I was just reading it somewhere.  </w:t>
      </w:r>
    </w:p>
    <w:p w14:paraId="4D0B9EB2" w14:textId="77777777" w:rsidR="00881637" w:rsidRDefault="00881637" w:rsidP="00881637">
      <w:pPr>
        <w:spacing w:after="0" w:line="240" w:lineRule="auto"/>
        <w:ind w:left="1985" w:hanging="1985"/>
        <w:jc w:val="both"/>
        <w:rPr>
          <w:rFonts w:ascii="Arial" w:hAnsi="Arial" w:cs="Arial"/>
          <w:sz w:val="24"/>
          <w:szCs w:val="24"/>
        </w:rPr>
      </w:pPr>
    </w:p>
    <w:p w14:paraId="4C49E9D5" w14:textId="532CFD2A"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Was it this date?</w:t>
      </w:r>
    </w:p>
    <w:p w14:paraId="121FD56D" w14:textId="77777777" w:rsidR="00881637" w:rsidRDefault="00881637" w:rsidP="00881637">
      <w:pPr>
        <w:spacing w:after="0" w:line="240" w:lineRule="auto"/>
        <w:ind w:left="1985" w:hanging="1985"/>
        <w:jc w:val="both"/>
        <w:rPr>
          <w:rFonts w:ascii="Arial" w:hAnsi="Arial" w:cs="Arial"/>
          <w:sz w:val="24"/>
          <w:szCs w:val="24"/>
        </w:rPr>
      </w:pPr>
    </w:p>
    <w:p w14:paraId="6D9B0542" w14:textId="78AD1A79"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Tuesday December 10th, let's write it down.</w:t>
      </w:r>
    </w:p>
    <w:p w14:paraId="2A67FB94" w14:textId="77777777" w:rsidR="00881637" w:rsidRDefault="00881637" w:rsidP="00881637">
      <w:pPr>
        <w:spacing w:after="0" w:line="240" w:lineRule="auto"/>
        <w:ind w:left="1985" w:hanging="1985"/>
        <w:jc w:val="both"/>
        <w:rPr>
          <w:rFonts w:ascii="Arial" w:hAnsi="Arial" w:cs="Arial"/>
          <w:sz w:val="24"/>
          <w:szCs w:val="24"/>
        </w:rPr>
      </w:pPr>
    </w:p>
    <w:p w14:paraId="7E81A4FD" w14:textId="5FA02C7C"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Or was it the night before?  </w:t>
      </w:r>
    </w:p>
    <w:p w14:paraId="4CF50C8E" w14:textId="77777777" w:rsidR="00881637" w:rsidRDefault="00881637" w:rsidP="00881637">
      <w:pPr>
        <w:spacing w:after="0" w:line="240" w:lineRule="auto"/>
        <w:ind w:left="1985" w:hanging="1985"/>
        <w:jc w:val="both"/>
        <w:rPr>
          <w:rFonts w:ascii="Arial" w:hAnsi="Arial" w:cs="Arial"/>
          <w:sz w:val="24"/>
          <w:szCs w:val="24"/>
        </w:rPr>
      </w:pPr>
    </w:p>
    <w:p w14:paraId="50723E5E" w14:textId="0DB17B27"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Does she, Carmen, does she mention who the suspects are?</w:t>
      </w:r>
    </w:p>
    <w:p w14:paraId="3CA45506" w14:textId="77777777" w:rsidR="00881637" w:rsidRDefault="00881637" w:rsidP="00881637">
      <w:pPr>
        <w:spacing w:after="0" w:line="240" w:lineRule="auto"/>
        <w:ind w:left="1985" w:hanging="1985"/>
        <w:jc w:val="both"/>
        <w:rPr>
          <w:rFonts w:ascii="Arial" w:hAnsi="Arial" w:cs="Arial"/>
          <w:sz w:val="24"/>
          <w:szCs w:val="24"/>
        </w:rPr>
      </w:pPr>
    </w:p>
    <w:p w14:paraId="511273FE" w14:textId="19AD2206"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Suspects?</w:t>
      </w:r>
    </w:p>
    <w:p w14:paraId="4CA567E7" w14:textId="77777777" w:rsidR="00881637" w:rsidRDefault="00881637" w:rsidP="00881637">
      <w:pPr>
        <w:spacing w:after="0" w:line="240" w:lineRule="auto"/>
        <w:ind w:left="1985" w:hanging="1985"/>
        <w:jc w:val="both"/>
        <w:rPr>
          <w:rFonts w:ascii="Arial" w:hAnsi="Arial" w:cs="Arial"/>
          <w:sz w:val="24"/>
          <w:szCs w:val="24"/>
        </w:rPr>
      </w:pPr>
    </w:p>
    <w:p w14:paraId="29E9EA70" w14:textId="402B0EB2"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because in the letter to the investigator, she mentions there are four people.</w:t>
      </w:r>
    </w:p>
    <w:p w14:paraId="7560FD10" w14:textId="77777777" w:rsidR="00881637" w:rsidRDefault="00881637" w:rsidP="00881637">
      <w:pPr>
        <w:spacing w:after="0" w:line="240" w:lineRule="auto"/>
        <w:ind w:left="1985" w:hanging="1985"/>
        <w:jc w:val="both"/>
        <w:rPr>
          <w:rFonts w:ascii="Arial" w:hAnsi="Arial" w:cs="Arial"/>
          <w:sz w:val="24"/>
          <w:szCs w:val="24"/>
        </w:rPr>
      </w:pPr>
    </w:p>
    <w:p w14:paraId="409F13DB" w14:textId="57BD8C85"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Four suspects?</w:t>
      </w:r>
    </w:p>
    <w:p w14:paraId="1BE023F2" w14:textId="77777777" w:rsidR="00881637" w:rsidRDefault="00881637" w:rsidP="00881637">
      <w:pPr>
        <w:spacing w:after="0" w:line="240" w:lineRule="auto"/>
        <w:ind w:left="1985" w:hanging="1985"/>
        <w:jc w:val="both"/>
        <w:rPr>
          <w:rFonts w:ascii="Arial" w:hAnsi="Arial" w:cs="Arial"/>
          <w:sz w:val="24"/>
          <w:szCs w:val="24"/>
        </w:rPr>
      </w:pPr>
    </w:p>
    <w:p w14:paraId="643BB67F" w14:textId="5B720A50"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Four suspects, but she didn’t, I don't see any names.  I'm not sure if he died on 10th of December, because the newspaper was issued on 10th of December.  So, he could have died, like, 9th of December, or 8th, or…</w:t>
      </w:r>
    </w:p>
    <w:p w14:paraId="7C4B9A86" w14:textId="77777777" w:rsidR="00881637" w:rsidRDefault="00881637" w:rsidP="00881637">
      <w:pPr>
        <w:spacing w:after="0" w:line="240" w:lineRule="auto"/>
        <w:ind w:left="1985" w:hanging="1985"/>
        <w:jc w:val="both"/>
        <w:rPr>
          <w:rFonts w:ascii="Arial" w:hAnsi="Arial" w:cs="Arial"/>
          <w:sz w:val="24"/>
          <w:szCs w:val="24"/>
        </w:rPr>
      </w:pPr>
    </w:p>
    <w:p w14:paraId="2A41FFFE" w14:textId="6A00815F"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I've found these notes that state it's 7th.</w:t>
      </w:r>
    </w:p>
    <w:p w14:paraId="566C609A" w14:textId="77777777" w:rsidR="00881637" w:rsidRDefault="00881637" w:rsidP="00881637">
      <w:pPr>
        <w:spacing w:after="0" w:line="240" w:lineRule="auto"/>
        <w:ind w:left="1985" w:hanging="1985"/>
        <w:jc w:val="both"/>
        <w:rPr>
          <w:rFonts w:ascii="Arial" w:hAnsi="Arial" w:cs="Arial"/>
          <w:sz w:val="24"/>
          <w:szCs w:val="24"/>
        </w:rPr>
      </w:pPr>
    </w:p>
    <w:p w14:paraId="4B491F16" w14:textId="4A8189D8"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Seventh?</w:t>
      </w:r>
    </w:p>
    <w:p w14:paraId="0922B7B6" w14:textId="77777777" w:rsidR="00881637" w:rsidRDefault="00881637" w:rsidP="00881637">
      <w:pPr>
        <w:spacing w:after="0" w:line="240" w:lineRule="auto"/>
        <w:ind w:left="1985" w:hanging="1985"/>
        <w:jc w:val="both"/>
        <w:rPr>
          <w:rFonts w:ascii="Arial" w:hAnsi="Arial" w:cs="Arial"/>
          <w:sz w:val="24"/>
          <w:szCs w:val="24"/>
        </w:rPr>
      </w:pPr>
    </w:p>
    <w:p w14:paraId="3F6E8C35" w14:textId="37450F48"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Okay, let me, so…</w:t>
      </w:r>
    </w:p>
    <w:p w14:paraId="1FB69E41" w14:textId="77777777" w:rsidR="00881637" w:rsidRDefault="00881637" w:rsidP="00881637">
      <w:pPr>
        <w:spacing w:after="0" w:line="240" w:lineRule="auto"/>
        <w:ind w:left="1985" w:hanging="1985"/>
        <w:jc w:val="both"/>
        <w:rPr>
          <w:rFonts w:ascii="Arial" w:hAnsi="Arial" w:cs="Arial"/>
          <w:sz w:val="24"/>
          <w:szCs w:val="24"/>
        </w:rPr>
      </w:pPr>
    </w:p>
    <w:p w14:paraId="6286B935" w14:textId="5C49DE95"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It's seven o'clock, but it does say date, December 7th?</w:t>
      </w:r>
    </w:p>
    <w:p w14:paraId="540D7A6A" w14:textId="77777777" w:rsidR="00881637" w:rsidRDefault="00881637" w:rsidP="00881637">
      <w:pPr>
        <w:spacing w:after="0" w:line="240" w:lineRule="auto"/>
        <w:ind w:left="1985" w:hanging="1985"/>
        <w:jc w:val="both"/>
        <w:rPr>
          <w:rFonts w:ascii="Arial" w:hAnsi="Arial" w:cs="Arial"/>
          <w:sz w:val="24"/>
          <w:szCs w:val="24"/>
        </w:rPr>
      </w:pPr>
    </w:p>
    <w:p w14:paraId="32D0DEB5" w14:textId="7F163D94"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Early morning, December 7th.</w:t>
      </w:r>
    </w:p>
    <w:p w14:paraId="66207A19" w14:textId="77777777" w:rsidR="00881637" w:rsidRDefault="00881637" w:rsidP="00881637">
      <w:pPr>
        <w:spacing w:after="0" w:line="240" w:lineRule="auto"/>
        <w:ind w:left="1985" w:hanging="1985"/>
        <w:jc w:val="both"/>
        <w:rPr>
          <w:rFonts w:ascii="Arial" w:hAnsi="Arial" w:cs="Arial"/>
          <w:sz w:val="24"/>
          <w:szCs w:val="24"/>
        </w:rPr>
      </w:pPr>
    </w:p>
    <w:p w14:paraId="188F77EF" w14:textId="2CFF4F25"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December 7th.  And where did he die, the place?</w:t>
      </w:r>
    </w:p>
    <w:p w14:paraId="69F1C8D9" w14:textId="77777777" w:rsidR="00881637" w:rsidRDefault="00881637" w:rsidP="00881637">
      <w:pPr>
        <w:spacing w:after="0" w:line="240" w:lineRule="auto"/>
        <w:ind w:left="1985" w:hanging="1985"/>
        <w:jc w:val="both"/>
        <w:rPr>
          <w:rFonts w:ascii="Arial" w:hAnsi="Arial" w:cs="Arial"/>
          <w:sz w:val="24"/>
          <w:szCs w:val="24"/>
        </w:rPr>
      </w:pPr>
    </w:p>
    <w:p w14:paraId="240181E0" w14:textId="6112285D"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Erm…</w:t>
      </w:r>
    </w:p>
    <w:p w14:paraId="687BAAE2" w14:textId="77777777" w:rsidR="00881637" w:rsidRDefault="00881637" w:rsidP="00881637">
      <w:pPr>
        <w:spacing w:after="0" w:line="240" w:lineRule="auto"/>
        <w:ind w:left="1985" w:hanging="1985"/>
        <w:jc w:val="both"/>
        <w:rPr>
          <w:rFonts w:ascii="Arial" w:hAnsi="Arial" w:cs="Arial"/>
          <w:sz w:val="24"/>
          <w:szCs w:val="24"/>
        </w:rPr>
      </w:pPr>
    </w:p>
    <w:p w14:paraId="2423BC09" w14:textId="52E0C78B"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Or was it in his bar?  Yes, likely minutes after leaving Old Scratch Tavern…</w:t>
      </w:r>
    </w:p>
    <w:p w14:paraId="7340D90B" w14:textId="77777777" w:rsidR="00881637" w:rsidRDefault="00881637" w:rsidP="00881637">
      <w:pPr>
        <w:spacing w:after="0" w:line="240" w:lineRule="auto"/>
        <w:ind w:left="1985" w:hanging="1985"/>
        <w:jc w:val="both"/>
        <w:rPr>
          <w:rFonts w:ascii="Arial" w:hAnsi="Arial" w:cs="Arial"/>
          <w:sz w:val="24"/>
          <w:szCs w:val="24"/>
        </w:rPr>
      </w:pPr>
    </w:p>
    <w:p w14:paraId="5E9DA28E" w14:textId="501180A0"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Devil’s Well.</w:t>
      </w:r>
    </w:p>
    <w:p w14:paraId="395E2E2D" w14:textId="77777777" w:rsidR="00881637" w:rsidRDefault="00881637" w:rsidP="00881637">
      <w:pPr>
        <w:spacing w:after="0" w:line="240" w:lineRule="auto"/>
        <w:ind w:left="1985" w:hanging="1985"/>
        <w:jc w:val="both"/>
        <w:rPr>
          <w:rFonts w:ascii="Arial" w:hAnsi="Arial" w:cs="Arial"/>
          <w:sz w:val="24"/>
          <w:szCs w:val="24"/>
        </w:rPr>
      </w:pPr>
    </w:p>
    <w:p w14:paraId="3FA74DBB" w14:textId="14B57D2B"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Huh?</w:t>
      </w:r>
    </w:p>
    <w:p w14:paraId="4C1FDD2F" w14:textId="77777777" w:rsidR="00881637" w:rsidRDefault="00881637" w:rsidP="00881637">
      <w:pPr>
        <w:spacing w:after="0" w:line="240" w:lineRule="auto"/>
        <w:ind w:left="1985" w:hanging="1985"/>
        <w:jc w:val="both"/>
        <w:rPr>
          <w:rFonts w:ascii="Arial" w:hAnsi="Arial" w:cs="Arial"/>
          <w:sz w:val="24"/>
          <w:szCs w:val="24"/>
        </w:rPr>
      </w:pPr>
    </w:p>
    <w:p w14:paraId="13A8B919" w14:textId="14DFDD7E" w:rsidR="00881637" w:rsidRDefault="00881637"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Possibility of body </w:t>
      </w:r>
      <w:r w:rsidR="00840FC6">
        <w:rPr>
          <w:rFonts w:ascii="Arial" w:hAnsi="Arial" w:cs="Arial"/>
          <w:sz w:val="24"/>
          <w:szCs w:val="24"/>
        </w:rPr>
        <w:t>fallen in Devil’s Well.</w:t>
      </w:r>
    </w:p>
    <w:p w14:paraId="0CC25061" w14:textId="77777777" w:rsidR="00840FC6" w:rsidRDefault="00840FC6" w:rsidP="00881637">
      <w:pPr>
        <w:spacing w:after="0" w:line="240" w:lineRule="auto"/>
        <w:ind w:left="1985" w:hanging="1985"/>
        <w:jc w:val="both"/>
        <w:rPr>
          <w:rFonts w:ascii="Arial" w:hAnsi="Arial" w:cs="Arial"/>
          <w:sz w:val="24"/>
          <w:szCs w:val="24"/>
        </w:rPr>
      </w:pPr>
    </w:p>
    <w:p w14:paraId="2BA3B6FA" w14:textId="6CE4CC65"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r>
      <w:r w:rsidR="008C5A5B">
        <w:rPr>
          <w:rFonts w:ascii="Arial" w:hAnsi="Arial" w:cs="Arial"/>
          <w:sz w:val="24"/>
          <w:szCs w:val="24"/>
        </w:rPr>
        <w:t>Coroner</w:t>
      </w:r>
      <w:r w:rsidR="009D04A9">
        <w:rPr>
          <w:rFonts w:ascii="Arial" w:hAnsi="Arial" w:cs="Arial"/>
          <w:sz w:val="24"/>
          <w:szCs w:val="24"/>
        </w:rPr>
        <w:t>,</w:t>
      </w:r>
      <w:r>
        <w:rPr>
          <w:rFonts w:ascii="Arial" w:hAnsi="Arial" w:cs="Arial"/>
          <w:sz w:val="24"/>
          <w:szCs w:val="24"/>
        </w:rPr>
        <w:t xml:space="preserve"> no idea what the…oh, okay.  So, I'll write all these points down.  And, Old Scratch Tavern?</w:t>
      </w:r>
    </w:p>
    <w:p w14:paraId="466EB642" w14:textId="77777777" w:rsidR="00840FC6" w:rsidRDefault="00840FC6" w:rsidP="00881637">
      <w:pPr>
        <w:spacing w:after="0" w:line="240" w:lineRule="auto"/>
        <w:ind w:left="1985" w:hanging="1985"/>
        <w:jc w:val="both"/>
        <w:rPr>
          <w:rFonts w:ascii="Arial" w:hAnsi="Arial" w:cs="Arial"/>
          <w:sz w:val="24"/>
          <w:szCs w:val="24"/>
        </w:rPr>
      </w:pPr>
    </w:p>
    <w:p w14:paraId="2546586B" w14:textId="0CD5E9F0"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0D569AF1" w14:textId="77777777" w:rsidR="00840FC6" w:rsidRDefault="00840FC6" w:rsidP="00881637">
      <w:pPr>
        <w:spacing w:after="0" w:line="240" w:lineRule="auto"/>
        <w:ind w:left="1985" w:hanging="1985"/>
        <w:jc w:val="both"/>
        <w:rPr>
          <w:rFonts w:ascii="Arial" w:hAnsi="Arial" w:cs="Arial"/>
          <w:sz w:val="24"/>
          <w:szCs w:val="24"/>
        </w:rPr>
      </w:pPr>
    </w:p>
    <w:p w14:paraId="0A020F66" w14:textId="74F9159D"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Sorry.  Then, Devil’s…?</w:t>
      </w:r>
    </w:p>
    <w:p w14:paraId="481EB903" w14:textId="77777777" w:rsidR="00840FC6" w:rsidRDefault="00840FC6" w:rsidP="00881637">
      <w:pPr>
        <w:spacing w:after="0" w:line="240" w:lineRule="auto"/>
        <w:ind w:left="1985" w:hanging="1985"/>
        <w:jc w:val="both"/>
        <w:rPr>
          <w:rFonts w:ascii="Arial" w:hAnsi="Arial" w:cs="Arial"/>
          <w:sz w:val="24"/>
          <w:szCs w:val="24"/>
        </w:rPr>
      </w:pPr>
    </w:p>
    <w:p w14:paraId="3CDF0632" w14:textId="47C48462"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Devil’s Well, a local waterfall.  </w:t>
      </w:r>
    </w:p>
    <w:p w14:paraId="73F23834" w14:textId="77777777" w:rsidR="00840FC6" w:rsidRDefault="00840FC6" w:rsidP="00881637">
      <w:pPr>
        <w:spacing w:after="0" w:line="240" w:lineRule="auto"/>
        <w:ind w:left="1985" w:hanging="1985"/>
        <w:jc w:val="both"/>
        <w:rPr>
          <w:rFonts w:ascii="Arial" w:hAnsi="Arial" w:cs="Arial"/>
          <w:sz w:val="24"/>
          <w:szCs w:val="24"/>
        </w:rPr>
      </w:pPr>
    </w:p>
    <w:p w14:paraId="2C62E02C" w14:textId="4B06283F"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So, two </w:t>
      </w:r>
      <w:r w:rsidR="008C5A5B">
        <w:rPr>
          <w:rFonts w:ascii="Arial" w:hAnsi="Arial" w:cs="Arial"/>
          <w:sz w:val="24"/>
          <w:szCs w:val="24"/>
        </w:rPr>
        <w:t>possible</w:t>
      </w:r>
      <w:r>
        <w:rPr>
          <w:rFonts w:ascii="Arial" w:hAnsi="Arial" w:cs="Arial"/>
          <w:sz w:val="24"/>
          <w:szCs w:val="24"/>
        </w:rPr>
        <w:t xml:space="preserve"> places where he could have died.  </w:t>
      </w:r>
    </w:p>
    <w:p w14:paraId="36CE1E8E" w14:textId="77777777" w:rsidR="00840FC6" w:rsidRDefault="00840FC6" w:rsidP="00881637">
      <w:pPr>
        <w:spacing w:after="0" w:line="240" w:lineRule="auto"/>
        <w:ind w:left="1985" w:hanging="1985"/>
        <w:jc w:val="both"/>
        <w:rPr>
          <w:rFonts w:ascii="Arial" w:hAnsi="Arial" w:cs="Arial"/>
          <w:sz w:val="24"/>
          <w:szCs w:val="24"/>
        </w:rPr>
      </w:pPr>
    </w:p>
    <w:p w14:paraId="1C50BEB0" w14:textId="7D3630D5"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There's a wee map, here, I'm not sure how accurate it is, but give some idea of it.  </w:t>
      </w:r>
    </w:p>
    <w:p w14:paraId="43E8309B" w14:textId="77777777" w:rsidR="00840FC6" w:rsidRDefault="00840FC6" w:rsidP="00881637">
      <w:pPr>
        <w:spacing w:after="0" w:line="240" w:lineRule="auto"/>
        <w:ind w:left="1985" w:hanging="1985"/>
        <w:jc w:val="both"/>
        <w:rPr>
          <w:rFonts w:ascii="Arial" w:hAnsi="Arial" w:cs="Arial"/>
          <w:sz w:val="24"/>
          <w:szCs w:val="24"/>
        </w:rPr>
      </w:pPr>
    </w:p>
    <w:p w14:paraId="5F5F11EA" w14:textId="49023304"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There were several rituals going on.  Do we think that he could have…?</w:t>
      </w:r>
    </w:p>
    <w:p w14:paraId="32AF5EA3" w14:textId="77777777" w:rsidR="00840FC6" w:rsidRDefault="00840FC6" w:rsidP="00881637">
      <w:pPr>
        <w:spacing w:after="0" w:line="240" w:lineRule="auto"/>
        <w:ind w:left="1985" w:hanging="1985"/>
        <w:jc w:val="both"/>
        <w:rPr>
          <w:rFonts w:ascii="Arial" w:hAnsi="Arial" w:cs="Arial"/>
          <w:sz w:val="24"/>
          <w:szCs w:val="24"/>
        </w:rPr>
      </w:pPr>
    </w:p>
    <w:p w14:paraId="630FFF3B" w14:textId="78F5899F"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Been attending?</w:t>
      </w:r>
    </w:p>
    <w:p w14:paraId="6D70C0C9" w14:textId="77777777" w:rsidR="00840FC6" w:rsidRDefault="00840FC6" w:rsidP="00881637">
      <w:pPr>
        <w:spacing w:after="0" w:line="240" w:lineRule="auto"/>
        <w:ind w:left="1985" w:hanging="1985"/>
        <w:jc w:val="both"/>
        <w:rPr>
          <w:rFonts w:ascii="Arial" w:hAnsi="Arial" w:cs="Arial"/>
          <w:sz w:val="24"/>
          <w:szCs w:val="24"/>
        </w:rPr>
      </w:pPr>
    </w:p>
    <w:p w14:paraId="4AF3E737" w14:textId="5F0F4F6B"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in this letter, what else Carmen says?</w:t>
      </w:r>
    </w:p>
    <w:p w14:paraId="1F145E18" w14:textId="77777777" w:rsidR="00840FC6" w:rsidRDefault="00840FC6" w:rsidP="00881637">
      <w:pPr>
        <w:spacing w:after="0" w:line="240" w:lineRule="auto"/>
        <w:ind w:left="1985" w:hanging="1985"/>
        <w:jc w:val="both"/>
        <w:rPr>
          <w:rFonts w:ascii="Arial" w:hAnsi="Arial" w:cs="Arial"/>
          <w:sz w:val="24"/>
          <w:szCs w:val="24"/>
        </w:rPr>
      </w:pPr>
    </w:p>
    <w:p w14:paraId="6FED7FD7" w14:textId="499B850B"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Well, she kind of, Nick has been saying things.  On the night he died, when he came out of the office, finally figured it out.  Right.</w:t>
      </w:r>
    </w:p>
    <w:p w14:paraId="6F915CA6" w14:textId="77777777" w:rsidR="00840FC6" w:rsidRDefault="00840FC6" w:rsidP="00881637">
      <w:pPr>
        <w:spacing w:after="0" w:line="240" w:lineRule="auto"/>
        <w:ind w:left="1985" w:hanging="1985"/>
        <w:jc w:val="both"/>
        <w:rPr>
          <w:rFonts w:ascii="Arial" w:hAnsi="Arial" w:cs="Arial"/>
          <w:sz w:val="24"/>
          <w:szCs w:val="24"/>
        </w:rPr>
      </w:pPr>
    </w:p>
    <w:p w14:paraId="25AE6349" w14:textId="2589E37A"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 you think he could have practised in some dark magic?</w:t>
      </w:r>
    </w:p>
    <w:p w14:paraId="35294403" w14:textId="77777777" w:rsidR="00840FC6" w:rsidRDefault="00840FC6" w:rsidP="00881637">
      <w:pPr>
        <w:spacing w:after="0" w:line="240" w:lineRule="auto"/>
        <w:ind w:left="1985" w:hanging="1985"/>
        <w:jc w:val="both"/>
        <w:rPr>
          <w:rFonts w:ascii="Arial" w:hAnsi="Arial" w:cs="Arial"/>
          <w:sz w:val="24"/>
          <w:szCs w:val="24"/>
        </w:rPr>
      </w:pPr>
    </w:p>
    <w:p w14:paraId="54D40B14" w14:textId="74F741AA"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Possibly.  </w:t>
      </w:r>
    </w:p>
    <w:p w14:paraId="0D2F9954" w14:textId="77777777" w:rsidR="00840FC6" w:rsidRDefault="00840FC6" w:rsidP="00881637">
      <w:pPr>
        <w:spacing w:after="0" w:line="240" w:lineRule="auto"/>
        <w:ind w:left="1985" w:hanging="1985"/>
        <w:jc w:val="both"/>
        <w:rPr>
          <w:rFonts w:ascii="Arial" w:hAnsi="Arial" w:cs="Arial"/>
          <w:sz w:val="24"/>
          <w:szCs w:val="24"/>
        </w:rPr>
      </w:pPr>
    </w:p>
    <w:p w14:paraId="5AA91B24" w14:textId="0F49FC56"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Shall we put somewhere, the things that we </w:t>
      </w:r>
      <w:r w:rsidR="008C5A5B">
        <w:rPr>
          <w:rFonts w:ascii="Arial" w:hAnsi="Arial" w:cs="Arial"/>
          <w:sz w:val="24"/>
          <w:szCs w:val="24"/>
        </w:rPr>
        <w:t>discuss</w:t>
      </w:r>
      <w:r>
        <w:rPr>
          <w:rFonts w:ascii="Arial" w:hAnsi="Arial" w:cs="Arial"/>
          <w:sz w:val="24"/>
          <w:szCs w:val="24"/>
        </w:rPr>
        <w:t>?</w:t>
      </w:r>
    </w:p>
    <w:p w14:paraId="29FC2B0F" w14:textId="77777777" w:rsidR="00840FC6" w:rsidRDefault="00840FC6" w:rsidP="00881637">
      <w:pPr>
        <w:spacing w:after="0" w:line="240" w:lineRule="auto"/>
        <w:ind w:left="1985" w:hanging="1985"/>
        <w:jc w:val="both"/>
        <w:rPr>
          <w:rFonts w:ascii="Arial" w:hAnsi="Arial" w:cs="Arial"/>
          <w:sz w:val="24"/>
          <w:szCs w:val="24"/>
        </w:rPr>
      </w:pPr>
    </w:p>
    <w:p w14:paraId="649F4535" w14:textId="47CE7147"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that’s a good idea.</w:t>
      </w:r>
    </w:p>
    <w:p w14:paraId="07076E50" w14:textId="7CA14F0E" w:rsidR="00840FC6" w:rsidRDefault="00840FC6" w:rsidP="00881637">
      <w:pPr>
        <w:spacing w:after="0" w:line="240" w:lineRule="auto"/>
        <w:ind w:left="1985" w:hanging="1985"/>
        <w:jc w:val="both"/>
        <w:rPr>
          <w:rFonts w:ascii="Arial" w:hAnsi="Arial" w:cs="Arial"/>
          <w:sz w:val="24"/>
          <w:szCs w:val="24"/>
        </w:rPr>
      </w:pPr>
    </w:p>
    <w:p w14:paraId="0E023EB4" w14:textId="7D6AF529"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Oh, here we go, suspect profiles.</w:t>
      </w:r>
    </w:p>
    <w:p w14:paraId="004DA237" w14:textId="77777777" w:rsidR="00840FC6" w:rsidRDefault="00840FC6" w:rsidP="00881637">
      <w:pPr>
        <w:spacing w:after="0" w:line="240" w:lineRule="auto"/>
        <w:ind w:left="1985" w:hanging="1985"/>
        <w:jc w:val="both"/>
        <w:rPr>
          <w:rFonts w:ascii="Arial" w:hAnsi="Arial" w:cs="Arial"/>
          <w:sz w:val="24"/>
          <w:szCs w:val="24"/>
        </w:rPr>
      </w:pPr>
    </w:p>
    <w:p w14:paraId="7733CE83" w14:textId="56065B52"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Suspects.</w:t>
      </w:r>
    </w:p>
    <w:p w14:paraId="52541D40" w14:textId="77777777" w:rsidR="00840FC6" w:rsidRDefault="00840FC6" w:rsidP="00881637">
      <w:pPr>
        <w:spacing w:after="0" w:line="240" w:lineRule="auto"/>
        <w:ind w:left="1985" w:hanging="1985"/>
        <w:jc w:val="both"/>
        <w:rPr>
          <w:rFonts w:ascii="Arial" w:hAnsi="Arial" w:cs="Arial"/>
          <w:sz w:val="24"/>
          <w:szCs w:val="24"/>
        </w:rPr>
      </w:pPr>
    </w:p>
    <w:p w14:paraId="293FE135" w14:textId="0A7BAC98"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 we have any more?</w:t>
      </w:r>
    </w:p>
    <w:p w14:paraId="347A2DD7" w14:textId="77777777" w:rsidR="00840FC6" w:rsidRDefault="00840FC6" w:rsidP="00881637">
      <w:pPr>
        <w:spacing w:after="0" w:line="240" w:lineRule="auto"/>
        <w:ind w:left="1985" w:hanging="1985"/>
        <w:jc w:val="both"/>
        <w:rPr>
          <w:rFonts w:ascii="Arial" w:hAnsi="Arial" w:cs="Arial"/>
          <w:sz w:val="24"/>
          <w:szCs w:val="24"/>
        </w:rPr>
      </w:pPr>
    </w:p>
    <w:p w14:paraId="25E90FD4" w14:textId="08D3ADF1"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it's just this one, yeah.</w:t>
      </w:r>
    </w:p>
    <w:p w14:paraId="01D88A70" w14:textId="77777777" w:rsidR="00840FC6" w:rsidRDefault="00840FC6" w:rsidP="00881637">
      <w:pPr>
        <w:spacing w:after="0" w:line="240" w:lineRule="auto"/>
        <w:ind w:left="1985" w:hanging="1985"/>
        <w:jc w:val="both"/>
        <w:rPr>
          <w:rFonts w:ascii="Arial" w:hAnsi="Arial" w:cs="Arial"/>
          <w:sz w:val="24"/>
          <w:szCs w:val="24"/>
        </w:rPr>
      </w:pPr>
    </w:p>
    <w:p w14:paraId="191245B9" w14:textId="18DCEF99"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Okay.  Donna Goddard.  </w:t>
      </w:r>
    </w:p>
    <w:p w14:paraId="374C4D08" w14:textId="77777777" w:rsidR="00840FC6" w:rsidRDefault="00840FC6" w:rsidP="00881637">
      <w:pPr>
        <w:spacing w:after="0" w:line="240" w:lineRule="auto"/>
        <w:ind w:left="1985" w:hanging="1985"/>
        <w:jc w:val="both"/>
        <w:rPr>
          <w:rFonts w:ascii="Arial" w:hAnsi="Arial" w:cs="Arial"/>
          <w:sz w:val="24"/>
          <w:szCs w:val="24"/>
        </w:rPr>
      </w:pPr>
    </w:p>
    <w:p w14:paraId="360156C0" w14:textId="2DBB761E"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It says, at Old Scratch Bar again.  </w:t>
      </w:r>
    </w:p>
    <w:p w14:paraId="582D8C5D" w14:textId="77777777" w:rsidR="00840FC6" w:rsidRDefault="00840FC6" w:rsidP="00881637">
      <w:pPr>
        <w:spacing w:after="0" w:line="240" w:lineRule="auto"/>
        <w:ind w:left="1985" w:hanging="1985"/>
        <w:jc w:val="both"/>
        <w:rPr>
          <w:rFonts w:ascii="Arial" w:hAnsi="Arial" w:cs="Arial"/>
          <w:sz w:val="24"/>
          <w:szCs w:val="24"/>
        </w:rPr>
      </w:pPr>
    </w:p>
    <w:p w14:paraId="3D422365" w14:textId="0985DF48"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This is the bar Nick owned, he was not just working there, he was the owner of the bar.</w:t>
      </w:r>
    </w:p>
    <w:p w14:paraId="1E7969DB" w14:textId="77777777" w:rsidR="00840FC6" w:rsidRDefault="00840FC6" w:rsidP="00881637">
      <w:pPr>
        <w:spacing w:after="0" w:line="240" w:lineRule="auto"/>
        <w:ind w:left="1985" w:hanging="1985"/>
        <w:jc w:val="both"/>
        <w:rPr>
          <w:rFonts w:ascii="Arial" w:hAnsi="Arial" w:cs="Arial"/>
          <w:sz w:val="24"/>
          <w:szCs w:val="24"/>
        </w:rPr>
      </w:pPr>
    </w:p>
    <w:p w14:paraId="25615398" w14:textId="0AD0E0A9"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w:t>
      </w:r>
    </w:p>
    <w:p w14:paraId="705949A5" w14:textId="77777777" w:rsidR="00840FC6" w:rsidRDefault="00840FC6" w:rsidP="00881637">
      <w:pPr>
        <w:spacing w:after="0" w:line="240" w:lineRule="auto"/>
        <w:ind w:left="1985" w:hanging="1985"/>
        <w:jc w:val="both"/>
        <w:rPr>
          <w:rFonts w:ascii="Arial" w:hAnsi="Arial" w:cs="Arial"/>
          <w:sz w:val="24"/>
          <w:szCs w:val="24"/>
        </w:rPr>
      </w:pPr>
    </w:p>
    <w:p w14:paraId="2A1FF7A8" w14:textId="3EF1C2AB"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So, Donna was his employee, as well as, is it the lady that’s wrote the letter, Carmen.</w:t>
      </w:r>
    </w:p>
    <w:p w14:paraId="34A23CE0" w14:textId="77777777" w:rsidR="00840FC6" w:rsidRDefault="00840FC6" w:rsidP="00881637">
      <w:pPr>
        <w:spacing w:after="0" w:line="240" w:lineRule="auto"/>
        <w:ind w:left="1985" w:hanging="1985"/>
        <w:jc w:val="both"/>
        <w:rPr>
          <w:rFonts w:ascii="Arial" w:hAnsi="Arial" w:cs="Arial"/>
          <w:sz w:val="24"/>
          <w:szCs w:val="24"/>
        </w:rPr>
      </w:pPr>
    </w:p>
    <w:p w14:paraId="3BE2F1C4" w14:textId="5827DA2F"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Right.  See, this one is superstitious, as well.</w:t>
      </w:r>
    </w:p>
    <w:p w14:paraId="2DCBA8B3" w14:textId="77777777" w:rsidR="00840FC6" w:rsidRDefault="00840FC6" w:rsidP="00881637">
      <w:pPr>
        <w:spacing w:after="0" w:line="240" w:lineRule="auto"/>
        <w:ind w:left="1985" w:hanging="1985"/>
        <w:jc w:val="both"/>
        <w:rPr>
          <w:rFonts w:ascii="Arial" w:hAnsi="Arial" w:cs="Arial"/>
          <w:sz w:val="24"/>
          <w:szCs w:val="24"/>
        </w:rPr>
      </w:pPr>
    </w:p>
    <w:p w14:paraId="0209119A" w14:textId="29E4AB23"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69E62D16" w14:textId="77777777" w:rsidR="00840FC6" w:rsidRDefault="00840FC6" w:rsidP="00881637">
      <w:pPr>
        <w:spacing w:after="0" w:line="240" w:lineRule="auto"/>
        <w:ind w:left="1985" w:hanging="1985"/>
        <w:jc w:val="both"/>
        <w:rPr>
          <w:rFonts w:ascii="Arial" w:hAnsi="Arial" w:cs="Arial"/>
          <w:sz w:val="24"/>
          <w:szCs w:val="24"/>
        </w:rPr>
      </w:pPr>
    </w:p>
    <w:p w14:paraId="01011A72" w14:textId="4898319E"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They mention, took a picture of something at her property, tracker boots.  So that’s, maybe these boot pictures.</w:t>
      </w:r>
    </w:p>
    <w:p w14:paraId="4FD0E5A8" w14:textId="77777777" w:rsidR="00840FC6" w:rsidRDefault="00840FC6" w:rsidP="00881637">
      <w:pPr>
        <w:spacing w:after="0" w:line="240" w:lineRule="auto"/>
        <w:ind w:left="1985" w:hanging="1985"/>
        <w:jc w:val="both"/>
        <w:rPr>
          <w:rFonts w:ascii="Arial" w:hAnsi="Arial" w:cs="Arial"/>
          <w:sz w:val="24"/>
          <w:szCs w:val="24"/>
        </w:rPr>
      </w:pPr>
    </w:p>
    <w:p w14:paraId="5D4A686C" w14:textId="34D22104"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 lady, Carmen, so she broke into her house.</w:t>
      </w:r>
    </w:p>
    <w:p w14:paraId="24918B05" w14:textId="77777777" w:rsidR="00840FC6" w:rsidRDefault="00840FC6" w:rsidP="00881637">
      <w:pPr>
        <w:spacing w:after="0" w:line="240" w:lineRule="auto"/>
        <w:ind w:left="1985" w:hanging="1985"/>
        <w:jc w:val="both"/>
        <w:rPr>
          <w:rFonts w:ascii="Arial" w:hAnsi="Arial" w:cs="Arial"/>
          <w:sz w:val="24"/>
          <w:szCs w:val="24"/>
        </w:rPr>
      </w:pPr>
    </w:p>
    <w:p w14:paraId="50840FCB" w14:textId="427A95EE"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Right.</w:t>
      </w:r>
    </w:p>
    <w:p w14:paraId="0A2EE811" w14:textId="77777777" w:rsidR="00840FC6" w:rsidRDefault="00840FC6" w:rsidP="00881637">
      <w:pPr>
        <w:spacing w:after="0" w:line="240" w:lineRule="auto"/>
        <w:ind w:left="1985" w:hanging="1985"/>
        <w:jc w:val="both"/>
        <w:rPr>
          <w:rFonts w:ascii="Arial" w:hAnsi="Arial" w:cs="Arial"/>
          <w:sz w:val="24"/>
          <w:szCs w:val="24"/>
        </w:rPr>
      </w:pPr>
    </w:p>
    <w:p w14:paraId="69CCF2DB" w14:textId="6C3BA52B"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Isn't that illegal?  Also, I find this is something concerning, there are a lot of things I wish we could talk about these days – she's talking about Nick.</w:t>
      </w:r>
    </w:p>
    <w:p w14:paraId="70CDBFCF" w14:textId="77777777" w:rsidR="00840FC6" w:rsidRDefault="00840FC6" w:rsidP="00881637">
      <w:pPr>
        <w:spacing w:after="0" w:line="240" w:lineRule="auto"/>
        <w:ind w:left="1985" w:hanging="1985"/>
        <w:jc w:val="both"/>
        <w:rPr>
          <w:rFonts w:ascii="Arial" w:hAnsi="Arial" w:cs="Arial"/>
          <w:sz w:val="24"/>
          <w:szCs w:val="24"/>
        </w:rPr>
      </w:pPr>
    </w:p>
    <w:p w14:paraId="7BD62431" w14:textId="4ED54F07"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53772B03" w14:textId="77777777" w:rsidR="00840FC6" w:rsidRDefault="00840FC6" w:rsidP="00881637">
      <w:pPr>
        <w:spacing w:after="0" w:line="240" w:lineRule="auto"/>
        <w:ind w:left="1985" w:hanging="1985"/>
        <w:jc w:val="both"/>
        <w:rPr>
          <w:rFonts w:ascii="Arial" w:hAnsi="Arial" w:cs="Arial"/>
          <w:sz w:val="24"/>
          <w:szCs w:val="24"/>
        </w:rPr>
      </w:pPr>
    </w:p>
    <w:p w14:paraId="02408841" w14:textId="44736ECB"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let's see if there's a next suspect.</w:t>
      </w:r>
    </w:p>
    <w:p w14:paraId="6E0AC582" w14:textId="77777777" w:rsidR="00840FC6" w:rsidRDefault="00840FC6" w:rsidP="00881637">
      <w:pPr>
        <w:spacing w:after="0" w:line="240" w:lineRule="auto"/>
        <w:ind w:left="1985" w:hanging="1985"/>
        <w:jc w:val="both"/>
        <w:rPr>
          <w:rFonts w:ascii="Arial" w:hAnsi="Arial" w:cs="Arial"/>
          <w:sz w:val="24"/>
          <w:szCs w:val="24"/>
        </w:rPr>
      </w:pPr>
    </w:p>
    <w:p w14:paraId="1AAA8563" w14:textId="4703AFAD"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Chris Thompson.</w:t>
      </w:r>
    </w:p>
    <w:p w14:paraId="4719EB31" w14:textId="77777777" w:rsidR="00840FC6" w:rsidRDefault="00840FC6" w:rsidP="00881637">
      <w:pPr>
        <w:spacing w:after="0" w:line="240" w:lineRule="auto"/>
        <w:ind w:left="1985" w:hanging="1985"/>
        <w:jc w:val="both"/>
        <w:rPr>
          <w:rFonts w:ascii="Arial" w:hAnsi="Arial" w:cs="Arial"/>
          <w:sz w:val="24"/>
          <w:szCs w:val="24"/>
        </w:rPr>
      </w:pPr>
    </w:p>
    <w:p w14:paraId="3CDBA6C4" w14:textId="5A830169"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Is he the investigator?</w:t>
      </w:r>
    </w:p>
    <w:p w14:paraId="3B37349D" w14:textId="77777777" w:rsidR="00840FC6" w:rsidRDefault="00840FC6" w:rsidP="00881637">
      <w:pPr>
        <w:spacing w:after="0" w:line="240" w:lineRule="auto"/>
        <w:ind w:left="1985" w:hanging="1985"/>
        <w:jc w:val="both"/>
        <w:rPr>
          <w:rFonts w:ascii="Arial" w:hAnsi="Arial" w:cs="Arial"/>
          <w:sz w:val="24"/>
          <w:szCs w:val="24"/>
        </w:rPr>
      </w:pPr>
    </w:p>
    <w:p w14:paraId="6A698B26" w14:textId="76EDA90A"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Maybe.  </w:t>
      </w:r>
    </w:p>
    <w:p w14:paraId="042DF18B" w14:textId="77777777" w:rsidR="00840FC6" w:rsidRDefault="00840FC6" w:rsidP="00881637">
      <w:pPr>
        <w:spacing w:after="0" w:line="240" w:lineRule="auto"/>
        <w:ind w:left="1985" w:hanging="1985"/>
        <w:jc w:val="both"/>
        <w:rPr>
          <w:rFonts w:ascii="Arial" w:hAnsi="Arial" w:cs="Arial"/>
          <w:sz w:val="24"/>
          <w:szCs w:val="24"/>
        </w:rPr>
      </w:pPr>
    </w:p>
    <w:p w14:paraId="73B9B6FF" w14:textId="70B76D6A"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Let's take a look at this.  As if he has any idea what I'm going through.  Carmen was only a bartender…</w:t>
      </w:r>
    </w:p>
    <w:p w14:paraId="7B56D661" w14:textId="77777777" w:rsidR="00840FC6" w:rsidRDefault="00840FC6" w:rsidP="00881637">
      <w:pPr>
        <w:spacing w:after="0" w:line="240" w:lineRule="auto"/>
        <w:ind w:left="1985" w:hanging="1985"/>
        <w:jc w:val="both"/>
        <w:rPr>
          <w:rFonts w:ascii="Arial" w:hAnsi="Arial" w:cs="Arial"/>
          <w:sz w:val="24"/>
          <w:szCs w:val="24"/>
        </w:rPr>
      </w:pPr>
    </w:p>
    <w:p w14:paraId="27F9A7DD" w14:textId="2B7B3B54"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59436607" w14:textId="77777777" w:rsidR="00840FC6" w:rsidRDefault="00840FC6" w:rsidP="00881637">
      <w:pPr>
        <w:spacing w:after="0" w:line="240" w:lineRule="auto"/>
        <w:ind w:left="1985" w:hanging="1985"/>
        <w:jc w:val="both"/>
        <w:rPr>
          <w:rFonts w:ascii="Arial" w:hAnsi="Arial" w:cs="Arial"/>
          <w:sz w:val="24"/>
          <w:szCs w:val="24"/>
        </w:rPr>
      </w:pPr>
    </w:p>
    <w:p w14:paraId="741487C9" w14:textId="5E0D4517" w:rsidR="00840FC6" w:rsidRDefault="00840FC6"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…why is she so beaten up?  </w:t>
      </w:r>
    </w:p>
    <w:p w14:paraId="12B6353D" w14:textId="77777777" w:rsidR="00CC5A09" w:rsidRDefault="00CC5A09" w:rsidP="00881637">
      <w:pPr>
        <w:spacing w:after="0" w:line="240" w:lineRule="auto"/>
        <w:ind w:left="1985" w:hanging="1985"/>
        <w:jc w:val="both"/>
        <w:rPr>
          <w:rFonts w:ascii="Arial" w:hAnsi="Arial" w:cs="Arial"/>
          <w:sz w:val="24"/>
          <w:szCs w:val="24"/>
        </w:rPr>
      </w:pPr>
    </w:p>
    <w:p w14:paraId="7106B8B2" w14:textId="470C957C"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So, </w:t>
      </w:r>
      <w:proofErr w:type="gramStart"/>
      <w:r>
        <w:rPr>
          <w:rFonts w:ascii="Arial" w:hAnsi="Arial" w:cs="Arial"/>
          <w:sz w:val="24"/>
          <w:szCs w:val="24"/>
        </w:rPr>
        <w:t>Carmen’s</w:t>
      </w:r>
      <w:proofErr w:type="gramEnd"/>
      <w:r>
        <w:rPr>
          <w:rFonts w:ascii="Arial" w:hAnsi="Arial" w:cs="Arial"/>
          <w:sz w:val="24"/>
          <w:szCs w:val="24"/>
        </w:rPr>
        <w:t xml:space="preserve"> got into a bit of a feud with him.</w:t>
      </w:r>
    </w:p>
    <w:p w14:paraId="5F98D493" w14:textId="77777777" w:rsidR="00CC5A09" w:rsidRDefault="00CC5A09" w:rsidP="00881637">
      <w:pPr>
        <w:spacing w:after="0" w:line="240" w:lineRule="auto"/>
        <w:ind w:left="1985" w:hanging="1985"/>
        <w:jc w:val="both"/>
        <w:rPr>
          <w:rFonts w:ascii="Arial" w:hAnsi="Arial" w:cs="Arial"/>
          <w:sz w:val="24"/>
          <w:szCs w:val="24"/>
        </w:rPr>
      </w:pPr>
    </w:p>
    <w:p w14:paraId="33233346" w14:textId="189EA0F3"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yes, Carmen.  That’s his wife.  And then…I'm thinking, how was Nick killed, what was the tool that was used?  Someone pushed him?</w:t>
      </w:r>
    </w:p>
    <w:p w14:paraId="3136B26A" w14:textId="77777777" w:rsidR="00CC5A09" w:rsidRDefault="00CC5A09" w:rsidP="00881637">
      <w:pPr>
        <w:spacing w:after="0" w:line="240" w:lineRule="auto"/>
        <w:ind w:left="1985" w:hanging="1985"/>
        <w:jc w:val="both"/>
        <w:rPr>
          <w:rFonts w:ascii="Arial" w:hAnsi="Arial" w:cs="Arial"/>
          <w:sz w:val="24"/>
          <w:szCs w:val="24"/>
        </w:rPr>
      </w:pPr>
    </w:p>
    <w:p w14:paraId="0A4D0756" w14:textId="6A001508"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believe it was, supposedly, he fell.</w:t>
      </w:r>
    </w:p>
    <w:p w14:paraId="7A3E42D0" w14:textId="77777777" w:rsidR="00CC5A09" w:rsidRDefault="00CC5A09" w:rsidP="00881637">
      <w:pPr>
        <w:spacing w:after="0" w:line="240" w:lineRule="auto"/>
        <w:ind w:left="1985" w:hanging="1985"/>
        <w:jc w:val="both"/>
        <w:rPr>
          <w:rFonts w:ascii="Arial" w:hAnsi="Arial" w:cs="Arial"/>
          <w:sz w:val="24"/>
          <w:szCs w:val="24"/>
        </w:rPr>
      </w:pPr>
    </w:p>
    <w:p w14:paraId="380B63C3" w14:textId="63117BBD"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He fell.  And do we know how big he was?  Because if he was, I don't know, let's say six foot something…</w:t>
      </w:r>
    </w:p>
    <w:p w14:paraId="0FCB99A2" w14:textId="77777777" w:rsidR="00CC5A09" w:rsidRDefault="00CC5A09" w:rsidP="00881637">
      <w:pPr>
        <w:spacing w:after="0" w:line="240" w:lineRule="auto"/>
        <w:ind w:left="1985" w:hanging="1985"/>
        <w:jc w:val="both"/>
        <w:rPr>
          <w:rFonts w:ascii="Arial" w:hAnsi="Arial" w:cs="Arial"/>
          <w:sz w:val="24"/>
          <w:szCs w:val="24"/>
        </w:rPr>
      </w:pPr>
    </w:p>
    <w:p w14:paraId="556B390B" w14:textId="0C47B59D"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uh-huh.</w:t>
      </w:r>
    </w:p>
    <w:p w14:paraId="7641345D" w14:textId="77777777" w:rsidR="00CC5A09" w:rsidRDefault="00CC5A09" w:rsidP="00881637">
      <w:pPr>
        <w:spacing w:after="0" w:line="240" w:lineRule="auto"/>
        <w:ind w:left="1985" w:hanging="1985"/>
        <w:jc w:val="both"/>
        <w:rPr>
          <w:rFonts w:ascii="Arial" w:hAnsi="Arial" w:cs="Arial"/>
          <w:sz w:val="24"/>
          <w:szCs w:val="24"/>
        </w:rPr>
      </w:pPr>
    </w:p>
    <w:p w14:paraId="3C33A0D9" w14:textId="65A989B1"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 xml:space="preserve">…then, it takes a </w:t>
      </w:r>
      <w:r w:rsidR="008C5A5B">
        <w:rPr>
          <w:rFonts w:ascii="Arial" w:hAnsi="Arial" w:cs="Arial"/>
          <w:sz w:val="24"/>
          <w:szCs w:val="24"/>
        </w:rPr>
        <w:t>lot</w:t>
      </w:r>
      <w:r>
        <w:rPr>
          <w:rFonts w:ascii="Arial" w:hAnsi="Arial" w:cs="Arial"/>
          <w:sz w:val="24"/>
          <w:szCs w:val="24"/>
        </w:rPr>
        <w:t xml:space="preserve"> of force to push such a man.  Yeah, so we have…and what can I use to wipe the board?  I don't want to use my hands, is there anything?</w:t>
      </w:r>
    </w:p>
    <w:p w14:paraId="0C45EAF7" w14:textId="77777777" w:rsidR="00CC5A09" w:rsidRDefault="00CC5A09" w:rsidP="00881637">
      <w:pPr>
        <w:spacing w:after="0" w:line="240" w:lineRule="auto"/>
        <w:ind w:left="1985" w:hanging="1985"/>
        <w:jc w:val="both"/>
        <w:rPr>
          <w:rFonts w:ascii="Arial" w:hAnsi="Arial" w:cs="Arial"/>
          <w:sz w:val="24"/>
          <w:szCs w:val="24"/>
        </w:rPr>
      </w:pPr>
    </w:p>
    <w:p w14:paraId="326B29A5" w14:textId="5834FE73"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Oh, this might be, yeah.</w:t>
      </w:r>
    </w:p>
    <w:p w14:paraId="51B5D286" w14:textId="77777777" w:rsidR="00CC5A09" w:rsidRDefault="00CC5A09" w:rsidP="00881637">
      <w:pPr>
        <w:spacing w:after="0" w:line="240" w:lineRule="auto"/>
        <w:ind w:left="1985" w:hanging="1985"/>
        <w:jc w:val="both"/>
        <w:rPr>
          <w:rFonts w:ascii="Arial" w:hAnsi="Arial" w:cs="Arial"/>
          <w:sz w:val="24"/>
          <w:szCs w:val="24"/>
        </w:rPr>
      </w:pPr>
    </w:p>
    <w:p w14:paraId="6BD530DF" w14:textId="15AD58D0"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want to write the last names, as well.</w:t>
      </w:r>
    </w:p>
    <w:p w14:paraId="24ABC67D" w14:textId="77777777" w:rsidR="00CC5A09" w:rsidRDefault="00CC5A09" w:rsidP="00881637">
      <w:pPr>
        <w:spacing w:after="0" w:line="240" w:lineRule="auto"/>
        <w:ind w:left="1985" w:hanging="1985"/>
        <w:jc w:val="both"/>
        <w:rPr>
          <w:rFonts w:ascii="Arial" w:hAnsi="Arial" w:cs="Arial"/>
          <w:sz w:val="24"/>
          <w:szCs w:val="24"/>
        </w:rPr>
      </w:pPr>
    </w:p>
    <w:p w14:paraId="76DD57EB" w14:textId="4E6E2604"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Right.</w:t>
      </w:r>
    </w:p>
    <w:p w14:paraId="303D38E9" w14:textId="77777777" w:rsidR="00CC5A09" w:rsidRDefault="00CC5A09" w:rsidP="00881637">
      <w:pPr>
        <w:spacing w:after="0" w:line="240" w:lineRule="auto"/>
        <w:ind w:left="1985" w:hanging="1985"/>
        <w:jc w:val="both"/>
        <w:rPr>
          <w:rFonts w:ascii="Arial" w:hAnsi="Arial" w:cs="Arial"/>
          <w:sz w:val="24"/>
          <w:szCs w:val="24"/>
        </w:rPr>
      </w:pPr>
    </w:p>
    <w:p w14:paraId="686007BD" w14:textId="43BD8963"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what is also important…</w:t>
      </w:r>
    </w:p>
    <w:p w14:paraId="630A8CF3" w14:textId="77777777" w:rsidR="00CC5A09" w:rsidRDefault="00CC5A09" w:rsidP="00881637">
      <w:pPr>
        <w:spacing w:after="0" w:line="240" w:lineRule="auto"/>
        <w:ind w:left="1985" w:hanging="1985"/>
        <w:jc w:val="both"/>
        <w:rPr>
          <w:rFonts w:ascii="Arial" w:hAnsi="Arial" w:cs="Arial"/>
          <w:sz w:val="24"/>
          <w:szCs w:val="24"/>
        </w:rPr>
      </w:pPr>
    </w:p>
    <w:p w14:paraId="4E5F3D4D" w14:textId="77B62E7A"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6AC3A5B3" w14:textId="77777777" w:rsidR="00CC5A09" w:rsidRDefault="00CC5A09" w:rsidP="00881637">
      <w:pPr>
        <w:spacing w:after="0" w:line="240" w:lineRule="auto"/>
        <w:ind w:left="1985" w:hanging="1985"/>
        <w:jc w:val="both"/>
        <w:rPr>
          <w:rFonts w:ascii="Arial" w:hAnsi="Arial" w:cs="Arial"/>
          <w:sz w:val="24"/>
          <w:szCs w:val="24"/>
        </w:rPr>
      </w:pPr>
    </w:p>
    <w:p w14:paraId="3EE898A7" w14:textId="5C88EB3F"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…we've been given a code.</w:t>
      </w:r>
    </w:p>
    <w:p w14:paraId="57142A03" w14:textId="77777777" w:rsidR="00CC5A09" w:rsidRDefault="00CC5A09" w:rsidP="00881637">
      <w:pPr>
        <w:spacing w:after="0" w:line="240" w:lineRule="auto"/>
        <w:ind w:left="1985" w:hanging="1985"/>
        <w:jc w:val="both"/>
        <w:rPr>
          <w:rFonts w:ascii="Arial" w:hAnsi="Arial" w:cs="Arial"/>
          <w:sz w:val="24"/>
          <w:szCs w:val="24"/>
        </w:rPr>
      </w:pPr>
    </w:p>
    <w:p w14:paraId="01940195" w14:textId="20B5B146"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 code?</w:t>
      </w:r>
    </w:p>
    <w:p w14:paraId="49C288E5" w14:textId="77777777" w:rsidR="00CC5A09" w:rsidRDefault="00CC5A09" w:rsidP="00881637">
      <w:pPr>
        <w:spacing w:after="0" w:line="240" w:lineRule="auto"/>
        <w:ind w:left="1985" w:hanging="1985"/>
        <w:jc w:val="both"/>
        <w:rPr>
          <w:rFonts w:ascii="Arial" w:hAnsi="Arial" w:cs="Arial"/>
          <w:sz w:val="24"/>
          <w:szCs w:val="24"/>
        </w:rPr>
      </w:pPr>
    </w:p>
    <w:p w14:paraId="7C35E5E2" w14:textId="24607DDA"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didn’t write it down, because it's just at the start of the letter.  It's on the letter…</w:t>
      </w:r>
    </w:p>
    <w:p w14:paraId="4977F6ED" w14:textId="77777777" w:rsidR="00CC5A09" w:rsidRDefault="00CC5A09" w:rsidP="00881637">
      <w:pPr>
        <w:spacing w:after="0" w:line="240" w:lineRule="auto"/>
        <w:ind w:left="1985" w:hanging="1985"/>
        <w:jc w:val="both"/>
        <w:rPr>
          <w:rFonts w:ascii="Arial" w:hAnsi="Arial" w:cs="Arial"/>
          <w:sz w:val="24"/>
          <w:szCs w:val="24"/>
        </w:rPr>
      </w:pPr>
    </w:p>
    <w:p w14:paraId="74CEA74D" w14:textId="6985E344"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This one?</w:t>
      </w:r>
    </w:p>
    <w:p w14:paraId="705EA463" w14:textId="77777777" w:rsidR="00CC5A09" w:rsidRDefault="00CC5A09" w:rsidP="00881637">
      <w:pPr>
        <w:spacing w:after="0" w:line="240" w:lineRule="auto"/>
        <w:ind w:left="1985" w:hanging="1985"/>
        <w:jc w:val="both"/>
        <w:rPr>
          <w:rFonts w:ascii="Arial" w:hAnsi="Arial" w:cs="Arial"/>
          <w:sz w:val="24"/>
          <w:szCs w:val="24"/>
        </w:rPr>
      </w:pPr>
    </w:p>
    <w:p w14:paraId="0803EBA7" w14:textId="1163FBE3"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 no, it's the very first document we looked at, this one.  So, here we have some code.</w:t>
      </w:r>
    </w:p>
    <w:p w14:paraId="2ACE72EF" w14:textId="77777777" w:rsidR="00CC5A09" w:rsidRDefault="00CC5A09" w:rsidP="00881637">
      <w:pPr>
        <w:spacing w:after="0" w:line="240" w:lineRule="auto"/>
        <w:ind w:left="1985" w:hanging="1985"/>
        <w:jc w:val="both"/>
        <w:rPr>
          <w:rFonts w:ascii="Arial" w:hAnsi="Arial" w:cs="Arial"/>
          <w:sz w:val="24"/>
          <w:szCs w:val="24"/>
        </w:rPr>
      </w:pPr>
    </w:p>
    <w:p w14:paraId="4885789D" w14:textId="0BCA977C"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Right.</w:t>
      </w:r>
    </w:p>
    <w:p w14:paraId="1926816B" w14:textId="77777777" w:rsidR="00CC5A09" w:rsidRDefault="00CC5A09" w:rsidP="00881637">
      <w:pPr>
        <w:spacing w:after="0" w:line="240" w:lineRule="auto"/>
        <w:ind w:left="1985" w:hanging="1985"/>
        <w:jc w:val="both"/>
        <w:rPr>
          <w:rFonts w:ascii="Arial" w:hAnsi="Arial" w:cs="Arial"/>
          <w:sz w:val="24"/>
          <w:szCs w:val="24"/>
        </w:rPr>
      </w:pPr>
    </w:p>
    <w:p w14:paraId="287408C2" w14:textId="236C60C3"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really have a feeling that in letter from Carmen, we can look up, is there anything, is there any sentences like this?</w:t>
      </w:r>
    </w:p>
    <w:p w14:paraId="27B475AF" w14:textId="77777777" w:rsidR="00CC5A09" w:rsidRDefault="00CC5A09" w:rsidP="00881637">
      <w:pPr>
        <w:spacing w:after="0" w:line="240" w:lineRule="auto"/>
        <w:ind w:left="1985" w:hanging="1985"/>
        <w:jc w:val="both"/>
        <w:rPr>
          <w:rFonts w:ascii="Arial" w:hAnsi="Arial" w:cs="Arial"/>
          <w:sz w:val="24"/>
          <w:szCs w:val="24"/>
        </w:rPr>
      </w:pPr>
    </w:p>
    <w:p w14:paraId="72ADEC2A" w14:textId="7AE6EF3E"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r>
      <w:proofErr w:type="gramStart"/>
      <w:r>
        <w:rPr>
          <w:rFonts w:ascii="Arial" w:hAnsi="Arial" w:cs="Arial"/>
          <w:sz w:val="24"/>
          <w:szCs w:val="24"/>
        </w:rPr>
        <w:t>Yeah,  you</w:t>
      </w:r>
      <w:proofErr w:type="gramEnd"/>
      <w:r>
        <w:rPr>
          <w:rFonts w:ascii="Arial" w:hAnsi="Arial" w:cs="Arial"/>
          <w:sz w:val="24"/>
          <w:szCs w:val="24"/>
        </w:rPr>
        <w:t xml:space="preserve"> mean, the letters could be jumbled up?</w:t>
      </w:r>
    </w:p>
    <w:p w14:paraId="0F9D9EC6" w14:textId="77777777" w:rsidR="00CC5A09" w:rsidRDefault="00CC5A09" w:rsidP="00881637">
      <w:pPr>
        <w:spacing w:after="0" w:line="240" w:lineRule="auto"/>
        <w:ind w:left="1985" w:hanging="1985"/>
        <w:jc w:val="both"/>
        <w:rPr>
          <w:rFonts w:ascii="Arial" w:hAnsi="Arial" w:cs="Arial"/>
          <w:sz w:val="24"/>
          <w:szCs w:val="24"/>
        </w:rPr>
      </w:pPr>
    </w:p>
    <w:p w14:paraId="448F2923" w14:textId="74954BFD"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Maybe there was something else she wants to say to us.  Or it makes sense that, on this poster there is…</w:t>
      </w:r>
    </w:p>
    <w:p w14:paraId="4655ADC1" w14:textId="77777777" w:rsidR="00CC5A09" w:rsidRDefault="00CC5A09" w:rsidP="00881637">
      <w:pPr>
        <w:spacing w:after="0" w:line="240" w:lineRule="auto"/>
        <w:ind w:left="1985" w:hanging="1985"/>
        <w:jc w:val="both"/>
        <w:rPr>
          <w:rFonts w:ascii="Arial" w:hAnsi="Arial" w:cs="Arial"/>
          <w:sz w:val="24"/>
          <w:szCs w:val="24"/>
        </w:rPr>
      </w:pPr>
    </w:p>
    <w:p w14:paraId="390CEEA6" w14:textId="6F0AC799"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 poster, yeah.</w:t>
      </w:r>
    </w:p>
    <w:p w14:paraId="69FDE662" w14:textId="77777777" w:rsidR="00CC5A09" w:rsidRDefault="00CC5A09" w:rsidP="00881637">
      <w:pPr>
        <w:spacing w:after="0" w:line="240" w:lineRule="auto"/>
        <w:ind w:left="1985" w:hanging="1985"/>
        <w:jc w:val="both"/>
        <w:rPr>
          <w:rFonts w:ascii="Arial" w:hAnsi="Arial" w:cs="Arial"/>
          <w:sz w:val="24"/>
          <w:szCs w:val="24"/>
        </w:rPr>
      </w:pPr>
    </w:p>
    <w:p w14:paraId="51652729" w14:textId="388F82AF"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…a hidden message.  </w:t>
      </w:r>
    </w:p>
    <w:p w14:paraId="3E11BB41" w14:textId="77777777" w:rsidR="00CC5A09" w:rsidRDefault="00CC5A09" w:rsidP="00881637">
      <w:pPr>
        <w:spacing w:after="0" w:line="240" w:lineRule="auto"/>
        <w:ind w:left="1985" w:hanging="1985"/>
        <w:jc w:val="both"/>
        <w:rPr>
          <w:rFonts w:ascii="Arial" w:hAnsi="Arial" w:cs="Arial"/>
          <w:sz w:val="24"/>
          <w:szCs w:val="24"/>
        </w:rPr>
      </w:pPr>
    </w:p>
    <w:p w14:paraId="22F4961E" w14:textId="16A9DA4D"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Who was the person was it that…</w:t>
      </w:r>
    </w:p>
    <w:p w14:paraId="67926F0B" w14:textId="77777777" w:rsidR="00CC5A09" w:rsidRDefault="00CC5A09" w:rsidP="00881637">
      <w:pPr>
        <w:spacing w:after="0" w:line="240" w:lineRule="auto"/>
        <w:ind w:left="1985" w:hanging="1985"/>
        <w:jc w:val="both"/>
        <w:rPr>
          <w:rFonts w:ascii="Arial" w:hAnsi="Arial" w:cs="Arial"/>
          <w:sz w:val="24"/>
          <w:szCs w:val="24"/>
        </w:rPr>
      </w:pPr>
    </w:p>
    <w:p w14:paraId="5AB1EE4D" w14:textId="6921FED3"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Huh?</w:t>
      </w:r>
    </w:p>
    <w:p w14:paraId="3EF3C3E8" w14:textId="77777777" w:rsidR="00CC5A09" w:rsidRDefault="00CC5A09" w:rsidP="00881637">
      <w:pPr>
        <w:spacing w:after="0" w:line="240" w:lineRule="auto"/>
        <w:ind w:left="1985" w:hanging="1985"/>
        <w:jc w:val="both"/>
        <w:rPr>
          <w:rFonts w:ascii="Arial" w:hAnsi="Arial" w:cs="Arial"/>
          <w:sz w:val="24"/>
          <w:szCs w:val="24"/>
        </w:rPr>
      </w:pPr>
    </w:p>
    <w:p w14:paraId="6B641801" w14:textId="3C2D118C"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…that sits </w:t>
      </w:r>
      <w:r w:rsidR="008C5A5B">
        <w:rPr>
          <w:rFonts w:ascii="Arial" w:hAnsi="Arial" w:cs="Arial"/>
          <w:sz w:val="24"/>
          <w:szCs w:val="24"/>
        </w:rPr>
        <w:t>outside</w:t>
      </w:r>
      <w:r>
        <w:rPr>
          <w:rFonts w:ascii="Arial" w:hAnsi="Arial" w:cs="Arial"/>
          <w:sz w:val="24"/>
          <w:szCs w:val="24"/>
        </w:rPr>
        <w:t xml:space="preserve"> the bar and</w:t>
      </w:r>
      <w:r w:rsidR="009D04A9">
        <w:rPr>
          <w:rFonts w:ascii="Arial" w:hAnsi="Arial" w:cs="Arial"/>
          <w:sz w:val="24"/>
          <w:szCs w:val="24"/>
        </w:rPr>
        <w:t>,</w:t>
      </w:r>
      <w:r>
        <w:rPr>
          <w:rFonts w:ascii="Arial" w:hAnsi="Arial" w:cs="Arial"/>
          <w:sz w:val="24"/>
          <w:szCs w:val="24"/>
        </w:rPr>
        <w:t xml:space="preserve"> sort of, curses people?</w:t>
      </w:r>
    </w:p>
    <w:p w14:paraId="689A6410" w14:textId="77777777" w:rsidR="00CC5A09" w:rsidRDefault="00CC5A09" w:rsidP="00881637">
      <w:pPr>
        <w:spacing w:after="0" w:line="240" w:lineRule="auto"/>
        <w:ind w:left="1985" w:hanging="1985"/>
        <w:jc w:val="both"/>
        <w:rPr>
          <w:rFonts w:ascii="Arial" w:hAnsi="Arial" w:cs="Arial"/>
          <w:sz w:val="24"/>
          <w:szCs w:val="24"/>
        </w:rPr>
      </w:pPr>
    </w:p>
    <w:p w14:paraId="6CB73818" w14:textId="79A60E64"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Sorry?</w:t>
      </w:r>
    </w:p>
    <w:p w14:paraId="261DA32D" w14:textId="77777777" w:rsidR="00CC5A09" w:rsidRDefault="00CC5A09" w:rsidP="00881637">
      <w:pPr>
        <w:spacing w:after="0" w:line="240" w:lineRule="auto"/>
        <w:ind w:left="1985" w:hanging="1985"/>
        <w:jc w:val="both"/>
        <w:rPr>
          <w:rFonts w:ascii="Arial" w:hAnsi="Arial" w:cs="Arial"/>
          <w:sz w:val="24"/>
          <w:szCs w:val="24"/>
        </w:rPr>
      </w:pPr>
    </w:p>
    <w:p w14:paraId="43F40668" w14:textId="25230D7B"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Which person was that sits outside the bar and curses people?</w:t>
      </w:r>
    </w:p>
    <w:p w14:paraId="5358455D" w14:textId="77777777" w:rsidR="00CC5A09" w:rsidRDefault="00CC5A09" w:rsidP="00881637">
      <w:pPr>
        <w:spacing w:after="0" w:line="240" w:lineRule="auto"/>
        <w:ind w:left="1985" w:hanging="1985"/>
        <w:jc w:val="both"/>
        <w:rPr>
          <w:rFonts w:ascii="Arial" w:hAnsi="Arial" w:cs="Arial"/>
          <w:sz w:val="24"/>
          <w:szCs w:val="24"/>
        </w:rPr>
      </w:pPr>
    </w:p>
    <w:p w14:paraId="05568DE5" w14:textId="1AC281A0"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I'm not sure, I didn’t read about that.</w:t>
      </w:r>
    </w:p>
    <w:p w14:paraId="482998CD" w14:textId="77777777" w:rsidR="00CC5A09" w:rsidRDefault="00CC5A09" w:rsidP="00881637">
      <w:pPr>
        <w:spacing w:after="0" w:line="240" w:lineRule="auto"/>
        <w:ind w:left="1985" w:hanging="1985"/>
        <w:jc w:val="both"/>
        <w:rPr>
          <w:rFonts w:ascii="Arial" w:hAnsi="Arial" w:cs="Arial"/>
          <w:sz w:val="24"/>
          <w:szCs w:val="24"/>
        </w:rPr>
      </w:pPr>
    </w:p>
    <w:p w14:paraId="380EAA03" w14:textId="49F21494" w:rsidR="00CC5A09" w:rsidRDefault="00CC5A09" w:rsidP="00881637">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it was in the profiles.</w:t>
      </w:r>
    </w:p>
    <w:p w14:paraId="5E1946D7" w14:textId="77777777" w:rsidR="00CC5A09" w:rsidRDefault="00CC5A09" w:rsidP="00881637">
      <w:pPr>
        <w:spacing w:after="0" w:line="240" w:lineRule="auto"/>
        <w:ind w:left="1985" w:hanging="1985"/>
        <w:jc w:val="both"/>
        <w:rPr>
          <w:rFonts w:ascii="Arial" w:hAnsi="Arial" w:cs="Arial"/>
          <w:sz w:val="24"/>
          <w:szCs w:val="24"/>
        </w:rPr>
      </w:pPr>
    </w:p>
    <w:p w14:paraId="5BB8AB1F" w14:textId="063E415F" w:rsidR="00CC5A09" w:rsidRDefault="00CC5A09" w:rsidP="00CC5A09">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 neighbour, a neighbour…</w:t>
      </w:r>
    </w:p>
    <w:p w14:paraId="4FEED099" w14:textId="77777777" w:rsidR="00CC5A09" w:rsidRDefault="00CC5A09" w:rsidP="00CC5A09">
      <w:pPr>
        <w:spacing w:after="0" w:line="240" w:lineRule="auto"/>
        <w:ind w:left="1985" w:hanging="1985"/>
        <w:jc w:val="both"/>
        <w:rPr>
          <w:rFonts w:ascii="Arial" w:hAnsi="Arial" w:cs="Arial"/>
          <w:sz w:val="24"/>
          <w:szCs w:val="24"/>
        </w:rPr>
      </w:pPr>
    </w:p>
    <w:p w14:paraId="09CB8F7F" w14:textId="3D276C87" w:rsidR="00CC5A09" w:rsidRDefault="00CC5A09" w:rsidP="00CC5A09">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 neighbour?</w:t>
      </w:r>
    </w:p>
    <w:p w14:paraId="0F28DED1" w14:textId="77777777" w:rsidR="00CC5A09" w:rsidRDefault="00CC5A09" w:rsidP="00CC5A09">
      <w:pPr>
        <w:spacing w:after="0" w:line="240" w:lineRule="auto"/>
        <w:ind w:left="1985" w:hanging="1985"/>
        <w:jc w:val="both"/>
        <w:rPr>
          <w:rFonts w:ascii="Arial" w:hAnsi="Arial" w:cs="Arial"/>
          <w:sz w:val="24"/>
          <w:szCs w:val="24"/>
        </w:rPr>
      </w:pPr>
    </w:p>
    <w:p w14:paraId="36812F5A" w14:textId="2AA101E5" w:rsidR="00CC5A09" w:rsidRDefault="00CC5A09" w:rsidP="00CC5A09">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…discovered…but it doesn't say which neighbour, what neighbours.  Oh no, wait, there's just one neighbour.  </w:t>
      </w:r>
    </w:p>
    <w:p w14:paraId="0EDC420D" w14:textId="77777777" w:rsidR="00CC5A09" w:rsidRDefault="00CC5A09" w:rsidP="00CC5A09">
      <w:pPr>
        <w:spacing w:after="0" w:line="240" w:lineRule="auto"/>
        <w:ind w:left="1985" w:hanging="1985"/>
        <w:jc w:val="both"/>
        <w:rPr>
          <w:rFonts w:ascii="Arial" w:hAnsi="Arial" w:cs="Arial"/>
          <w:sz w:val="24"/>
          <w:szCs w:val="24"/>
        </w:rPr>
      </w:pPr>
    </w:p>
    <w:p w14:paraId="20AC2219" w14:textId="0AB2558D" w:rsidR="00CC5A09" w:rsidRDefault="00CC5A09" w:rsidP="00CC5A09">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Yes, I think this neighbour might be the one who made this poster, because that </w:t>
      </w:r>
      <w:r w:rsidR="00403724">
        <w:rPr>
          <w:rFonts w:ascii="Arial" w:hAnsi="Arial" w:cs="Arial"/>
          <w:sz w:val="24"/>
          <w:szCs w:val="24"/>
        </w:rPr>
        <w:t>tracks this, sort of, going on about despicable people.  This one, I think, Joan Campbell.</w:t>
      </w:r>
    </w:p>
    <w:p w14:paraId="7630BFE0" w14:textId="77777777" w:rsidR="00403724" w:rsidRDefault="00403724" w:rsidP="00CC5A09">
      <w:pPr>
        <w:spacing w:after="0" w:line="240" w:lineRule="auto"/>
        <w:ind w:left="1985" w:hanging="1985"/>
        <w:jc w:val="both"/>
        <w:rPr>
          <w:rFonts w:ascii="Arial" w:hAnsi="Arial" w:cs="Arial"/>
          <w:sz w:val="24"/>
          <w:szCs w:val="24"/>
        </w:rPr>
      </w:pPr>
    </w:p>
    <w:p w14:paraId="2FC2992B" w14:textId="46A8AAA5" w:rsidR="00403724" w:rsidRDefault="00403724" w:rsidP="00CC5A09">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Okay.  </w:t>
      </w:r>
    </w:p>
    <w:p w14:paraId="60287B9F" w14:textId="77777777" w:rsidR="00403724" w:rsidRDefault="00403724" w:rsidP="00CC5A09">
      <w:pPr>
        <w:spacing w:after="0" w:line="240" w:lineRule="auto"/>
        <w:ind w:left="1985" w:hanging="1985"/>
        <w:jc w:val="both"/>
        <w:rPr>
          <w:rFonts w:ascii="Arial" w:hAnsi="Arial" w:cs="Arial"/>
          <w:sz w:val="24"/>
          <w:szCs w:val="24"/>
        </w:rPr>
      </w:pPr>
    </w:p>
    <w:p w14:paraId="13BEAEF6" w14:textId="54CCE01B" w:rsidR="00403724" w:rsidRDefault="00403724" w:rsidP="00CC5A09">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An eccentric.  </w:t>
      </w:r>
      <w:proofErr w:type="gramStart"/>
      <w:r>
        <w:rPr>
          <w:rFonts w:ascii="Arial" w:hAnsi="Arial" w:cs="Arial"/>
          <w:sz w:val="24"/>
          <w:szCs w:val="24"/>
        </w:rPr>
        <w:t>So</w:t>
      </w:r>
      <w:proofErr w:type="gramEnd"/>
      <w:r>
        <w:rPr>
          <w:rFonts w:ascii="Arial" w:hAnsi="Arial" w:cs="Arial"/>
          <w:sz w:val="24"/>
          <w:szCs w:val="24"/>
        </w:rPr>
        <w:t xml:space="preserve"> she'd probably be the one who made that poster, and organised it.  </w:t>
      </w:r>
    </w:p>
    <w:p w14:paraId="6B03C622" w14:textId="77777777" w:rsidR="00403724" w:rsidRDefault="00403724" w:rsidP="00CC5A09">
      <w:pPr>
        <w:spacing w:after="0" w:line="240" w:lineRule="auto"/>
        <w:ind w:left="1985" w:hanging="1985"/>
        <w:jc w:val="both"/>
        <w:rPr>
          <w:rFonts w:ascii="Arial" w:hAnsi="Arial" w:cs="Arial"/>
          <w:sz w:val="24"/>
          <w:szCs w:val="24"/>
        </w:rPr>
      </w:pPr>
    </w:p>
    <w:p w14:paraId="299A2510" w14:textId="26FC7BE2" w:rsidR="00403724" w:rsidRDefault="00403724" w:rsidP="00CC5A09">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But there's no evidence that she did it.  </w:t>
      </w:r>
    </w:p>
    <w:p w14:paraId="2D939472" w14:textId="77777777" w:rsidR="00403724" w:rsidRDefault="00403724" w:rsidP="00CC5A09">
      <w:pPr>
        <w:spacing w:after="0" w:line="240" w:lineRule="auto"/>
        <w:ind w:left="1985" w:hanging="1985"/>
        <w:jc w:val="both"/>
        <w:rPr>
          <w:rFonts w:ascii="Arial" w:hAnsi="Arial" w:cs="Arial"/>
          <w:sz w:val="24"/>
          <w:szCs w:val="24"/>
        </w:rPr>
      </w:pPr>
    </w:p>
    <w:p w14:paraId="0EC1BFBB" w14:textId="4ECB5A2E" w:rsidR="00403724" w:rsidRDefault="00403724" w:rsidP="00CC5A09">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Only that she </w:t>
      </w:r>
      <w:proofErr w:type="spellStart"/>
      <w:r>
        <w:rPr>
          <w:rFonts w:ascii="Arial" w:hAnsi="Arial" w:cs="Arial"/>
          <w:sz w:val="24"/>
          <w:szCs w:val="24"/>
        </w:rPr>
        <w:t>maybe</w:t>
      </w:r>
      <w:proofErr w:type="spellEnd"/>
      <w:r>
        <w:rPr>
          <w:rFonts w:ascii="Arial" w:hAnsi="Arial" w:cs="Arial"/>
          <w:sz w:val="24"/>
          <w:szCs w:val="24"/>
        </w:rPr>
        <w:t xml:space="preserve"> organised it, not that she was involved in the murder.</w:t>
      </w:r>
    </w:p>
    <w:p w14:paraId="072A258B" w14:textId="77777777" w:rsidR="00403724" w:rsidRDefault="00403724" w:rsidP="00CC5A09">
      <w:pPr>
        <w:spacing w:after="0" w:line="240" w:lineRule="auto"/>
        <w:ind w:left="1985" w:hanging="1985"/>
        <w:jc w:val="both"/>
        <w:rPr>
          <w:rFonts w:ascii="Arial" w:hAnsi="Arial" w:cs="Arial"/>
          <w:sz w:val="24"/>
          <w:szCs w:val="24"/>
        </w:rPr>
      </w:pPr>
    </w:p>
    <w:p w14:paraId="468AB462" w14:textId="3231511E" w:rsidR="00403724" w:rsidRDefault="00403724" w:rsidP="00CC5A09">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Maybe it was Nick who organised that.</w:t>
      </w:r>
    </w:p>
    <w:p w14:paraId="40DE39EE" w14:textId="77777777" w:rsidR="00403724" w:rsidRDefault="00403724" w:rsidP="00CC5A09">
      <w:pPr>
        <w:spacing w:after="0" w:line="240" w:lineRule="auto"/>
        <w:ind w:left="1985" w:hanging="1985"/>
        <w:jc w:val="both"/>
        <w:rPr>
          <w:rFonts w:ascii="Arial" w:hAnsi="Arial" w:cs="Arial"/>
          <w:sz w:val="24"/>
          <w:szCs w:val="24"/>
        </w:rPr>
      </w:pPr>
    </w:p>
    <w:p w14:paraId="371C16E9" w14:textId="72EB74FC" w:rsidR="00403724" w:rsidRDefault="00403724" w:rsidP="00CC5A09">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yeah.</w:t>
      </w:r>
    </w:p>
    <w:p w14:paraId="21AF7B42" w14:textId="77777777" w:rsidR="00403724" w:rsidRDefault="00403724" w:rsidP="00CC5A09">
      <w:pPr>
        <w:spacing w:after="0" w:line="240" w:lineRule="auto"/>
        <w:ind w:left="1985" w:hanging="1985"/>
        <w:jc w:val="both"/>
        <w:rPr>
          <w:rFonts w:ascii="Arial" w:hAnsi="Arial" w:cs="Arial"/>
          <w:sz w:val="24"/>
          <w:szCs w:val="24"/>
        </w:rPr>
      </w:pPr>
    </w:p>
    <w:p w14:paraId="39921748" w14:textId="76632BB8"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But, though, here we have a warning – do not park at Old Scratch Tavern, they are the enemy, and you will be towed.  Where is the code?  What I want to look at, yeah, </w:t>
      </w:r>
      <w:proofErr w:type="gramStart"/>
      <w:r>
        <w:rPr>
          <w:rFonts w:ascii="Arial" w:hAnsi="Arial" w:cs="Arial"/>
          <w:sz w:val="24"/>
          <w:szCs w:val="24"/>
        </w:rPr>
        <w:t>are  there</w:t>
      </w:r>
      <w:proofErr w:type="gramEnd"/>
      <w:r>
        <w:rPr>
          <w:rFonts w:ascii="Arial" w:hAnsi="Arial" w:cs="Arial"/>
          <w:sz w:val="24"/>
          <w:szCs w:val="24"/>
        </w:rPr>
        <w:t xml:space="preserve"> any sentences that match this sort of pattern?  Hmm.</w:t>
      </w:r>
    </w:p>
    <w:p w14:paraId="3C4E3E26" w14:textId="77777777" w:rsidR="00403724" w:rsidRDefault="00403724" w:rsidP="00403724">
      <w:pPr>
        <w:spacing w:after="0" w:line="240" w:lineRule="auto"/>
        <w:ind w:left="1985" w:hanging="1985"/>
        <w:jc w:val="both"/>
        <w:rPr>
          <w:rFonts w:ascii="Arial" w:hAnsi="Arial" w:cs="Arial"/>
          <w:sz w:val="24"/>
          <w:szCs w:val="24"/>
        </w:rPr>
      </w:pPr>
    </w:p>
    <w:p w14:paraId="0D07032A" w14:textId="77154D48"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So, this letter is </w:t>
      </w:r>
      <w:r w:rsidR="008C5A5B">
        <w:rPr>
          <w:rFonts w:ascii="Arial" w:hAnsi="Arial" w:cs="Arial"/>
          <w:sz w:val="24"/>
          <w:szCs w:val="24"/>
        </w:rPr>
        <w:t>addressed</w:t>
      </w:r>
      <w:r>
        <w:rPr>
          <w:rFonts w:ascii="Arial" w:hAnsi="Arial" w:cs="Arial"/>
          <w:sz w:val="24"/>
          <w:szCs w:val="24"/>
        </w:rPr>
        <w:t xml:space="preserve"> to a Chris.</w:t>
      </w:r>
    </w:p>
    <w:p w14:paraId="432C6E48" w14:textId="77777777" w:rsidR="00403724" w:rsidRDefault="00403724" w:rsidP="00403724">
      <w:pPr>
        <w:spacing w:after="0" w:line="240" w:lineRule="auto"/>
        <w:ind w:left="1985" w:hanging="1985"/>
        <w:jc w:val="both"/>
        <w:rPr>
          <w:rFonts w:ascii="Arial" w:hAnsi="Arial" w:cs="Arial"/>
          <w:sz w:val="24"/>
          <w:szCs w:val="24"/>
        </w:rPr>
      </w:pPr>
    </w:p>
    <w:p w14:paraId="12994743" w14:textId="4C58D941"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Who is the police officer.  </w:t>
      </w:r>
    </w:p>
    <w:p w14:paraId="3E21AAE6" w14:textId="77777777" w:rsidR="00403724" w:rsidRDefault="00403724" w:rsidP="00403724">
      <w:pPr>
        <w:spacing w:after="0" w:line="240" w:lineRule="auto"/>
        <w:ind w:left="1985" w:hanging="1985"/>
        <w:jc w:val="both"/>
        <w:rPr>
          <w:rFonts w:ascii="Arial" w:hAnsi="Arial" w:cs="Arial"/>
          <w:sz w:val="24"/>
          <w:szCs w:val="24"/>
        </w:rPr>
      </w:pPr>
    </w:p>
    <w:p w14:paraId="79B8E191" w14:textId="36744C1D"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Hmm, so if it's Chris…</w:t>
      </w:r>
    </w:p>
    <w:p w14:paraId="4F4069E6" w14:textId="77777777" w:rsidR="00403724" w:rsidRDefault="00403724" w:rsidP="00403724">
      <w:pPr>
        <w:spacing w:after="0" w:line="240" w:lineRule="auto"/>
        <w:ind w:left="1985" w:hanging="1985"/>
        <w:jc w:val="both"/>
        <w:rPr>
          <w:rFonts w:ascii="Arial" w:hAnsi="Arial" w:cs="Arial"/>
          <w:sz w:val="24"/>
          <w:szCs w:val="24"/>
        </w:rPr>
      </w:pPr>
    </w:p>
    <w:p w14:paraId="2201D47E" w14:textId="50CC0A81"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From C, it could be Carmen.  Oh no, it was Cherie.</w:t>
      </w:r>
    </w:p>
    <w:p w14:paraId="4875C1B7" w14:textId="77777777" w:rsidR="00403724" w:rsidRDefault="00403724" w:rsidP="00403724">
      <w:pPr>
        <w:spacing w:after="0" w:line="240" w:lineRule="auto"/>
        <w:ind w:left="1985" w:hanging="1985"/>
        <w:jc w:val="both"/>
        <w:rPr>
          <w:rFonts w:ascii="Arial" w:hAnsi="Arial" w:cs="Arial"/>
          <w:sz w:val="24"/>
          <w:szCs w:val="24"/>
        </w:rPr>
      </w:pPr>
    </w:p>
    <w:p w14:paraId="45AE56DC" w14:textId="4D43D3D8"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from either Cherie, or the, Joan Campbell, the last name is C.</w:t>
      </w:r>
    </w:p>
    <w:p w14:paraId="62322287" w14:textId="77777777" w:rsidR="00403724" w:rsidRDefault="00403724" w:rsidP="00403724">
      <w:pPr>
        <w:spacing w:after="0" w:line="240" w:lineRule="auto"/>
        <w:ind w:left="1985" w:hanging="1985"/>
        <w:jc w:val="both"/>
        <w:rPr>
          <w:rFonts w:ascii="Arial" w:hAnsi="Arial" w:cs="Arial"/>
          <w:sz w:val="24"/>
          <w:szCs w:val="24"/>
        </w:rPr>
      </w:pPr>
    </w:p>
    <w:p w14:paraId="5DCEF5AA" w14:textId="7418E870"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C, okay.  </w:t>
      </w:r>
    </w:p>
    <w:p w14:paraId="5B36C75C" w14:textId="77777777" w:rsidR="00403724" w:rsidRDefault="00403724" w:rsidP="00403724">
      <w:pPr>
        <w:spacing w:after="0" w:line="240" w:lineRule="auto"/>
        <w:ind w:left="1985" w:hanging="1985"/>
        <w:jc w:val="both"/>
        <w:rPr>
          <w:rFonts w:ascii="Arial" w:hAnsi="Arial" w:cs="Arial"/>
          <w:sz w:val="24"/>
          <w:szCs w:val="24"/>
        </w:rPr>
      </w:pPr>
    </w:p>
    <w:p w14:paraId="73AC066D" w14:textId="2365DD02"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Mind if I borrow the car again.</w:t>
      </w:r>
    </w:p>
    <w:p w14:paraId="3A33DAAA" w14:textId="77777777" w:rsidR="00403724" w:rsidRDefault="00403724" w:rsidP="00403724">
      <w:pPr>
        <w:spacing w:after="0" w:line="240" w:lineRule="auto"/>
        <w:ind w:left="1985" w:hanging="1985"/>
        <w:jc w:val="both"/>
        <w:rPr>
          <w:rFonts w:ascii="Arial" w:hAnsi="Arial" w:cs="Arial"/>
          <w:sz w:val="24"/>
          <w:szCs w:val="24"/>
        </w:rPr>
      </w:pPr>
    </w:p>
    <w:p w14:paraId="4AC79C35" w14:textId="42F061B2"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Sure.</w:t>
      </w:r>
    </w:p>
    <w:p w14:paraId="3DEF440F" w14:textId="7786E6F3"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Right.  No, it says, mind if I borrow the car again.</w:t>
      </w:r>
    </w:p>
    <w:p w14:paraId="5B4B26A8" w14:textId="77777777" w:rsidR="00403724" w:rsidRDefault="00403724" w:rsidP="00403724">
      <w:pPr>
        <w:spacing w:after="0" w:line="240" w:lineRule="auto"/>
        <w:ind w:left="1985" w:hanging="1985"/>
        <w:jc w:val="both"/>
        <w:rPr>
          <w:rFonts w:ascii="Arial" w:hAnsi="Arial" w:cs="Arial"/>
          <w:sz w:val="24"/>
          <w:szCs w:val="24"/>
        </w:rPr>
      </w:pPr>
    </w:p>
    <w:p w14:paraId="1FDD2197" w14:textId="2EC1C2A7"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the car.  I thought you said, card.</w:t>
      </w:r>
    </w:p>
    <w:p w14:paraId="17390201" w14:textId="77777777" w:rsidR="00403724" w:rsidRDefault="00403724" w:rsidP="00403724">
      <w:pPr>
        <w:spacing w:after="0" w:line="240" w:lineRule="auto"/>
        <w:ind w:left="1985" w:hanging="1985"/>
        <w:jc w:val="both"/>
        <w:rPr>
          <w:rFonts w:ascii="Arial" w:hAnsi="Arial" w:cs="Arial"/>
          <w:sz w:val="24"/>
          <w:szCs w:val="24"/>
        </w:rPr>
      </w:pPr>
    </w:p>
    <w:p w14:paraId="2A8C0B46" w14:textId="79608AD7"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Car.</w:t>
      </w:r>
    </w:p>
    <w:p w14:paraId="3A5910E0" w14:textId="77777777" w:rsidR="00403724" w:rsidRDefault="00403724" w:rsidP="00403724">
      <w:pPr>
        <w:spacing w:after="0" w:line="240" w:lineRule="auto"/>
        <w:ind w:left="1985" w:hanging="1985"/>
        <w:jc w:val="both"/>
        <w:rPr>
          <w:rFonts w:ascii="Arial" w:hAnsi="Arial" w:cs="Arial"/>
          <w:sz w:val="24"/>
          <w:szCs w:val="24"/>
        </w:rPr>
      </w:pPr>
    </w:p>
    <w:p w14:paraId="60D65009" w14:textId="6F0B28D6"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Sorry.</w:t>
      </w:r>
    </w:p>
    <w:p w14:paraId="6AAF20B7" w14:textId="77777777" w:rsidR="00403724" w:rsidRDefault="00403724" w:rsidP="00403724">
      <w:pPr>
        <w:spacing w:after="0" w:line="240" w:lineRule="auto"/>
        <w:ind w:left="1985" w:hanging="1985"/>
        <w:jc w:val="both"/>
        <w:rPr>
          <w:rFonts w:ascii="Arial" w:hAnsi="Arial" w:cs="Arial"/>
          <w:sz w:val="24"/>
          <w:szCs w:val="24"/>
        </w:rPr>
      </w:pPr>
    </w:p>
    <w:p w14:paraId="6768C275" w14:textId="618AF0C9"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car.  I'll do a bit of car searching then.</w:t>
      </w:r>
    </w:p>
    <w:p w14:paraId="18F3A4C7" w14:textId="77777777" w:rsidR="00403724" w:rsidRDefault="00403724" w:rsidP="00403724">
      <w:pPr>
        <w:spacing w:after="0" w:line="240" w:lineRule="auto"/>
        <w:ind w:left="1985" w:hanging="1985"/>
        <w:jc w:val="both"/>
        <w:rPr>
          <w:rFonts w:ascii="Arial" w:hAnsi="Arial" w:cs="Arial"/>
          <w:sz w:val="24"/>
          <w:szCs w:val="24"/>
        </w:rPr>
      </w:pPr>
    </w:p>
    <w:p w14:paraId="1F8ECBA7" w14:textId="7883EF10"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Car.  Who drives, do we have any information who has a driving licence?</w:t>
      </w:r>
    </w:p>
    <w:p w14:paraId="12430FA6" w14:textId="77777777" w:rsidR="00403724" w:rsidRDefault="00403724" w:rsidP="00403724">
      <w:pPr>
        <w:spacing w:after="0" w:line="240" w:lineRule="auto"/>
        <w:ind w:left="1985" w:hanging="1985"/>
        <w:jc w:val="both"/>
        <w:rPr>
          <w:rFonts w:ascii="Arial" w:hAnsi="Arial" w:cs="Arial"/>
          <w:sz w:val="24"/>
          <w:szCs w:val="24"/>
        </w:rPr>
      </w:pPr>
    </w:p>
    <w:p w14:paraId="17C9DC65" w14:textId="62CC57C8"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There's something about it here, I've got a driving ticket, here.</w:t>
      </w:r>
    </w:p>
    <w:p w14:paraId="3181B964" w14:textId="77777777" w:rsidR="00403724" w:rsidRDefault="00403724" w:rsidP="00403724">
      <w:pPr>
        <w:spacing w:after="0" w:line="240" w:lineRule="auto"/>
        <w:ind w:left="1985" w:hanging="1985"/>
        <w:jc w:val="both"/>
        <w:rPr>
          <w:rFonts w:ascii="Arial" w:hAnsi="Arial" w:cs="Arial"/>
          <w:sz w:val="24"/>
          <w:szCs w:val="24"/>
        </w:rPr>
      </w:pPr>
    </w:p>
    <w:p w14:paraId="3D52B11C" w14:textId="28C349FE"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Date?  The 12th of July.</w:t>
      </w:r>
    </w:p>
    <w:p w14:paraId="1618FBFC" w14:textId="77777777" w:rsidR="00403724" w:rsidRDefault="00403724" w:rsidP="00403724">
      <w:pPr>
        <w:spacing w:after="0" w:line="240" w:lineRule="auto"/>
        <w:ind w:left="1985" w:hanging="1985"/>
        <w:jc w:val="both"/>
        <w:rPr>
          <w:rFonts w:ascii="Arial" w:hAnsi="Arial" w:cs="Arial"/>
          <w:sz w:val="24"/>
          <w:szCs w:val="24"/>
        </w:rPr>
      </w:pPr>
    </w:p>
    <w:p w14:paraId="08BCD415" w14:textId="25D813D2"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December 7th.</w:t>
      </w:r>
    </w:p>
    <w:p w14:paraId="768CE999" w14:textId="77777777" w:rsidR="00403724" w:rsidRDefault="00403724" w:rsidP="00403724">
      <w:pPr>
        <w:spacing w:after="0" w:line="240" w:lineRule="auto"/>
        <w:ind w:left="1985" w:hanging="1985"/>
        <w:jc w:val="both"/>
        <w:rPr>
          <w:rFonts w:ascii="Arial" w:hAnsi="Arial" w:cs="Arial"/>
          <w:sz w:val="24"/>
          <w:szCs w:val="24"/>
        </w:rPr>
      </w:pPr>
    </w:p>
    <w:p w14:paraId="4069F6A1" w14:textId="0AD8B23B"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oh, he was killed on 7th.</w:t>
      </w:r>
    </w:p>
    <w:p w14:paraId="71DBC283" w14:textId="77777777" w:rsidR="00403724" w:rsidRDefault="00403724" w:rsidP="00403724">
      <w:pPr>
        <w:spacing w:after="0" w:line="240" w:lineRule="auto"/>
        <w:ind w:left="1985" w:hanging="1985"/>
        <w:jc w:val="both"/>
        <w:rPr>
          <w:rFonts w:ascii="Arial" w:hAnsi="Arial" w:cs="Arial"/>
          <w:sz w:val="24"/>
          <w:szCs w:val="24"/>
        </w:rPr>
      </w:pPr>
    </w:p>
    <w:p w14:paraId="2E9FF8B5" w14:textId="73A397FF"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so that’s the day of the…oh, here we go, 3.31, on December 7th, traffic stop.</w:t>
      </w:r>
    </w:p>
    <w:p w14:paraId="4FF20B49" w14:textId="77777777" w:rsidR="00403724" w:rsidRDefault="00403724" w:rsidP="00403724">
      <w:pPr>
        <w:spacing w:after="0" w:line="240" w:lineRule="auto"/>
        <w:ind w:left="1985" w:hanging="1985"/>
        <w:jc w:val="both"/>
        <w:rPr>
          <w:rFonts w:ascii="Arial" w:hAnsi="Arial" w:cs="Arial"/>
          <w:sz w:val="24"/>
          <w:szCs w:val="24"/>
        </w:rPr>
      </w:pPr>
    </w:p>
    <w:p w14:paraId="27B676A8" w14:textId="28FF40AF" w:rsidR="00403724" w:rsidRDefault="00403724"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So, Lincoln tail, is that the make of the car, silver Lincoln tail.  </w:t>
      </w:r>
      <w:r w:rsidR="004367E5">
        <w:rPr>
          <w:rFonts w:ascii="Arial" w:hAnsi="Arial" w:cs="Arial"/>
          <w:sz w:val="24"/>
          <w:szCs w:val="24"/>
        </w:rPr>
        <w:t>Here we are, silver Lincoln.</w:t>
      </w:r>
    </w:p>
    <w:p w14:paraId="24BBFE5C" w14:textId="77777777" w:rsidR="004367E5" w:rsidRDefault="004367E5" w:rsidP="00403724">
      <w:pPr>
        <w:spacing w:after="0" w:line="240" w:lineRule="auto"/>
        <w:ind w:left="1985" w:hanging="1985"/>
        <w:jc w:val="both"/>
        <w:rPr>
          <w:rFonts w:ascii="Arial" w:hAnsi="Arial" w:cs="Arial"/>
          <w:sz w:val="24"/>
          <w:szCs w:val="24"/>
        </w:rPr>
      </w:pPr>
    </w:p>
    <w:p w14:paraId="07877586" w14:textId="7F8B5D98"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silver Lincoln.</w:t>
      </w:r>
    </w:p>
    <w:p w14:paraId="319E9247" w14:textId="77777777" w:rsidR="004367E5" w:rsidRDefault="004367E5" w:rsidP="00403724">
      <w:pPr>
        <w:spacing w:after="0" w:line="240" w:lineRule="auto"/>
        <w:ind w:left="1985" w:hanging="1985"/>
        <w:jc w:val="both"/>
        <w:rPr>
          <w:rFonts w:ascii="Arial" w:hAnsi="Arial" w:cs="Arial"/>
          <w:sz w:val="24"/>
          <w:szCs w:val="24"/>
        </w:rPr>
      </w:pPr>
    </w:p>
    <w:p w14:paraId="602DB592" w14:textId="66ACCD3E"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Ah, that’s it, the officer, oh no, he drives a Toyota.  </w:t>
      </w:r>
    </w:p>
    <w:p w14:paraId="61B4513D" w14:textId="77777777" w:rsidR="004367E5" w:rsidRDefault="004367E5" w:rsidP="00403724">
      <w:pPr>
        <w:spacing w:after="0" w:line="240" w:lineRule="auto"/>
        <w:ind w:left="1985" w:hanging="1985"/>
        <w:jc w:val="both"/>
        <w:rPr>
          <w:rFonts w:ascii="Arial" w:hAnsi="Arial" w:cs="Arial"/>
          <w:sz w:val="24"/>
          <w:szCs w:val="24"/>
        </w:rPr>
      </w:pPr>
    </w:p>
    <w:p w14:paraId="7B5B0DF4" w14:textId="45FEA043"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Silver Lincoln.  </w:t>
      </w:r>
    </w:p>
    <w:p w14:paraId="2B649212" w14:textId="77777777" w:rsidR="004367E5" w:rsidRDefault="004367E5" w:rsidP="00403724">
      <w:pPr>
        <w:spacing w:after="0" w:line="240" w:lineRule="auto"/>
        <w:ind w:left="1985" w:hanging="1985"/>
        <w:jc w:val="both"/>
        <w:rPr>
          <w:rFonts w:ascii="Arial" w:hAnsi="Arial" w:cs="Arial"/>
          <w:sz w:val="24"/>
          <w:szCs w:val="24"/>
        </w:rPr>
      </w:pPr>
    </w:p>
    <w:p w14:paraId="7D19269E" w14:textId="3C94ECE7"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Donna, uh-huh.</w:t>
      </w:r>
    </w:p>
    <w:p w14:paraId="1CD9DB0F" w14:textId="77777777" w:rsidR="004367E5" w:rsidRDefault="004367E5" w:rsidP="00403724">
      <w:pPr>
        <w:spacing w:after="0" w:line="240" w:lineRule="auto"/>
        <w:ind w:left="1985" w:hanging="1985"/>
        <w:jc w:val="both"/>
        <w:rPr>
          <w:rFonts w:ascii="Arial" w:hAnsi="Arial" w:cs="Arial"/>
          <w:sz w:val="24"/>
          <w:szCs w:val="24"/>
        </w:rPr>
      </w:pPr>
    </w:p>
    <w:p w14:paraId="0B6E4574" w14:textId="37BBA95B"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 if it's a silver Lincoln…</w:t>
      </w:r>
      <w:r w:rsidR="008C5A5B">
        <w:rPr>
          <w:rFonts w:ascii="Arial" w:hAnsi="Arial" w:cs="Arial"/>
          <w:sz w:val="24"/>
          <w:szCs w:val="24"/>
        </w:rPr>
        <w:t>suspicious</w:t>
      </w:r>
      <w:r>
        <w:rPr>
          <w:rFonts w:ascii="Arial" w:hAnsi="Arial" w:cs="Arial"/>
          <w:sz w:val="24"/>
          <w:szCs w:val="24"/>
        </w:rPr>
        <w:t xml:space="preserve"> person, that could be something else.  Collision between blue Cadillac and black Lincoln.</w:t>
      </w:r>
    </w:p>
    <w:p w14:paraId="57F4A469" w14:textId="77777777" w:rsidR="004367E5" w:rsidRDefault="004367E5" w:rsidP="00403724">
      <w:pPr>
        <w:spacing w:after="0" w:line="240" w:lineRule="auto"/>
        <w:ind w:left="1985" w:hanging="1985"/>
        <w:jc w:val="both"/>
        <w:rPr>
          <w:rFonts w:ascii="Arial" w:hAnsi="Arial" w:cs="Arial"/>
          <w:sz w:val="24"/>
          <w:szCs w:val="24"/>
        </w:rPr>
      </w:pPr>
    </w:p>
    <w:p w14:paraId="3CF7E1E8" w14:textId="6635B592"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But it was silver </w:t>
      </w:r>
      <w:r w:rsidR="009D04A9">
        <w:rPr>
          <w:rFonts w:ascii="Arial" w:hAnsi="Arial" w:cs="Arial"/>
          <w:sz w:val="24"/>
          <w:szCs w:val="24"/>
        </w:rPr>
        <w:t xml:space="preserve">Lincoln but </w:t>
      </w:r>
      <w:r>
        <w:rPr>
          <w:rFonts w:ascii="Arial" w:hAnsi="Arial" w:cs="Arial"/>
          <w:sz w:val="24"/>
          <w:szCs w:val="24"/>
        </w:rPr>
        <w:t>[</w:t>
      </w:r>
      <w:r w:rsidRPr="004367E5">
        <w:rPr>
          <w:rFonts w:ascii="Arial" w:hAnsi="Arial" w:cs="Arial"/>
          <w:sz w:val="24"/>
          <w:szCs w:val="24"/>
          <w:highlight w:val="yellow"/>
        </w:rPr>
        <w:t>inaudible 0:23:01</w:t>
      </w:r>
      <w:r>
        <w:rPr>
          <w:rFonts w:ascii="Arial" w:hAnsi="Arial" w:cs="Arial"/>
          <w:sz w:val="24"/>
          <w:szCs w:val="24"/>
        </w:rPr>
        <w:t>]</w:t>
      </w:r>
      <w:r w:rsidR="009D04A9">
        <w:rPr>
          <w:rFonts w:ascii="Arial" w:hAnsi="Arial" w:cs="Arial"/>
          <w:sz w:val="24"/>
          <w:szCs w:val="24"/>
        </w:rPr>
        <w:t xml:space="preserve"> the black</w:t>
      </w:r>
      <w:r>
        <w:rPr>
          <w:rFonts w:ascii="Arial" w:hAnsi="Arial" w:cs="Arial"/>
          <w:sz w:val="24"/>
          <w:szCs w:val="24"/>
        </w:rPr>
        <w:t>.</w:t>
      </w:r>
    </w:p>
    <w:p w14:paraId="03D7F5BF" w14:textId="77777777" w:rsidR="004367E5" w:rsidRDefault="004367E5" w:rsidP="00403724">
      <w:pPr>
        <w:spacing w:after="0" w:line="240" w:lineRule="auto"/>
        <w:ind w:left="1985" w:hanging="1985"/>
        <w:jc w:val="both"/>
        <w:rPr>
          <w:rFonts w:ascii="Arial" w:hAnsi="Arial" w:cs="Arial"/>
          <w:sz w:val="24"/>
          <w:szCs w:val="24"/>
        </w:rPr>
      </w:pPr>
    </w:p>
    <w:p w14:paraId="5B5FB05C" w14:textId="0BCC1CE8"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Silver Lincoln.</w:t>
      </w:r>
    </w:p>
    <w:p w14:paraId="5D1A5101" w14:textId="77777777" w:rsidR="004367E5" w:rsidRDefault="004367E5" w:rsidP="00403724">
      <w:pPr>
        <w:spacing w:after="0" w:line="240" w:lineRule="auto"/>
        <w:ind w:left="1985" w:hanging="1985"/>
        <w:jc w:val="both"/>
        <w:rPr>
          <w:rFonts w:ascii="Arial" w:hAnsi="Arial" w:cs="Arial"/>
          <w:sz w:val="24"/>
          <w:szCs w:val="24"/>
        </w:rPr>
      </w:pPr>
    </w:p>
    <w:p w14:paraId="54160C1F" w14:textId="5E26D96D" w:rsidR="004367E5" w:rsidRDefault="004367E5"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t>
      </w:r>
      <w:r w:rsidRPr="004367E5">
        <w:rPr>
          <w:rFonts w:ascii="Arial" w:hAnsi="Arial" w:cs="Arial"/>
          <w:sz w:val="24"/>
          <w:szCs w:val="24"/>
          <w:highlight w:val="yellow"/>
        </w:rPr>
        <w:t>Inaudible 0:23:13</w:t>
      </w:r>
      <w:r>
        <w:rPr>
          <w:rFonts w:ascii="Arial" w:hAnsi="Arial" w:cs="Arial"/>
          <w:sz w:val="24"/>
          <w:szCs w:val="24"/>
        </w:rPr>
        <w:t>].</w:t>
      </w:r>
      <w:r w:rsidR="00DC6ACD">
        <w:rPr>
          <w:rFonts w:ascii="Arial" w:hAnsi="Arial" w:cs="Arial"/>
          <w:sz w:val="24"/>
          <w:szCs w:val="24"/>
        </w:rPr>
        <w:t xml:space="preserve">  So, he's been dead three, four hours, at 7.29, which means that he died, what, 3.29?</w:t>
      </w:r>
    </w:p>
    <w:p w14:paraId="4F078496" w14:textId="77777777" w:rsidR="00DC6ACD" w:rsidRDefault="00DC6ACD" w:rsidP="00403724">
      <w:pPr>
        <w:spacing w:after="0" w:line="240" w:lineRule="auto"/>
        <w:ind w:left="1985" w:hanging="1985"/>
        <w:jc w:val="both"/>
        <w:rPr>
          <w:rFonts w:ascii="Arial" w:hAnsi="Arial" w:cs="Arial"/>
          <w:sz w:val="24"/>
          <w:szCs w:val="24"/>
        </w:rPr>
      </w:pPr>
    </w:p>
    <w:p w14:paraId="4C6E0348" w14:textId="68646D0A"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3 or 4.29.</w:t>
      </w:r>
    </w:p>
    <w:p w14:paraId="003F6DBA" w14:textId="77777777" w:rsidR="00DC6ACD" w:rsidRDefault="00DC6ACD" w:rsidP="00403724">
      <w:pPr>
        <w:spacing w:after="0" w:line="240" w:lineRule="auto"/>
        <w:ind w:left="1985" w:hanging="1985"/>
        <w:jc w:val="both"/>
        <w:rPr>
          <w:rFonts w:ascii="Arial" w:hAnsi="Arial" w:cs="Arial"/>
          <w:sz w:val="24"/>
          <w:szCs w:val="24"/>
        </w:rPr>
      </w:pPr>
    </w:p>
    <w:p w14:paraId="559BE8C6" w14:textId="548D6E64"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So, Donna Goodard, Goddard – I don't know – she has a car, silver Lincoln car.</w:t>
      </w:r>
    </w:p>
    <w:p w14:paraId="75663D17" w14:textId="77777777" w:rsidR="00DC6ACD" w:rsidRDefault="00DC6ACD" w:rsidP="00403724">
      <w:pPr>
        <w:spacing w:after="0" w:line="240" w:lineRule="auto"/>
        <w:ind w:left="1985" w:hanging="1985"/>
        <w:jc w:val="both"/>
        <w:rPr>
          <w:rFonts w:ascii="Arial" w:hAnsi="Arial" w:cs="Arial"/>
          <w:sz w:val="24"/>
          <w:szCs w:val="24"/>
        </w:rPr>
      </w:pPr>
    </w:p>
    <w:p w14:paraId="0D45240A" w14:textId="24582DAE"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Silver.</w:t>
      </w:r>
    </w:p>
    <w:p w14:paraId="725CCED8" w14:textId="77777777" w:rsidR="00DC6ACD" w:rsidRDefault="00DC6ACD" w:rsidP="00403724">
      <w:pPr>
        <w:spacing w:after="0" w:line="240" w:lineRule="auto"/>
        <w:ind w:left="1985" w:hanging="1985"/>
        <w:jc w:val="both"/>
        <w:rPr>
          <w:rFonts w:ascii="Arial" w:hAnsi="Arial" w:cs="Arial"/>
          <w:sz w:val="24"/>
          <w:szCs w:val="24"/>
        </w:rPr>
      </w:pPr>
    </w:p>
    <w:p w14:paraId="355BD552" w14:textId="3DBE31BB"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Which is…</w:t>
      </w:r>
    </w:p>
    <w:p w14:paraId="7C5FE7F4" w14:textId="77777777" w:rsidR="00DC6ACD" w:rsidRDefault="00DC6ACD" w:rsidP="00403724">
      <w:pPr>
        <w:spacing w:after="0" w:line="240" w:lineRule="auto"/>
        <w:ind w:left="1985" w:hanging="1985"/>
        <w:jc w:val="both"/>
        <w:rPr>
          <w:rFonts w:ascii="Arial" w:hAnsi="Arial" w:cs="Arial"/>
          <w:sz w:val="24"/>
          <w:szCs w:val="24"/>
        </w:rPr>
      </w:pPr>
    </w:p>
    <w:p w14:paraId="24E4851D" w14:textId="02F9CEAD"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That was stopped.</w:t>
      </w:r>
    </w:p>
    <w:p w14:paraId="26907D0E" w14:textId="77777777" w:rsidR="00DC6ACD" w:rsidRDefault="00DC6ACD" w:rsidP="00403724">
      <w:pPr>
        <w:spacing w:after="0" w:line="240" w:lineRule="auto"/>
        <w:ind w:left="1985" w:hanging="1985"/>
        <w:jc w:val="both"/>
        <w:rPr>
          <w:rFonts w:ascii="Arial" w:hAnsi="Arial" w:cs="Arial"/>
          <w:sz w:val="24"/>
          <w:szCs w:val="24"/>
        </w:rPr>
      </w:pPr>
    </w:p>
    <w:p w14:paraId="5D7F0DB1" w14:textId="55A60127"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 means to.  But maybe if she would have run him over, it wouldn’t state a fall.</w:t>
      </w:r>
    </w:p>
    <w:p w14:paraId="451B089B" w14:textId="77777777" w:rsidR="00DC6ACD" w:rsidRDefault="00DC6ACD" w:rsidP="00403724">
      <w:pPr>
        <w:spacing w:after="0" w:line="240" w:lineRule="auto"/>
        <w:ind w:left="1985" w:hanging="1985"/>
        <w:jc w:val="both"/>
        <w:rPr>
          <w:rFonts w:ascii="Arial" w:hAnsi="Arial" w:cs="Arial"/>
          <w:sz w:val="24"/>
          <w:szCs w:val="24"/>
        </w:rPr>
      </w:pPr>
    </w:p>
    <w:p w14:paraId="7F75646C" w14:textId="1ED2208A"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She was stopped, or at least her car was stopped, at 3.31.  </w:t>
      </w:r>
    </w:p>
    <w:p w14:paraId="1F652DEC" w14:textId="77777777" w:rsidR="00DC6ACD" w:rsidRDefault="00DC6ACD" w:rsidP="00403724">
      <w:pPr>
        <w:spacing w:after="0" w:line="240" w:lineRule="auto"/>
        <w:ind w:left="1985" w:hanging="1985"/>
        <w:jc w:val="both"/>
        <w:rPr>
          <w:rFonts w:ascii="Arial" w:hAnsi="Arial" w:cs="Arial"/>
          <w:sz w:val="24"/>
          <w:szCs w:val="24"/>
        </w:rPr>
      </w:pPr>
    </w:p>
    <w:p w14:paraId="0E6075C0" w14:textId="700F9BE7"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 was she doing?</w:t>
      </w:r>
    </w:p>
    <w:p w14:paraId="31A7456C" w14:textId="77777777" w:rsidR="00DC6ACD" w:rsidRDefault="00DC6ACD" w:rsidP="00403724">
      <w:pPr>
        <w:spacing w:after="0" w:line="240" w:lineRule="auto"/>
        <w:ind w:left="1985" w:hanging="1985"/>
        <w:jc w:val="both"/>
        <w:rPr>
          <w:rFonts w:ascii="Arial" w:hAnsi="Arial" w:cs="Arial"/>
          <w:sz w:val="24"/>
          <w:szCs w:val="24"/>
        </w:rPr>
      </w:pPr>
    </w:p>
    <w:p w14:paraId="39A83788" w14:textId="49A34140"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At 3.31?</w:t>
      </w:r>
    </w:p>
    <w:p w14:paraId="1D08E6F6" w14:textId="77777777" w:rsidR="00DC6ACD" w:rsidRDefault="00DC6ACD" w:rsidP="00403724">
      <w:pPr>
        <w:spacing w:after="0" w:line="240" w:lineRule="auto"/>
        <w:ind w:left="1985" w:hanging="1985"/>
        <w:jc w:val="both"/>
        <w:rPr>
          <w:rFonts w:ascii="Arial" w:hAnsi="Arial" w:cs="Arial"/>
          <w:sz w:val="24"/>
          <w:szCs w:val="24"/>
        </w:rPr>
      </w:pPr>
    </w:p>
    <w:p w14:paraId="538C25C6" w14:textId="5DEDC319"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at 3.31.</w:t>
      </w:r>
    </w:p>
    <w:p w14:paraId="31070D62" w14:textId="77777777" w:rsidR="00DC6ACD" w:rsidRDefault="00DC6ACD" w:rsidP="00403724">
      <w:pPr>
        <w:spacing w:after="0" w:line="240" w:lineRule="auto"/>
        <w:ind w:left="1985" w:hanging="1985"/>
        <w:jc w:val="both"/>
        <w:rPr>
          <w:rFonts w:ascii="Arial" w:hAnsi="Arial" w:cs="Arial"/>
          <w:sz w:val="24"/>
          <w:szCs w:val="24"/>
        </w:rPr>
      </w:pPr>
    </w:p>
    <w:p w14:paraId="70463E57" w14:textId="4F5C9099"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With the tail </w:t>
      </w:r>
      <w:proofErr w:type="gramStart"/>
      <w:r>
        <w:rPr>
          <w:rFonts w:ascii="Arial" w:hAnsi="Arial" w:cs="Arial"/>
          <w:sz w:val="24"/>
          <w:szCs w:val="24"/>
        </w:rPr>
        <w:t>lights</w:t>
      </w:r>
      <w:proofErr w:type="gramEnd"/>
      <w:r>
        <w:rPr>
          <w:rFonts w:ascii="Arial" w:hAnsi="Arial" w:cs="Arial"/>
          <w:sz w:val="24"/>
          <w:szCs w:val="24"/>
        </w:rPr>
        <w:t xml:space="preserve"> out.  </w:t>
      </w:r>
    </w:p>
    <w:p w14:paraId="5BB1E6C5" w14:textId="77777777" w:rsidR="00DC6ACD" w:rsidRDefault="00DC6ACD" w:rsidP="00403724">
      <w:pPr>
        <w:spacing w:after="0" w:line="240" w:lineRule="auto"/>
        <w:ind w:left="1985" w:hanging="1985"/>
        <w:jc w:val="both"/>
        <w:rPr>
          <w:rFonts w:ascii="Arial" w:hAnsi="Arial" w:cs="Arial"/>
          <w:sz w:val="24"/>
          <w:szCs w:val="24"/>
        </w:rPr>
      </w:pPr>
    </w:p>
    <w:p w14:paraId="3327BFAE" w14:textId="465051DE"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We need to figure out if there was </w:t>
      </w:r>
      <w:r w:rsidR="008C5A5B">
        <w:rPr>
          <w:rFonts w:ascii="Arial" w:hAnsi="Arial" w:cs="Arial"/>
          <w:sz w:val="24"/>
          <w:szCs w:val="24"/>
        </w:rPr>
        <w:t>anyone</w:t>
      </w:r>
      <w:r>
        <w:rPr>
          <w:rFonts w:ascii="Arial" w:hAnsi="Arial" w:cs="Arial"/>
          <w:sz w:val="24"/>
          <w:szCs w:val="24"/>
        </w:rPr>
        <w:t xml:space="preserve"> else out at this point.  </w:t>
      </w:r>
    </w:p>
    <w:p w14:paraId="10F0D217" w14:textId="77777777" w:rsidR="00DC6ACD" w:rsidRDefault="00DC6ACD" w:rsidP="00403724">
      <w:pPr>
        <w:spacing w:after="0" w:line="240" w:lineRule="auto"/>
        <w:ind w:left="1985" w:hanging="1985"/>
        <w:jc w:val="both"/>
        <w:rPr>
          <w:rFonts w:ascii="Arial" w:hAnsi="Arial" w:cs="Arial"/>
          <w:sz w:val="24"/>
          <w:szCs w:val="24"/>
        </w:rPr>
      </w:pPr>
    </w:p>
    <w:p w14:paraId="1C258A5D" w14:textId="26966D3A"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 we need to figure it out.</w:t>
      </w:r>
    </w:p>
    <w:p w14:paraId="4DBDE53C" w14:textId="77777777" w:rsidR="00DC6ACD" w:rsidRDefault="00DC6ACD" w:rsidP="00403724">
      <w:pPr>
        <w:spacing w:after="0" w:line="240" w:lineRule="auto"/>
        <w:ind w:left="1985" w:hanging="1985"/>
        <w:jc w:val="both"/>
        <w:rPr>
          <w:rFonts w:ascii="Arial" w:hAnsi="Arial" w:cs="Arial"/>
          <w:sz w:val="24"/>
          <w:szCs w:val="24"/>
        </w:rPr>
      </w:pPr>
    </w:p>
    <w:p w14:paraId="49C308E2" w14:textId="7D8FFD80"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what time was she stopped, three, what?</w:t>
      </w:r>
    </w:p>
    <w:p w14:paraId="639A251A" w14:textId="77777777" w:rsidR="00DC6ACD" w:rsidRDefault="00DC6ACD" w:rsidP="00403724">
      <w:pPr>
        <w:spacing w:after="0" w:line="240" w:lineRule="auto"/>
        <w:ind w:left="1985" w:hanging="1985"/>
        <w:jc w:val="both"/>
        <w:rPr>
          <w:rFonts w:ascii="Arial" w:hAnsi="Arial" w:cs="Arial"/>
          <w:sz w:val="24"/>
          <w:szCs w:val="24"/>
        </w:rPr>
      </w:pPr>
    </w:p>
    <w:p w14:paraId="0AA83DA2" w14:textId="5D12C795"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She was stopped at 3.31, at Eagleton Road.  </w:t>
      </w:r>
    </w:p>
    <w:p w14:paraId="1E163CCE" w14:textId="77777777" w:rsidR="00DC6ACD" w:rsidRDefault="00DC6ACD" w:rsidP="00403724">
      <w:pPr>
        <w:spacing w:after="0" w:line="240" w:lineRule="auto"/>
        <w:ind w:left="1985" w:hanging="1985"/>
        <w:jc w:val="both"/>
        <w:rPr>
          <w:rFonts w:ascii="Arial" w:hAnsi="Arial" w:cs="Arial"/>
          <w:sz w:val="24"/>
          <w:szCs w:val="24"/>
        </w:rPr>
      </w:pPr>
    </w:p>
    <w:p w14:paraId="41457E9F" w14:textId="07477D3F"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 we have a map?  Here, we have a map.</w:t>
      </w:r>
    </w:p>
    <w:p w14:paraId="7F7FFC94" w14:textId="77777777" w:rsidR="00DC6ACD" w:rsidRDefault="00DC6ACD" w:rsidP="00403724">
      <w:pPr>
        <w:spacing w:after="0" w:line="240" w:lineRule="auto"/>
        <w:ind w:left="1985" w:hanging="1985"/>
        <w:jc w:val="both"/>
        <w:rPr>
          <w:rFonts w:ascii="Arial" w:hAnsi="Arial" w:cs="Arial"/>
          <w:sz w:val="24"/>
          <w:szCs w:val="24"/>
        </w:rPr>
      </w:pPr>
    </w:p>
    <w:p w14:paraId="4D300541" w14:textId="1FF670F5"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guess we have to write it on that poster.</w:t>
      </w:r>
    </w:p>
    <w:p w14:paraId="6A9DEDA0" w14:textId="77777777" w:rsidR="00DC6ACD" w:rsidRDefault="00DC6ACD" w:rsidP="00403724">
      <w:pPr>
        <w:spacing w:after="0" w:line="240" w:lineRule="auto"/>
        <w:ind w:left="1985" w:hanging="1985"/>
        <w:jc w:val="both"/>
        <w:rPr>
          <w:rFonts w:ascii="Arial" w:hAnsi="Arial" w:cs="Arial"/>
          <w:sz w:val="24"/>
          <w:szCs w:val="24"/>
        </w:rPr>
      </w:pPr>
    </w:p>
    <w:p w14:paraId="11917DBF" w14:textId="1B74580A"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Where was she stopped, the County Road?</w:t>
      </w:r>
    </w:p>
    <w:p w14:paraId="273EF5C9" w14:textId="77777777" w:rsidR="00DC6ACD" w:rsidRDefault="00DC6ACD" w:rsidP="00403724">
      <w:pPr>
        <w:spacing w:after="0" w:line="240" w:lineRule="auto"/>
        <w:ind w:left="1985" w:hanging="1985"/>
        <w:jc w:val="both"/>
        <w:rPr>
          <w:rFonts w:ascii="Arial" w:hAnsi="Arial" w:cs="Arial"/>
          <w:sz w:val="24"/>
          <w:szCs w:val="24"/>
        </w:rPr>
      </w:pPr>
    </w:p>
    <w:p w14:paraId="6BF597A0" w14:textId="22ACD417"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CR66N, Eagleton Creek.</w:t>
      </w:r>
    </w:p>
    <w:p w14:paraId="545F9ACF" w14:textId="77777777" w:rsidR="00DC6ACD" w:rsidRDefault="00DC6ACD" w:rsidP="00403724">
      <w:pPr>
        <w:spacing w:after="0" w:line="240" w:lineRule="auto"/>
        <w:ind w:left="1985" w:hanging="1985"/>
        <w:jc w:val="both"/>
        <w:rPr>
          <w:rFonts w:ascii="Arial" w:hAnsi="Arial" w:cs="Arial"/>
          <w:sz w:val="24"/>
          <w:szCs w:val="24"/>
        </w:rPr>
      </w:pPr>
    </w:p>
    <w:p w14:paraId="36B2001E" w14:textId="04220107"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125B0D38" w14:textId="77777777" w:rsidR="00DC6ACD" w:rsidRDefault="00DC6ACD" w:rsidP="00403724">
      <w:pPr>
        <w:spacing w:after="0" w:line="240" w:lineRule="auto"/>
        <w:ind w:left="1985" w:hanging="1985"/>
        <w:jc w:val="both"/>
        <w:rPr>
          <w:rFonts w:ascii="Arial" w:hAnsi="Arial" w:cs="Arial"/>
          <w:sz w:val="24"/>
          <w:szCs w:val="24"/>
        </w:rPr>
      </w:pPr>
    </w:p>
    <w:p w14:paraId="673D9691" w14:textId="375650BB"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It's not, yeah, Eagleton Creek.  </w:t>
      </w:r>
    </w:p>
    <w:p w14:paraId="6706442F" w14:textId="77777777" w:rsidR="00DC6ACD" w:rsidRDefault="00DC6ACD" w:rsidP="00403724">
      <w:pPr>
        <w:spacing w:after="0" w:line="240" w:lineRule="auto"/>
        <w:ind w:left="1985" w:hanging="1985"/>
        <w:jc w:val="both"/>
        <w:rPr>
          <w:rFonts w:ascii="Arial" w:hAnsi="Arial" w:cs="Arial"/>
          <w:sz w:val="24"/>
          <w:szCs w:val="24"/>
        </w:rPr>
      </w:pPr>
    </w:p>
    <w:p w14:paraId="2943ADEF" w14:textId="03B45CC4"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it's somewhere closer.</w:t>
      </w:r>
    </w:p>
    <w:p w14:paraId="69EC0A2D" w14:textId="77777777" w:rsidR="00DC6ACD" w:rsidRDefault="00DC6ACD" w:rsidP="00403724">
      <w:pPr>
        <w:spacing w:after="0" w:line="240" w:lineRule="auto"/>
        <w:ind w:left="1985" w:hanging="1985"/>
        <w:jc w:val="both"/>
        <w:rPr>
          <w:rFonts w:ascii="Arial" w:hAnsi="Arial" w:cs="Arial"/>
          <w:sz w:val="24"/>
          <w:szCs w:val="24"/>
        </w:rPr>
      </w:pPr>
    </w:p>
    <w:p w14:paraId="4320D3EE" w14:textId="3B71E668"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Somewhere closer.  Eagleton Creek…</w:t>
      </w:r>
    </w:p>
    <w:p w14:paraId="0B8D3EA9" w14:textId="77777777" w:rsidR="00DC6ACD" w:rsidRDefault="00DC6ACD" w:rsidP="00403724">
      <w:pPr>
        <w:spacing w:after="0" w:line="240" w:lineRule="auto"/>
        <w:ind w:left="1985" w:hanging="1985"/>
        <w:jc w:val="both"/>
        <w:rPr>
          <w:rFonts w:ascii="Arial" w:hAnsi="Arial" w:cs="Arial"/>
          <w:sz w:val="24"/>
          <w:szCs w:val="24"/>
        </w:rPr>
      </w:pPr>
    </w:p>
    <w:p w14:paraId="36E1A072" w14:textId="3013FCC6"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Ah, there's another letter, item seven, Nick’s note.  Shall we check Nick’s note, and see what he says?</w:t>
      </w:r>
    </w:p>
    <w:p w14:paraId="2317966D" w14:textId="77777777" w:rsidR="00DC6ACD" w:rsidRDefault="00DC6ACD" w:rsidP="00403724">
      <w:pPr>
        <w:spacing w:after="0" w:line="240" w:lineRule="auto"/>
        <w:ind w:left="1985" w:hanging="1985"/>
        <w:jc w:val="both"/>
        <w:rPr>
          <w:rFonts w:ascii="Arial" w:hAnsi="Arial" w:cs="Arial"/>
          <w:sz w:val="24"/>
          <w:szCs w:val="24"/>
        </w:rPr>
      </w:pPr>
    </w:p>
    <w:p w14:paraId="28AFCD7C" w14:textId="590B1C08" w:rsidR="00DC6ACD" w:rsidRDefault="00DC6ACD" w:rsidP="00403724">
      <w:pPr>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w:t>
      </w:r>
    </w:p>
    <w:p w14:paraId="0A61BBAB" w14:textId="77777777" w:rsidR="00DC6ACD" w:rsidRDefault="00DC6ACD" w:rsidP="00403724">
      <w:pPr>
        <w:spacing w:after="0" w:line="240" w:lineRule="auto"/>
        <w:ind w:left="1985" w:hanging="1985"/>
        <w:jc w:val="both"/>
        <w:rPr>
          <w:rFonts w:ascii="Arial" w:hAnsi="Arial" w:cs="Arial"/>
          <w:sz w:val="24"/>
          <w:szCs w:val="24"/>
        </w:rPr>
      </w:pPr>
    </w:p>
    <w:p w14:paraId="7CCD8680" w14:textId="4CF26717"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It's him.  Who's him?</w:t>
      </w:r>
    </w:p>
    <w:p w14:paraId="1809E3C8" w14:textId="77777777"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p>
    <w:p w14:paraId="5B997CD0" w14:textId="46155F33"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r>
      <w:r w:rsidR="00F954B7">
        <w:rPr>
          <w:rFonts w:ascii="Arial" w:hAnsi="Arial" w:cs="Arial"/>
          <w:sz w:val="24"/>
          <w:szCs w:val="24"/>
        </w:rPr>
        <w:t>The devil.  I can see the devil in the woods, saw some fires in the woods.</w:t>
      </w:r>
    </w:p>
    <w:p w14:paraId="3AECFA70" w14:textId="77777777"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p>
    <w:p w14:paraId="75D7EA55" w14:textId="24BC15E1"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there is some firings in the wood that Nick heard.</w:t>
      </w:r>
    </w:p>
    <w:p w14:paraId="41489A61" w14:textId="77777777"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p>
    <w:p w14:paraId="46C0CDEE" w14:textId="3163B363" w:rsidR="00DC6ACD" w:rsidRDefault="00DC6ACD"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6C10B1F9"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2A4405B3" w14:textId="2B5DFCA1"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Oh, sorry.  </w:t>
      </w:r>
    </w:p>
    <w:p w14:paraId="2D16CEB5"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546C451C" w14:textId="287DC319"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 that’s…something to do with this code.  I mean, you are…</w:t>
      </w:r>
    </w:p>
    <w:p w14:paraId="4832817B"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53264AEF" w14:textId="04EAB850"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You are…no, this is too big.</w:t>
      </w:r>
    </w:p>
    <w:p w14:paraId="05F873DE"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3A625FB5" w14:textId="61DC6636"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37B9DC12"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57F1D4CB" w14:textId="4EE2F54B"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Hmm.</w:t>
      </w:r>
    </w:p>
    <w:p w14:paraId="526FFD17"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09516A8F" w14:textId="3E611C9C"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Maybe it's a separate note, but the same person sending them, this C.  </w:t>
      </w:r>
    </w:p>
    <w:p w14:paraId="69884D79" w14:textId="77777777" w:rsidR="00F954B7" w:rsidRDefault="00F954B7" w:rsidP="00DC6ACD">
      <w:pPr>
        <w:tabs>
          <w:tab w:val="left" w:pos="720"/>
          <w:tab w:val="left" w:pos="1440"/>
          <w:tab w:val="left" w:pos="2545"/>
        </w:tabs>
        <w:spacing w:after="0" w:line="240" w:lineRule="auto"/>
        <w:ind w:left="1985" w:hanging="1985"/>
        <w:jc w:val="both"/>
        <w:rPr>
          <w:rFonts w:ascii="Arial" w:hAnsi="Arial" w:cs="Arial"/>
          <w:sz w:val="24"/>
          <w:szCs w:val="24"/>
        </w:rPr>
      </w:pPr>
    </w:p>
    <w:p w14:paraId="3D9D31EF" w14:textId="7513431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the code repeats.  So, here, that’s the first note.  Oh, but then…</w:t>
      </w:r>
    </w:p>
    <w:p w14:paraId="53866CEF"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1DEEDB8F" w14:textId="1EB18D50"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Is it something to do with this?</w:t>
      </w:r>
    </w:p>
    <w:p w14:paraId="7F3E5EDA"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57B804B2" w14:textId="4BAFCC0A"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What's this?  A 666, I don't know how to open it, do we have to crack the code?</w:t>
      </w:r>
    </w:p>
    <w:p w14:paraId="79628951"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73FDEE98" w14:textId="47B2159E"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Interesting.</w:t>
      </w:r>
    </w:p>
    <w:p w14:paraId="53C6B1AD"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3FAE1FDA" w14:textId="6094BE6C"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then, yeah, it's 3.25.</w:t>
      </w:r>
    </w:p>
    <w:p w14:paraId="2E0EFA66"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5E74961F" w14:textId="545D2293"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what's this, is this a sketch…3.25?</w:t>
      </w:r>
    </w:p>
    <w:p w14:paraId="7CFD7E27"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05CCCE63" w14:textId="3A608571"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Just when he was killed, or…</w:t>
      </w:r>
    </w:p>
    <w:p w14:paraId="317C6A97"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051B15B8" w14:textId="59A942B2"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At 29…</w:t>
      </w:r>
    </w:p>
    <w:p w14:paraId="70D07D17"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24DA6513" w14:textId="4633EB9F"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…or four.</w:t>
      </w:r>
    </w:p>
    <w:p w14:paraId="30AF49E5"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6A4A7613" w14:textId="3F5892D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…29?</w:t>
      </w:r>
    </w:p>
    <w:p w14:paraId="3B6A8D91"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3C61D4BF" w14:textId="7B675F00"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3.04.</w:t>
      </w:r>
    </w:p>
    <w:p w14:paraId="0D27220C"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2C35B762" w14:textId="32E15D56"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…3.04, that’s it.  If they're meeting at 3.04, there was something going around 3.04…3.12, suspicious person.  Okay.  So, this might be, yeah.  Campbell, again, Joan Campbell was at a council meeting about developments here.  And she said, she's founder, and sole member of Save Devil’s Well.</w:t>
      </w:r>
    </w:p>
    <w:p w14:paraId="7D0CE58E"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1D84A1AF" w14:textId="6B97F611"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Oh, sole member.</w:t>
      </w:r>
    </w:p>
    <w:p w14:paraId="708EF57B"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18066043" w14:textId="71AF8E13"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Sole member.  And this was sent the 10th, so that’s after he died, 7th December.  </w:t>
      </w:r>
    </w:p>
    <w:p w14:paraId="19F1B95A"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44D65D43" w14:textId="57A13C75"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I'm just wondering what's her motive, if we talk about Joan Campbell…</w:t>
      </w:r>
    </w:p>
    <w:p w14:paraId="1168C518"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5BE74E3B" w14:textId="490EE896"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2AA862F5"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43F25415" w14:textId="18E2450A"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 is her motive?</w:t>
      </w:r>
    </w:p>
    <w:p w14:paraId="2027AC86" w14:textId="77777777"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p>
    <w:p w14:paraId="30D06413" w14:textId="4DF458BA" w:rsidR="00F954B7" w:rsidRDefault="00F954B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Her motive would be, so she really wants this </w:t>
      </w:r>
      <w:r w:rsidR="00CC26F7">
        <w:rPr>
          <w:rFonts w:ascii="Arial" w:hAnsi="Arial" w:cs="Arial"/>
          <w:sz w:val="24"/>
          <w:szCs w:val="24"/>
        </w:rPr>
        <w:t>protected.</w:t>
      </w:r>
    </w:p>
    <w:p w14:paraId="44577007" w14:textId="77777777"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p>
    <w:p w14:paraId="435E5966" w14:textId="371C001F"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Protect.</w:t>
      </w:r>
    </w:p>
    <w:p w14:paraId="77259DF0" w14:textId="77777777"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p>
    <w:p w14:paraId="33883EF1" w14:textId="2A0E48F5"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And…</w:t>
      </w:r>
    </w:p>
    <w:p w14:paraId="1EFB9302" w14:textId="77777777"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p>
    <w:p w14:paraId="18EC524A" w14:textId="7B344306"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Nick lives nearby, and he thinks there's a devil there, like a real devil.</w:t>
      </w:r>
    </w:p>
    <w:p w14:paraId="4B2B089C" w14:textId="77777777"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p>
    <w:p w14:paraId="1B5A18F6" w14:textId="3348C257"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Unless she thinks he could be sacrificed.  </w:t>
      </w:r>
      <w:r w:rsidR="009D04A9">
        <w:rPr>
          <w:rFonts w:ascii="Arial" w:hAnsi="Arial" w:cs="Arial"/>
          <w:sz w:val="24"/>
          <w:szCs w:val="24"/>
        </w:rPr>
        <w:t xml:space="preserve">Join hands and </w:t>
      </w:r>
      <w:r>
        <w:rPr>
          <w:rFonts w:ascii="Arial" w:hAnsi="Arial" w:cs="Arial"/>
          <w:sz w:val="24"/>
          <w:szCs w:val="24"/>
        </w:rPr>
        <w:t>[</w:t>
      </w:r>
      <w:r w:rsidR="009D04A9">
        <w:rPr>
          <w:rFonts w:ascii="Arial" w:hAnsi="Arial" w:cs="Arial"/>
          <w:sz w:val="24"/>
          <w:szCs w:val="24"/>
          <w:highlight w:val="yellow"/>
        </w:rPr>
        <w:t>i</w:t>
      </w:r>
      <w:r w:rsidRPr="00CC26F7">
        <w:rPr>
          <w:rFonts w:ascii="Arial" w:hAnsi="Arial" w:cs="Arial"/>
          <w:sz w:val="24"/>
          <w:szCs w:val="24"/>
          <w:highlight w:val="yellow"/>
        </w:rPr>
        <w:t>naudible 0:31:11</w:t>
      </w:r>
      <w:r>
        <w:rPr>
          <w:rFonts w:ascii="Arial" w:hAnsi="Arial" w:cs="Arial"/>
          <w:sz w:val="24"/>
          <w:szCs w:val="24"/>
        </w:rPr>
        <w:t xml:space="preserve">] no experience required.  Hmm.  </w:t>
      </w:r>
      <w:r w:rsidR="009D04A9">
        <w:rPr>
          <w:rFonts w:ascii="Arial" w:hAnsi="Arial" w:cs="Arial"/>
          <w:sz w:val="24"/>
          <w:szCs w:val="24"/>
        </w:rPr>
        <w:t>Is that the</w:t>
      </w:r>
      <w:r>
        <w:rPr>
          <w:rFonts w:ascii="Arial" w:hAnsi="Arial" w:cs="Arial"/>
          <w:sz w:val="24"/>
          <w:szCs w:val="24"/>
        </w:rPr>
        <w:t xml:space="preserve"> stone circle</w:t>
      </w:r>
      <w:r w:rsidR="009D04A9">
        <w:rPr>
          <w:rFonts w:ascii="Arial" w:hAnsi="Arial" w:cs="Arial"/>
          <w:sz w:val="24"/>
          <w:szCs w:val="24"/>
        </w:rPr>
        <w:t>?</w:t>
      </w:r>
    </w:p>
    <w:p w14:paraId="68DE6F0B" w14:textId="77777777" w:rsidR="00CC26F7" w:rsidRDefault="00CC26F7" w:rsidP="00F954B7">
      <w:pPr>
        <w:tabs>
          <w:tab w:val="left" w:pos="720"/>
          <w:tab w:val="left" w:pos="1440"/>
          <w:tab w:val="left" w:pos="2545"/>
        </w:tabs>
        <w:spacing w:after="0" w:line="240" w:lineRule="auto"/>
        <w:ind w:left="1985" w:hanging="1985"/>
        <w:jc w:val="both"/>
        <w:rPr>
          <w:rFonts w:ascii="Arial" w:hAnsi="Arial" w:cs="Arial"/>
          <w:sz w:val="24"/>
          <w:szCs w:val="24"/>
        </w:rPr>
      </w:pPr>
    </w:p>
    <w:p w14:paraId="5729F5E3" w14:textId="0CCC0C5A"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t>
      </w:r>
      <w:r w:rsidR="009D04A9">
        <w:rPr>
          <w:rFonts w:ascii="Arial" w:hAnsi="Arial" w:cs="Arial"/>
          <w:sz w:val="24"/>
          <w:szCs w:val="24"/>
          <w:highlight w:val="yellow"/>
        </w:rPr>
        <w:t>Looks like that</w:t>
      </w:r>
      <w:r w:rsidRPr="00CC26F7">
        <w:rPr>
          <w:rFonts w:ascii="Arial" w:hAnsi="Arial" w:cs="Arial"/>
          <w:sz w:val="24"/>
          <w:szCs w:val="24"/>
          <w:highlight w:val="yellow"/>
        </w:rPr>
        <w:t xml:space="preserve"> 0:31:26</w:t>
      </w:r>
      <w:r>
        <w:rPr>
          <w:rFonts w:ascii="Arial" w:hAnsi="Arial" w:cs="Arial"/>
          <w:sz w:val="24"/>
          <w:szCs w:val="24"/>
        </w:rPr>
        <w:t>].  Is this the code, but if it's code</w:t>
      </w:r>
      <w:r w:rsidR="009D04A9">
        <w:rPr>
          <w:rFonts w:ascii="Arial" w:hAnsi="Arial" w:cs="Arial"/>
          <w:sz w:val="24"/>
          <w:szCs w:val="24"/>
        </w:rPr>
        <w:t>,</w:t>
      </w:r>
      <w:r>
        <w:rPr>
          <w:rFonts w:ascii="Arial" w:hAnsi="Arial" w:cs="Arial"/>
          <w:sz w:val="24"/>
          <w:szCs w:val="24"/>
        </w:rPr>
        <w:t xml:space="preserve"> it's not very…</w:t>
      </w:r>
    </w:p>
    <w:p w14:paraId="5B4828A6" w14:textId="77777777"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p>
    <w:p w14:paraId="5B55CE51" w14:textId="52747CA5"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w:t>
      </w:r>
    </w:p>
    <w:p w14:paraId="4F03120A" w14:textId="77777777"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p>
    <w:p w14:paraId="4E18B54A" w14:textId="5074DCEB"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 else do we have?  Item four, security camera photos.  Here, we see the devil.</w:t>
      </w:r>
    </w:p>
    <w:p w14:paraId="338E7A2E" w14:textId="77777777"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p>
    <w:p w14:paraId="0DCE414A" w14:textId="26F4FC7C" w:rsidR="00CC26F7" w:rsidRDefault="00CC26F7"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Ah.  Right, hold </w:t>
      </w:r>
      <w:r w:rsidR="00906ED6">
        <w:rPr>
          <w:rFonts w:ascii="Arial" w:hAnsi="Arial" w:cs="Arial"/>
          <w:sz w:val="24"/>
          <w:szCs w:val="24"/>
        </w:rPr>
        <w:t xml:space="preserve">up.  This is caught on </w:t>
      </w:r>
      <w:proofErr w:type="gramStart"/>
      <w:r w:rsidR="00906ED6">
        <w:rPr>
          <w:rFonts w:ascii="Arial" w:hAnsi="Arial" w:cs="Arial"/>
          <w:sz w:val="24"/>
          <w:szCs w:val="24"/>
        </w:rPr>
        <w:t>camera,</w:t>
      </w:r>
      <w:proofErr w:type="gramEnd"/>
      <w:r w:rsidR="00906ED6">
        <w:rPr>
          <w:rFonts w:ascii="Arial" w:hAnsi="Arial" w:cs="Arial"/>
          <w:sz w:val="24"/>
          <w:szCs w:val="24"/>
        </w:rPr>
        <w:t xml:space="preserve"> someone has been dressing up as the devil…</w:t>
      </w:r>
    </w:p>
    <w:p w14:paraId="26E6C42C"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776DFDC6" w14:textId="58BAB01F"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December.  Wait…</w:t>
      </w:r>
    </w:p>
    <w:p w14:paraId="14E6EF96"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66FEEC30" w14:textId="7F65C5F4"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…3.33.</w:t>
      </w:r>
    </w:p>
    <w:p w14:paraId="7C8825F8"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54A97A02" w14:textId="08919F69"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look, is this Carmen, or not, in the newspaper article, we have a picture of her.  Yeah, it looks like her.</w:t>
      </w:r>
    </w:p>
    <w:p w14:paraId="087E2887"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7F03A95E" w14:textId="1335F9B1"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Ah, so that’s Carmen with Nick.</w:t>
      </w:r>
    </w:p>
    <w:p w14:paraId="01018F5D"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0ACACE1E" w14:textId="676E16CA"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Nick and Carmen talking about something, just before he gets killed.  </w:t>
      </w:r>
    </w:p>
    <w:p w14:paraId="465481E3"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4B2ACB30" w14:textId="7B408E42"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And he says </w:t>
      </w:r>
      <w:r w:rsidR="008C5A5B">
        <w:rPr>
          <w:rFonts w:ascii="Arial" w:hAnsi="Arial" w:cs="Arial"/>
          <w:sz w:val="24"/>
          <w:szCs w:val="24"/>
        </w:rPr>
        <w:t>he’s</w:t>
      </w:r>
      <w:r>
        <w:rPr>
          <w:rFonts w:ascii="Arial" w:hAnsi="Arial" w:cs="Arial"/>
          <w:sz w:val="24"/>
          <w:szCs w:val="24"/>
        </w:rPr>
        <w:t xml:space="preserve"> been seeing the devil for some time.  So, someone must be dressing up at the devil, and sort of, haunting him.</w:t>
      </w:r>
    </w:p>
    <w:p w14:paraId="741CD0AB"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543EAFD4" w14:textId="6EEC6FB4"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Do you think it could be his wife?</w:t>
      </w:r>
    </w:p>
    <w:p w14:paraId="5C04AE1C"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7DCD42E6" w14:textId="6A1EA1A2"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w:t>
      </w:r>
    </w:p>
    <w:p w14:paraId="0E607B03"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2B6215C1" w14:textId="4E6402C0"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she got jealous that he is having some conversations…</w:t>
      </w:r>
    </w:p>
    <w:p w14:paraId="09FDC373"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14C23BFF" w14:textId="0D6DC9A0"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With Carmen.</w:t>
      </w:r>
    </w:p>
    <w:p w14:paraId="789A112A"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6C3EE6B8" w14:textId="1FDFA70C"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…with Carmen, at 3.30.  </w:t>
      </w:r>
    </w:p>
    <w:p w14:paraId="562A0EA7"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3CF66578" w14:textId="523D7AF3"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So, that’s interesting.  And, oh…</w:t>
      </w:r>
    </w:p>
    <w:p w14:paraId="493499C0"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1B5A0AD6" w14:textId="49C1E445"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r w:rsidR="008C5A5B">
        <w:rPr>
          <w:rFonts w:ascii="Arial" w:hAnsi="Arial" w:cs="Arial"/>
          <w:sz w:val="24"/>
          <w:szCs w:val="24"/>
        </w:rPr>
        <w:t>Where’s</w:t>
      </w:r>
      <w:r>
        <w:rPr>
          <w:rFonts w:ascii="Arial" w:hAnsi="Arial" w:cs="Arial"/>
          <w:sz w:val="24"/>
          <w:szCs w:val="24"/>
        </w:rPr>
        <w:t xml:space="preserve"> the second note?</w:t>
      </w:r>
    </w:p>
    <w:p w14:paraId="22C66F52"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49E8D650" w14:textId="1FA7872A"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…interlopers will be banished to the bottom of the Devil’s Well.  </w:t>
      </w:r>
    </w:p>
    <w:p w14:paraId="079DA474"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22F8FBDE" w14:textId="7260CB33"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Okay.  </w:t>
      </w:r>
    </w:p>
    <w:p w14:paraId="3A82D2D2"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3FD6A9A8" w14:textId="31EE110B"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Wait, within Nick’s notes, somewhere…</w:t>
      </w:r>
    </w:p>
    <w:p w14:paraId="37459325"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1BAC7AAD" w14:textId="313C25A1"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Here.</w:t>
      </w:r>
    </w:p>
    <w:p w14:paraId="1C0F2B24"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74D1DBDE" w14:textId="005E39F0"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…he </w:t>
      </w:r>
      <w:r w:rsidR="008C5A5B">
        <w:rPr>
          <w:rFonts w:ascii="Arial" w:hAnsi="Arial" w:cs="Arial"/>
          <w:sz w:val="24"/>
          <w:szCs w:val="24"/>
        </w:rPr>
        <w:t>mentions</w:t>
      </w:r>
      <w:r>
        <w:rPr>
          <w:rFonts w:ascii="Arial" w:hAnsi="Arial" w:cs="Arial"/>
          <w:sz w:val="24"/>
          <w:szCs w:val="24"/>
        </w:rPr>
        <w:t xml:space="preserve"> a </w:t>
      </w:r>
      <w:r w:rsidR="008C5A5B">
        <w:rPr>
          <w:rFonts w:ascii="Arial" w:hAnsi="Arial" w:cs="Arial"/>
          <w:sz w:val="24"/>
          <w:szCs w:val="24"/>
        </w:rPr>
        <w:t>threatening</w:t>
      </w:r>
      <w:r>
        <w:rPr>
          <w:rFonts w:ascii="Arial" w:hAnsi="Arial" w:cs="Arial"/>
          <w:sz w:val="24"/>
          <w:szCs w:val="24"/>
        </w:rPr>
        <w:t xml:space="preserve"> note, or something.</w:t>
      </w:r>
    </w:p>
    <w:p w14:paraId="3AF40C36"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4EF14684"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It does, he received a couple of them. </w:t>
      </w:r>
    </w:p>
    <w:p w14:paraId="2365D7CB"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7B5784BF"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Banished to the bottom of the Devil’s Well, shoved down a cliff.  </w:t>
      </w:r>
    </w:p>
    <w:p w14:paraId="1429DA82" w14:textId="77777777"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p>
    <w:p w14:paraId="6EB22482" w14:textId="2AF41436"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And remember what you've done.  And, are you ready to die.  </w:t>
      </w:r>
    </w:p>
    <w:p w14:paraId="6183ADBE"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756D0F79" w14:textId="4183136C"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So, someone really doesn't like him.  Could it be the </w:t>
      </w:r>
      <w:r w:rsidR="008C5A5B">
        <w:rPr>
          <w:rFonts w:ascii="Arial" w:hAnsi="Arial" w:cs="Arial"/>
          <w:sz w:val="24"/>
          <w:szCs w:val="24"/>
        </w:rPr>
        <w:t>same</w:t>
      </w:r>
      <w:r>
        <w:rPr>
          <w:rFonts w:ascii="Arial" w:hAnsi="Arial" w:cs="Arial"/>
          <w:sz w:val="24"/>
          <w:szCs w:val="24"/>
        </w:rPr>
        <w:t xml:space="preserve"> person </w:t>
      </w:r>
      <w:r w:rsidR="008C5A5B">
        <w:rPr>
          <w:rFonts w:ascii="Arial" w:hAnsi="Arial" w:cs="Arial"/>
          <w:sz w:val="24"/>
          <w:szCs w:val="24"/>
        </w:rPr>
        <w:t>dressing</w:t>
      </w:r>
      <w:r>
        <w:rPr>
          <w:rFonts w:ascii="Arial" w:hAnsi="Arial" w:cs="Arial"/>
          <w:sz w:val="24"/>
          <w:szCs w:val="24"/>
        </w:rPr>
        <w:t xml:space="preserve"> up as the devil?</w:t>
      </w:r>
    </w:p>
    <w:p w14:paraId="773FF11B" w14:textId="77777777" w:rsidR="00906ED6" w:rsidRDefault="00906ED6" w:rsidP="00CC26F7">
      <w:pPr>
        <w:tabs>
          <w:tab w:val="left" w:pos="720"/>
          <w:tab w:val="left" w:pos="1440"/>
          <w:tab w:val="left" w:pos="2545"/>
        </w:tabs>
        <w:spacing w:after="0" w:line="240" w:lineRule="auto"/>
        <w:ind w:left="1985" w:hanging="1985"/>
        <w:jc w:val="both"/>
        <w:rPr>
          <w:rFonts w:ascii="Arial" w:hAnsi="Arial" w:cs="Arial"/>
          <w:sz w:val="24"/>
          <w:szCs w:val="24"/>
        </w:rPr>
      </w:pPr>
    </w:p>
    <w:p w14:paraId="602E238B" w14:textId="23A6F1F9" w:rsidR="00906ED6" w:rsidRDefault="00906ED6"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I'm </w:t>
      </w:r>
      <w:r w:rsidR="005B3DF2">
        <w:rPr>
          <w:rFonts w:ascii="Arial" w:hAnsi="Arial" w:cs="Arial"/>
          <w:sz w:val="24"/>
          <w:szCs w:val="24"/>
        </w:rPr>
        <w:t xml:space="preserve">going to write down some notes about the note that he received.  </w:t>
      </w:r>
    </w:p>
    <w:p w14:paraId="1C467A55" w14:textId="77777777"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p>
    <w:p w14:paraId="7B574F1D" w14:textId="69A4C2C5"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That must be the anniversary.</w:t>
      </w:r>
    </w:p>
    <w:p w14:paraId="1B0E0FF8" w14:textId="77777777"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p>
    <w:p w14:paraId="33644020" w14:textId="3019A5F9"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 is on the other side?</w:t>
      </w:r>
    </w:p>
    <w:p w14:paraId="37B87B60" w14:textId="77777777"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p>
    <w:p w14:paraId="352CADB5" w14:textId="4289C832"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Just from the bar.</w:t>
      </w:r>
    </w:p>
    <w:p w14:paraId="2559D7E8" w14:textId="77777777" w:rsidR="005B3DF2" w:rsidRDefault="005B3DF2" w:rsidP="00906ED6">
      <w:pPr>
        <w:tabs>
          <w:tab w:val="left" w:pos="720"/>
          <w:tab w:val="left" w:pos="1440"/>
          <w:tab w:val="left" w:pos="2545"/>
        </w:tabs>
        <w:spacing w:after="0" w:line="240" w:lineRule="auto"/>
        <w:ind w:left="1985" w:hanging="1985"/>
        <w:jc w:val="both"/>
        <w:rPr>
          <w:rFonts w:ascii="Arial" w:hAnsi="Arial" w:cs="Arial"/>
          <w:sz w:val="24"/>
          <w:szCs w:val="24"/>
        </w:rPr>
      </w:pPr>
    </w:p>
    <w:p w14:paraId="03ABF8BD" w14:textId="449F4348"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From the bar?  I'm going to take a quick note of the notes Nick got.  October 13th.  November 16th.  Remember what you've done.  I'm pretty sure he's talking here about Carmen, what is she thinking, why would she go behind my back like that.</w:t>
      </w:r>
    </w:p>
    <w:p w14:paraId="698622E6" w14:textId="77777777"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p>
    <w:p w14:paraId="43DF0F48" w14:textId="078184CF"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Could be, yes.</w:t>
      </w:r>
    </w:p>
    <w:p w14:paraId="7477D1CC" w14:textId="77777777"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p>
    <w:p w14:paraId="44165E8E" w14:textId="68BE792B"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Pr>
          <w:rFonts w:ascii="Arial" w:hAnsi="Arial" w:cs="Arial"/>
          <w:sz w:val="24"/>
          <w:szCs w:val="24"/>
        </w:rPr>
        <w:tab/>
        <w:t>Just to s</w:t>
      </w:r>
      <w:r w:rsidR="009D04A9">
        <w:rPr>
          <w:rFonts w:ascii="Arial" w:hAnsi="Arial" w:cs="Arial"/>
          <w:sz w:val="24"/>
          <w:szCs w:val="24"/>
        </w:rPr>
        <w:t>ay</w:t>
      </w:r>
      <w:r>
        <w:rPr>
          <w:rFonts w:ascii="Arial" w:hAnsi="Arial" w:cs="Arial"/>
          <w:sz w:val="24"/>
          <w:szCs w:val="24"/>
        </w:rPr>
        <w:t>, that’s 35 minutes, so you have just under an hour.</w:t>
      </w:r>
    </w:p>
    <w:p w14:paraId="10915F02" w14:textId="77777777"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p>
    <w:p w14:paraId="162AB000" w14:textId="5566D402"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Okay.</w:t>
      </w:r>
    </w:p>
    <w:p w14:paraId="072CAA15" w14:textId="77777777" w:rsidR="005B3DF2" w:rsidRDefault="005B3DF2" w:rsidP="005B3DF2">
      <w:pPr>
        <w:tabs>
          <w:tab w:val="left" w:pos="720"/>
          <w:tab w:val="left" w:pos="1440"/>
          <w:tab w:val="left" w:pos="2545"/>
        </w:tabs>
        <w:spacing w:after="0" w:line="240" w:lineRule="auto"/>
        <w:ind w:left="1985" w:hanging="1985"/>
        <w:jc w:val="both"/>
        <w:rPr>
          <w:rFonts w:ascii="Arial" w:hAnsi="Arial" w:cs="Arial"/>
          <w:sz w:val="24"/>
          <w:szCs w:val="24"/>
        </w:rPr>
      </w:pPr>
    </w:p>
    <w:p w14:paraId="00043996" w14:textId="180B49BA" w:rsidR="00CC26F7"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Thank you.  </w:t>
      </w:r>
    </w:p>
    <w:p w14:paraId="2A45A2B5" w14:textId="77777777"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p>
    <w:p w14:paraId="2694A99F" w14:textId="0210297D" w:rsidR="00F954B7"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t>
      </w:r>
      <w:r w:rsidRPr="005B3DF2">
        <w:rPr>
          <w:rFonts w:ascii="Arial" w:hAnsi="Arial" w:cs="Arial"/>
          <w:sz w:val="24"/>
          <w:szCs w:val="24"/>
          <w:highlight w:val="yellow"/>
        </w:rPr>
        <w:t>Inaudible 0:36:18</w:t>
      </w:r>
      <w:r>
        <w:rPr>
          <w:rFonts w:ascii="Arial" w:hAnsi="Arial" w:cs="Arial"/>
          <w:sz w:val="24"/>
          <w:szCs w:val="24"/>
        </w:rPr>
        <w:t>]</w:t>
      </w:r>
      <w:r w:rsidR="009D04A9">
        <w:rPr>
          <w:rFonts w:ascii="Arial" w:hAnsi="Arial" w:cs="Arial"/>
          <w:sz w:val="24"/>
          <w:szCs w:val="24"/>
        </w:rPr>
        <w:t xml:space="preserve"> 11pm</w:t>
      </w:r>
      <w:r>
        <w:rPr>
          <w:rFonts w:ascii="Arial" w:hAnsi="Arial" w:cs="Arial"/>
          <w:sz w:val="24"/>
          <w:szCs w:val="24"/>
        </w:rPr>
        <w:t>.</w:t>
      </w:r>
    </w:p>
    <w:p w14:paraId="7B15A760" w14:textId="77777777"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p>
    <w:p w14:paraId="3F55F7B3" w14:textId="305821E0"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Hmm.  What about [</w:t>
      </w:r>
      <w:r w:rsidRPr="005B3DF2">
        <w:rPr>
          <w:rFonts w:ascii="Arial" w:hAnsi="Arial" w:cs="Arial"/>
          <w:sz w:val="24"/>
          <w:szCs w:val="24"/>
          <w:highlight w:val="yellow"/>
        </w:rPr>
        <w:t>inaudible 0:36:29</w:t>
      </w:r>
      <w:r>
        <w:rPr>
          <w:rFonts w:ascii="Arial" w:hAnsi="Arial" w:cs="Arial"/>
          <w:sz w:val="24"/>
          <w:szCs w:val="24"/>
        </w:rPr>
        <w:t>]</w:t>
      </w:r>
      <w:r w:rsidR="009D04A9">
        <w:rPr>
          <w:rFonts w:ascii="Arial" w:hAnsi="Arial" w:cs="Arial"/>
          <w:sz w:val="24"/>
          <w:szCs w:val="24"/>
        </w:rPr>
        <w:t xml:space="preserve"> someone left him..</w:t>
      </w:r>
      <w:r>
        <w:rPr>
          <w:rFonts w:ascii="Arial" w:hAnsi="Arial" w:cs="Arial"/>
          <w:sz w:val="24"/>
          <w:szCs w:val="24"/>
        </w:rPr>
        <w:t>.</w:t>
      </w:r>
    </w:p>
    <w:p w14:paraId="4EDCF5E2" w14:textId="77777777"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p>
    <w:p w14:paraId="44B6046F" w14:textId="488471A7"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t>
      </w:r>
      <w:r w:rsidR="009D04A9">
        <w:rPr>
          <w:rFonts w:ascii="Arial" w:hAnsi="Arial" w:cs="Arial"/>
          <w:sz w:val="24"/>
          <w:szCs w:val="24"/>
          <w:highlight w:val="yellow"/>
        </w:rPr>
        <w:t>Voices overlap</w:t>
      </w:r>
      <w:r w:rsidRPr="005B3DF2">
        <w:rPr>
          <w:rFonts w:ascii="Arial" w:hAnsi="Arial" w:cs="Arial"/>
          <w:sz w:val="24"/>
          <w:szCs w:val="24"/>
          <w:highlight w:val="yellow"/>
        </w:rPr>
        <w:t xml:space="preserve"> 0:36:46</w:t>
      </w:r>
      <w:r>
        <w:rPr>
          <w:rFonts w:ascii="Arial" w:hAnsi="Arial" w:cs="Arial"/>
          <w:sz w:val="24"/>
          <w:szCs w:val="24"/>
        </w:rPr>
        <w:t>].</w:t>
      </w:r>
    </w:p>
    <w:p w14:paraId="2C4EA8F6" w14:textId="77777777"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p>
    <w:p w14:paraId="0F51FA5D" w14:textId="61B3DEDB" w:rsidR="005B3DF2" w:rsidRDefault="005B3DF2"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r w:rsidR="00EE7E60">
        <w:rPr>
          <w:rFonts w:ascii="Arial" w:hAnsi="Arial" w:cs="Arial"/>
          <w:sz w:val="24"/>
          <w:szCs w:val="24"/>
        </w:rPr>
        <w:t>That one doesn't look like it's the same handwriting.</w:t>
      </w:r>
    </w:p>
    <w:p w14:paraId="69E8F189"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611CC78D" w14:textId="3DEA6ADF"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Hmm.  Oh, that’s the boots.</w:t>
      </w:r>
    </w:p>
    <w:p w14:paraId="1AA5DEEA"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195EDE6F" w14:textId="2FD06BFF"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And we have…</w:t>
      </w:r>
    </w:p>
    <w:p w14:paraId="4B92DC53"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1CB38EC6" w14:textId="05CCCF5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 boots are here.</w:t>
      </w:r>
    </w:p>
    <w:p w14:paraId="78BA4B91"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645CFD51" w14:textId="5C014A78"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 boots are small, it says, right?  So, it doesn't look like it's very big boots.</w:t>
      </w:r>
    </w:p>
    <w:p w14:paraId="72850D1C"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54F09DF8" w14:textId="7C88690C"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w:t>
      </w:r>
    </w:p>
    <w:p w14:paraId="7510D6FE"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0F56BD48" w14:textId="33C13E1B"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 we have a ruler?</w:t>
      </w:r>
    </w:p>
    <w:p w14:paraId="7D5A03ED"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4DFF9607" w14:textId="6C33DB1C"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No.  </w:t>
      </w:r>
    </w:p>
    <w:p w14:paraId="1D7790DE"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27265564" w14:textId="65CA29A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I was thinking, if we can rule how big it is, then we could possibly figure out the size of the shoes.</w:t>
      </w:r>
    </w:p>
    <w:p w14:paraId="5B4710B5"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79689BD1" w14:textId="1FE4DEB5"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Estimate?  </w:t>
      </w:r>
      <w:proofErr w:type="gramStart"/>
      <w:r>
        <w:rPr>
          <w:rFonts w:ascii="Arial" w:hAnsi="Arial" w:cs="Arial"/>
          <w:sz w:val="24"/>
          <w:szCs w:val="24"/>
        </w:rPr>
        <w:t>So</w:t>
      </w:r>
      <w:proofErr w:type="gramEnd"/>
      <w:r>
        <w:rPr>
          <w:rFonts w:ascii="Arial" w:hAnsi="Arial" w:cs="Arial"/>
          <w:sz w:val="24"/>
          <w:szCs w:val="24"/>
        </w:rPr>
        <w:t xml:space="preserve"> we've got two boots here.  </w:t>
      </w:r>
    </w:p>
    <w:p w14:paraId="068E9D13"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52293360" w14:textId="033941D4"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5FE8B5DE"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7E181D20" w14:textId="7A8E1848"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Do you think either of them fit the, like the markings?</w:t>
      </w:r>
    </w:p>
    <w:p w14:paraId="0570E4D3" w14:textId="77777777" w:rsidR="00EE7E60" w:rsidRDefault="00EE7E60" w:rsidP="00F954B7">
      <w:pPr>
        <w:tabs>
          <w:tab w:val="left" w:pos="720"/>
          <w:tab w:val="left" w:pos="1440"/>
          <w:tab w:val="left" w:pos="2545"/>
        </w:tabs>
        <w:spacing w:after="0" w:line="240" w:lineRule="auto"/>
        <w:ind w:left="1985" w:hanging="1985"/>
        <w:jc w:val="both"/>
        <w:rPr>
          <w:rFonts w:ascii="Arial" w:hAnsi="Arial" w:cs="Arial"/>
          <w:sz w:val="24"/>
          <w:szCs w:val="24"/>
        </w:rPr>
      </w:pPr>
    </w:p>
    <w:p w14:paraId="07AE2F4C" w14:textId="12674C69"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that’s hard to say.  Okay, let's look at this.  This one doesn't look like it, because you can see in the…</w:t>
      </w:r>
    </w:p>
    <w:p w14:paraId="1820D950"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3A889F25" w14:textId="43073840"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It's got something in the middle.</w:t>
      </w:r>
    </w:p>
    <w:p w14:paraId="060891A0"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254DD5C1" w14:textId="5D82E312"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…in the middle is like, stars, and this looks like, this one boot, yeah, again, that one is too much, in this photo. Do we know…?</w:t>
      </w:r>
    </w:p>
    <w:p w14:paraId="2CEC637C"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444E98CA" w14:textId="4A387123"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we've got more, there's like…</w:t>
      </w:r>
    </w:p>
    <w:p w14:paraId="5EF481EC"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77C17223" w14:textId="4D943676"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1C35FBBC"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50B48941" w14:textId="661BCE59"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 xml:space="preserve">…the treads.  </w:t>
      </w:r>
    </w:p>
    <w:p w14:paraId="401F63ED"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0B690B92" w14:textId="3A0FC224"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Not this, definitely.</w:t>
      </w:r>
    </w:p>
    <w:p w14:paraId="19FD3F4F"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788B20BD" w14:textId="0C5DC0FE"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it's got those…</w:t>
      </w:r>
    </w:p>
    <w:p w14:paraId="33E217A9"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7399F209" w14:textId="50C69A1B"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this is the one.</w:t>
      </w:r>
    </w:p>
    <w:p w14:paraId="67BEE0BF"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22CA4731" w14:textId="5FEF2B4C"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…stars.</w:t>
      </w:r>
    </w:p>
    <w:p w14:paraId="08454526"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49D0718D" w14:textId="1D16927B"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w:t>
      </w:r>
    </w:p>
    <w:p w14:paraId="06E4C50C"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615D67C6" w14:textId="2F257AA5"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looks like it's…</w:t>
      </w:r>
    </w:p>
    <w:p w14:paraId="405BA440"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55525A84" w14:textId="55BFB25D"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It is, kind of, but see, they are connected here.  </w:t>
      </w:r>
    </w:p>
    <w:p w14:paraId="158B93D6"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41D3FC1A" w14:textId="7B50C1CB"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…shoes.</w:t>
      </w:r>
    </w:p>
    <w:p w14:paraId="5964DF20"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1D7919C0" w14:textId="6DB0DC8B"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I'm wondering, if you stamp on the ground, maybe…</w:t>
      </w:r>
    </w:p>
    <w:p w14:paraId="5252036D" w14:textId="36471D1C"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37375D6E" w14:textId="3D3BD6D9"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That’s it.</w:t>
      </w:r>
    </w:p>
    <w:p w14:paraId="1E5E68E3"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10153161" w14:textId="2EA452D2"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would say, those, or…I just want to have a look.  Those could be as well.</w:t>
      </w:r>
    </w:p>
    <w:p w14:paraId="2AB53D5F"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4EF35AC0" w14:textId="1B8786EE"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 pattern could be, because look, it's got more of a, like it's missing all of that completely.</w:t>
      </w:r>
    </w:p>
    <w:p w14:paraId="51F4A4AF"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15F62E71" w14:textId="0E757874"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it doesn't have the stars there.</w:t>
      </w:r>
    </w:p>
    <w:p w14:paraId="0617CE30"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75167D03" w14:textId="473EE7B6"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so it's too flat.</w:t>
      </w:r>
    </w:p>
    <w:p w14:paraId="28D13938"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206625C3" w14:textId="16D4049A"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these ones, so they are men’s.</w:t>
      </w:r>
    </w:p>
    <w:p w14:paraId="37815F5A"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568BDEAA" w14:textId="08713E93"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Men’s?</w:t>
      </w:r>
    </w:p>
    <w:p w14:paraId="1C096A0F"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373896DA" w14:textId="398FBCAC"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we have only one man.</w:t>
      </w:r>
    </w:p>
    <w:p w14:paraId="44466354"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2A21D66C" w14:textId="7649A234"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It's these.</w:t>
      </w:r>
    </w:p>
    <w:p w14:paraId="1EEE80B7"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4BBF7B91" w14:textId="1B1DB80D"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1FE4B471"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0D8556C4" w14:textId="22C2AACD"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Toyota.</w:t>
      </w:r>
    </w:p>
    <w:p w14:paraId="48A201DE"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31B7B971" w14:textId="0D3A9E0A"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Toyota, who drives Toyota?</w:t>
      </w:r>
    </w:p>
    <w:p w14:paraId="14A02E0E"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6AFFB7E4" w14:textId="3FCCD961"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Who drives a Toyota?</w:t>
      </w:r>
    </w:p>
    <w:p w14:paraId="3FDFC784" w14:textId="77777777"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p>
    <w:p w14:paraId="226D6639" w14:textId="42861970" w:rsidR="00EE7E60" w:rsidRDefault="00EE7E60"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 xml:space="preserve">Here, oh, Chris Thompson.  I'm going to write this down, so we won't forget that.  Chris Thompson, boots.  </w:t>
      </w:r>
      <w:r w:rsidR="00E55FB6">
        <w:rPr>
          <w:rFonts w:ascii="Arial" w:hAnsi="Arial" w:cs="Arial"/>
          <w:sz w:val="24"/>
          <w:szCs w:val="24"/>
        </w:rPr>
        <w:t>He was the investigator who arrived, so no wonder…</w:t>
      </w:r>
    </w:p>
    <w:p w14:paraId="3A990B48"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268F217A" w14:textId="6B6D171A"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so that’s his boots.</w:t>
      </w:r>
    </w:p>
    <w:p w14:paraId="7B67EED0"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399451C7" w14:textId="3B30AAC8"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…his treads.  What's interesting, I guess, it's the time, do we have any information?</w:t>
      </w:r>
    </w:p>
    <w:p w14:paraId="12BC905D"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4344EF2B" w14:textId="2C2AA01C"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 time…?</w:t>
      </w:r>
    </w:p>
    <w:p w14:paraId="2FC22D2D"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47A16DE9" w14:textId="635BA9DC"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Of the time this footprint was taken.  </w:t>
      </w:r>
    </w:p>
    <w:p w14:paraId="115D3CCD"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2B4189F2" w14:textId="543230DA"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Crime scene photo…does Carmen mention it in the letter, or is it…?</w:t>
      </w:r>
    </w:p>
    <w:p w14:paraId="35A5E683"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7939354A" w14:textId="49FA63C6"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 I don't think so.  From the picture, it looks like it's been already daytime, right?</w:t>
      </w:r>
    </w:p>
    <w:p w14:paraId="1756FFC0"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702F08EB" w14:textId="05AF9B68"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definitely daytime.  </w:t>
      </w:r>
    </w:p>
    <w:p w14:paraId="66C84190"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202E85AA" w14:textId="6F1CBC8E"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if it was Chris who arrived first, why would he, like, take a picture of his own footprint?</w:t>
      </w:r>
    </w:p>
    <w:p w14:paraId="41CFE8CF"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3D6CF586" w14:textId="0A873D6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the picture would be from Carmen.</w:t>
      </w:r>
    </w:p>
    <w:p w14:paraId="3F834F2F"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25FB65A7" w14:textId="46DA59D6"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w:t>
      </w:r>
    </w:p>
    <w:p w14:paraId="63C00BAD"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0A322F79" w14:textId="633CAF2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And it would make sense for him to be there, because he mentioned he searched the area, </w:t>
      </w:r>
      <w:proofErr w:type="gramStart"/>
      <w:r>
        <w:rPr>
          <w:rFonts w:ascii="Arial" w:hAnsi="Arial" w:cs="Arial"/>
          <w:sz w:val="24"/>
          <w:szCs w:val="24"/>
        </w:rPr>
        <w:t>somewhere  here</w:t>
      </w:r>
      <w:proofErr w:type="gramEnd"/>
      <w:r>
        <w:rPr>
          <w:rFonts w:ascii="Arial" w:hAnsi="Arial" w:cs="Arial"/>
          <w:sz w:val="24"/>
          <w:szCs w:val="24"/>
        </w:rPr>
        <w:t>.</w:t>
      </w:r>
    </w:p>
    <w:p w14:paraId="044F3F09"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68B35079" w14:textId="7C0AC785"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Maybe he's just not a very professional cop.</w:t>
      </w:r>
    </w:p>
    <w:p w14:paraId="2D5C032A"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0DA2A32B" w14:textId="1F21E783"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so these are his boots, yeah.</w:t>
      </w:r>
    </w:p>
    <w:p w14:paraId="1461E02E"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3C882048" w14:textId="0266FFD0"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it's unlikely.</w:t>
      </w:r>
    </w:p>
    <w:p w14:paraId="284E2CEF"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6226995F" w14:textId="1F0D1F0B"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hold on, now this matches.  Because Nick did mention that there were fires.</w:t>
      </w:r>
    </w:p>
    <w:p w14:paraId="42B5DFE3"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78AD318E" w14:textId="718A580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w:t>
      </w:r>
      <w:proofErr w:type="gramStart"/>
      <w:r>
        <w:rPr>
          <w:rFonts w:ascii="Arial" w:hAnsi="Arial" w:cs="Arial"/>
          <w:sz w:val="24"/>
          <w:szCs w:val="24"/>
        </w:rPr>
        <w:t>oh  yeah</w:t>
      </w:r>
      <w:proofErr w:type="gramEnd"/>
      <w:r>
        <w:rPr>
          <w:rFonts w:ascii="Arial" w:hAnsi="Arial" w:cs="Arial"/>
          <w:sz w:val="24"/>
          <w:szCs w:val="24"/>
        </w:rPr>
        <w:t>, there were fires.</w:t>
      </w:r>
    </w:p>
    <w:p w14:paraId="76A87970"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30DCE1B7" w14:textId="38FA55AE"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And this is from his own </w:t>
      </w:r>
      <w:r w:rsidR="003D6A6D">
        <w:rPr>
          <w:rFonts w:ascii="Arial" w:hAnsi="Arial" w:cs="Arial"/>
          <w:sz w:val="24"/>
          <w:szCs w:val="24"/>
        </w:rPr>
        <w:t>t</w:t>
      </w:r>
      <w:r>
        <w:rPr>
          <w:rFonts w:ascii="Arial" w:hAnsi="Arial" w:cs="Arial"/>
          <w:sz w:val="24"/>
          <w:szCs w:val="24"/>
        </w:rPr>
        <w:t>avern, so.</w:t>
      </w:r>
    </w:p>
    <w:p w14:paraId="53BD83A3"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692793EA" w14:textId="71A166BB"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 must be </w:t>
      </w:r>
      <w:r w:rsidR="008C5A5B">
        <w:rPr>
          <w:rFonts w:ascii="Arial" w:hAnsi="Arial" w:cs="Arial"/>
          <w:sz w:val="24"/>
          <w:szCs w:val="24"/>
        </w:rPr>
        <w:t>someone</w:t>
      </w:r>
      <w:r>
        <w:rPr>
          <w:rFonts w:ascii="Arial" w:hAnsi="Arial" w:cs="Arial"/>
          <w:sz w:val="24"/>
          <w:szCs w:val="24"/>
        </w:rPr>
        <w:t xml:space="preserve"> who works there, because why </w:t>
      </w:r>
      <w:r w:rsidR="008C5A5B">
        <w:rPr>
          <w:rFonts w:ascii="Arial" w:hAnsi="Arial" w:cs="Arial"/>
          <w:sz w:val="24"/>
          <w:szCs w:val="24"/>
        </w:rPr>
        <w:t>would</w:t>
      </w:r>
      <w:r>
        <w:rPr>
          <w:rFonts w:ascii="Arial" w:hAnsi="Arial" w:cs="Arial"/>
          <w:sz w:val="24"/>
          <w:szCs w:val="24"/>
        </w:rPr>
        <w:t>…?</w:t>
      </w:r>
    </w:p>
    <w:p w14:paraId="35FF8DBC"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5498E801" w14:textId="6B4F01BB"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60D087D9"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66B2E063" w14:textId="3205F563"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04392940"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5B63EFC0" w14:textId="540F0DED"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Somebody who works there.</w:t>
      </w:r>
    </w:p>
    <w:p w14:paraId="78E0E805"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05285C77" w14:textId="77DCDEFF"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it's Joan Campbell that works there.</w:t>
      </w:r>
    </w:p>
    <w:p w14:paraId="62F9CE6C" w14:textId="77777777" w:rsidR="00E55FB6" w:rsidRDefault="00E55FB6" w:rsidP="00EE7E60">
      <w:pPr>
        <w:tabs>
          <w:tab w:val="left" w:pos="720"/>
          <w:tab w:val="left" w:pos="1440"/>
          <w:tab w:val="left" w:pos="2545"/>
        </w:tabs>
        <w:spacing w:after="0" w:line="240" w:lineRule="auto"/>
        <w:ind w:left="1985" w:hanging="1985"/>
        <w:jc w:val="both"/>
        <w:rPr>
          <w:rFonts w:ascii="Arial" w:hAnsi="Arial" w:cs="Arial"/>
          <w:sz w:val="24"/>
          <w:szCs w:val="24"/>
        </w:rPr>
      </w:pPr>
    </w:p>
    <w:p w14:paraId="117243C2" w14:textId="37EDD78D"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Joan Campbell, let me double check, but I think so.  Yeah, oh it does say, on the nights the bar is busy, she sits on a chair out by the roadside, and curse</w:t>
      </w:r>
      <w:r w:rsidR="003D6A6D">
        <w:rPr>
          <w:rFonts w:ascii="Arial" w:hAnsi="Arial" w:cs="Arial"/>
          <w:sz w:val="24"/>
          <w:szCs w:val="24"/>
        </w:rPr>
        <w:t>s</w:t>
      </w:r>
      <w:r>
        <w:rPr>
          <w:rFonts w:ascii="Arial" w:hAnsi="Arial" w:cs="Arial"/>
          <w:sz w:val="24"/>
          <w:szCs w:val="24"/>
        </w:rPr>
        <w:t xml:space="preserve"> people who are driving by.  </w:t>
      </w:r>
    </w:p>
    <w:p w14:paraId="397F2A9C"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3413077" w14:textId="3B4637E5"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no, Joan is a neighbour.</w:t>
      </w:r>
    </w:p>
    <w:p w14:paraId="66A7C30F"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1F88D217" w14:textId="71C96FA6"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But she lives, like, nearest, her house is nearest to the bar.</w:t>
      </w:r>
    </w:p>
    <w:p w14:paraId="76A26F85"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98E982B" w14:textId="07D75133"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but she wouldn’t be able to have those matches with her.</w:t>
      </w:r>
    </w:p>
    <w:p w14:paraId="0370D3A5"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71152BFD" w14:textId="7321CBB9"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w:t>
      </w:r>
    </w:p>
    <w:p w14:paraId="4EA329E6"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4B7914F3" w14:textId="73F5D6DE"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it's either Donna, or Cherie, because she could easily…</w:t>
      </w:r>
    </w:p>
    <w:p w14:paraId="0AA79E85"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4D6925B4" w14:textId="3C97CCCA"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Donna or Cherie.  Or Nick.</w:t>
      </w:r>
    </w:p>
    <w:p w14:paraId="37DFF9FE"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0CB684CE" w14:textId="51CA09D2"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Or Nick.  I'm going to actually write down here, Carmen.  Because she could also have these matches.</w:t>
      </w:r>
    </w:p>
    <w:p w14:paraId="25614161"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25B562FD" w14:textId="4F421B3A"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Interesting, yeah.  And where is that CCTV footage?  </w:t>
      </w:r>
    </w:p>
    <w:p w14:paraId="549C9710"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67829E4F" w14:textId="43D06011"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And for his wife, Cherie Webster, so if we talk about motives that people had, Cherie could kill him out of jealousy.  </w:t>
      </w:r>
    </w:p>
    <w:p w14:paraId="6C988C64"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72CD0B77" w14:textId="63AFAD8B"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Definitely, I think so, uh-huh.  </w:t>
      </w:r>
    </w:p>
    <w:p w14:paraId="0535AD5A"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21808F90" w14:textId="6FEE7F86"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Oh, I forgot how to spell, jealousy.  </w:t>
      </w:r>
    </w:p>
    <w:p w14:paraId="1366CAED"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77909A9E" w14:textId="4C1816CA"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that’s the next note.</w:t>
      </w:r>
    </w:p>
    <w:p w14:paraId="52F0D4D3"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2D106FAB" w14:textId="2358B47D"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J.E</w:t>
      </w:r>
      <w:proofErr w:type="gramEnd"/>
      <w:r>
        <w:rPr>
          <w:rFonts w:ascii="Arial" w:hAnsi="Arial" w:cs="Arial"/>
          <w:sz w:val="24"/>
          <w:szCs w:val="24"/>
        </w:rPr>
        <w:t>…do you remember how to spell jealousy, I'm sorry?</w:t>
      </w:r>
    </w:p>
    <w:p w14:paraId="2CBE7A60"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44672D3E" w14:textId="2B4EEE68"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J.E.A.</w:t>
      </w:r>
      <w:proofErr w:type="gramStart"/>
      <w:r>
        <w:rPr>
          <w:rFonts w:ascii="Arial" w:hAnsi="Arial" w:cs="Arial"/>
          <w:sz w:val="24"/>
          <w:szCs w:val="24"/>
        </w:rPr>
        <w:t>L.O</w:t>
      </w:r>
      <w:proofErr w:type="gramEnd"/>
      <w:r>
        <w:rPr>
          <w:rFonts w:ascii="Arial" w:hAnsi="Arial" w:cs="Arial"/>
          <w:sz w:val="24"/>
          <w:szCs w:val="24"/>
        </w:rPr>
        <w:t>…</w:t>
      </w:r>
    </w:p>
    <w:p w14:paraId="062050BF"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68D2BC09" w14:textId="4B0F25E8"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t>
      </w:r>
      <w:proofErr w:type="gramStart"/>
      <w:r>
        <w:rPr>
          <w:rFonts w:ascii="Arial" w:hAnsi="Arial" w:cs="Arial"/>
          <w:sz w:val="24"/>
          <w:szCs w:val="24"/>
        </w:rPr>
        <w:t>U.S</w:t>
      </w:r>
      <w:proofErr w:type="gramEnd"/>
      <w:r>
        <w:rPr>
          <w:rFonts w:ascii="Arial" w:hAnsi="Arial" w:cs="Arial"/>
          <w:sz w:val="24"/>
          <w:szCs w:val="24"/>
        </w:rPr>
        <w:t>…?</w:t>
      </w:r>
    </w:p>
    <w:p w14:paraId="44BF0D2B"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05FCEA24" w14:textId="35A99036"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so, yes, uh-huh.</w:t>
      </w:r>
    </w:p>
    <w:p w14:paraId="4B6B5FC9"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66C8B38" w14:textId="27DA8062"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we understand here, or at least what we understand.  Then, Joan Campbell, religious, differences.  Did Chris Thompson have any motive to kill?</w:t>
      </w:r>
    </w:p>
    <w:p w14:paraId="29E508DA"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01683AF" w14:textId="52976D94"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Chris Thompson…?</w:t>
      </w:r>
    </w:p>
    <w:p w14:paraId="1FBE3D92"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7E7EDB0C" w14:textId="21F5FDC8"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 cop, the investigator that arrived first.</w:t>
      </w:r>
    </w:p>
    <w:p w14:paraId="5B42E5C7"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501AF67" w14:textId="1AE88BAD"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What will we get from the profiles?  It says in the profile…</w:t>
      </w:r>
    </w:p>
    <w:p w14:paraId="674161D0"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CA9EE79" w14:textId="55627A82"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he wasn’t…</w:t>
      </w:r>
    </w:p>
    <w:p w14:paraId="775E7795"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765EF6C2" w14:textId="4C0F3C0F"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…he was fed up with things.</w:t>
      </w:r>
    </w:p>
    <w:p w14:paraId="67EB20CB"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7A20BA6E" w14:textId="4535BE7A"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he wasn’t very included, was he?</w:t>
      </w:r>
    </w:p>
    <w:p w14:paraId="5D2284D4" w14:textId="77777777"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p>
    <w:p w14:paraId="34E864C1" w14:textId="3DC92629" w:rsidR="00E55FB6" w:rsidRDefault="00E55FB6"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w:t>
      </w:r>
      <w:r w:rsidR="009B1FF3">
        <w:rPr>
          <w:rFonts w:ascii="Arial" w:hAnsi="Arial" w:cs="Arial"/>
          <w:sz w:val="24"/>
          <w:szCs w:val="24"/>
        </w:rPr>
        <w:t xml:space="preserve">Certainly, Nick’s death was tragic, but accidents just happen sometimes.  </w:t>
      </w:r>
    </w:p>
    <w:p w14:paraId="1D50818B" w14:textId="77777777" w:rsidR="009B1FF3" w:rsidRDefault="009B1FF3" w:rsidP="00E55FB6">
      <w:pPr>
        <w:tabs>
          <w:tab w:val="left" w:pos="720"/>
          <w:tab w:val="left" w:pos="1440"/>
          <w:tab w:val="left" w:pos="2545"/>
        </w:tabs>
        <w:spacing w:after="0" w:line="240" w:lineRule="auto"/>
        <w:ind w:left="1985" w:hanging="1985"/>
        <w:jc w:val="both"/>
        <w:rPr>
          <w:rFonts w:ascii="Arial" w:hAnsi="Arial" w:cs="Arial"/>
          <w:sz w:val="24"/>
          <w:szCs w:val="24"/>
        </w:rPr>
      </w:pPr>
    </w:p>
    <w:p w14:paraId="27CD3D3A" w14:textId="09764C4A" w:rsidR="009B1FF3" w:rsidRDefault="009B1FF3"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Is it possible that he was dating Cherie?  Because if we assume that, a letter…</w:t>
      </w:r>
    </w:p>
    <w:p w14:paraId="713D3A29" w14:textId="77777777" w:rsidR="009B1FF3" w:rsidRDefault="009B1FF3" w:rsidP="00E55FB6">
      <w:pPr>
        <w:tabs>
          <w:tab w:val="left" w:pos="720"/>
          <w:tab w:val="left" w:pos="1440"/>
          <w:tab w:val="left" w:pos="2545"/>
        </w:tabs>
        <w:spacing w:after="0" w:line="240" w:lineRule="auto"/>
        <w:ind w:left="1985" w:hanging="1985"/>
        <w:jc w:val="both"/>
        <w:rPr>
          <w:rFonts w:ascii="Arial" w:hAnsi="Arial" w:cs="Arial"/>
          <w:sz w:val="24"/>
          <w:szCs w:val="24"/>
        </w:rPr>
      </w:pPr>
    </w:p>
    <w:p w14:paraId="2C5EC0B5" w14:textId="183F45BC" w:rsidR="009B1FF3" w:rsidRDefault="009B1FF3" w:rsidP="00E55FB6">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He got a letter, didn’t he, yeah.</w:t>
      </w:r>
    </w:p>
    <w:p w14:paraId="09FC0CB9" w14:textId="77777777" w:rsidR="009B1FF3" w:rsidRDefault="009B1FF3" w:rsidP="00E55FB6">
      <w:pPr>
        <w:tabs>
          <w:tab w:val="left" w:pos="720"/>
          <w:tab w:val="left" w:pos="1440"/>
          <w:tab w:val="left" w:pos="2545"/>
        </w:tabs>
        <w:spacing w:after="0" w:line="240" w:lineRule="auto"/>
        <w:ind w:left="1985" w:hanging="1985"/>
        <w:jc w:val="both"/>
        <w:rPr>
          <w:rFonts w:ascii="Arial" w:hAnsi="Arial" w:cs="Arial"/>
          <w:sz w:val="24"/>
          <w:szCs w:val="24"/>
        </w:rPr>
      </w:pPr>
    </w:p>
    <w:p w14:paraId="00F71055" w14:textId="213A4288"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Yes.  But, again, it could be Carmen, or Joan, whose last name starts with C.  </w:t>
      </w:r>
    </w:p>
    <w:p w14:paraId="36F34DA8"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5116E9F9" w14:textId="54DF9602"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Okay, so this is, it says, been helping Cherie with some stuff around the house, just trying to be a friend in time of need.  And then I guess, there's other boots.  </w:t>
      </w:r>
    </w:p>
    <w:p w14:paraId="039B6C0C"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3EC3EA44" w14:textId="72394EFE"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notice that we have driver’s licence.</w:t>
      </w:r>
    </w:p>
    <w:p w14:paraId="411BC295"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922D87D" w14:textId="0C738F9F"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driver’s licence.</w:t>
      </w:r>
    </w:p>
    <w:p w14:paraId="2C6B3F8F"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16C753C5" w14:textId="568E1625"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vehicle licence number.  So, we’re saying that it's Donna, Donna Goddard, can we check her?</w:t>
      </w:r>
    </w:p>
    <w:p w14:paraId="745019A5"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2CE11A05" w14:textId="7770679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Donna?</w:t>
      </w:r>
    </w:p>
    <w:p w14:paraId="5ABCE971"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299D2E2E" w14:textId="039DF4F1"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Yeah, that was her car.</w:t>
      </w:r>
    </w:p>
    <w:p w14:paraId="3AE16040"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4F17B1E" w14:textId="6D231389"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w:t>
      </w:r>
    </w:p>
    <w:p w14:paraId="323A80CB"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79BD0C1" w14:textId="5F45836E"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was she in there?</w:t>
      </w:r>
    </w:p>
    <w:p w14:paraId="2BA5472E"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21D181FC" w14:textId="0E0A2CE1"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But what's she doing, uh-huh.  Last person to leave the bar Nick died.  Left an hour after closing time.  Was there a menu?</w:t>
      </w:r>
    </w:p>
    <w:p w14:paraId="3AF91E67"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343C3E0F" w14:textId="6D0490AF"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there was a menu somewhere.  It should have a closing time.  Eleven p.m., no, eight </w:t>
      </w:r>
      <w:proofErr w:type="gramStart"/>
      <w:r>
        <w:rPr>
          <w:rFonts w:ascii="Arial" w:hAnsi="Arial" w:cs="Arial"/>
          <w:sz w:val="24"/>
          <w:szCs w:val="24"/>
        </w:rPr>
        <w:t>p.m..</w:t>
      </w:r>
      <w:proofErr w:type="gramEnd"/>
    </w:p>
    <w:p w14:paraId="2F0248DB"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FB4BC80" w14:textId="1EA25B7F"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That’s just for Saturdays.</w:t>
      </w:r>
    </w:p>
    <w:p w14:paraId="7C85AA26"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216F2B3" w14:textId="02801EF5"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3EBD852E"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5249742F" w14:textId="08F9D5C6"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Wednesday, I believe.</w:t>
      </w:r>
    </w:p>
    <w:p w14:paraId="241306D5"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49693578" w14:textId="1311610A"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it's only a karaoke bar.</w:t>
      </w:r>
    </w:p>
    <w:p w14:paraId="366CBB16"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5BFBC0CA" w14:textId="07C50CFC"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Was it not Wednesday, no?  I don't know where I got the </w:t>
      </w:r>
      <w:r w:rsidR="008C5A5B">
        <w:rPr>
          <w:rFonts w:ascii="Arial" w:hAnsi="Arial" w:cs="Arial"/>
          <w:sz w:val="24"/>
          <w:szCs w:val="24"/>
        </w:rPr>
        <w:t>impression</w:t>
      </w:r>
      <w:r>
        <w:rPr>
          <w:rFonts w:ascii="Arial" w:hAnsi="Arial" w:cs="Arial"/>
          <w:sz w:val="24"/>
          <w:szCs w:val="24"/>
        </w:rPr>
        <w:t xml:space="preserve"> it was a Wednesday.  It's there somewhere.</w:t>
      </w:r>
    </w:p>
    <w:p w14:paraId="6E42C06D"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6652D0FB" w14:textId="050796D5"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Maybe it was mentioned </w:t>
      </w:r>
      <w:r w:rsidR="008C5A5B">
        <w:rPr>
          <w:rFonts w:ascii="Arial" w:hAnsi="Arial" w:cs="Arial"/>
          <w:sz w:val="24"/>
          <w:szCs w:val="24"/>
        </w:rPr>
        <w:t>somewhere</w:t>
      </w:r>
      <w:r>
        <w:rPr>
          <w:rFonts w:ascii="Arial" w:hAnsi="Arial" w:cs="Arial"/>
          <w:sz w:val="24"/>
          <w:szCs w:val="24"/>
        </w:rPr>
        <w:t>.</w:t>
      </w:r>
    </w:p>
    <w:p w14:paraId="13AB5D1B"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45BEDE8D" w14:textId="6789B673"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Newspaper.  Not easy to find things.</w:t>
      </w:r>
    </w:p>
    <w:p w14:paraId="307C85B2"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DAC2BB3" w14:textId="2BD719A2"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Not really.  What is this?  Is this also evidence, a bottle opener.</w:t>
      </w:r>
    </w:p>
    <w:p w14:paraId="58D5CED4"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65A07DA9" w14:textId="203AE898"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Bottle opener?  Tuesday is the 10th, Monday is the 9th, Sunday is…</w:t>
      </w:r>
    </w:p>
    <w:p w14:paraId="20BA20CD"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6A201DFA" w14:textId="324FBC0A"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if Tuesday was the 10th.</w:t>
      </w:r>
    </w:p>
    <w:p w14:paraId="31DDF10C"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6934EB7F" w14:textId="3A7307AD"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…9th, Saturday, the 7th was a Saturday.</w:t>
      </w:r>
    </w:p>
    <w:p w14:paraId="6A1C00FE"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A252B3C" w14:textId="69FA4E50"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And in the menu…oh, sorry…and the menu on Saturday, 11 p.m.</w:t>
      </w:r>
    </w:p>
    <w:p w14:paraId="17AF695A"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4881F8CF" w14:textId="25707E1D"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Left an hour after closing time, so that’s midnight.</w:t>
      </w:r>
    </w:p>
    <w:p w14:paraId="6E2B7A11"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5C98CE2D" w14:textId="771D6C1D"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Yeah, she left at 12.  And he was killed, supposedly, at three o'clock, which is a lot of time.  </w:t>
      </w:r>
    </w:p>
    <w:p w14:paraId="555C13FE"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371CBD07" w14:textId="5D72D651"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w:t>
      </w:r>
    </w:p>
    <w:p w14:paraId="7DEBC2D0"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34BECD00" w14:textId="39AEC06C"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I'm determined to open this.</w:t>
      </w:r>
    </w:p>
    <w:p w14:paraId="5287A855"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0B1A99F7" w14:textId="70C82511"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Code, code.  Where was that, the other thing from the bar</w:t>
      </w:r>
      <w:r w:rsidR="00CD3D4D">
        <w:rPr>
          <w:rFonts w:ascii="Arial" w:hAnsi="Arial" w:cs="Arial"/>
          <w:sz w:val="24"/>
          <w:szCs w:val="24"/>
        </w:rPr>
        <w:t>, the coaster</w:t>
      </w:r>
      <w:r>
        <w:rPr>
          <w:rFonts w:ascii="Arial" w:hAnsi="Arial" w:cs="Arial"/>
          <w:sz w:val="24"/>
          <w:szCs w:val="24"/>
        </w:rPr>
        <w:t>?</w:t>
      </w:r>
    </w:p>
    <w:p w14:paraId="6F80285C"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6B0BE4D7" w14:textId="2D38CDA2"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 coaster?</w:t>
      </w:r>
    </w:p>
    <w:p w14:paraId="5B64CEDB"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23146EEF" w14:textId="653FC9E9"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Oh, </w:t>
      </w:r>
      <w:r w:rsidR="00CD3D4D">
        <w:rPr>
          <w:rFonts w:ascii="Arial" w:hAnsi="Arial" w:cs="Arial"/>
          <w:sz w:val="24"/>
          <w:szCs w:val="24"/>
        </w:rPr>
        <w:t xml:space="preserve">it's </w:t>
      </w:r>
      <w:r>
        <w:rPr>
          <w:rFonts w:ascii="Arial" w:hAnsi="Arial" w:cs="Arial"/>
          <w:sz w:val="24"/>
          <w:szCs w:val="24"/>
        </w:rPr>
        <w:t>here.</w:t>
      </w:r>
    </w:p>
    <w:p w14:paraId="3259DB69"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7539BCE0" w14:textId="3D221BAF"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It's here.  </w:t>
      </w:r>
    </w:p>
    <w:p w14:paraId="1619423A" w14:textId="77777777"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p>
    <w:p w14:paraId="5FF9E83D" w14:textId="5E630F9B" w:rsidR="009B1FF3" w:rsidRDefault="009B1FF3"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r w:rsidR="00CD3D4D">
        <w:rPr>
          <w:rFonts w:ascii="Arial" w:hAnsi="Arial" w:cs="Arial"/>
          <w:sz w:val="24"/>
          <w:szCs w:val="24"/>
        </w:rPr>
        <w:t>, okay.</w:t>
      </w:r>
    </w:p>
    <w:p w14:paraId="44C56306" w14:textId="77777777" w:rsidR="00CD3D4D" w:rsidRDefault="00CD3D4D" w:rsidP="009B1FF3">
      <w:pPr>
        <w:tabs>
          <w:tab w:val="left" w:pos="720"/>
          <w:tab w:val="left" w:pos="1440"/>
          <w:tab w:val="left" w:pos="2545"/>
        </w:tabs>
        <w:spacing w:after="0" w:line="240" w:lineRule="auto"/>
        <w:ind w:left="1985" w:hanging="1985"/>
        <w:jc w:val="both"/>
        <w:rPr>
          <w:rFonts w:ascii="Arial" w:hAnsi="Arial" w:cs="Arial"/>
          <w:sz w:val="24"/>
          <w:szCs w:val="24"/>
        </w:rPr>
      </w:pPr>
    </w:p>
    <w:p w14:paraId="0F02D37A" w14:textId="30BFAF4D" w:rsidR="00CD3D4D" w:rsidRDefault="00CD3D4D" w:rsidP="009B1FF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 would not make sense.</w:t>
      </w:r>
    </w:p>
    <w:p w14:paraId="69C44564" w14:textId="77777777" w:rsidR="00CD3D4D" w:rsidRDefault="00CD3D4D" w:rsidP="009B1FF3">
      <w:pPr>
        <w:tabs>
          <w:tab w:val="left" w:pos="720"/>
          <w:tab w:val="left" w:pos="1440"/>
          <w:tab w:val="left" w:pos="2545"/>
        </w:tabs>
        <w:spacing w:after="0" w:line="240" w:lineRule="auto"/>
        <w:ind w:left="1985" w:hanging="1985"/>
        <w:jc w:val="both"/>
        <w:rPr>
          <w:rFonts w:ascii="Arial" w:hAnsi="Arial" w:cs="Arial"/>
          <w:sz w:val="24"/>
          <w:szCs w:val="24"/>
        </w:rPr>
      </w:pPr>
    </w:p>
    <w:p w14:paraId="702DE39C" w14:textId="5879D8EC"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that’s a year.</w:t>
      </w:r>
    </w:p>
    <w:p w14:paraId="38CB0260"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746F00AD" w14:textId="0FDA771F"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r w:rsidR="008C5A5B">
        <w:rPr>
          <w:rFonts w:ascii="Arial" w:hAnsi="Arial" w:cs="Arial"/>
          <w:sz w:val="24"/>
          <w:szCs w:val="24"/>
        </w:rPr>
        <w:t>Maybe</w:t>
      </w:r>
      <w:r>
        <w:rPr>
          <w:rFonts w:ascii="Arial" w:hAnsi="Arial" w:cs="Arial"/>
          <w:sz w:val="24"/>
          <w:szCs w:val="24"/>
        </w:rPr>
        <w:t xml:space="preserve"> just one bit of a year, and then…</w:t>
      </w:r>
    </w:p>
    <w:p w14:paraId="0B17E47D"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1668401A" w14:textId="746EB844"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Do you think that could be the anniversary?</w:t>
      </w:r>
    </w:p>
    <w:p w14:paraId="539C8860"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2BE801CD" w14:textId="2A831E74"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It could be their anniversary.</w:t>
      </w:r>
    </w:p>
    <w:p w14:paraId="0172F296"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3B1EC9F5" w14:textId="09812584"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That would be in November.</w:t>
      </w:r>
    </w:p>
    <w:p w14:paraId="335B98B1"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2A46D450" w14:textId="25366256"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In the suspects profile, it said that he missed anniversary, and wife didn’t talk to him for a week, so she was sleeping in the bar.  Maybe it's </w:t>
      </w:r>
      <w:r w:rsidR="008C5A5B">
        <w:rPr>
          <w:rFonts w:ascii="Arial" w:hAnsi="Arial" w:cs="Arial"/>
          <w:sz w:val="24"/>
          <w:szCs w:val="24"/>
        </w:rPr>
        <w:t>mentioned</w:t>
      </w:r>
      <w:r>
        <w:rPr>
          <w:rFonts w:ascii="Arial" w:hAnsi="Arial" w:cs="Arial"/>
          <w:sz w:val="24"/>
          <w:szCs w:val="24"/>
        </w:rPr>
        <w:t xml:space="preserve"> </w:t>
      </w:r>
      <w:r w:rsidR="008C5A5B">
        <w:rPr>
          <w:rFonts w:ascii="Arial" w:hAnsi="Arial" w:cs="Arial"/>
          <w:sz w:val="24"/>
          <w:szCs w:val="24"/>
        </w:rPr>
        <w:t>somewhere</w:t>
      </w:r>
      <w:r>
        <w:rPr>
          <w:rFonts w:ascii="Arial" w:hAnsi="Arial" w:cs="Arial"/>
          <w:sz w:val="24"/>
          <w:szCs w:val="24"/>
        </w:rPr>
        <w:t xml:space="preserve">, when is </w:t>
      </w:r>
      <w:r w:rsidR="008C5A5B">
        <w:rPr>
          <w:rFonts w:ascii="Arial" w:hAnsi="Arial" w:cs="Arial"/>
          <w:sz w:val="24"/>
          <w:szCs w:val="24"/>
        </w:rPr>
        <w:t>their</w:t>
      </w:r>
      <w:r>
        <w:rPr>
          <w:rFonts w:ascii="Arial" w:hAnsi="Arial" w:cs="Arial"/>
          <w:sz w:val="24"/>
          <w:szCs w:val="24"/>
        </w:rPr>
        <w:t xml:space="preserve"> anniversary.</w:t>
      </w:r>
    </w:p>
    <w:p w14:paraId="140859AB"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7403A2FC" w14:textId="6890C248"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Once, he missed their anniversary.  </w:t>
      </w:r>
      <w:proofErr w:type="gramStart"/>
      <w:r>
        <w:rPr>
          <w:rFonts w:ascii="Arial" w:hAnsi="Arial" w:cs="Arial"/>
          <w:sz w:val="24"/>
          <w:szCs w:val="24"/>
        </w:rPr>
        <w:t>So</w:t>
      </w:r>
      <w:proofErr w:type="gramEnd"/>
      <w:r>
        <w:rPr>
          <w:rFonts w:ascii="Arial" w:hAnsi="Arial" w:cs="Arial"/>
          <w:sz w:val="24"/>
          <w:szCs w:val="24"/>
        </w:rPr>
        <w:t xml:space="preserve"> this was, remember to pick up darling’s gift.</w:t>
      </w:r>
    </w:p>
    <w:p w14:paraId="2DC63B53"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01D94C0E" w14:textId="2DB7EC10"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so all November, he was preparing for the </w:t>
      </w:r>
      <w:r w:rsidR="008C5A5B">
        <w:rPr>
          <w:rFonts w:ascii="Arial" w:hAnsi="Arial" w:cs="Arial"/>
          <w:sz w:val="24"/>
          <w:szCs w:val="24"/>
        </w:rPr>
        <w:t>anniversary</w:t>
      </w:r>
      <w:r>
        <w:rPr>
          <w:rFonts w:ascii="Arial" w:hAnsi="Arial" w:cs="Arial"/>
          <w:sz w:val="24"/>
          <w:szCs w:val="24"/>
        </w:rPr>
        <w:t>.  So, it could be on the 7th.  But why would you kill somebody at your anniversary, it's not a very nice gift, is it?</w:t>
      </w:r>
    </w:p>
    <w:p w14:paraId="0B1534AE"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5E57EE61" w14:textId="63C2BB46"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t>
      </w:r>
      <w:r w:rsidRPr="00CD3D4D">
        <w:rPr>
          <w:rFonts w:ascii="Arial" w:hAnsi="Arial" w:cs="Arial"/>
          <w:sz w:val="24"/>
          <w:szCs w:val="24"/>
          <w:highlight w:val="yellow"/>
        </w:rPr>
        <w:t>Inaudible 0:50:05</w:t>
      </w:r>
      <w:r>
        <w:rPr>
          <w:rFonts w:ascii="Arial" w:hAnsi="Arial" w:cs="Arial"/>
          <w:sz w:val="24"/>
          <w:szCs w:val="24"/>
        </w:rPr>
        <w:t xml:space="preserve">].  </w:t>
      </w:r>
      <w:proofErr w:type="gramStart"/>
      <w:r>
        <w:rPr>
          <w:rFonts w:ascii="Arial" w:hAnsi="Arial" w:cs="Arial"/>
          <w:sz w:val="24"/>
          <w:szCs w:val="24"/>
        </w:rPr>
        <w:t>So</w:t>
      </w:r>
      <w:proofErr w:type="gramEnd"/>
      <w:r>
        <w:rPr>
          <w:rFonts w:ascii="Arial" w:hAnsi="Arial" w:cs="Arial"/>
          <w:sz w:val="24"/>
          <w:szCs w:val="24"/>
        </w:rPr>
        <w:t xml:space="preserve"> I still think it would be November.</w:t>
      </w:r>
    </w:p>
    <w:p w14:paraId="0A328B6B"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3FC376E0" w14:textId="32249BAB"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November.</w:t>
      </w:r>
    </w:p>
    <w:p w14:paraId="3745E2F0"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55CA85C0" w14:textId="19012FE0"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don't know if there was a year.</w:t>
      </w:r>
    </w:p>
    <w:p w14:paraId="6C464155"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25FC8509" w14:textId="14167C36"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r w:rsidR="008C5A5B">
        <w:rPr>
          <w:rFonts w:ascii="Arial" w:hAnsi="Arial" w:cs="Arial"/>
          <w:sz w:val="24"/>
          <w:szCs w:val="24"/>
        </w:rPr>
        <w:t>November</w:t>
      </w:r>
      <w:r>
        <w:rPr>
          <w:rFonts w:ascii="Arial" w:hAnsi="Arial" w:cs="Arial"/>
          <w:sz w:val="24"/>
          <w:szCs w:val="24"/>
        </w:rPr>
        <w:t xml:space="preserve"> 10th November.  Oh, look, November 13th, that is when…</w:t>
      </w:r>
    </w:p>
    <w:p w14:paraId="5BF52340"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14F32D82" w14:textId="2F7C1079"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r>
      <w:r w:rsidR="00DD79A7">
        <w:rPr>
          <w:rFonts w:ascii="Arial" w:hAnsi="Arial" w:cs="Arial"/>
          <w:sz w:val="24"/>
          <w:szCs w:val="24"/>
        </w:rPr>
        <w:t>A s</w:t>
      </w:r>
      <w:r>
        <w:rPr>
          <w:rFonts w:ascii="Arial" w:hAnsi="Arial" w:cs="Arial"/>
          <w:sz w:val="24"/>
          <w:szCs w:val="24"/>
        </w:rPr>
        <w:t>hadow.</w:t>
      </w:r>
    </w:p>
    <w:p w14:paraId="1EA5BE63" w14:textId="77777777" w:rsidR="00CD3D4D" w:rsidRDefault="00CD3D4D" w:rsidP="00CD3D4D">
      <w:pPr>
        <w:tabs>
          <w:tab w:val="left" w:pos="720"/>
          <w:tab w:val="left" w:pos="1440"/>
          <w:tab w:val="left" w:pos="2545"/>
        </w:tabs>
        <w:spacing w:after="0" w:line="240" w:lineRule="auto"/>
        <w:ind w:left="1985" w:hanging="1985"/>
        <w:jc w:val="both"/>
        <w:rPr>
          <w:rFonts w:ascii="Arial" w:hAnsi="Arial" w:cs="Arial"/>
          <w:sz w:val="24"/>
          <w:szCs w:val="24"/>
        </w:rPr>
      </w:pPr>
    </w:p>
    <w:p w14:paraId="019816D0" w14:textId="7E131A13" w:rsidR="00DD79A7" w:rsidRDefault="00CD3D4D"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t>
      </w:r>
      <w:r w:rsidR="00DD79A7">
        <w:rPr>
          <w:rFonts w:ascii="Arial" w:hAnsi="Arial" w:cs="Arial"/>
          <w:sz w:val="24"/>
          <w:szCs w:val="24"/>
        </w:rPr>
        <w:t>because [</w:t>
      </w:r>
      <w:r w:rsidR="00DD79A7" w:rsidRPr="00DD79A7">
        <w:rPr>
          <w:rFonts w:ascii="Arial" w:hAnsi="Arial" w:cs="Arial"/>
          <w:sz w:val="24"/>
          <w:szCs w:val="24"/>
          <w:highlight w:val="yellow"/>
        </w:rPr>
        <w:t>inaudible 0:50:30</w:t>
      </w:r>
      <w:r w:rsidR="00DD79A7">
        <w:rPr>
          <w:rFonts w:ascii="Arial" w:hAnsi="Arial" w:cs="Arial"/>
          <w:sz w:val="24"/>
          <w:szCs w:val="24"/>
        </w:rPr>
        <w:t>].  Don't be late for dinner, restaurant tomorrow, don't want to repeat last year.  So, then…</w:t>
      </w:r>
    </w:p>
    <w:p w14:paraId="77916ED2"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65124E61" w14:textId="24E9C17B"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 November 13th.</w:t>
      </w:r>
    </w:p>
    <w:p w14:paraId="24E0BDA2"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5C252B32" w14:textId="2ABFA541"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…November 13th.  Yeah, try November 13th.  </w:t>
      </w:r>
    </w:p>
    <w:p w14:paraId="7490C11D"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632CAD8D" w14:textId="0D973818"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Is </w:t>
      </w:r>
      <w:proofErr w:type="gramStart"/>
      <w:r>
        <w:rPr>
          <w:rFonts w:ascii="Arial" w:hAnsi="Arial" w:cs="Arial"/>
          <w:sz w:val="24"/>
          <w:szCs w:val="24"/>
        </w:rPr>
        <w:t>this months</w:t>
      </w:r>
      <w:proofErr w:type="gramEnd"/>
      <w:r>
        <w:rPr>
          <w:rFonts w:ascii="Arial" w:hAnsi="Arial" w:cs="Arial"/>
          <w:sz w:val="24"/>
          <w:szCs w:val="24"/>
        </w:rPr>
        <w:t>, year?</w:t>
      </w:r>
    </w:p>
    <w:p w14:paraId="76B37D4B"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050DDD14" w14:textId="22211990"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w:t>
      </w:r>
    </w:p>
    <w:p w14:paraId="72A58001"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154CA272" w14:textId="3B5CB88B"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I don't know when the year is.</w:t>
      </w:r>
    </w:p>
    <w:p w14:paraId="4AEE8405"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5F5A971D" w14:textId="4E468399"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 if we try 12, 7, or have we tried it already?</w:t>
      </w:r>
    </w:p>
    <w:p w14:paraId="05DCFC61"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427A890B" w14:textId="4338AA92"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Twelve, seven.</w:t>
      </w:r>
    </w:p>
    <w:p w14:paraId="0EBE5410"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1AB1C1F4" w14:textId="0B5D94D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 is it 7, 12?  Nope.</w:t>
      </w:r>
    </w:p>
    <w:p w14:paraId="158967FE"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5C92200D" w14:textId="22334F3C"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this might be a date.</w:t>
      </w:r>
    </w:p>
    <w:p w14:paraId="12CD196B"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1099565B" w14:textId="1B173D75"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Down here.  Wait, on pictures, sometimes there is a date.  Nope, not in those ones.  That’s an old, it could be an old…</w:t>
      </w:r>
    </w:p>
    <w:p w14:paraId="6431AC18"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0C7C7031" w14:textId="70455FAE"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10th anniversary.  Is there a year?  Nick Webster, owner and operator since 2005.  </w:t>
      </w:r>
    </w:p>
    <w:p w14:paraId="7F88229E"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761DA0DB" w14:textId="7D799F15"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But opened 31st October 1957.  Okay, let's try </w:t>
      </w:r>
      <w:r w:rsidR="003D6A6D">
        <w:rPr>
          <w:rFonts w:ascii="Arial" w:hAnsi="Arial" w:cs="Arial"/>
          <w:sz w:val="24"/>
          <w:szCs w:val="24"/>
        </w:rPr>
        <w:t>twelve</w:t>
      </w:r>
      <w:r>
        <w:rPr>
          <w:rFonts w:ascii="Arial" w:hAnsi="Arial" w:cs="Arial"/>
          <w:sz w:val="24"/>
          <w:szCs w:val="24"/>
        </w:rPr>
        <w:t>, five?</w:t>
      </w:r>
    </w:p>
    <w:p w14:paraId="21DB97A8"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76B63CFD" w14:textId="0B972D61"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r>
      <w:r w:rsidR="003D6A6D">
        <w:rPr>
          <w:rFonts w:ascii="Arial" w:hAnsi="Arial" w:cs="Arial"/>
          <w:sz w:val="24"/>
          <w:szCs w:val="24"/>
        </w:rPr>
        <w:t>Two thousand and five</w:t>
      </w:r>
      <w:r>
        <w:rPr>
          <w:rFonts w:ascii="Arial" w:hAnsi="Arial" w:cs="Arial"/>
          <w:sz w:val="24"/>
          <w:szCs w:val="24"/>
        </w:rPr>
        <w:t>, yeah.</w:t>
      </w:r>
    </w:p>
    <w:p w14:paraId="74DDB1F5"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59F43809" w14:textId="71223DCC"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Nope.</w:t>
      </w:r>
    </w:p>
    <w:p w14:paraId="0CC37D93"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38487644" w14:textId="657E0DA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Eleven five?</w:t>
      </w:r>
    </w:p>
    <w:p w14:paraId="0D939549"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44883B98" w14:textId="08BF0B71"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Try 11…oh.  And what about the time because isn't it, what if there's nothing important in there, and we’re just wasting time.</w:t>
      </w:r>
    </w:p>
    <w:p w14:paraId="7A403C01"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62CF10B7" w14:textId="7176F523"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empty.  What else have we got?  Where does it say the Websters since 2004?  If the Old Scratch Tavern opened…</w:t>
      </w:r>
    </w:p>
    <w:p w14:paraId="55A021EB"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2F59089A" w14:textId="1D2A2250"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It's 2005.</w:t>
      </w:r>
    </w:p>
    <w:p w14:paraId="7E0EAECA"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093B2E0D" w14:textId="515AB123"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…Webster, that’s Cherie’s last name, Webster.</w:t>
      </w:r>
    </w:p>
    <w:p w14:paraId="05491D33"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3B1DCBDB" w14:textId="275747D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Yeah, but they opened together, the Websters.  </w:t>
      </w:r>
    </w:p>
    <w:p w14:paraId="765E6937"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0FC52084" w14:textId="5D2B266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Hmm.  Have you checked this one?</w:t>
      </w:r>
    </w:p>
    <w:p w14:paraId="062FED7A"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1DF5770B" w14:textId="400AFBC9"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no, I didn’t, have you…</w:t>
      </w:r>
    </w:p>
    <w:p w14:paraId="051A627E"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3F73CAC8" w14:textId="2657BF44"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w:t>
      </w:r>
      <w:proofErr w:type="gramStart"/>
      <w:r>
        <w:rPr>
          <w:rFonts w:ascii="Arial" w:hAnsi="Arial" w:cs="Arial"/>
          <w:sz w:val="24"/>
          <w:szCs w:val="24"/>
        </w:rPr>
        <w:t>I'm  not</w:t>
      </w:r>
      <w:proofErr w:type="gramEnd"/>
      <w:r>
        <w:rPr>
          <w:rFonts w:ascii="Arial" w:hAnsi="Arial" w:cs="Arial"/>
          <w:sz w:val="24"/>
          <w:szCs w:val="24"/>
        </w:rPr>
        <w:t xml:space="preserve"> sure what this is about.</w:t>
      </w:r>
    </w:p>
    <w:p w14:paraId="3EE4C1B3"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2824045B" w14:textId="3BD0C46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It looks like a car registration, or you know.</w:t>
      </w:r>
    </w:p>
    <w:p w14:paraId="1296A5B3"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34BD413E" w14:textId="742996E7" w:rsidR="009B1FF3"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yeah.</w:t>
      </w:r>
    </w:p>
    <w:p w14:paraId="2F58F17A"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3F3EAD18" w14:textId="57D6022C"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Banishing.  Oh, look, so we have a potential witness, because she called there at three o'clock, burning woods.  So, she could be, so it's not our officer.  </w:t>
      </w:r>
    </w:p>
    <w:p w14:paraId="47D79715"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0E07228F" w14:textId="59AE0094"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It would have to be Joan Campbell, since she organised it.  </w:t>
      </w:r>
    </w:p>
    <w:p w14:paraId="087D22E2"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71D530CC" w14:textId="6F0E8D92"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For Vinegar Tom?</w:t>
      </w:r>
    </w:p>
    <w:p w14:paraId="43D0D1B0"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216F657F" w14:textId="56699421"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Who's Vinegar Tom?</w:t>
      </w:r>
    </w:p>
    <w:p w14:paraId="4AC0B744"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60F0C573" w14:textId="28424222"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Who is Vinegar Tom?</w:t>
      </w:r>
    </w:p>
    <w:p w14:paraId="5CE380E3"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5893B592" w14:textId="605C73BB"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 dead fox.  Dive Bar.  The Dive Bar, Scratch Bar.  Dead fox on the ground.</w:t>
      </w:r>
    </w:p>
    <w:p w14:paraId="4571B3DD"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503834DC" w14:textId="21B2A6DC"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Oops, sorry, it keeps falling down.  I don't know if there is something in it.</w:t>
      </w:r>
    </w:p>
    <w:p w14:paraId="77F5980F" w14:textId="77777777"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p>
    <w:p w14:paraId="183C1FB4" w14:textId="3E007B70" w:rsidR="00DD79A7" w:rsidRDefault="00DD79A7"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But if she pushed him…3.47, went home.  </w:t>
      </w:r>
    </w:p>
    <w:p w14:paraId="2623DC1E" w14:textId="77777777" w:rsidR="00A75425" w:rsidRDefault="00A75425" w:rsidP="00DD79A7">
      <w:pPr>
        <w:tabs>
          <w:tab w:val="left" w:pos="720"/>
          <w:tab w:val="left" w:pos="1440"/>
          <w:tab w:val="left" w:pos="2545"/>
        </w:tabs>
        <w:spacing w:after="0" w:line="240" w:lineRule="auto"/>
        <w:ind w:left="1985" w:hanging="1985"/>
        <w:jc w:val="both"/>
        <w:rPr>
          <w:rFonts w:ascii="Arial" w:hAnsi="Arial" w:cs="Arial"/>
          <w:sz w:val="24"/>
          <w:szCs w:val="24"/>
        </w:rPr>
      </w:pPr>
    </w:p>
    <w:p w14:paraId="1095F54E" w14:textId="3E510E92" w:rsidR="00A75425" w:rsidRDefault="00A75425"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on the same day, another witness of...</w:t>
      </w:r>
    </w:p>
    <w:p w14:paraId="54CF8001" w14:textId="77777777" w:rsidR="00A75425" w:rsidRDefault="00A75425" w:rsidP="00DD79A7">
      <w:pPr>
        <w:tabs>
          <w:tab w:val="left" w:pos="720"/>
          <w:tab w:val="left" w:pos="1440"/>
          <w:tab w:val="left" w:pos="2545"/>
        </w:tabs>
        <w:spacing w:after="0" w:line="240" w:lineRule="auto"/>
        <w:ind w:left="1985" w:hanging="1985"/>
        <w:jc w:val="both"/>
        <w:rPr>
          <w:rFonts w:ascii="Arial" w:hAnsi="Arial" w:cs="Arial"/>
          <w:sz w:val="24"/>
          <w:szCs w:val="24"/>
        </w:rPr>
      </w:pPr>
    </w:p>
    <w:p w14:paraId="27E81DA8" w14:textId="55D6E81C" w:rsidR="00A75425" w:rsidRDefault="00A75425"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t>
      </w:r>
      <w:r w:rsidRPr="00A75425">
        <w:rPr>
          <w:rFonts w:ascii="Arial" w:hAnsi="Arial" w:cs="Arial"/>
          <w:sz w:val="24"/>
          <w:szCs w:val="24"/>
          <w:highlight w:val="yellow"/>
        </w:rPr>
        <w:t>Inaudible 0:56:46</w:t>
      </w:r>
      <w:r>
        <w:rPr>
          <w:rFonts w:ascii="Arial" w:hAnsi="Arial" w:cs="Arial"/>
          <w:sz w:val="24"/>
          <w:szCs w:val="24"/>
        </w:rPr>
        <w:t>].</w:t>
      </w:r>
    </w:p>
    <w:p w14:paraId="1DA938AC" w14:textId="77777777" w:rsidR="00A75425" w:rsidRDefault="00A75425" w:rsidP="00DD79A7">
      <w:pPr>
        <w:tabs>
          <w:tab w:val="left" w:pos="720"/>
          <w:tab w:val="left" w:pos="1440"/>
          <w:tab w:val="left" w:pos="2545"/>
        </w:tabs>
        <w:spacing w:after="0" w:line="240" w:lineRule="auto"/>
        <w:ind w:left="1985" w:hanging="1985"/>
        <w:jc w:val="both"/>
        <w:rPr>
          <w:rFonts w:ascii="Arial" w:hAnsi="Arial" w:cs="Arial"/>
          <w:sz w:val="24"/>
          <w:szCs w:val="24"/>
        </w:rPr>
      </w:pPr>
    </w:p>
    <w:p w14:paraId="2F7EAEB8" w14:textId="7190275E" w:rsidR="00A75425" w:rsidRDefault="00A75425"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Who lives at Carmichael Road</w:t>
      </w:r>
      <w:r w:rsidR="00A22ECA">
        <w:rPr>
          <w:rFonts w:ascii="Arial" w:hAnsi="Arial" w:cs="Arial"/>
          <w:sz w:val="24"/>
          <w:szCs w:val="24"/>
        </w:rPr>
        <w:t xml:space="preserve">?  </w:t>
      </w:r>
    </w:p>
    <w:p w14:paraId="25C7F28E" w14:textId="77777777" w:rsidR="00A22ECA" w:rsidRDefault="00A22ECA" w:rsidP="00DD79A7">
      <w:pPr>
        <w:tabs>
          <w:tab w:val="left" w:pos="720"/>
          <w:tab w:val="left" w:pos="1440"/>
          <w:tab w:val="left" w:pos="2545"/>
        </w:tabs>
        <w:spacing w:after="0" w:line="240" w:lineRule="auto"/>
        <w:ind w:left="1985" w:hanging="1985"/>
        <w:jc w:val="both"/>
        <w:rPr>
          <w:rFonts w:ascii="Arial" w:hAnsi="Arial" w:cs="Arial"/>
          <w:sz w:val="24"/>
          <w:szCs w:val="24"/>
        </w:rPr>
      </w:pPr>
    </w:p>
    <w:p w14:paraId="5A66E4EB" w14:textId="5CF6B822" w:rsidR="00A22ECA" w:rsidRDefault="00A22ECA"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Carmichael Road, I'll try and find it.</w:t>
      </w:r>
    </w:p>
    <w:p w14:paraId="06BA43FA" w14:textId="77777777" w:rsidR="00A22ECA" w:rsidRDefault="00A22ECA" w:rsidP="00DD79A7">
      <w:pPr>
        <w:tabs>
          <w:tab w:val="left" w:pos="720"/>
          <w:tab w:val="left" w:pos="1440"/>
          <w:tab w:val="left" w:pos="2545"/>
        </w:tabs>
        <w:spacing w:after="0" w:line="240" w:lineRule="auto"/>
        <w:ind w:left="1985" w:hanging="1985"/>
        <w:jc w:val="both"/>
        <w:rPr>
          <w:rFonts w:ascii="Arial" w:hAnsi="Arial" w:cs="Arial"/>
          <w:sz w:val="24"/>
          <w:szCs w:val="24"/>
        </w:rPr>
      </w:pPr>
    </w:p>
    <w:p w14:paraId="35DEB027" w14:textId="38404DE0" w:rsidR="00A22ECA" w:rsidRDefault="00A22ECA" w:rsidP="00DD79A7">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t>
      </w:r>
      <w:r w:rsidRPr="00A22ECA">
        <w:rPr>
          <w:rFonts w:ascii="Arial" w:hAnsi="Arial" w:cs="Arial"/>
          <w:sz w:val="24"/>
          <w:szCs w:val="24"/>
          <w:highlight w:val="yellow"/>
        </w:rPr>
        <w:t>Inaudible 0:57:05</w:t>
      </w:r>
      <w:r>
        <w:rPr>
          <w:rFonts w:ascii="Arial" w:hAnsi="Arial" w:cs="Arial"/>
          <w:sz w:val="24"/>
          <w:szCs w:val="24"/>
        </w:rPr>
        <w:t>].  Of course.  So, who is his girlfriend?</w:t>
      </w:r>
    </w:p>
    <w:p w14:paraId="029025B7" w14:textId="77777777" w:rsidR="00A22ECA" w:rsidRDefault="00A22ECA" w:rsidP="00DD79A7">
      <w:pPr>
        <w:tabs>
          <w:tab w:val="left" w:pos="720"/>
          <w:tab w:val="left" w:pos="1440"/>
          <w:tab w:val="left" w:pos="2545"/>
        </w:tabs>
        <w:spacing w:after="0" w:line="240" w:lineRule="auto"/>
        <w:ind w:left="1985" w:hanging="1985"/>
        <w:jc w:val="both"/>
        <w:rPr>
          <w:rFonts w:ascii="Arial" w:hAnsi="Arial" w:cs="Arial"/>
          <w:sz w:val="24"/>
          <w:szCs w:val="24"/>
        </w:rPr>
      </w:pPr>
    </w:p>
    <w:p w14:paraId="320E76D9" w14:textId="74CE5719"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Erm…</w:t>
      </w:r>
    </w:p>
    <w:p w14:paraId="5DA2A3DB"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7A26264C" w14:textId="684BF722"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r w:rsidR="003D6A6D">
        <w:rPr>
          <w:rFonts w:ascii="Arial" w:hAnsi="Arial" w:cs="Arial"/>
          <w:sz w:val="24"/>
          <w:szCs w:val="24"/>
        </w:rPr>
        <w:t>Two thirty</w:t>
      </w:r>
      <w:r>
        <w:rPr>
          <w:rFonts w:ascii="Arial" w:hAnsi="Arial" w:cs="Arial"/>
          <w:sz w:val="24"/>
          <w:szCs w:val="24"/>
        </w:rPr>
        <w:t xml:space="preserve"> last night.  </w:t>
      </w:r>
      <w:proofErr w:type="gramStart"/>
      <w:r>
        <w:rPr>
          <w:rFonts w:ascii="Arial" w:hAnsi="Arial" w:cs="Arial"/>
          <w:sz w:val="24"/>
          <w:szCs w:val="24"/>
        </w:rPr>
        <w:t>So</w:t>
      </w:r>
      <w:proofErr w:type="gramEnd"/>
      <w:r>
        <w:rPr>
          <w:rFonts w:ascii="Arial" w:hAnsi="Arial" w:cs="Arial"/>
          <w:sz w:val="24"/>
          <w:szCs w:val="24"/>
        </w:rPr>
        <w:t xml:space="preserve"> it could be Donna.</w:t>
      </w:r>
    </w:p>
    <w:p w14:paraId="3D59B08C"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2E8135FC" w14:textId="2CFE68C2"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this was, is this unrelated, though?</w:t>
      </w:r>
    </w:p>
    <w:p w14:paraId="6FB586AD"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6E9F23E4" w14:textId="401D05B2"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57242727"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6CDEA27B" w14:textId="24D36791"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Because that’s on Carmichael Road.</w:t>
      </w:r>
    </w:p>
    <w:p w14:paraId="6A00928D"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1A66B4A1" w14:textId="2153A376"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Or it could be Cherie.</w:t>
      </w:r>
    </w:p>
    <w:p w14:paraId="7EBFF5FE"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157C8B7C" w14:textId="39582345"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could be Cherie.</w:t>
      </w:r>
    </w:p>
    <w:p w14:paraId="176380E4"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43A41D25" w14:textId="71119BEF"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at 2.30, she was at Chris’, right?</w:t>
      </w:r>
    </w:p>
    <w:p w14:paraId="243A1380"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34535C60" w14:textId="4C9E3938"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1832650B"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2009917E" w14:textId="21F1E896"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stopped off for a couple of hours, which means that she spent there, a couple of hours.  But what if it was somebody else?  Do we have any other evidence we haven't looked at yet?</w:t>
      </w:r>
    </w:p>
    <w:p w14:paraId="0ADDCEBB"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7E24D1A0" w14:textId="737BA355"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We've just got this sheriff’s, this happened after three o'clock.</w:t>
      </w:r>
    </w:p>
    <w:p w14:paraId="592DA539"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73D67177" w14:textId="05282872"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52D3BE8D"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216B9AC0" w14:textId="3768596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was Carmichael Road.</w:t>
      </w:r>
    </w:p>
    <w:p w14:paraId="18ED2615"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4AD3ADC8" w14:textId="315B2AC5"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Look at the red Honda going 60 miles per hour.  Who has a </w:t>
      </w:r>
      <w:proofErr w:type="gramStart"/>
      <w:r>
        <w:rPr>
          <w:rFonts w:ascii="Arial" w:hAnsi="Arial" w:cs="Arial"/>
          <w:sz w:val="24"/>
          <w:szCs w:val="24"/>
        </w:rPr>
        <w:t>red  Honda</w:t>
      </w:r>
      <w:proofErr w:type="gramEnd"/>
      <w:r>
        <w:rPr>
          <w:rFonts w:ascii="Arial" w:hAnsi="Arial" w:cs="Arial"/>
          <w:sz w:val="24"/>
          <w:szCs w:val="24"/>
        </w:rPr>
        <w:t>?</w:t>
      </w:r>
    </w:p>
    <w:p w14:paraId="24039490"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69B11733" w14:textId="3021DA75"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 red Honda?  </w:t>
      </w:r>
    </w:p>
    <w:p w14:paraId="61A3DA46"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35275ECB" w14:textId="516AA04D"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Is it in here?  Nobody, okay.  Ticket.  </w:t>
      </w:r>
    </w:p>
    <w:p w14:paraId="19FE4CCB"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3C69F383" w14:textId="17CA6955"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Hmm.  </w:t>
      </w:r>
    </w:p>
    <w:p w14:paraId="302A018F"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1B741E03" w14:textId="2DC32D2E"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don't think this is related.</w:t>
      </w:r>
    </w:p>
    <w:p w14:paraId="08619BD6"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6A6BC5B6" w14:textId="4DDE53C5"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Nope.</w:t>
      </w:r>
    </w:p>
    <w:p w14:paraId="74562ECE"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4532F3DE" w14:textId="2FBD8112"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Just to say that’s one hour, so you have 30 minutes left.</w:t>
      </w:r>
    </w:p>
    <w:p w14:paraId="5EE17ED1"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0778320A" w14:textId="4007E981"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Thank you.  I think it's too </w:t>
      </w:r>
      <w:r w:rsidR="008C5A5B">
        <w:rPr>
          <w:rFonts w:ascii="Arial" w:hAnsi="Arial" w:cs="Arial"/>
          <w:sz w:val="24"/>
          <w:szCs w:val="24"/>
        </w:rPr>
        <w:t>personally</w:t>
      </w:r>
      <w:r>
        <w:rPr>
          <w:rFonts w:ascii="Arial" w:hAnsi="Arial" w:cs="Arial"/>
          <w:sz w:val="24"/>
          <w:szCs w:val="24"/>
        </w:rPr>
        <w:t>, maybe he's just conned.</w:t>
      </w:r>
    </w:p>
    <w:p w14:paraId="49396276" w14:textId="77777777"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p>
    <w:p w14:paraId="78EB137F" w14:textId="60F99DCD" w:rsidR="00A22ECA" w:rsidRDefault="00A22ECA"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Hmm.  But he did get </w:t>
      </w:r>
      <w:r w:rsidR="00EC244E">
        <w:rPr>
          <w:rFonts w:ascii="Arial" w:hAnsi="Arial" w:cs="Arial"/>
          <w:sz w:val="24"/>
          <w:szCs w:val="24"/>
        </w:rPr>
        <w:t>this done.</w:t>
      </w:r>
    </w:p>
    <w:p w14:paraId="687997D5" w14:textId="77777777"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p>
    <w:p w14:paraId="1712F8CA" w14:textId="43C241E1"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w:t>
      </w:r>
    </w:p>
    <w:p w14:paraId="03B3774F" w14:textId="77777777"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p>
    <w:p w14:paraId="4700C3BC" w14:textId="42A4A875"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Was it…</w:t>
      </w:r>
    </w:p>
    <w:p w14:paraId="30EE9B70" w14:textId="77777777"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p>
    <w:p w14:paraId="124D6A03" w14:textId="786B60DF"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Can I have a look at the shoes again, this looks like a shoe print.</w:t>
      </w:r>
    </w:p>
    <w:p w14:paraId="502D984C" w14:textId="77777777" w:rsidR="00EC244E" w:rsidRDefault="00EC244E" w:rsidP="00A22ECA">
      <w:pPr>
        <w:tabs>
          <w:tab w:val="left" w:pos="720"/>
          <w:tab w:val="left" w:pos="1440"/>
          <w:tab w:val="left" w:pos="2545"/>
        </w:tabs>
        <w:spacing w:after="0" w:line="240" w:lineRule="auto"/>
        <w:ind w:left="1985" w:hanging="1985"/>
        <w:jc w:val="both"/>
        <w:rPr>
          <w:rFonts w:ascii="Arial" w:hAnsi="Arial" w:cs="Arial"/>
          <w:sz w:val="24"/>
          <w:szCs w:val="24"/>
        </w:rPr>
      </w:pPr>
    </w:p>
    <w:p w14:paraId="15B17CF1" w14:textId="38285854"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Oh, shoes.  That looks like a footprint, not this one, this one.  Not really.  </w:t>
      </w:r>
    </w:p>
    <w:p w14:paraId="3E982B08"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141434CA" w14:textId="0E34F841"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Hmm, </w:t>
      </w:r>
      <w:proofErr w:type="gramStart"/>
      <w:r>
        <w:rPr>
          <w:rFonts w:ascii="Arial" w:hAnsi="Arial" w:cs="Arial"/>
          <w:sz w:val="24"/>
          <w:szCs w:val="24"/>
        </w:rPr>
        <w:t>it</w:t>
      </w:r>
      <w:proofErr w:type="gramEnd"/>
      <w:r>
        <w:rPr>
          <w:rFonts w:ascii="Arial" w:hAnsi="Arial" w:cs="Arial"/>
          <w:sz w:val="24"/>
          <w:szCs w:val="24"/>
        </w:rPr>
        <w:t xml:space="preserve"> kind of, looks like this.  </w:t>
      </w:r>
      <w:proofErr w:type="gramStart"/>
      <w:r>
        <w:rPr>
          <w:rFonts w:ascii="Arial" w:hAnsi="Arial" w:cs="Arial"/>
          <w:sz w:val="24"/>
          <w:szCs w:val="24"/>
        </w:rPr>
        <w:t>So</w:t>
      </w:r>
      <w:proofErr w:type="gramEnd"/>
      <w:r>
        <w:rPr>
          <w:rFonts w:ascii="Arial" w:hAnsi="Arial" w:cs="Arial"/>
          <w:sz w:val="24"/>
          <w:szCs w:val="24"/>
        </w:rPr>
        <w:t xml:space="preserve"> it's, again, male…</w:t>
      </w:r>
    </w:p>
    <w:p w14:paraId="0FC935C3"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2D4F3B6B" w14:textId="68B9991D"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It's the same shoe.</w:t>
      </w:r>
    </w:p>
    <w:p w14:paraId="67152148"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21D46FED" w14:textId="7C3CA821"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…yes, it's the same shoe.  </w:t>
      </w:r>
    </w:p>
    <w:p w14:paraId="45442619"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73A4D9E9" w14:textId="13AE717B"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 and that’s in Chris’ car?</w:t>
      </w:r>
    </w:p>
    <w:p w14:paraId="2108A71D"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63CF2340" w14:textId="52B87B3C"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1B3B662A"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1B047F55" w14:textId="4554BF2C"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But I think he was in, like, the hiking club, right?</w:t>
      </w:r>
    </w:p>
    <w:p w14:paraId="60A3E5B9"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3A131565" w14:textId="6CD2BD4E"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He likes to be outside.</w:t>
      </w:r>
    </w:p>
    <w:p w14:paraId="25E2C432"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5AF36309" w14:textId="069C0C91"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Okay, just one more thing, yeah, he's in the hiking club, too.  </w:t>
      </w:r>
    </w:p>
    <w:p w14:paraId="07426FE8"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17CF3EE9" w14:textId="7401BA9B"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But they should be connected, I guess, somehow, all the </w:t>
      </w:r>
      <w:r w:rsidR="008C5A5B">
        <w:rPr>
          <w:rFonts w:ascii="Arial" w:hAnsi="Arial" w:cs="Arial"/>
          <w:sz w:val="24"/>
          <w:szCs w:val="24"/>
        </w:rPr>
        <w:t>suspects</w:t>
      </w:r>
      <w:r>
        <w:rPr>
          <w:rFonts w:ascii="Arial" w:hAnsi="Arial" w:cs="Arial"/>
          <w:sz w:val="24"/>
          <w:szCs w:val="24"/>
        </w:rPr>
        <w:t>.</w:t>
      </w:r>
    </w:p>
    <w:p w14:paraId="32BFE4E7" w14:textId="77777777"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p>
    <w:p w14:paraId="4B6C36A5" w14:textId="30A2F12F" w:rsidR="00EC244E" w:rsidRDefault="00EC244E"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they should be.  I think, if we go back to this code to see, so this C, the code person was using this type of </w:t>
      </w:r>
      <w:r w:rsidR="00C51EE3">
        <w:rPr>
          <w:rFonts w:ascii="Arial" w:hAnsi="Arial" w:cs="Arial"/>
          <w:sz w:val="24"/>
          <w:szCs w:val="24"/>
        </w:rPr>
        <w:t>boot.</w:t>
      </w:r>
    </w:p>
    <w:p w14:paraId="2E1E46B3" w14:textId="77777777" w:rsidR="00C51EE3" w:rsidRDefault="00C51EE3" w:rsidP="00EC244E">
      <w:pPr>
        <w:tabs>
          <w:tab w:val="left" w:pos="720"/>
          <w:tab w:val="left" w:pos="1440"/>
          <w:tab w:val="left" w:pos="2545"/>
        </w:tabs>
        <w:spacing w:after="0" w:line="240" w:lineRule="auto"/>
        <w:ind w:left="1985" w:hanging="1985"/>
        <w:jc w:val="both"/>
        <w:rPr>
          <w:rFonts w:ascii="Arial" w:hAnsi="Arial" w:cs="Arial"/>
          <w:sz w:val="24"/>
          <w:szCs w:val="24"/>
        </w:rPr>
      </w:pPr>
    </w:p>
    <w:p w14:paraId="26338114" w14:textId="0979807E" w:rsidR="00C51EE3" w:rsidRDefault="00C51EE3" w:rsidP="00EC244E">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Do you think that they could have borrowed his boots?</w:t>
      </w:r>
    </w:p>
    <w:p w14:paraId="4B5C155C" w14:textId="77777777" w:rsidR="00C51EE3" w:rsidRDefault="00C51EE3" w:rsidP="00EC244E">
      <w:pPr>
        <w:tabs>
          <w:tab w:val="left" w:pos="720"/>
          <w:tab w:val="left" w:pos="1440"/>
          <w:tab w:val="left" w:pos="2545"/>
        </w:tabs>
        <w:spacing w:after="0" w:line="240" w:lineRule="auto"/>
        <w:ind w:left="1985" w:hanging="1985"/>
        <w:jc w:val="both"/>
        <w:rPr>
          <w:rFonts w:ascii="Arial" w:hAnsi="Arial" w:cs="Arial"/>
          <w:sz w:val="24"/>
          <w:szCs w:val="24"/>
        </w:rPr>
      </w:pPr>
    </w:p>
    <w:p w14:paraId="310EB018" w14:textId="7989EFA5"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As well, that could be </w:t>
      </w:r>
      <w:r w:rsidR="008C5A5B">
        <w:rPr>
          <w:rFonts w:ascii="Arial" w:hAnsi="Arial" w:cs="Arial"/>
          <w:sz w:val="24"/>
          <w:szCs w:val="24"/>
        </w:rPr>
        <w:t>possible</w:t>
      </w:r>
      <w:r>
        <w:rPr>
          <w:rFonts w:ascii="Arial" w:hAnsi="Arial" w:cs="Arial"/>
          <w:sz w:val="24"/>
          <w:szCs w:val="24"/>
        </w:rPr>
        <w:t>.  Because it was 1.56 a.m., he would have been walking there again in the morning, so it could be this C, the code person.   And…</w:t>
      </w:r>
    </w:p>
    <w:p w14:paraId="3CF2E9CF"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05B39B5A" w14:textId="113E0706"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just think it should be a woman, because what is she thinking.</w:t>
      </w:r>
    </w:p>
    <w:p w14:paraId="0514EB64"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56087085" w14:textId="502A2C4E"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and there's also…let me check.  Yeah, that’s not of interest.</w:t>
      </w:r>
    </w:p>
    <w:p w14:paraId="13C94A70"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2E79D2F8" w14:textId="1342672F"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w:t>
      </w:r>
    </w:p>
    <w:p w14:paraId="5CBE62C2"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3047A210" w14:textId="013D0510"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 xml:space="preserve">But the C must be the same person who's on the code.  </w:t>
      </w:r>
    </w:p>
    <w:p w14:paraId="6F5F597B"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5E1F3612" w14:textId="6A59293A"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Can I have that envelope with the elusive message?</w:t>
      </w:r>
    </w:p>
    <w:p w14:paraId="1143329C"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4AA1002A" w14:textId="5ABCE64F"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6BCDE080"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7D4D1CC1" w14:textId="4CCA68B2"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Hmm.  </w:t>
      </w:r>
    </w:p>
    <w:p w14:paraId="2886775D"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4C5E143B" w14:textId="09F12186"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In the note, I mean it's, is it to…?</w:t>
      </w:r>
    </w:p>
    <w:p w14:paraId="46DCBB62"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29B58583" w14:textId="39543AAE"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You know what, we can compare the handwriting.  Can we, if this is a handwritten note.  </w:t>
      </w:r>
    </w:p>
    <w:p w14:paraId="02B92043"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6BAD7F58" w14:textId="41DC6CA2"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that’s different, isn't it?</w:t>
      </w:r>
    </w:p>
    <w:p w14:paraId="37C1A27B"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4922DD40" w14:textId="09A7FBCA"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 letter T and the letter D, for example, it's quite different, the letter A also looks different.</w:t>
      </w:r>
    </w:p>
    <w:p w14:paraId="39B8A9FD"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44569386" w14:textId="441D00FD"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so this is probably </w:t>
      </w:r>
      <w:r w:rsidR="003D6A6D">
        <w:rPr>
          <w:rFonts w:ascii="Arial" w:hAnsi="Arial" w:cs="Arial"/>
          <w:sz w:val="24"/>
          <w:szCs w:val="24"/>
        </w:rPr>
        <w:t xml:space="preserve">from </w:t>
      </w:r>
      <w:r>
        <w:rPr>
          <w:rFonts w:ascii="Arial" w:hAnsi="Arial" w:cs="Arial"/>
          <w:sz w:val="24"/>
          <w:szCs w:val="24"/>
        </w:rPr>
        <w:t>[</w:t>
      </w:r>
      <w:r w:rsidRPr="00C51EE3">
        <w:rPr>
          <w:rFonts w:ascii="Arial" w:hAnsi="Arial" w:cs="Arial"/>
          <w:sz w:val="24"/>
          <w:szCs w:val="24"/>
          <w:highlight w:val="yellow"/>
        </w:rPr>
        <w:t>inaudible 1:06:40</w:t>
      </w:r>
      <w:r>
        <w:rPr>
          <w:rFonts w:ascii="Arial" w:hAnsi="Arial" w:cs="Arial"/>
          <w:sz w:val="24"/>
          <w:szCs w:val="24"/>
        </w:rPr>
        <w:t>].</w:t>
      </w:r>
    </w:p>
    <w:p w14:paraId="0F2BDB73"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14C23E78" w14:textId="3C363BA1"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Is it okay if we use the alphabet, the English alphabet, can I look it up on my phone?</w:t>
      </w:r>
    </w:p>
    <w:p w14:paraId="4A6885F2"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17687599" w14:textId="6795E910"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Yeah, yeah.</w:t>
      </w:r>
    </w:p>
    <w:p w14:paraId="0FC7BE0B"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30B35374" w14:textId="3AE3FBF1"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Thank you.  Look, if we try to replace each…</w:t>
      </w:r>
    </w:p>
    <w:p w14:paraId="1448CBB5"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0480951B" w14:textId="540D3B98"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0CEF320D"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291C4DB4" w14:textId="5280D69C"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if I have X, I just move…</w:t>
      </w:r>
    </w:p>
    <w:p w14:paraId="65DAD8F8"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1D4138AB" w14:textId="0C76BE0C"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4BF192BB"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74FA1B6A" w14:textId="5414677C"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…to the letter before that, I don't want to make any…</w:t>
      </w:r>
    </w:p>
    <w:p w14:paraId="3AA786FE"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3FEDABC7" w14:textId="432C4DE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Shift to A to…</w:t>
      </w:r>
    </w:p>
    <w:p w14:paraId="6E32EEC5"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7689FA4D" w14:textId="499FD7AD"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and then, instead of A, you'll have D, and vice versa.  It may not work, but…</w:t>
      </w:r>
    </w:p>
    <w:p w14:paraId="72B97029"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21F44AFA" w14:textId="26EBAD1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I'll </w:t>
      </w:r>
      <w:r w:rsidR="008C5A5B">
        <w:rPr>
          <w:rFonts w:ascii="Arial" w:hAnsi="Arial" w:cs="Arial"/>
          <w:sz w:val="24"/>
          <w:szCs w:val="24"/>
        </w:rPr>
        <w:t>try</w:t>
      </w:r>
      <w:r>
        <w:rPr>
          <w:rFonts w:ascii="Arial" w:hAnsi="Arial" w:cs="Arial"/>
          <w:sz w:val="24"/>
          <w:szCs w:val="24"/>
        </w:rPr>
        <w:t xml:space="preserve"> the second line…</w:t>
      </w:r>
    </w:p>
    <w:p w14:paraId="7D3A90B1"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5690DA43" w14:textId="6BC4F61E"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17642468"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50D76E18" w14:textId="7D6D48E2"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 you can do the first line.</w:t>
      </w:r>
    </w:p>
    <w:p w14:paraId="509E54F1"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1EC38768" w14:textId="70D2310F"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Sure.  </w:t>
      </w:r>
    </w:p>
    <w:p w14:paraId="0220185F"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38914463" w14:textId="7677FB3B"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 for…</w:t>
      </w:r>
    </w:p>
    <w:p w14:paraId="09963A2D"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08E211AD" w14:textId="7BE423B6"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Okay, so the first thing it already gives us, when.</w:t>
      </w:r>
    </w:p>
    <w:p w14:paraId="42F2B1AC" w14:textId="77777777" w:rsidR="00C51EE3" w:rsidRDefault="00C51EE3" w:rsidP="00C51EE3">
      <w:pPr>
        <w:tabs>
          <w:tab w:val="left" w:pos="720"/>
          <w:tab w:val="left" w:pos="1440"/>
          <w:tab w:val="left" w:pos="2545"/>
        </w:tabs>
        <w:spacing w:after="0" w:line="240" w:lineRule="auto"/>
        <w:ind w:left="1985" w:hanging="1985"/>
        <w:jc w:val="both"/>
        <w:rPr>
          <w:rFonts w:ascii="Arial" w:hAnsi="Arial" w:cs="Arial"/>
          <w:sz w:val="24"/>
          <w:szCs w:val="24"/>
        </w:rPr>
      </w:pPr>
    </w:p>
    <w:p w14:paraId="118132E4" w14:textId="1A2CA539" w:rsidR="00C51EE3" w:rsidRDefault="00C51EE3"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Right.  </w:t>
      </w:r>
      <w:r w:rsidR="007E193B">
        <w:rPr>
          <w:rFonts w:ascii="Arial" w:hAnsi="Arial" w:cs="Arial"/>
          <w:sz w:val="24"/>
          <w:szCs w:val="24"/>
        </w:rPr>
        <w:t>[</w:t>
      </w:r>
      <w:r w:rsidR="007E193B" w:rsidRPr="007E193B">
        <w:rPr>
          <w:rFonts w:ascii="Arial" w:hAnsi="Arial" w:cs="Arial"/>
          <w:sz w:val="24"/>
          <w:szCs w:val="24"/>
          <w:highlight w:val="yellow"/>
        </w:rPr>
        <w:t>Inaudible 1:11:46</w:t>
      </w:r>
      <w:r w:rsidR="007E193B">
        <w:rPr>
          <w:rFonts w:ascii="Arial" w:hAnsi="Arial" w:cs="Arial"/>
          <w:sz w:val="24"/>
          <w:szCs w:val="24"/>
        </w:rPr>
        <w:t>].</w:t>
      </w:r>
    </w:p>
    <w:p w14:paraId="362E97A3"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168FC327" w14:textId="397F7E08"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t>
      </w:r>
      <w:r w:rsidRPr="007E193B">
        <w:rPr>
          <w:rFonts w:ascii="Arial" w:hAnsi="Arial" w:cs="Arial"/>
          <w:sz w:val="24"/>
          <w:szCs w:val="24"/>
          <w:highlight w:val="yellow"/>
        </w:rPr>
        <w:t>Inaudible 1:11:51</w:t>
      </w:r>
      <w:r>
        <w:rPr>
          <w:rFonts w:ascii="Arial" w:hAnsi="Arial" w:cs="Arial"/>
          <w:sz w:val="24"/>
          <w:szCs w:val="24"/>
        </w:rPr>
        <w:t>].</w:t>
      </w:r>
    </w:p>
    <w:p w14:paraId="494EBC09"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009C8D80" w14:textId="372DB9D2"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  Whatever remains, however improbable.</w:t>
      </w:r>
    </w:p>
    <w:p w14:paraId="27FE43BE"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33967611" w14:textId="7B5C68B9"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The first one, when we have excluded the </w:t>
      </w:r>
      <w:r w:rsidR="008C5A5B">
        <w:rPr>
          <w:rFonts w:ascii="Arial" w:hAnsi="Arial" w:cs="Arial"/>
          <w:sz w:val="24"/>
          <w:szCs w:val="24"/>
        </w:rPr>
        <w:t>impossible</w:t>
      </w:r>
      <w:r>
        <w:rPr>
          <w:rFonts w:ascii="Arial" w:hAnsi="Arial" w:cs="Arial"/>
          <w:sz w:val="24"/>
          <w:szCs w:val="24"/>
        </w:rPr>
        <w:t>.</w:t>
      </w:r>
    </w:p>
    <w:p w14:paraId="5F2FB596"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361588B3" w14:textId="48945261"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Interesting.</w:t>
      </w:r>
    </w:p>
    <w:p w14:paraId="2E93B6DF"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40E52875" w14:textId="151267D8"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Yeah.  </w:t>
      </w:r>
    </w:p>
    <w:p w14:paraId="26071C6A"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35F3042E" w14:textId="18FFB553"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Can we see the code again?</w:t>
      </w:r>
    </w:p>
    <w:p w14:paraId="342116D4"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BC5151F" w14:textId="794BC791"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Yes.  </w:t>
      </w:r>
    </w:p>
    <w:p w14:paraId="475948E6"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26100656" w14:textId="4A04F0DF"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Shift…</w:t>
      </w:r>
    </w:p>
    <w:p w14:paraId="2C94BBD3"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66C50BC4" w14:textId="36111B16"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Eight.</w:t>
      </w:r>
    </w:p>
    <w:p w14:paraId="22E765C6"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FAE6B5A" w14:textId="0C0798F9"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Just to say, if you're code-breaking, you won't need to code-break, because we've taken the code-breaking out.</w:t>
      </w:r>
    </w:p>
    <w:p w14:paraId="5D6C57F6"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1EAA7522" w14:textId="72538045"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Right.  Right.</w:t>
      </w:r>
    </w:p>
    <w:p w14:paraId="51F5CA8A"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7520774B" w14:textId="317BE5CD"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How much time do we have actually left?</w:t>
      </w:r>
    </w:p>
    <w:p w14:paraId="1D97B542"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13CEB393" w14:textId="2A4400DF"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So, you have just over 15 minutes, about 17.</w:t>
      </w:r>
    </w:p>
    <w:p w14:paraId="3B13D7E8"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7E8B0725" w14:textId="46041BDE"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So, we need to be practical.</w:t>
      </w:r>
    </w:p>
    <w:p w14:paraId="78E44CEF"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6456EC4B" w14:textId="0A52A0AC"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  Do we know that this code person, this person C…</w:t>
      </w:r>
    </w:p>
    <w:p w14:paraId="05274E9E"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1FEC62FD" w14:textId="5E197B99"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they are using the code?</w:t>
      </w:r>
    </w:p>
    <w:p w14:paraId="3F82075F"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0B3BF09E" w14:textId="56271C3E"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w:t>
      </w:r>
    </w:p>
    <w:p w14:paraId="27A5D51D"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737312A3" w14:textId="0FA112C2"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they are borrowing Chris Thompson’s car.</w:t>
      </w:r>
    </w:p>
    <w:p w14:paraId="49D8DB43"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1C8020A" w14:textId="017279A6"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 and possibly his boots.</w:t>
      </w:r>
    </w:p>
    <w:p w14:paraId="7B461664"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0E760F91" w14:textId="33970076"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w:t>
      </w:r>
    </w:p>
    <w:p w14:paraId="775DB7AF"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3D47FFC3" w14:textId="6128277C"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And I think it might have something to do with this masked person, actually.  </w:t>
      </w:r>
    </w:p>
    <w:p w14:paraId="28087693"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B636546" w14:textId="6848EA9A"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Is there anything else on those?  Ah, uh-huh…</w:t>
      </w:r>
    </w:p>
    <w:p w14:paraId="18EBFDBF"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29B45BDB" w14:textId="2937D0E5"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 don't know if it's Cherie, though.</w:t>
      </w:r>
    </w:p>
    <w:p w14:paraId="3B70E50A"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6D51D761" w14:textId="04BD103A"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…where is the map again?  You know what I'm thinking?  So, the pub is really close to Devil’s Well.</w:t>
      </w:r>
    </w:p>
    <w:p w14:paraId="5E7BF3F3"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4C34DF25" w14:textId="640AEC53"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Very.</w:t>
      </w:r>
    </w:p>
    <w:p w14:paraId="67ED5194"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689B9DDF" w14:textId="4160EA42"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Like, maybe just on the way.  And Joan wants to get rid of the path.</w:t>
      </w:r>
    </w:p>
    <w:p w14:paraId="4A76252D"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A45F076" w14:textId="14CFF828"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20FE9C64"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91173EC" w14:textId="39F91185"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What if she has some alliance with Cherie?</w:t>
      </w:r>
    </w:p>
    <w:p w14:paraId="66D86772"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46106281" w14:textId="071C0CA6"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Maybe.</w:t>
      </w:r>
    </w:p>
    <w:p w14:paraId="4A1A169A"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296F750D" w14:textId="2F1C5928"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again, I'm just making up stuff.  Does it look like they have enough time to think?</w:t>
      </w:r>
    </w:p>
    <w:p w14:paraId="0C11E8AF"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08A411D0" w14:textId="3A4BBC98"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And </w:t>
      </w:r>
      <w:proofErr w:type="gramStart"/>
      <w:r>
        <w:rPr>
          <w:rFonts w:ascii="Arial" w:hAnsi="Arial" w:cs="Arial"/>
          <w:sz w:val="24"/>
          <w:szCs w:val="24"/>
        </w:rPr>
        <w:t>so</w:t>
      </w:r>
      <w:proofErr w:type="gramEnd"/>
      <w:r>
        <w:rPr>
          <w:rFonts w:ascii="Arial" w:hAnsi="Arial" w:cs="Arial"/>
          <w:sz w:val="24"/>
          <w:szCs w:val="24"/>
        </w:rPr>
        <w:t xml:space="preserve"> the person who actually wrote this down, the date you can't forget, could it be Cherie?</w:t>
      </w:r>
    </w:p>
    <w:p w14:paraId="3185A884"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307AF53F" w14:textId="7F9C2B5C"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w:t>
      </w:r>
    </w:p>
    <w:p w14:paraId="01576530"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5293ADA3" w14:textId="1D5139D3"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So, Cherie’s doing all of this.  </w:t>
      </w:r>
    </w:p>
    <w:p w14:paraId="137CB448" w14:textId="77777777"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p>
    <w:p w14:paraId="1976109D" w14:textId="003A4242" w:rsidR="007E193B" w:rsidRDefault="007E193B"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r w:rsidR="0080758F">
        <w:rPr>
          <w:rFonts w:ascii="Arial" w:hAnsi="Arial" w:cs="Arial"/>
          <w:sz w:val="24"/>
          <w:szCs w:val="24"/>
        </w:rPr>
        <w:t xml:space="preserve">  I wonder if there's any information about her boot size.</w:t>
      </w:r>
    </w:p>
    <w:p w14:paraId="38B045D1" w14:textId="77777777" w:rsidR="0080758F" w:rsidRDefault="0080758F" w:rsidP="007E193B">
      <w:pPr>
        <w:tabs>
          <w:tab w:val="left" w:pos="720"/>
          <w:tab w:val="left" w:pos="1440"/>
          <w:tab w:val="left" w:pos="2545"/>
        </w:tabs>
        <w:spacing w:after="0" w:line="240" w:lineRule="auto"/>
        <w:ind w:left="1985" w:hanging="1985"/>
        <w:jc w:val="both"/>
        <w:rPr>
          <w:rFonts w:ascii="Arial" w:hAnsi="Arial" w:cs="Arial"/>
          <w:sz w:val="24"/>
          <w:szCs w:val="24"/>
        </w:rPr>
      </w:pPr>
    </w:p>
    <w:p w14:paraId="273A1089" w14:textId="267B710F" w:rsidR="0080758F" w:rsidRDefault="0080758F" w:rsidP="007E193B">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Boot size?</w:t>
      </w:r>
    </w:p>
    <w:p w14:paraId="526C9B8B" w14:textId="77777777" w:rsidR="0080758F" w:rsidRDefault="0080758F" w:rsidP="007E193B">
      <w:pPr>
        <w:tabs>
          <w:tab w:val="left" w:pos="720"/>
          <w:tab w:val="left" w:pos="1440"/>
          <w:tab w:val="left" w:pos="2545"/>
        </w:tabs>
        <w:spacing w:after="0" w:line="240" w:lineRule="auto"/>
        <w:ind w:left="1985" w:hanging="1985"/>
        <w:jc w:val="both"/>
        <w:rPr>
          <w:rFonts w:ascii="Arial" w:hAnsi="Arial" w:cs="Arial"/>
          <w:sz w:val="24"/>
          <w:szCs w:val="24"/>
        </w:rPr>
      </w:pPr>
    </w:p>
    <w:p w14:paraId="5D8B7749" w14:textId="3E7047F1"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it doesn't, it's not given, do we?</w:t>
      </w:r>
    </w:p>
    <w:p w14:paraId="2292B9FA"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72A27B3D" w14:textId="255EF756"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w:t>
      </w:r>
    </w:p>
    <w:p w14:paraId="7DB6C519"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37B1BFBF" w14:textId="083CC02B"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Sorry.  Whose is the boot information?  [</w:t>
      </w:r>
      <w:r w:rsidRPr="0080758F">
        <w:rPr>
          <w:rFonts w:ascii="Arial" w:hAnsi="Arial" w:cs="Arial"/>
          <w:sz w:val="24"/>
          <w:szCs w:val="24"/>
          <w:highlight w:val="yellow"/>
        </w:rPr>
        <w:t>Inaudible 1:16:06</w:t>
      </w:r>
      <w:r>
        <w:rPr>
          <w:rFonts w:ascii="Arial" w:hAnsi="Arial" w:cs="Arial"/>
          <w:sz w:val="24"/>
          <w:szCs w:val="24"/>
        </w:rPr>
        <w:t>] different shape.  Is this one the closest?</w:t>
      </w:r>
    </w:p>
    <w:p w14:paraId="5A37DEC7"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08D771C1" w14:textId="5FE06F31"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not really.</w:t>
      </w:r>
    </w:p>
    <w:p w14:paraId="3B4D14DA"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218C99B3" w14:textId="37F93050"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w:t>
      </w:r>
    </w:p>
    <w:p w14:paraId="5BCE1795"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17CAFD3B" w14:textId="59D41560"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t>
      </w:r>
      <w:r w:rsidRPr="0080758F">
        <w:rPr>
          <w:rFonts w:ascii="Arial" w:hAnsi="Arial" w:cs="Arial"/>
          <w:sz w:val="24"/>
          <w:szCs w:val="24"/>
          <w:highlight w:val="yellow"/>
        </w:rPr>
        <w:t>Inaudible 1:16:24</w:t>
      </w:r>
      <w:r>
        <w:rPr>
          <w:rFonts w:ascii="Arial" w:hAnsi="Arial" w:cs="Arial"/>
          <w:sz w:val="24"/>
          <w:szCs w:val="24"/>
        </w:rPr>
        <w:t>].  I think this is unrelated.</w:t>
      </w:r>
    </w:p>
    <w:p w14:paraId="47112F19"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0235D3B6" w14:textId="6A266CB0"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Are there anything else on this picture?</w:t>
      </w:r>
    </w:p>
    <w:p w14:paraId="17E08146" w14:textId="77777777" w:rsidR="0080758F" w:rsidRDefault="0080758F" w:rsidP="0080758F">
      <w:pPr>
        <w:tabs>
          <w:tab w:val="left" w:pos="720"/>
          <w:tab w:val="left" w:pos="1440"/>
          <w:tab w:val="left" w:pos="2545"/>
        </w:tabs>
        <w:spacing w:after="0" w:line="240" w:lineRule="auto"/>
        <w:ind w:left="1985" w:hanging="1985"/>
        <w:jc w:val="both"/>
        <w:rPr>
          <w:rFonts w:ascii="Arial" w:hAnsi="Arial" w:cs="Arial"/>
          <w:sz w:val="24"/>
          <w:szCs w:val="24"/>
        </w:rPr>
      </w:pPr>
    </w:p>
    <w:p w14:paraId="23327874" w14:textId="444930B8"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w:t>
      </w:r>
      <w:r w:rsidRPr="0080758F">
        <w:rPr>
          <w:rFonts w:ascii="Arial" w:hAnsi="Arial" w:cs="Arial"/>
          <w:sz w:val="24"/>
          <w:szCs w:val="24"/>
          <w:highlight w:val="yellow"/>
        </w:rPr>
        <w:t>Inaudible 1:16:38</w:t>
      </w:r>
      <w:r>
        <w:rPr>
          <w:rFonts w:ascii="Arial" w:hAnsi="Arial" w:cs="Arial"/>
          <w:sz w:val="24"/>
          <w:szCs w:val="24"/>
        </w:rPr>
        <w:t>].</w:t>
      </w:r>
    </w:p>
    <w:p w14:paraId="4A12C9DA"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3C5D3737" w14:textId="7A3998EA"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That’s a picture from her house, maybe.  </w:t>
      </w:r>
    </w:p>
    <w:p w14:paraId="01D21655"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2B9C9112" w14:textId="71D5F5F1"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So those are her boots, I'm pretty sure.  And, yeah, Joan doesn't like this bar.  </w:t>
      </w:r>
      <w:proofErr w:type="gramStart"/>
      <w:r>
        <w:rPr>
          <w:rFonts w:ascii="Arial" w:hAnsi="Arial" w:cs="Arial"/>
          <w:sz w:val="24"/>
          <w:szCs w:val="24"/>
        </w:rPr>
        <w:t>So</w:t>
      </w:r>
      <w:proofErr w:type="gramEnd"/>
      <w:r>
        <w:rPr>
          <w:rFonts w:ascii="Arial" w:hAnsi="Arial" w:cs="Arial"/>
          <w:sz w:val="24"/>
          <w:szCs w:val="24"/>
        </w:rPr>
        <w:t xml:space="preserve"> I'm pretty sure she's [</w:t>
      </w:r>
      <w:r w:rsidRPr="0080758F">
        <w:rPr>
          <w:rFonts w:ascii="Arial" w:hAnsi="Arial" w:cs="Arial"/>
          <w:sz w:val="24"/>
          <w:szCs w:val="24"/>
          <w:highlight w:val="yellow"/>
        </w:rPr>
        <w:t>inaudible 1:17:24</w:t>
      </w:r>
      <w:r>
        <w:rPr>
          <w:rFonts w:ascii="Arial" w:hAnsi="Arial" w:cs="Arial"/>
          <w:sz w:val="24"/>
          <w:szCs w:val="24"/>
        </w:rPr>
        <w:t>].</w:t>
      </w:r>
    </w:p>
    <w:p w14:paraId="78757E33"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56C1F431" w14:textId="740D4E8A"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167A884A"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104C1A1B" w14:textId="5940404F"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But whether, like, who pushed him down the cliff?</w:t>
      </w:r>
    </w:p>
    <w:p w14:paraId="6116A25A"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2F875362" w14:textId="79C40D65"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The bar.</w:t>
      </w:r>
    </w:p>
    <w:p w14:paraId="29461C9E"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6FEF55EB" w14:textId="2A7DF961"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 bar.</w:t>
      </w:r>
    </w:p>
    <w:p w14:paraId="25C9331A"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2972F1E4" w14:textId="51A731CA"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Who did it </w:t>
      </w:r>
      <w:proofErr w:type="spellStart"/>
      <w:r>
        <w:rPr>
          <w:rFonts w:ascii="Arial" w:hAnsi="Arial" w:cs="Arial"/>
          <w:sz w:val="24"/>
          <w:szCs w:val="24"/>
        </w:rPr>
        <w:t>belong</w:t>
      </w:r>
      <w:proofErr w:type="spellEnd"/>
      <w:r>
        <w:rPr>
          <w:rFonts w:ascii="Arial" w:hAnsi="Arial" w:cs="Arial"/>
          <w:sz w:val="24"/>
          <w:szCs w:val="24"/>
        </w:rPr>
        <w:t xml:space="preserve"> before?</w:t>
      </w:r>
    </w:p>
    <w:p w14:paraId="7E3BB0CD"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75D23ED5" w14:textId="404D99CA"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doesn't say.</w:t>
      </w:r>
    </w:p>
    <w:p w14:paraId="4BE2FB68"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1D02AE35" w14:textId="7B29BC44"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so why does she hate the bar so much?</w:t>
      </w:r>
    </w:p>
    <w:p w14:paraId="2B1EA419"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3C4652C7" w14:textId="398F783F"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t>
      </w:r>
      <w:r w:rsidRPr="0080758F">
        <w:rPr>
          <w:rFonts w:ascii="Arial" w:hAnsi="Arial" w:cs="Arial"/>
          <w:sz w:val="24"/>
          <w:szCs w:val="24"/>
          <w:highlight w:val="yellow"/>
        </w:rPr>
        <w:t>Inaudible 1:17:58</w:t>
      </w:r>
      <w:r>
        <w:rPr>
          <w:rFonts w:ascii="Arial" w:hAnsi="Arial" w:cs="Arial"/>
          <w:sz w:val="24"/>
          <w:szCs w:val="24"/>
        </w:rPr>
        <w:t>].  But if you look at this W…</w:t>
      </w:r>
    </w:p>
    <w:p w14:paraId="66276EFE"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04CF39D4" w14:textId="674CA903"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it's the same.</w:t>
      </w:r>
    </w:p>
    <w:p w14:paraId="38560EAE"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720657E6" w14:textId="5D931618"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it's the same.</w:t>
      </w:r>
    </w:p>
    <w:p w14:paraId="5C79BBD5"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2269F54A" w14:textId="1CE592C9"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And D is the same.  </w:t>
      </w:r>
    </w:p>
    <w:p w14:paraId="717BF371"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4EA23EF3" w14:textId="06C256F4"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Maybe it's her.</w:t>
      </w:r>
    </w:p>
    <w:p w14:paraId="3FE5D644"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63246605" w14:textId="1B34B569"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So, this warning, this note was made up out of those letters.</w:t>
      </w:r>
    </w:p>
    <w:p w14:paraId="013D6FAD"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2D437318" w14:textId="55C0E5FF"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And she did [</w:t>
      </w:r>
      <w:r w:rsidRPr="0080758F">
        <w:rPr>
          <w:rFonts w:ascii="Arial" w:hAnsi="Arial" w:cs="Arial"/>
          <w:sz w:val="24"/>
          <w:szCs w:val="24"/>
          <w:highlight w:val="yellow"/>
        </w:rPr>
        <w:t>inaudible 1:18:19</w:t>
      </w:r>
      <w:r>
        <w:rPr>
          <w:rFonts w:ascii="Arial" w:hAnsi="Arial" w:cs="Arial"/>
          <w:sz w:val="24"/>
          <w:szCs w:val="24"/>
        </w:rPr>
        <w:t>].  Hmm.</w:t>
      </w:r>
    </w:p>
    <w:p w14:paraId="2CC9B1E1"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00C5BD2E" w14:textId="169770D7"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she's not happy with the bar being there.</w:t>
      </w:r>
    </w:p>
    <w:p w14:paraId="40634F80"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04D485D4" w14:textId="412B6B9B"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w:t>
      </w:r>
    </w:p>
    <w:p w14:paraId="62B42E06"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530597F3" w14:textId="2316DC52"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we don't have any evidence that she was out, unless she borrowed the car from somebody.</w:t>
      </w:r>
    </w:p>
    <w:p w14:paraId="3B091C83"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3FCB3AF6" w14:textId="20FBCC10"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Borrowed the car from somebody.</w:t>
      </w:r>
    </w:p>
    <w:p w14:paraId="312B14EC"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74347870" w14:textId="3B3F347B"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You know, like from Chris.</w:t>
      </w:r>
    </w:p>
    <w:p w14:paraId="1434C23A"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2CB6316D" w14:textId="78C45A5F"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From Chris?</w:t>
      </w:r>
    </w:p>
    <w:p w14:paraId="6C9A7F59"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6F2055A0" w14:textId="102F9842"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Yes.  She has motive, but so does Cherie.  </w:t>
      </w:r>
    </w:p>
    <w:p w14:paraId="108981D4"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54D182DB" w14:textId="68EE3B45"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so does Cherie.  </w:t>
      </w:r>
    </w:p>
    <w:p w14:paraId="2E3A6EBD"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13D65B27" w14:textId="2534F9FF"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Carmen had an opportunity to kill him, I think.  No, actually, Donna had the opportunity, because remember, she was the last one to…</w:t>
      </w:r>
    </w:p>
    <w:p w14:paraId="25F4DEFC"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32323579" w14:textId="18CB2394"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yes.  And leaves a fire.</w:t>
      </w:r>
    </w:p>
    <w:p w14:paraId="34183631"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020353DB" w14:textId="252CFB2A"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And that picture of the devil, when was it, three…?</w:t>
      </w:r>
    </w:p>
    <w:p w14:paraId="6F1B232E"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44D4EF72" w14:textId="2E0FE936"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It's 3.33, so it's </w:t>
      </w:r>
      <w:r w:rsidR="008C5A5B">
        <w:rPr>
          <w:rFonts w:ascii="Arial" w:hAnsi="Arial" w:cs="Arial"/>
          <w:sz w:val="24"/>
          <w:szCs w:val="24"/>
        </w:rPr>
        <w:t>between</w:t>
      </w:r>
      <w:r>
        <w:rPr>
          <w:rFonts w:ascii="Arial" w:hAnsi="Arial" w:cs="Arial"/>
          <w:sz w:val="24"/>
          <w:szCs w:val="24"/>
        </w:rPr>
        <w:t xml:space="preserve"> the 3.29 and 4.29 timeframe.</w:t>
      </w:r>
    </w:p>
    <w:p w14:paraId="08B25EA8"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3C639D19" w14:textId="56949938"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And that’s ten minutes remaining.</w:t>
      </w:r>
    </w:p>
    <w:p w14:paraId="70193E50"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081A5D70" w14:textId="075EDD55"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So, what will we decide?  What do you think?</w:t>
      </w:r>
    </w:p>
    <w:p w14:paraId="6FADE8F4"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7F9BD3AA" w14:textId="49992B00"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 don't know.  I'm almost </w:t>
      </w:r>
      <w:r w:rsidR="008C5A5B">
        <w:rPr>
          <w:rFonts w:ascii="Arial" w:hAnsi="Arial" w:cs="Arial"/>
          <w:sz w:val="24"/>
          <w:szCs w:val="24"/>
        </w:rPr>
        <w:t>certain</w:t>
      </w:r>
      <w:r>
        <w:rPr>
          <w:rFonts w:ascii="Arial" w:hAnsi="Arial" w:cs="Arial"/>
          <w:sz w:val="24"/>
          <w:szCs w:val="24"/>
        </w:rPr>
        <w:t xml:space="preserve"> that Joan Campbell is the one who is in that devil’s costume, but I don't think she's the one who pushed Nick down.  </w:t>
      </w:r>
    </w:p>
    <w:p w14:paraId="597CB214"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6AE46E45" w14:textId="1B98C0DF"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 don't think, as well.  </w:t>
      </w:r>
    </w:p>
    <w:p w14:paraId="073F0DD7" w14:textId="77777777" w:rsidR="0080758F" w:rsidRDefault="0080758F" w:rsidP="0080758F">
      <w:pPr>
        <w:tabs>
          <w:tab w:val="left" w:pos="2545"/>
        </w:tabs>
        <w:spacing w:after="0" w:line="240" w:lineRule="auto"/>
        <w:ind w:left="1985" w:hanging="1985"/>
        <w:jc w:val="both"/>
        <w:rPr>
          <w:rFonts w:ascii="Arial" w:hAnsi="Arial" w:cs="Arial"/>
          <w:sz w:val="24"/>
          <w:szCs w:val="24"/>
        </w:rPr>
      </w:pPr>
    </w:p>
    <w:p w14:paraId="15BB7671" w14:textId="4B3D7433" w:rsidR="0080758F" w:rsidRDefault="0080758F"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r>
      <w:r w:rsidR="001D0E18">
        <w:rPr>
          <w:rFonts w:ascii="Arial" w:hAnsi="Arial" w:cs="Arial"/>
          <w:sz w:val="24"/>
          <w:szCs w:val="24"/>
        </w:rPr>
        <w:t xml:space="preserve">A </w:t>
      </w:r>
      <w:r>
        <w:rPr>
          <w:rFonts w:ascii="Arial" w:hAnsi="Arial" w:cs="Arial"/>
          <w:sz w:val="24"/>
          <w:szCs w:val="24"/>
        </w:rPr>
        <w:t xml:space="preserve">possible </w:t>
      </w:r>
      <w:r w:rsidR="008C5A5B">
        <w:rPr>
          <w:rFonts w:ascii="Arial" w:hAnsi="Arial" w:cs="Arial"/>
          <w:sz w:val="24"/>
          <w:szCs w:val="24"/>
        </w:rPr>
        <w:t>motive</w:t>
      </w:r>
      <w:r>
        <w:rPr>
          <w:rFonts w:ascii="Arial" w:hAnsi="Arial" w:cs="Arial"/>
          <w:sz w:val="24"/>
          <w:szCs w:val="24"/>
        </w:rPr>
        <w:t>, but it's not quite strong enough.  Because she's been doing other thing</w:t>
      </w:r>
      <w:r w:rsidR="00C140D3">
        <w:rPr>
          <w:rFonts w:ascii="Arial" w:hAnsi="Arial" w:cs="Arial"/>
          <w:sz w:val="24"/>
          <w:szCs w:val="24"/>
        </w:rPr>
        <w:t>s, having a truce.</w:t>
      </w:r>
    </w:p>
    <w:p w14:paraId="2780C11B" w14:textId="77777777" w:rsidR="00C140D3" w:rsidRDefault="00C140D3" w:rsidP="0080758F">
      <w:pPr>
        <w:tabs>
          <w:tab w:val="left" w:pos="2545"/>
        </w:tabs>
        <w:spacing w:after="0" w:line="240" w:lineRule="auto"/>
        <w:ind w:left="1985" w:hanging="1985"/>
        <w:jc w:val="both"/>
        <w:rPr>
          <w:rFonts w:ascii="Arial" w:hAnsi="Arial" w:cs="Arial"/>
          <w:sz w:val="24"/>
          <w:szCs w:val="24"/>
        </w:rPr>
      </w:pPr>
    </w:p>
    <w:p w14:paraId="7F777E8A" w14:textId="257F4057" w:rsidR="00C140D3" w:rsidRDefault="00C140D3"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So, the strongest, like the biggest out of the women is Donna.  </w:t>
      </w:r>
    </w:p>
    <w:p w14:paraId="6E15E172" w14:textId="77777777" w:rsidR="00C140D3" w:rsidRDefault="00C140D3" w:rsidP="0080758F">
      <w:pPr>
        <w:tabs>
          <w:tab w:val="left" w:pos="2545"/>
        </w:tabs>
        <w:spacing w:after="0" w:line="240" w:lineRule="auto"/>
        <w:ind w:left="1985" w:hanging="1985"/>
        <w:jc w:val="both"/>
        <w:rPr>
          <w:rFonts w:ascii="Arial" w:hAnsi="Arial" w:cs="Arial"/>
          <w:sz w:val="24"/>
          <w:szCs w:val="24"/>
        </w:rPr>
      </w:pPr>
    </w:p>
    <w:p w14:paraId="6038D7A1" w14:textId="350D7BB9" w:rsidR="00C140D3" w:rsidRDefault="00C140D3"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Donna Goddard.</w:t>
      </w:r>
    </w:p>
    <w:p w14:paraId="5B3423DF" w14:textId="77777777" w:rsidR="00C140D3" w:rsidRDefault="00C140D3" w:rsidP="0080758F">
      <w:pPr>
        <w:tabs>
          <w:tab w:val="left" w:pos="2545"/>
        </w:tabs>
        <w:spacing w:after="0" w:line="240" w:lineRule="auto"/>
        <w:ind w:left="1985" w:hanging="1985"/>
        <w:jc w:val="both"/>
        <w:rPr>
          <w:rFonts w:ascii="Arial" w:hAnsi="Arial" w:cs="Arial"/>
          <w:sz w:val="24"/>
          <w:szCs w:val="24"/>
        </w:rPr>
      </w:pPr>
    </w:p>
    <w:p w14:paraId="122DB11A" w14:textId="55D5D616" w:rsidR="00C140D3" w:rsidRDefault="00C140D3"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Uh-huh. </w:t>
      </w:r>
    </w:p>
    <w:p w14:paraId="45BE3948" w14:textId="77777777" w:rsidR="00C140D3" w:rsidRDefault="00C140D3" w:rsidP="0080758F">
      <w:pPr>
        <w:tabs>
          <w:tab w:val="left" w:pos="2545"/>
        </w:tabs>
        <w:spacing w:after="0" w:line="240" w:lineRule="auto"/>
        <w:ind w:left="1985" w:hanging="1985"/>
        <w:jc w:val="both"/>
        <w:rPr>
          <w:rFonts w:ascii="Arial" w:hAnsi="Arial" w:cs="Arial"/>
          <w:sz w:val="24"/>
          <w:szCs w:val="24"/>
        </w:rPr>
      </w:pPr>
    </w:p>
    <w:p w14:paraId="2CFDF0BC" w14:textId="515F8FFB" w:rsidR="00C140D3" w:rsidRDefault="00C140D3"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Favourite regular.  Oh [</w:t>
      </w:r>
      <w:r w:rsidRPr="00C140D3">
        <w:rPr>
          <w:rFonts w:ascii="Arial" w:hAnsi="Arial" w:cs="Arial"/>
          <w:sz w:val="24"/>
          <w:szCs w:val="24"/>
          <w:highlight w:val="yellow"/>
        </w:rPr>
        <w:t>inaudible 1:20:59</w:t>
      </w:r>
      <w:r>
        <w:rPr>
          <w:rFonts w:ascii="Arial" w:hAnsi="Arial" w:cs="Arial"/>
          <w:sz w:val="24"/>
          <w:szCs w:val="24"/>
        </w:rPr>
        <w:t>].</w:t>
      </w:r>
    </w:p>
    <w:p w14:paraId="1C50D239" w14:textId="77777777" w:rsidR="00C140D3" w:rsidRDefault="00C140D3" w:rsidP="0080758F">
      <w:pPr>
        <w:tabs>
          <w:tab w:val="left" w:pos="2545"/>
        </w:tabs>
        <w:spacing w:after="0" w:line="240" w:lineRule="auto"/>
        <w:ind w:left="1985" w:hanging="1985"/>
        <w:jc w:val="both"/>
        <w:rPr>
          <w:rFonts w:ascii="Arial" w:hAnsi="Arial" w:cs="Arial"/>
          <w:sz w:val="24"/>
          <w:szCs w:val="24"/>
        </w:rPr>
      </w:pPr>
    </w:p>
    <w:p w14:paraId="313B79AF" w14:textId="197A323F" w:rsidR="00C140D3" w:rsidRDefault="00C140D3" w:rsidP="0080758F">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w:t>
      </w:r>
      <w:r w:rsidRPr="00C140D3">
        <w:rPr>
          <w:rFonts w:ascii="Arial" w:hAnsi="Arial" w:cs="Arial"/>
          <w:sz w:val="24"/>
          <w:szCs w:val="24"/>
          <w:highlight w:val="yellow"/>
        </w:rPr>
        <w:t>inaudible 1:21:09</w:t>
      </w:r>
      <w:r>
        <w:rPr>
          <w:rFonts w:ascii="Arial" w:hAnsi="Arial" w:cs="Arial"/>
          <w:sz w:val="24"/>
          <w:szCs w:val="24"/>
        </w:rPr>
        <w:t>].  She's also in Brown County Hiking Club.</w:t>
      </w:r>
    </w:p>
    <w:p w14:paraId="41F74759" w14:textId="77777777" w:rsidR="00C140D3" w:rsidRDefault="00C140D3" w:rsidP="0080758F">
      <w:pPr>
        <w:tabs>
          <w:tab w:val="left" w:pos="2545"/>
        </w:tabs>
        <w:spacing w:after="0" w:line="240" w:lineRule="auto"/>
        <w:ind w:left="1985" w:hanging="1985"/>
        <w:jc w:val="both"/>
        <w:rPr>
          <w:rFonts w:ascii="Arial" w:hAnsi="Arial" w:cs="Arial"/>
          <w:sz w:val="24"/>
          <w:szCs w:val="24"/>
        </w:rPr>
      </w:pPr>
    </w:p>
    <w:p w14:paraId="25C56EAE" w14:textId="4B2EA9F3"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It seems like everyone was in the hiking club.  Hmm.</w:t>
      </w:r>
    </w:p>
    <w:p w14:paraId="5C5A225F"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8A8F51C" w14:textId="6E792C47"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Left a note on her menu, and a matchbox on the counter for Nick, but he never got the chance to see it.</w:t>
      </w:r>
    </w:p>
    <w:p w14:paraId="776D7B7D"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09F27232" w14:textId="6F0A05C9"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Where does it say that?</w:t>
      </w:r>
    </w:p>
    <w:p w14:paraId="2F2AD4FE"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5A321117" w14:textId="3CD7CCDB"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Here.  I left a note on a menu.  Maybe this is the note.</w:t>
      </w:r>
    </w:p>
    <w:p w14:paraId="0EE6914C"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216650A2" w14:textId="4FC040D7"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That must be the note.</w:t>
      </w:r>
    </w:p>
    <w:p w14:paraId="77AD4991"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A24FA73" w14:textId="77048335"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w:t>
      </w:r>
    </w:p>
    <w:p w14:paraId="0F0D017F"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56C1B7CD" w14:textId="7176D835"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Wednesday, Devil’s Well, about 11p.m…</w:t>
      </w:r>
    </w:p>
    <w:p w14:paraId="7ACCB4C4"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1C6610E0" w14:textId="3114A527"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it didn’t happen…</w:t>
      </w:r>
    </w:p>
    <w:p w14:paraId="17928930"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4FE41945" w14:textId="4483ABB1"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 need to talk.</w:t>
      </w:r>
    </w:p>
    <w:p w14:paraId="672EEF04"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9C3D821" w14:textId="78787516"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 xml:space="preserve">…but it didn’t happen because he was killed on </w:t>
      </w:r>
      <w:r w:rsidR="008C5A5B">
        <w:rPr>
          <w:rFonts w:ascii="Arial" w:hAnsi="Arial" w:cs="Arial"/>
          <w:sz w:val="24"/>
          <w:szCs w:val="24"/>
        </w:rPr>
        <w:t>Saturday</w:t>
      </w:r>
      <w:r>
        <w:rPr>
          <w:rFonts w:ascii="Arial" w:hAnsi="Arial" w:cs="Arial"/>
          <w:sz w:val="24"/>
          <w:szCs w:val="24"/>
        </w:rPr>
        <w:t>, we said.</w:t>
      </w:r>
    </w:p>
    <w:p w14:paraId="6732B39B"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55716316" w14:textId="34C832C5"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And she was the one who was speeding at three something, no, not speeding, the tail lights out.  She's been trying to be discreet.  So, she was really anxious afterwards.  </w:t>
      </w:r>
    </w:p>
    <w:p w14:paraId="4BDD18AF"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6DE0548" w14:textId="5817914A"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If only I'd been faster, maybe I could have made a difference. </w:t>
      </w:r>
    </w:p>
    <w:p w14:paraId="4213BC57"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0505DD1F" w14:textId="2243D468"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Okay.</w:t>
      </w:r>
    </w:p>
    <w:p w14:paraId="4FE71867"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B4E30C3" w14:textId="51BD852C"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Maybe she was wanting to save him.</w:t>
      </w:r>
    </w:p>
    <w:p w14:paraId="2B1766C3"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A9DE95A" w14:textId="7F94DEE4"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Oh, we've got people’s heights here, in this column.</w:t>
      </w:r>
    </w:p>
    <w:p w14:paraId="113E380D"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5F7022DA" w14:textId="1765CB76"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 so we, oh look, somebody…</w:t>
      </w:r>
    </w:p>
    <w:p w14:paraId="73F0ADD3"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4AA5CC0" w14:textId="3EE510B5"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Six </w:t>
      </w:r>
      <w:proofErr w:type="gramStart"/>
      <w:r>
        <w:rPr>
          <w:rFonts w:ascii="Arial" w:hAnsi="Arial" w:cs="Arial"/>
          <w:sz w:val="24"/>
          <w:szCs w:val="24"/>
        </w:rPr>
        <w:t>foot</w:t>
      </w:r>
      <w:proofErr w:type="gramEnd"/>
      <w:r>
        <w:rPr>
          <w:rFonts w:ascii="Arial" w:hAnsi="Arial" w:cs="Arial"/>
          <w:sz w:val="24"/>
          <w:szCs w:val="24"/>
        </w:rPr>
        <w:t>, just under six foot.</w:t>
      </w:r>
    </w:p>
    <w:p w14:paraId="58006A1A"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C4CBA76" w14:textId="102EDCD8"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…just under six foot.  </w:t>
      </w:r>
    </w:p>
    <w:p w14:paraId="1CB19A10"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3AC1184B" w14:textId="0D442B4F"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Wow, interesting.</w:t>
      </w:r>
    </w:p>
    <w:p w14:paraId="6CC0FDDE"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90245C5" w14:textId="3DB29FFB"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 very interesting.  But again, see, there is like a lot of reflection.</w:t>
      </w:r>
    </w:p>
    <w:p w14:paraId="6B0AF139"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0DE7322A" w14:textId="36EE5B43"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w:t>
      </w:r>
    </w:p>
    <w:p w14:paraId="56158E74"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65AF5079" w14:textId="58D9C6DA"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what's our final decision?</w:t>
      </w:r>
    </w:p>
    <w:p w14:paraId="049C029D"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1FFA2CFE" w14:textId="7E93078B"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But Chris was also going around giving people tickets.</w:t>
      </w:r>
    </w:p>
    <w:p w14:paraId="241A7577"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2E6D1EB0" w14:textId="0CE36532"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think it could be Chris, actually.  Because it could be him…</w:t>
      </w:r>
    </w:p>
    <w:p w14:paraId="4D3E0F58"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77951BE" w14:textId="5CDD3C34"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Somebody was borrowing his car.</w:t>
      </w:r>
    </w:p>
    <w:p w14:paraId="04DB294A"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3149749E" w14:textId="086D5CA2"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 it was Donna Goddard’s car that was borrowed.  She drives a silver Lincoln.  And he could be the mysterious C. And as a police officer, he should be good with coding, decoding, and stuff like that.</w:t>
      </w:r>
    </w:p>
    <w:p w14:paraId="74564BB6"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1253BD0" w14:textId="177DDAB3"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the coding.  </w:t>
      </w:r>
    </w:p>
    <w:p w14:paraId="58C8B708"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719C9E1" w14:textId="08E5F8CE"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But what is his motive, do you think Cherie and him had an affair?</w:t>
      </w:r>
    </w:p>
    <w:p w14:paraId="3D57BB36"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FAA8E9B" w14:textId="0B1E5577"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 think so, I think that’s the </w:t>
      </w:r>
      <w:r w:rsidR="008C5A5B">
        <w:rPr>
          <w:rFonts w:ascii="Arial" w:hAnsi="Arial" w:cs="Arial"/>
          <w:sz w:val="24"/>
          <w:szCs w:val="24"/>
        </w:rPr>
        <w:t>suggestion</w:t>
      </w:r>
      <w:r>
        <w:rPr>
          <w:rFonts w:ascii="Arial" w:hAnsi="Arial" w:cs="Arial"/>
          <w:sz w:val="24"/>
          <w:szCs w:val="24"/>
        </w:rPr>
        <w:t xml:space="preserve"> from all of these notes, then, and things.</w:t>
      </w:r>
    </w:p>
    <w:p w14:paraId="29D7CB2C"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726461F0" w14:textId="75062F57"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Or do you think Donna and Chris had an affair, but then why did he want to kill Nick, if he had an affair with Donna, who is…</w:t>
      </w:r>
    </w:p>
    <w:p w14:paraId="55A19637" w14:textId="77777777" w:rsidR="00C140D3" w:rsidRDefault="00C140D3" w:rsidP="00C140D3">
      <w:pPr>
        <w:tabs>
          <w:tab w:val="left" w:pos="2545"/>
        </w:tabs>
        <w:spacing w:after="0" w:line="240" w:lineRule="auto"/>
        <w:ind w:left="1985" w:hanging="1985"/>
        <w:jc w:val="both"/>
        <w:rPr>
          <w:rFonts w:ascii="Arial" w:hAnsi="Arial" w:cs="Arial"/>
          <w:sz w:val="24"/>
          <w:szCs w:val="24"/>
        </w:rPr>
      </w:pPr>
    </w:p>
    <w:p w14:paraId="08FB5B81" w14:textId="7547D436" w:rsidR="00C140D3" w:rsidRDefault="00C140D3"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44:</w:t>
      </w:r>
      <w:r>
        <w:rPr>
          <w:rFonts w:ascii="Arial" w:hAnsi="Arial" w:cs="Arial"/>
          <w:sz w:val="24"/>
          <w:szCs w:val="24"/>
        </w:rPr>
        <w:tab/>
        <w:t xml:space="preserve">No, I'm pretty sure it's Chris and Cherie.  And his boots, or whoever is wearing his boots, also had the same </w:t>
      </w:r>
      <w:r w:rsidR="00426455">
        <w:rPr>
          <w:rFonts w:ascii="Arial" w:hAnsi="Arial" w:cs="Arial"/>
          <w:sz w:val="24"/>
          <w:szCs w:val="24"/>
        </w:rPr>
        <w:t xml:space="preserve">spot, like, at least multiple times.  </w:t>
      </w:r>
    </w:p>
    <w:p w14:paraId="5BFB1B1B"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31BA3D59" w14:textId="18A94A90"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Okay.  And there </w:t>
      </w:r>
      <w:proofErr w:type="gramStart"/>
      <w:r>
        <w:rPr>
          <w:rFonts w:ascii="Arial" w:hAnsi="Arial" w:cs="Arial"/>
          <w:sz w:val="24"/>
          <w:szCs w:val="24"/>
        </w:rPr>
        <w:t>was</w:t>
      </w:r>
      <w:proofErr w:type="gramEnd"/>
      <w:r>
        <w:rPr>
          <w:rFonts w:ascii="Arial" w:hAnsi="Arial" w:cs="Arial"/>
          <w:sz w:val="24"/>
          <w:szCs w:val="24"/>
        </w:rPr>
        <w:t xml:space="preserve"> firings in the forest.  Out of all the suspects, only Chris who could have had access to the gun.</w:t>
      </w:r>
    </w:p>
    <w:p w14:paraId="1AC1A70D"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30113B50" w14:textId="39482044"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w:t>
      </w:r>
      <w:proofErr w:type="gramStart"/>
      <w:r>
        <w:rPr>
          <w:rFonts w:ascii="Arial" w:hAnsi="Arial" w:cs="Arial"/>
          <w:sz w:val="24"/>
          <w:szCs w:val="24"/>
        </w:rPr>
        <w:t>Well</w:t>
      </w:r>
      <w:proofErr w:type="gramEnd"/>
      <w:r>
        <w:rPr>
          <w:rFonts w:ascii="Arial" w:hAnsi="Arial" w:cs="Arial"/>
          <w:sz w:val="24"/>
          <w:szCs w:val="24"/>
        </w:rPr>
        <w:t xml:space="preserve"> I don't think it's a gun, necessarily.  But the matchbox…</w:t>
      </w:r>
    </w:p>
    <w:p w14:paraId="746BE8A0"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1F5D8593" w14:textId="327D22A5"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think it was a gun in the forest…oh, sorry.</w:t>
      </w:r>
    </w:p>
    <w:p w14:paraId="6D620154"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3AE3718A" w14:textId="111E8373"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You've got five minutes remaining.</w:t>
      </w:r>
    </w:p>
    <w:p w14:paraId="1A0569D5"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5FF43F33" w14:textId="4EC51065"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Okay, three fires.  </w:t>
      </w:r>
    </w:p>
    <w:p w14:paraId="62AD3E86"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7D9B53F3" w14:textId="2942A1B6"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Someone borrowed his car.  Maybe someone borrowed his boots as well.  But if that is true…</w:t>
      </w:r>
    </w:p>
    <w:p w14:paraId="1F6FF880"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1678CC18" w14:textId="409C53C8"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if he borrowed the car, and his boots were definitely at the crime scene.</w:t>
      </w:r>
    </w:p>
    <w:p w14:paraId="62E1B135"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5CDCFD25" w14:textId="6721EC92"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Yes.  Cherie?  </w:t>
      </w:r>
    </w:p>
    <w:p w14:paraId="3D22E3E7"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258EDFD7" w14:textId="474A0447"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By why would she borrow Donna Goddard’s car?</w:t>
      </w:r>
    </w:p>
    <w:p w14:paraId="0B776C91"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53E3DAC5" w14:textId="5093876A"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 so if she's using Donna Goddard’s car, because it could just be Donna Goddard’s car.  But she said she wanted to talk to Nick.</w:t>
      </w:r>
    </w:p>
    <w:p w14:paraId="1F4E9A61"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0201CCC9" w14:textId="77A1E444"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Maybe she knew something about Chris and Cherie.</w:t>
      </w:r>
    </w:p>
    <w:p w14:paraId="71DBC705"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163DDC39" w14:textId="65DBDFE4"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or she knows something about the bar.  </w:t>
      </w:r>
      <w:proofErr w:type="gramStart"/>
      <w:r>
        <w:rPr>
          <w:rFonts w:ascii="Arial" w:hAnsi="Arial" w:cs="Arial"/>
          <w:sz w:val="24"/>
          <w:szCs w:val="24"/>
        </w:rPr>
        <w:t>So</w:t>
      </w:r>
      <w:proofErr w:type="gramEnd"/>
      <w:r>
        <w:rPr>
          <w:rFonts w:ascii="Arial" w:hAnsi="Arial" w:cs="Arial"/>
          <w:sz w:val="24"/>
          <w:szCs w:val="24"/>
        </w:rPr>
        <w:t xml:space="preserve"> I don't think it would be Donna who would kill Nick.</w:t>
      </w:r>
    </w:p>
    <w:p w14:paraId="2964BFC1"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0A9CD9A6" w14:textId="57A6F838"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No, I agree with you on that.  Joan? </w:t>
      </w:r>
    </w:p>
    <w:p w14:paraId="3A71E0C1"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3EEC9B46" w14:textId="283838C5"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She's just crazy.</w:t>
      </w:r>
    </w:p>
    <w:p w14:paraId="20C38635"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100AFAC1" w14:textId="7E03E952" w:rsidR="00426455" w:rsidRDefault="00426455" w:rsidP="00C140D3">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Eccentric, yeah, but not a killer.</w:t>
      </w:r>
    </w:p>
    <w:p w14:paraId="5F7A7627" w14:textId="77777777" w:rsidR="00426455" w:rsidRDefault="00426455" w:rsidP="00C140D3">
      <w:pPr>
        <w:tabs>
          <w:tab w:val="left" w:pos="2545"/>
        </w:tabs>
        <w:spacing w:after="0" w:line="240" w:lineRule="auto"/>
        <w:ind w:left="1985" w:hanging="1985"/>
        <w:jc w:val="both"/>
        <w:rPr>
          <w:rFonts w:ascii="Arial" w:hAnsi="Arial" w:cs="Arial"/>
          <w:sz w:val="24"/>
          <w:szCs w:val="24"/>
        </w:rPr>
      </w:pPr>
    </w:p>
    <w:p w14:paraId="520E4C67" w14:textId="560D4C35"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And she was with this other person who came to this </w:t>
      </w:r>
      <w:proofErr w:type="gramStart"/>
      <w:r>
        <w:rPr>
          <w:rFonts w:ascii="Arial" w:hAnsi="Arial" w:cs="Arial"/>
          <w:sz w:val="24"/>
          <w:szCs w:val="24"/>
        </w:rPr>
        <w:t>all night</w:t>
      </w:r>
      <w:proofErr w:type="gramEnd"/>
      <w:r>
        <w:rPr>
          <w:rFonts w:ascii="Arial" w:hAnsi="Arial" w:cs="Arial"/>
          <w:sz w:val="24"/>
          <w:szCs w:val="24"/>
        </w:rPr>
        <w:t xml:space="preserve"> thing.</w:t>
      </w:r>
    </w:p>
    <w:p w14:paraId="20CACD2C"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3D2C6E21" w14:textId="73B4C141"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 yes, she was too busy with her [</w:t>
      </w:r>
      <w:r w:rsidRPr="00426455">
        <w:rPr>
          <w:rFonts w:ascii="Arial" w:hAnsi="Arial" w:cs="Arial"/>
          <w:sz w:val="24"/>
          <w:szCs w:val="24"/>
          <w:highlight w:val="yellow"/>
        </w:rPr>
        <w:t>inaudible 1:26:39</w:t>
      </w:r>
      <w:r>
        <w:rPr>
          <w:rFonts w:ascii="Arial" w:hAnsi="Arial" w:cs="Arial"/>
          <w:sz w:val="24"/>
          <w:szCs w:val="24"/>
        </w:rPr>
        <w:t>].</w:t>
      </w:r>
    </w:p>
    <w:p w14:paraId="1AB1EF06"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1941ABB4" w14:textId="2E393159"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Dead foxes.</w:t>
      </w:r>
    </w:p>
    <w:p w14:paraId="66EB73C3"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3BC2C304" w14:textId="66B7893D"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Yeah.  So, Chris and Cherie?</w:t>
      </w:r>
    </w:p>
    <w:p w14:paraId="155F0D42"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75337595" w14:textId="66BC5146"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They’ve both got the motive to get rid of Nick, and…</w:t>
      </w:r>
    </w:p>
    <w:p w14:paraId="0C8E60F0"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4D1B548B" w14:textId="51B8EDA5"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Participant 45:</w:t>
      </w:r>
      <w:r>
        <w:rPr>
          <w:rFonts w:ascii="Arial" w:hAnsi="Arial" w:cs="Arial"/>
          <w:sz w:val="24"/>
          <w:szCs w:val="24"/>
        </w:rPr>
        <w:tab/>
        <w:t>And over the pub.</w:t>
      </w:r>
    </w:p>
    <w:p w14:paraId="119751C5"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32EFABBF" w14:textId="770D976E"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…the person who's using the code would probably be Cherie, then.</w:t>
      </w:r>
    </w:p>
    <w:p w14:paraId="7F0A4701"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2EEAD1F1" w14:textId="295D8081"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I think Chris, actually, I don't think Cherie would be doing it.</w:t>
      </w:r>
    </w:p>
    <w:p w14:paraId="3DB00B69"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4CA34BE6" w14:textId="71AB85D7"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she just borrowed the car.</w:t>
      </w:r>
    </w:p>
    <w:p w14:paraId="4C5F1145"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3B9C600B" w14:textId="01218920"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it was addressed to Donna, from Chris, I believe.</w:t>
      </w:r>
    </w:p>
    <w:p w14:paraId="66B97FDD"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2E6BADB4" w14:textId="5D43F5BB"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And she says she doesn't want to reopen Old Scratch, so she's not interested in the bar.</w:t>
      </w:r>
    </w:p>
    <w:p w14:paraId="7BBAF829"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7E006A11" w14:textId="3A75FABE"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No, and also in the newspaper it was highlighted that she doesn't feel like reopening, she doesn't want to.  </w:t>
      </w:r>
    </w:p>
    <w:p w14:paraId="21032A4C"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693B358E" w14:textId="04B873C3"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Yeah.  So, it's done, yeah.  Yeah, look what you've done.  Code.  Yeah, when you're cold in the ground who'll be </w:t>
      </w:r>
      <w:proofErr w:type="gramStart"/>
      <w:r>
        <w:rPr>
          <w:rFonts w:ascii="Arial" w:hAnsi="Arial" w:cs="Arial"/>
          <w:sz w:val="24"/>
          <w:szCs w:val="24"/>
        </w:rPr>
        <w:t>sorry</w:t>
      </w:r>
      <w:proofErr w:type="gramEnd"/>
      <w:r>
        <w:rPr>
          <w:rFonts w:ascii="Arial" w:hAnsi="Arial" w:cs="Arial"/>
          <w:sz w:val="24"/>
          <w:szCs w:val="24"/>
        </w:rPr>
        <w:t xml:space="preserve"> you're gone</w:t>
      </w:r>
      <w:r w:rsidR="00B74CAD">
        <w:rPr>
          <w:rFonts w:ascii="Arial" w:hAnsi="Arial" w:cs="Arial"/>
          <w:sz w:val="24"/>
          <w:szCs w:val="24"/>
        </w:rPr>
        <w:t>?</w:t>
      </w:r>
      <w:r>
        <w:rPr>
          <w:rFonts w:ascii="Arial" w:hAnsi="Arial" w:cs="Arial"/>
          <w:sz w:val="24"/>
          <w:szCs w:val="24"/>
        </w:rPr>
        <w:t xml:space="preserve">  You'd think Cherie would be sorry, but if Cherie was the one giving out these notes.</w:t>
      </w:r>
    </w:p>
    <w:p w14:paraId="4B9AE759"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6762E9DB" w14:textId="348788CE"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Actually, she doesn't look like she's sorry.</w:t>
      </w:r>
    </w:p>
    <w:p w14:paraId="649A908F" w14:textId="77777777" w:rsidR="00426455" w:rsidRDefault="00426455" w:rsidP="00426455">
      <w:pPr>
        <w:tabs>
          <w:tab w:val="left" w:pos="2545"/>
        </w:tabs>
        <w:spacing w:after="0" w:line="240" w:lineRule="auto"/>
        <w:ind w:left="1985" w:hanging="1985"/>
        <w:jc w:val="both"/>
        <w:rPr>
          <w:rFonts w:ascii="Arial" w:hAnsi="Arial" w:cs="Arial"/>
          <w:sz w:val="24"/>
          <w:szCs w:val="24"/>
        </w:rPr>
      </w:pPr>
    </w:p>
    <w:p w14:paraId="1C5A326E" w14:textId="047FA947" w:rsidR="00426455" w:rsidRDefault="00426455"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she isn't.  </w:t>
      </w:r>
      <w:r w:rsidR="00FF2F90">
        <w:rPr>
          <w:rFonts w:ascii="Arial" w:hAnsi="Arial" w:cs="Arial"/>
          <w:sz w:val="24"/>
          <w:szCs w:val="24"/>
        </w:rPr>
        <w:t>Which it's probably been Chris.</w:t>
      </w:r>
    </w:p>
    <w:p w14:paraId="45D61342"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628CE118" w14:textId="02091751"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So, when Nick cracked the code, he got killed.</w:t>
      </w:r>
    </w:p>
    <w:p w14:paraId="1B761854"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5BE87C19" w14:textId="7DC8D9B7"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It was that day.  </w:t>
      </w:r>
    </w:p>
    <w:p w14:paraId="6B1064F5"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1F6BCB2F" w14:textId="78235772"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When was this sent, was it also on the 7th?</w:t>
      </w:r>
    </w:p>
    <w:p w14:paraId="3C5BFAEA"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66B0C9D1" w14:textId="0D953E89"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date.</w:t>
      </w:r>
    </w:p>
    <w:p w14:paraId="00B5F5DD"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772EB909" w14:textId="64235DF2"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 date?</w:t>
      </w:r>
    </w:p>
    <w:p w14:paraId="68B5DE00"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7A456D25" w14:textId="0AD156E9"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No date, no.  But it was addressed to Chris.  </w:t>
      </w:r>
    </w:p>
    <w:p w14:paraId="44B75FE3"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257AA728" w14:textId="15DDBABA"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if it was Cherie writing, if they had their own code…</w:t>
      </w:r>
    </w:p>
    <w:p w14:paraId="22630AE5"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0D281B11" w14:textId="60544AB0"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Uh-huh.</w:t>
      </w:r>
    </w:p>
    <w:p w14:paraId="612E6ABE"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4665AD8C" w14:textId="46164E15"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…and she was writing him, once he cracked the code…</w:t>
      </w:r>
    </w:p>
    <w:p w14:paraId="7E46CC44"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0169F7FB" w14:textId="44FB1985"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So, Cherie was using the code.</w:t>
      </w:r>
    </w:p>
    <w:p w14:paraId="02A67778"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47757DF0" w14:textId="58DF5DA1"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…he figured it out that…</w:t>
      </w:r>
    </w:p>
    <w:p w14:paraId="0A8732D5"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7CB921C9" w14:textId="47462F81"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Cherie, or was it Nick knows the code?</w:t>
      </w:r>
    </w:p>
    <w:p w14:paraId="15B699D7"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28A69A6C" w14:textId="77EB53B5"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  Kind of thought this one didn’t make sense, maybe.</w:t>
      </w:r>
    </w:p>
    <w:p w14:paraId="3B84581E"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1ABD9BF7" w14:textId="1F3522D4"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No, but just…</w:t>
      </w:r>
    </w:p>
    <w:p w14:paraId="31BFE5B5"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7C91CF73" w14:textId="51530906"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Have you tried, have you attempted the last one because…</w:t>
      </w:r>
    </w:p>
    <w:p w14:paraId="597FF5AF"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4F8420A4" w14:textId="7B360C17"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Must, something.  But I think it's definitely the same person who is doing the codes, and doing all these threats.  And…</w:t>
      </w:r>
    </w:p>
    <w:p w14:paraId="7B33202C"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30252230" w14:textId="4B532899"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You've got a bit less than a minute to wrap up.</w:t>
      </w:r>
    </w:p>
    <w:p w14:paraId="00159306"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1CD43AC5" w14:textId="432DF4B1" w:rsidR="00FF2F90" w:rsidRDefault="00FF2F90" w:rsidP="00426455">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Okay.</w:t>
      </w:r>
    </w:p>
    <w:p w14:paraId="0677462C" w14:textId="77777777" w:rsidR="00FF2F90" w:rsidRDefault="00FF2F90" w:rsidP="00426455">
      <w:pPr>
        <w:tabs>
          <w:tab w:val="left" w:pos="2545"/>
        </w:tabs>
        <w:spacing w:after="0" w:line="240" w:lineRule="auto"/>
        <w:ind w:left="1985" w:hanging="1985"/>
        <w:jc w:val="both"/>
        <w:rPr>
          <w:rFonts w:ascii="Arial" w:hAnsi="Arial" w:cs="Arial"/>
          <w:sz w:val="24"/>
          <w:szCs w:val="24"/>
        </w:rPr>
      </w:pPr>
    </w:p>
    <w:p w14:paraId="2D5256C8" w14:textId="4DA8AB8B"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 xml:space="preserve">And Cherie was at the pub, and Joan was talking about the pub, and interlopers.  But this doesn't mean </w:t>
      </w:r>
      <w:proofErr w:type="gramStart"/>
      <w:r>
        <w:rPr>
          <w:rFonts w:ascii="Arial" w:hAnsi="Arial" w:cs="Arial"/>
          <w:sz w:val="24"/>
          <w:szCs w:val="24"/>
        </w:rPr>
        <w:t>it's</w:t>
      </w:r>
      <w:proofErr w:type="gramEnd"/>
      <w:r>
        <w:rPr>
          <w:rFonts w:ascii="Arial" w:hAnsi="Arial" w:cs="Arial"/>
          <w:sz w:val="24"/>
          <w:szCs w:val="24"/>
        </w:rPr>
        <w:t xml:space="preserve"> Joan, because someone just cut this poster up…</w:t>
      </w:r>
    </w:p>
    <w:p w14:paraId="0ADA0DCA"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0DB7BE7C" w14:textId="62B7143F"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Yes.</w:t>
      </w:r>
    </w:p>
    <w:p w14:paraId="5ACE4F93"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335CAA57" w14:textId="5052AE51"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…and tried to frame Joan.</w:t>
      </w:r>
    </w:p>
    <w:p w14:paraId="15395377"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68D4EC1C" w14:textId="3E42F7CE"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Maybe, yeah, </w:t>
      </w:r>
      <w:r w:rsidR="008C5A5B">
        <w:rPr>
          <w:rFonts w:ascii="Arial" w:hAnsi="Arial" w:cs="Arial"/>
          <w:sz w:val="24"/>
          <w:szCs w:val="24"/>
        </w:rPr>
        <w:t>somebody</w:t>
      </w:r>
      <w:r>
        <w:rPr>
          <w:rFonts w:ascii="Arial" w:hAnsi="Arial" w:cs="Arial"/>
          <w:sz w:val="24"/>
          <w:szCs w:val="24"/>
        </w:rPr>
        <w:t xml:space="preserve"> wanted to </w:t>
      </w:r>
      <w:r w:rsidR="008C5A5B">
        <w:rPr>
          <w:rFonts w:ascii="Arial" w:hAnsi="Arial" w:cs="Arial"/>
          <w:sz w:val="24"/>
          <w:szCs w:val="24"/>
        </w:rPr>
        <w:t>frame</w:t>
      </w:r>
      <w:r>
        <w:rPr>
          <w:rFonts w:ascii="Arial" w:hAnsi="Arial" w:cs="Arial"/>
          <w:sz w:val="24"/>
          <w:szCs w:val="24"/>
        </w:rPr>
        <w:t xml:space="preserve"> Joan.  And here, we’re given the most common codes…</w:t>
      </w:r>
    </w:p>
    <w:p w14:paraId="25E0398E"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511E5839" w14:textId="024C84E3"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Yes.</w:t>
      </w:r>
    </w:p>
    <w:p w14:paraId="33287F39"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7108AF1F" w14:textId="792B5809"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…used everywhere, we’re given those codes by a private investigator, which is kind of, makes me </w:t>
      </w:r>
      <w:proofErr w:type="gramStart"/>
      <w:r>
        <w:rPr>
          <w:rFonts w:ascii="Arial" w:hAnsi="Arial" w:cs="Arial"/>
          <w:sz w:val="24"/>
          <w:szCs w:val="24"/>
        </w:rPr>
        <w:t>thinking  that</w:t>
      </w:r>
      <w:proofErr w:type="gramEnd"/>
      <w:r>
        <w:rPr>
          <w:rFonts w:ascii="Arial" w:hAnsi="Arial" w:cs="Arial"/>
          <w:sz w:val="24"/>
          <w:szCs w:val="24"/>
        </w:rPr>
        <w:t xml:space="preserve"> it's Chris who could have pushed Nick…</w:t>
      </w:r>
    </w:p>
    <w:p w14:paraId="596C1938"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4816F86C" w14:textId="26F12165"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4F6CF5BB"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2203C3AF" w14:textId="7F406CFB"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…to get rid of him.</w:t>
      </w:r>
    </w:p>
    <w:p w14:paraId="09D90246"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5505A787" w14:textId="6E5D0B71"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Cherie and Chris were planning something, but I think it would be Chris who would have done it.</w:t>
      </w:r>
    </w:p>
    <w:p w14:paraId="71979CA3"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0541C758" w14:textId="7E9DBFCC"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Okay, that’s time.  Are you happy to give an answer now, or will I give you one last minute to wrap up?</w:t>
      </w:r>
    </w:p>
    <w:p w14:paraId="510F800D"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37313099" w14:textId="084B8779"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No, we can give the answer.</w:t>
      </w:r>
    </w:p>
    <w:p w14:paraId="05CD4C2F"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333EBFDA" w14:textId="282A70FF"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We can give the answers.</w:t>
      </w:r>
    </w:p>
    <w:p w14:paraId="7B2866DD"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74E17791" w14:textId="60F21E3B"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Okay.  Who do you think it is, and why?</w:t>
      </w:r>
    </w:p>
    <w:p w14:paraId="6CA33166"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7A76B6B1" w14:textId="333DAB13"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I think it's Chris.  He's got the means to do it, he was there, he's got the motive to do it.  We think he was having some kind of an affair with Cherie.  And he was</w:t>
      </w:r>
      <w:r w:rsidR="00B74CAD">
        <w:rPr>
          <w:rFonts w:ascii="Arial" w:hAnsi="Arial" w:cs="Arial"/>
          <w:sz w:val="24"/>
          <w:szCs w:val="24"/>
        </w:rPr>
        <w:t>,</w:t>
      </w:r>
      <w:r>
        <w:rPr>
          <w:rFonts w:ascii="Arial" w:hAnsi="Arial" w:cs="Arial"/>
          <w:sz w:val="24"/>
          <w:szCs w:val="24"/>
        </w:rPr>
        <w:t xml:space="preserve"> sort of, around the area that night, so he's got the opportunity to do it.</w:t>
      </w:r>
    </w:p>
    <w:p w14:paraId="0F3442FC"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3E8970F0" w14:textId="152F0F38"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lastRenderedPageBreak/>
        <w:t>Researcher 1:</w:t>
      </w:r>
      <w:r>
        <w:rPr>
          <w:rFonts w:ascii="Arial" w:hAnsi="Arial" w:cs="Arial"/>
          <w:sz w:val="24"/>
          <w:szCs w:val="24"/>
        </w:rPr>
        <w:tab/>
        <w:t xml:space="preserve">Okay, perfect.  Well in which case I'll pause the recording, and I'll give you the </w:t>
      </w:r>
      <w:r w:rsidR="008C5A5B">
        <w:rPr>
          <w:rFonts w:ascii="Arial" w:hAnsi="Arial" w:cs="Arial"/>
          <w:sz w:val="24"/>
          <w:szCs w:val="24"/>
        </w:rPr>
        <w:t>questionnaires</w:t>
      </w:r>
      <w:r>
        <w:rPr>
          <w:rFonts w:ascii="Arial" w:hAnsi="Arial" w:cs="Arial"/>
          <w:sz w:val="24"/>
          <w:szCs w:val="24"/>
        </w:rPr>
        <w:t xml:space="preserve">, and then I'll give you the </w:t>
      </w:r>
      <w:r w:rsidR="008C5A5B">
        <w:rPr>
          <w:rFonts w:ascii="Arial" w:hAnsi="Arial" w:cs="Arial"/>
          <w:sz w:val="24"/>
          <w:szCs w:val="24"/>
        </w:rPr>
        <w:t>answers</w:t>
      </w:r>
      <w:r>
        <w:rPr>
          <w:rFonts w:ascii="Arial" w:hAnsi="Arial" w:cs="Arial"/>
          <w:sz w:val="24"/>
          <w:szCs w:val="24"/>
        </w:rPr>
        <w:t>.</w:t>
      </w:r>
    </w:p>
    <w:p w14:paraId="78DD5F8F"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47544881" w14:textId="6329BC79"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Okay.</w:t>
      </w:r>
    </w:p>
    <w:p w14:paraId="7E676CF8"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19866580" w14:textId="77353D45"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ab/>
        <w:t>[Recording paused].</w:t>
      </w:r>
    </w:p>
    <w:p w14:paraId="53A504FD"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0155BAD5" w14:textId="3CC57B55"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And in which case, I'll give you the solution here.  </w:t>
      </w:r>
    </w:p>
    <w:p w14:paraId="05303111"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684F7CE0" w14:textId="31CA4407"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That’s interesting.</w:t>
      </w:r>
    </w:p>
    <w:p w14:paraId="26F93728"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58C1696E" w14:textId="62EFA7F3"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Do you want to open it?</w:t>
      </w:r>
    </w:p>
    <w:p w14:paraId="018CC330"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03D247CD" w14:textId="4D1FD09C"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Of course, I'm so excited to find out who the, who murdered Nick.  Okay.  [</w:t>
      </w:r>
      <w:r w:rsidRPr="00FF2F90">
        <w:rPr>
          <w:rFonts w:ascii="Arial" w:hAnsi="Arial" w:cs="Arial"/>
          <w:sz w:val="24"/>
          <w:szCs w:val="24"/>
          <w:highlight w:val="yellow"/>
        </w:rPr>
        <w:t>Inaudible 1:32:08</w:t>
      </w:r>
      <w:r>
        <w:rPr>
          <w:rFonts w:ascii="Arial" w:hAnsi="Arial" w:cs="Arial"/>
          <w:sz w:val="24"/>
          <w:szCs w:val="24"/>
        </w:rPr>
        <w:t>].  Okay.</w:t>
      </w:r>
    </w:p>
    <w:p w14:paraId="155853C5"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738F4D2B" w14:textId="74FAE9E2"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Close.  Interesting.  We were close.</w:t>
      </w:r>
    </w:p>
    <w:p w14:paraId="5F2A2CDF"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0884532C" w14:textId="7EBB3902"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 xml:space="preserve">We were close, but not with affair between Chris Thompson, between Chris and Cherie.  </w:t>
      </w:r>
    </w:p>
    <w:p w14:paraId="2836E6A9"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53C4E9EC" w14:textId="281C7FBC"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Yeah, so there was an affair </w:t>
      </w:r>
      <w:r w:rsidR="008C5A5B">
        <w:rPr>
          <w:rFonts w:ascii="Arial" w:hAnsi="Arial" w:cs="Arial"/>
          <w:sz w:val="24"/>
          <w:szCs w:val="24"/>
        </w:rPr>
        <w:t>between</w:t>
      </w:r>
      <w:r>
        <w:rPr>
          <w:rFonts w:ascii="Arial" w:hAnsi="Arial" w:cs="Arial"/>
          <w:sz w:val="24"/>
          <w:szCs w:val="24"/>
        </w:rPr>
        <w:t xml:space="preserve"> Chris and Cherie.</w:t>
      </w:r>
    </w:p>
    <w:p w14:paraId="57B9B97E"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34979463" w14:textId="33C884B3"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Oh.</w:t>
      </w:r>
    </w:p>
    <w:p w14:paraId="090C0172"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1827DE80" w14:textId="54B0270C"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 xml:space="preserve">Yes, Chris and Cherie, thank you.  And Cherie seems to have been the one who actually did it, and Chris might have then </w:t>
      </w:r>
      <w:r w:rsidR="008C5A5B">
        <w:rPr>
          <w:rFonts w:ascii="Arial" w:hAnsi="Arial" w:cs="Arial"/>
          <w:sz w:val="24"/>
          <w:szCs w:val="24"/>
        </w:rPr>
        <w:t>helped</w:t>
      </w:r>
      <w:r>
        <w:rPr>
          <w:rFonts w:ascii="Arial" w:hAnsi="Arial" w:cs="Arial"/>
          <w:sz w:val="24"/>
          <w:szCs w:val="24"/>
        </w:rPr>
        <w:t xml:space="preserve"> her.  </w:t>
      </w:r>
      <w:proofErr w:type="gramStart"/>
      <w:r>
        <w:rPr>
          <w:rFonts w:ascii="Arial" w:hAnsi="Arial" w:cs="Arial"/>
          <w:sz w:val="24"/>
          <w:szCs w:val="24"/>
        </w:rPr>
        <w:t>So</w:t>
      </w:r>
      <w:proofErr w:type="gramEnd"/>
      <w:r>
        <w:rPr>
          <w:rFonts w:ascii="Arial" w:hAnsi="Arial" w:cs="Arial"/>
          <w:sz w:val="24"/>
          <w:szCs w:val="24"/>
        </w:rPr>
        <w:t xml:space="preserve"> I think, with some of the evidence, so I think there's a photo, we can see her height.  But I think because of the perspective, it makes her look taller than she actually is.</w:t>
      </w:r>
    </w:p>
    <w:p w14:paraId="1B0DE298"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581514C1" w14:textId="266BA54A"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44:</w:t>
      </w:r>
      <w:r>
        <w:rPr>
          <w:rFonts w:ascii="Arial" w:hAnsi="Arial" w:cs="Arial"/>
          <w:sz w:val="24"/>
          <w:szCs w:val="24"/>
        </w:rPr>
        <w:tab/>
        <w:t>Yeah.</w:t>
      </w:r>
    </w:p>
    <w:p w14:paraId="3BD68A27"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0976267C" w14:textId="790BBB0D" w:rsidR="00FF2F90" w:rsidRDefault="00FF2F90" w:rsidP="00FF2F90">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Participant 45:</w:t>
      </w:r>
      <w:r>
        <w:rPr>
          <w:rFonts w:ascii="Arial" w:hAnsi="Arial" w:cs="Arial"/>
          <w:sz w:val="24"/>
          <w:szCs w:val="24"/>
        </w:rPr>
        <w:tab/>
        <w:t>Uh-huh.</w:t>
      </w:r>
    </w:p>
    <w:p w14:paraId="609E0988" w14:textId="77777777" w:rsidR="00FF2F90" w:rsidRDefault="00FF2F90" w:rsidP="00FF2F90">
      <w:pPr>
        <w:tabs>
          <w:tab w:val="left" w:pos="2545"/>
        </w:tabs>
        <w:spacing w:after="0" w:line="240" w:lineRule="auto"/>
        <w:ind w:left="1985" w:hanging="1985"/>
        <w:jc w:val="both"/>
        <w:rPr>
          <w:rFonts w:ascii="Arial" w:hAnsi="Arial" w:cs="Arial"/>
          <w:sz w:val="24"/>
          <w:szCs w:val="24"/>
        </w:rPr>
      </w:pPr>
    </w:p>
    <w:p w14:paraId="5561A6FD" w14:textId="70E4CF82" w:rsidR="00527C11" w:rsidRDefault="00FF2F90" w:rsidP="008C5A5B">
      <w:pPr>
        <w:tabs>
          <w:tab w:val="left" w:pos="2545"/>
        </w:tabs>
        <w:spacing w:after="0" w:line="240" w:lineRule="auto"/>
        <w:ind w:left="1985" w:hanging="1985"/>
        <w:jc w:val="both"/>
        <w:rPr>
          <w:rFonts w:ascii="Arial" w:hAnsi="Arial" w:cs="Arial"/>
          <w:sz w:val="24"/>
          <w:szCs w:val="24"/>
        </w:rPr>
      </w:pPr>
      <w:r>
        <w:rPr>
          <w:rFonts w:ascii="Arial" w:hAnsi="Arial" w:cs="Arial"/>
          <w:sz w:val="24"/>
          <w:szCs w:val="24"/>
        </w:rPr>
        <w:t>Researcher 1:</w:t>
      </w:r>
      <w:r>
        <w:rPr>
          <w:rFonts w:ascii="Arial" w:hAnsi="Arial" w:cs="Arial"/>
          <w:sz w:val="24"/>
          <w:szCs w:val="24"/>
        </w:rPr>
        <w:tab/>
        <w:t>So, we had to kind of, take a few points off, to actually get her height.  But yeah, and now I'll just…</w:t>
      </w:r>
    </w:p>
    <w:p w14:paraId="1953BB62" w14:textId="77777777" w:rsidR="00AF68A9" w:rsidRDefault="00AF68A9" w:rsidP="00AF68A9">
      <w:pPr>
        <w:spacing w:after="0" w:line="240" w:lineRule="auto"/>
        <w:ind w:left="1134" w:hanging="1134"/>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12E0"/>
    <w:rsid w:val="000C1915"/>
    <w:rsid w:val="000D4D1E"/>
    <w:rsid w:val="000F5795"/>
    <w:rsid w:val="001367C6"/>
    <w:rsid w:val="00137F33"/>
    <w:rsid w:val="00154F5C"/>
    <w:rsid w:val="00162B7C"/>
    <w:rsid w:val="00165563"/>
    <w:rsid w:val="0018533D"/>
    <w:rsid w:val="001A5FD5"/>
    <w:rsid w:val="001B5D48"/>
    <w:rsid w:val="001D0E18"/>
    <w:rsid w:val="001D1898"/>
    <w:rsid w:val="001D496B"/>
    <w:rsid w:val="00203401"/>
    <w:rsid w:val="002A0BE9"/>
    <w:rsid w:val="00335166"/>
    <w:rsid w:val="00344C9E"/>
    <w:rsid w:val="00357631"/>
    <w:rsid w:val="00367841"/>
    <w:rsid w:val="003D6A6D"/>
    <w:rsid w:val="003D788F"/>
    <w:rsid w:val="003F4094"/>
    <w:rsid w:val="003F4170"/>
    <w:rsid w:val="00403724"/>
    <w:rsid w:val="00426455"/>
    <w:rsid w:val="00430B99"/>
    <w:rsid w:val="00434620"/>
    <w:rsid w:val="004367E5"/>
    <w:rsid w:val="004676A5"/>
    <w:rsid w:val="004A086D"/>
    <w:rsid w:val="004F662E"/>
    <w:rsid w:val="005261A0"/>
    <w:rsid w:val="00527C11"/>
    <w:rsid w:val="0056552F"/>
    <w:rsid w:val="00567052"/>
    <w:rsid w:val="005B3DF2"/>
    <w:rsid w:val="005E53B2"/>
    <w:rsid w:val="00630C34"/>
    <w:rsid w:val="006427F7"/>
    <w:rsid w:val="006959AA"/>
    <w:rsid w:val="00695A50"/>
    <w:rsid w:val="006B3F95"/>
    <w:rsid w:val="006B5ADA"/>
    <w:rsid w:val="006E62E7"/>
    <w:rsid w:val="00703A2A"/>
    <w:rsid w:val="0078165A"/>
    <w:rsid w:val="007940B8"/>
    <w:rsid w:val="0079767A"/>
    <w:rsid w:val="007E193B"/>
    <w:rsid w:val="0080758F"/>
    <w:rsid w:val="00840FC6"/>
    <w:rsid w:val="00881637"/>
    <w:rsid w:val="0089523D"/>
    <w:rsid w:val="008C5A5B"/>
    <w:rsid w:val="008E7595"/>
    <w:rsid w:val="008F1E96"/>
    <w:rsid w:val="009017F8"/>
    <w:rsid w:val="00906ED6"/>
    <w:rsid w:val="00935F5F"/>
    <w:rsid w:val="009B1FF3"/>
    <w:rsid w:val="009D04A9"/>
    <w:rsid w:val="009D4D26"/>
    <w:rsid w:val="00A22ECA"/>
    <w:rsid w:val="00A549D8"/>
    <w:rsid w:val="00A724E3"/>
    <w:rsid w:val="00A75425"/>
    <w:rsid w:val="00AB378A"/>
    <w:rsid w:val="00AF136F"/>
    <w:rsid w:val="00AF68A9"/>
    <w:rsid w:val="00B131A8"/>
    <w:rsid w:val="00B14F13"/>
    <w:rsid w:val="00B325BE"/>
    <w:rsid w:val="00B578AA"/>
    <w:rsid w:val="00B74CAD"/>
    <w:rsid w:val="00B75E20"/>
    <w:rsid w:val="00BC0792"/>
    <w:rsid w:val="00BD10C0"/>
    <w:rsid w:val="00BD52C9"/>
    <w:rsid w:val="00BF52A1"/>
    <w:rsid w:val="00BF5385"/>
    <w:rsid w:val="00C140D3"/>
    <w:rsid w:val="00C46AB7"/>
    <w:rsid w:val="00C51EE3"/>
    <w:rsid w:val="00C57DFE"/>
    <w:rsid w:val="00C70C44"/>
    <w:rsid w:val="00C860B8"/>
    <w:rsid w:val="00CC26F7"/>
    <w:rsid w:val="00CC5A09"/>
    <w:rsid w:val="00CD3D4D"/>
    <w:rsid w:val="00D61407"/>
    <w:rsid w:val="00D961E2"/>
    <w:rsid w:val="00DA4709"/>
    <w:rsid w:val="00DC6ACD"/>
    <w:rsid w:val="00DD4413"/>
    <w:rsid w:val="00DD79A7"/>
    <w:rsid w:val="00DF0C68"/>
    <w:rsid w:val="00DF2A3C"/>
    <w:rsid w:val="00E55FB6"/>
    <w:rsid w:val="00EC244E"/>
    <w:rsid w:val="00ED4614"/>
    <w:rsid w:val="00EE3B42"/>
    <w:rsid w:val="00EE7E60"/>
    <w:rsid w:val="00F23005"/>
    <w:rsid w:val="00F34B60"/>
    <w:rsid w:val="00F62434"/>
    <w:rsid w:val="00F700E5"/>
    <w:rsid w:val="00F82BE2"/>
    <w:rsid w:val="00F954B7"/>
    <w:rsid w:val="00F95F72"/>
    <w:rsid w:val="00FA28F8"/>
    <w:rsid w:val="00FC2AD4"/>
    <w:rsid w:val="00FF2F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346</TotalTime>
  <Pages>32</Pages>
  <Words>6500</Words>
  <Characters>37053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43467</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Vanessa Hill</cp:lastModifiedBy>
  <cp:revision>20</cp:revision>
  <dcterms:created xsi:type="dcterms:W3CDTF">2025-02-19T11:00:00Z</dcterms:created>
  <dcterms:modified xsi:type="dcterms:W3CDTF">2025-02-20T14:10:00Z</dcterms:modified>
</cp:coreProperties>
</file>